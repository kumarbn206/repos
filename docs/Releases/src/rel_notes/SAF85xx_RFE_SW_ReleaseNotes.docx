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footer9.xml" ContentType="application/vnd.openxmlformats-officedocument.wordprocessingml.footer+xml"/>
  <Override PartName="/word/header11.xml" ContentType="application/vnd.openxmlformats-officedocument.wordprocessingml.header+xml"/>
  <Override PartName="/word/footer10.xml" ContentType="application/vnd.openxmlformats-officedocument.wordprocessingml.footer+xml"/>
  <Override PartName="/word/header1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vertAnchor="text" w:horzAnchor="page" w:tblpX="2961" w:tblpY="3001"/>
        <w:tblOverlap w:val="never"/>
        <w:tblW w:w="7900" w:type="dxa"/>
        <w:tblBorders>
          <w:top w:val="single" w:sz="2" w:space="0" w:color="005042"/>
          <w:left w:val="single" w:sz="2" w:space="0" w:color="005042"/>
          <w:bottom w:val="single" w:sz="2" w:space="0" w:color="005042"/>
          <w:right w:val="single" w:sz="2" w:space="0" w:color="005042"/>
          <w:insideH w:val="single" w:sz="2" w:space="0" w:color="005042"/>
          <w:insideV w:val="single" w:sz="2" w:space="0" w:color="005042"/>
        </w:tblBorders>
        <w:tblLayout w:type="fixed"/>
        <w:tblCellMar>
          <w:top w:w="20" w:type="dxa"/>
          <w:left w:w="40" w:type="dxa"/>
          <w:right w:w="80" w:type="dxa"/>
        </w:tblCellMar>
        <w:tblLook w:val="0000" w:firstRow="0" w:lastRow="0" w:firstColumn="0" w:lastColumn="0" w:noHBand="0" w:noVBand="0"/>
      </w:tblPr>
      <w:tblGrid>
        <w:gridCol w:w="1900"/>
        <w:gridCol w:w="6000"/>
      </w:tblGrid>
      <w:tr w:rsidR="008E3D4C" w:rsidRPr="00500B96" w14:paraId="0F8E308E" w14:textId="77777777" w:rsidTr="00E209F1">
        <w:trPr>
          <w:cantSplit/>
        </w:trPr>
        <w:tc>
          <w:tcPr>
            <w:tcW w:w="7900" w:type="dxa"/>
            <w:gridSpan w:val="2"/>
            <w:tcBorders>
              <w:top w:val="nil"/>
              <w:left w:val="nil"/>
              <w:bottom w:val="single" w:sz="4" w:space="0" w:color="auto"/>
              <w:right w:val="nil"/>
            </w:tcBorders>
            <w:shd w:val="clear" w:color="auto" w:fill="auto"/>
            <w:tcMar>
              <w:top w:w="20" w:type="dxa"/>
              <w:left w:w="0" w:type="dxa"/>
              <w:bottom w:w="20" w:type="dxa"/>
              <w:right w:w="0" w:type="dxa"/>
            </w:tcMar>
          </w:tcPr>
          <w:p w14:paraId="63C9ED58" w14:textId="77777777" w:rsidR="008E3D4C" w:rsidRPr="00500B96" w:rsidRDefault="008E3D4C" w:rsidP="00403790">
            <w:pPr>
              <w:pStyle w:val="Tabletitleunnumbered"/>
            </w:pPr>
            <w:r w:rsidRPr="00500B96">
              <w:t>Document information</w:t>
            </w:r>
          </w:p>
          <w:p w14:paraId="56BC441F" w14:textId="12DDD891" w:rsidR="000F1BC5" w:rsidRPr="00500B96" w:rsidRDefault="000F1BC5" w:rsidP="00403790">
            <w:pPr>
              <w:pStyle w:val="Tabletitleunnumbered"/>
            </w:pPr>
          </w:p>
        </w:tc>
      </w:tr>
      <w:tr w:rsidR="008E3D4C" w:rsidRPr="00500B96" w14:paraId="222BE437" w14:textId="77777777" w:rsidTr="00E209F1">
        <w:trPr>
          <w:cantSplit/>
        </w:trPr>
        <w:tc>
          <w:tcPr>
            <w:tcW w:w="1900" w:type="dxa"/>
            <w:tcBorders>
              <w:top w:val="single" w:sz="4" w:space="0" w:color="auto"/>
              <w:left w:val="single" w:sz="4" w:space="0" w:color="auto"/>
            </w:tcBorders>
            <w:shd w:val="clear" w:color="auto" w:fill="E6EDEC"/>
          </w:tcPr>
          <w:p w14:paraId="5CE98283" w14:textId="77777777" w:rsidR="008E3D4C" w:rsidRPr="00500B96" w:rsidRDefault="008E3D4C" w:rsidP="00403790">
            <w:pPr>
              <w:pStyle w:val="Tablehead"/>
              <w:tabs>
                <w:tab w:val="left" w:pos="749"/>
              </w:tabs>
            </w:pPr>
            <w:r w:rsidRPr="00500B96">
              <w:t>Info</w:t>
            </w:r>
          </w:p>
        </w:tc>
        <w:tc>
          <w:tcPr>
            <w:tcW w:w="6000" w:type="dxa"/>
            <w:tcBorders>
              <w:top w:val="single" w:sz="4" w:space="0" w:color="auto"/>
              <w:right w:val="single" w:sz="4" w:space="0" w:color="auto"/>
            </w:tcBorders>
            <w:shd w:val="clear" w:color="auto" w:fill="E6EDEC"/>
          </w:tcPr>
          <w:p w14:paraId="0540CE02" w14:textId="77777777" w:rsidR="008E3D4C" w:rsidRPr="00500B96" w:rsidRDefault="008E3D4C" w:rsidP="00403790">
            <w:pPr>
              <w:pStyle w:val="Tablehead"/>
            </w:pPr>
            <w:r w:rsidRPr="00500B96">
              <w:t>Content</w:t>
            </w:r>
          </w:p>
        </w:tc>
      </w:tr>
      <w:tr w:rsidR="008E3D4C" w:rsidRPr="00500B96" w14:paraId="25FBA089" w14:textId="77777777" w:rsidTr="00E209F1">
        <w:trPr>
          <w:cantSplit/>
        </w:trPr>
        <w:tc>
          <w:tcPr>
            <w:tcW w:w="1900" w:type="dxa"/>
            <w:tcBorders>
              <w:left w:val="single" w:sz="4" w:space="0" w:color="auto"/>
            </w:tcBorders>
          </w:tcPr>
          <w:p w14:paraId="08DEE262" w14:textId="77777777" w:rsidR="008E3D4C" w:rsidRPr="00500B96" w:rsidRDefault="008E3D4C" w:rsidP="00403790">
            <w:pPr>
              <w:pStyle w:val="Tablehead"/>
            </w:pPr>
            <w:r w:rsidRPr="00500B96">
              <w:t>Keywords</w:t>
            </w:r>
          </w:p>
        </w:tc>
        <w:tc>
          <w:tcPr>
            <w:tcW w:w="6000" w:type="dxa"/>
            <w:tcBorders>
              <w:right w:val="single" w:sz="4" w:space="0" w:color="auto"/>
            </w:tcBorders>
          </w:tcPr>
          <w:p w14:paraId="699F7941" w14:textId="695634AD" w:rsidR="008E3D4C" w:rsidRPr="00500B96" w:rsidRDefault="000927EA" w:rsidP="00403790">
            <w:pPr>
              <w:pStyle w:val="Tablebody"/>
            </w:pPr>
            <w:r w:rsidRPr="00500B96">
              <w:t>Radar</w:t>
            </w:r>
            <w:r w:rsidR="00FE5BB7" w:rsidRPr="00500B96">
              <w:t xml:space="preserve">, </w:t>
            </w:r>
            <w:r w:rsidR="004606E8" w:rsidRPr="00500B96">
              <w:t>S</w:t>
            </w:r>
            <w:r w:rsidRPr="00500B96">
              <w:t xml:space="preserve">AF85xx, RFE </w:t>
            </w:r>
            <w:r w:rsidR="00BB3914" w:rsidRPr="00500B96">
              <w:t>FW</w:t>
            </w:r>
            <w:r w:rsidR="00DA3261" w:rsidRPr="00500B96">
              <w:t>,</w:t>
            </w:r>
            <w:r w:rsidR="00924AF9" w:rsidRPr="00500B96">
              <w:t xml:space="preserve"> RFE SW</w:t>
            </w:r>
          </w:p>
        </w:tc>
      </w:tr>
      <w:tr w:rsidR="008E3D4C" w:rsidRPr="00500B96" w14:paraId="41519035" w14:textId="77777777" w:rsidTr="00E209F1">
        <w:trPr>
          <w:cantSplit/>
        </w:trPr>
        <w:tc>
          <w:tcPr>
            <w:tcW w:w="1900" w:type="dxa"/>
            <w:tcBorders>
              <w:left w:val="single" w:sz="4" w:space="0" w:color="auto"/>
              <w:bottom w:val="single" w:sz="4" w:space="0" w:color="auto"/>
            </w:tcBorders>
          </w:tcPr>
          <w:p w14:paraId="414A6D27" w14:textId="77777777" w:rsidR="008E3D4C" w:rsidRPr="00500B96" w:rsidRDefault="008E3D4C" w:rsidP="00403790">
            <w:pPr>
              <w:pStyle w:val="Tablehead"/>
            </w:pPr>
            <w:r w:rsidRPr="00500B96">
              <w:t>Abstract</w:t>
            </w:r>
          </w:p>
        </w:tc>
        <w:tc>
          <w:tcPr>
            <w:tcW w:w="6000" w:type="dxa"/>
            <w:tcBorders>
              <w:bottom w:val="single" w:sz="4" w:space="0" w:color="auto"/>
              <w:right w:val="single" w:sz="4" w:space="0" w:color="auto"/>
            </w:tcBorders>
          </w:tcPr>
          <w:p w14:paraId="5F4A52A6" w14:textId="36E1B8BB" w:rsidR="008E3D4C" w:rsidRPr="00500B96" w:rsidRDefault="006E2F67" w:rsidP="00403790">
            <w:pPr>
              <w:pStyle w:val="Tablebody"/>
            </w:pPr>
            <w:r w:rsidRPr="00500B96">
              <w:t xml:space="preserve">Release notes describing </w:t>
            </w:r>
            <w:r w:rsidR="00A3256B" w:rsidRPr="00500B96">
              <w:t>release</w:t>
            </w:r>
            <w:r w:rsidRPr="00500B96">
              <w:t xml:space="preserve"> contents, </w:t>
            </w:r>
            <w:r w:rsidR="001A2D98" w:rsidRPr="00500B96">
              <w:t>changes</w:t>
            </w:r>
            <w:r w:rsidRPr="00500B96">
              <w:t>, limitations</w:t>
            </w:r>
            <w:r w:rsidR="001A2D98" w:rsidRPr="00500B96">
              <w:t xml:space="preserve"> and known issues</w:t>
            </w:r>
            <w:r w:rsidRPr="00500B96">
              <w:t>.</w:t>
            </w:r>
          </w:p>
        </w:tc>
      </w:tr>
    </w:tbl>
    <w:p w14:paraId="71161C4A" w14:textId="1E13F65F" w:rsidR="0054557D" w:rsidRPr="00500B96" w:rsidRDefault="0054557D" w:rsidP="00403790">
      <w:pPr>
        <w:pStyle w:val="Body"/>
      </w:pPr>
    </w:p>
    <w:p w14:paraId="6D8E096E" w14:textId="77777777" w:rsidR="0054557D" w:rsidRPr="00500B96" w:rsidRDefault="0054557D" w:rsidP="0054557D">
      <w:pPr>
        <w:pStyle w:val="Body"/>
      </w:pPr>
    </w:p>
    <w:p w14:paraId="692DEA1D" w14:textId="77777777" w:rsidR="0054557D" w:rsidRPr="00500B96" w:rsidRDefault="0054557D" w:rsidP="0054557D">
      <w:pPr>
        <w:pStyle w:val="Body"/>
      </w:pPr>
    </w:p>
    <w:p w14:paraId="0F588FC2" w14:textId="77777777" w:rsidR="0054557D" w:rsidRPr="00500B96" w:rsidRDefault="0054557D" w:rsidP="0054557D">
      <w:pPr>
        <w:pStyle w:val="Body"/>
      </w:pPr>
    </w:p>
    <w:p w14:paraId="49E58F43" w14:textId="77777777" w:rsidR="0054557D" w:rsidRPr="00500B96" w:rsidRDefault="0054557D" w:rsidP="0054557D">
      <w:pPr>
        <w:pStyle w:val="Body"/>
      </w:pPr>
    </w:p>
    <w:p w14:paraId="0B4BB785" w14:textId="77777777" w:rsidR="0054557D" w:rsidRPr="00500B96" w:rsidRDefault="0054557D" w:rsidP="0054557D">
      <w:pPr>
        <w:pStyle w:val="Body"/>
      </w:pPr>
    </w:p>
    <w:p w14:paraId="1E5F080E" w14:textId="77777777" w:rsidR="0054557D" w:rsidRPr="00500B96" w:rsidRDefault="0054557D" w:rsidP="0054557D">
      <w:pPr>
        <w:pStyle w:val="Body"/>
      </w:pPr>
    </w:p>
    <w:p w14:paraId="1CE237E2" w14:textId="77777777" w:rsidR="0054557D" w:rsidRPr="00500B96" w:rsidRDefault="0054557D" w:rsidP="0054557D">
      <w:pPr>
        <w:pStyle w:val="Body"/>
      </w:pPr>
    </w:p>
    <w:p w14:paraId="1D811ECD" w14:textId="77777777" w:rsidR="0054557D" w:rsidRPr="00500B96" w:rsidRDefault="0054557D" w:rsidP="0054557D">
      <w:pPr>
        <w:pStyle w:val="Body"/>
      </w:pPr>
    </w:p>
    <w:p w14:paraId="4FDD7538" w14:textId="77777777" w:rsidR="0054557D" w:rsidRPr="00500B96" w:rsidRDefault="0054557D" w:rsidP="0054557D">
      <w:pPr>
        <w:pStyle w:val="Body"/>
      </w:pPr>
    </w:p>
    <w:p w14:paraId="1863BE32" w14:textId="77777777" w:rsidR="0054557D" w:rsidRPr="00500B96" w:rsidRDefault="0054557D" w:rsidP="0054557D">
      <w:pPr>
        <w:pStyle w:val="Body"/>
      </w:pPr>
    </w:p>
    <w:p w14:paraId="006231B2" w14:textId="77777777" w:rsidR="0054557D" w:rsidRPr="00500B96" w:rsidRDefault="0054557D" w:rsidP="0054557D">
      <w:pPr>
        <w:pStyle w:val="Body"/>
      </w:pPr>
    </w:p>
    <w:p w14:paraId="2CB73ACD" w14:textId="77777777" w:rsidR="0054557D" w:rsidRPr="00500B96" w:rsidRDefault="0054557D" w:rsidP="0054557D">
      <w:pPr>
        <w:pStyle w:val="Body"/>
      </w:pPr>
    </w:p>
    <w:p w14:paraId="190DE553" w14:textId="77777777" w:rsidR="0054557D" w:rsidRPr="00500B96" w:rsidRDefault="0054557D" w:rsidP="0054557D">
      <w:pPr>
        <w:pStyle w:val="Body"/>
      </w:pPr>
    </w:p>
    <w:p w14:paraId="783BAD1B" w14:textId="77777777" w:rsidR="0054557D" w:rsidRPr="00500B96" w:rsidRDefault="0054557D" w:rsidP="0054557D">
      <w:pPr>
        <w:pStyle w:val="Body"/>
      </w:pPr>
    </w:p>
    <w:p w14:paraId="7D8C9903" w14:textId="77777777" w:rsidR="0054557D" w:rsidRPr="00500B96" w:rsidRDefault="0054557D" w:rsidP="0054557D">
      <w:pPr>
        <w:pStyle w:val="Body"/>
      </w:pPr>
    </w:p>
    <w:p w14:paraId="71E23F8B" w14:textId="1CC377E0" w:rsidR="0054557D" w:rsidRPr="00500B96" w:rsidRDefault="0054557D" w:rsidP="00F6674B">
      <w:pPr>
        <w:pStyle w:val="Body"/>
        <w:tabs>
          <w:tab w:val="left" w:pos="1058"/>
        </w:tabs>
      </w:pPr>
    </w:p>
    <w:p w14:paraId="6FEAC187" w14:textId="77777777" w:rsidR="0054557D" w:rsidRPr="00500B96" w:rsidRDefault="0054557D" w:rsidP="0054557D">
      <w:pPr>
        <w:pStyle w:val="Body"/>
      </w:pPr>
    </w:p>
    <w:p w14:paraId="12466B65" w14:textId="77777777" w:rsidR="0054557D" w:rsidRPr="00500B96" w:rsidRDefault="0054557D" w:rsidP="0054557D">
      <w:pPr>
        <w:pStyle w:val="Body"/>
      </w:pPr>
    </w:p>
    <w:p w14:paraId="7EDF53E7" w14:textId="3292BD30" w:rsidR="0054557D" w:rsidRPr="00500B96" w:rsidRDefault="0054557D" w:rsidP="0054557D">
      <w:pPr>
        <w:pStyle w:val="Body"/>
      </w:pPr>
    </w:p>
    <w:p w14:paraId="27EAE323" w14:textId="77777777" w:rsidR="0054557D" w:rsidRPr="00500B96" w:rsidRDefault="0054557D" w:rsidP="0054557D">
      <w:pPr>
        <w:pStyle w:val="Body"/>
      </w:pPr>
    </w:p>
    <w:p w14:paraId="42709675" w14:textId="11DA97E8" w:rsidR="0054557D" w:rsidRPr="00500B96" w:rsidRDefault="0054557D" w:rsidP="0054557D">
      <w:pPr>
        <w:pStyle w:val="Body"/>
        <w:tabs>
          <w:tab w:val="left" w:pos="6587"/>
        </w:tabs>
      </w:pPr>
    </w:p>
    <w:p w14:paraId="3D3418AC" w14:textId="0A02565B" w:rsidR="00D862B0" w:rsidRPr="00500B96" w:rsidRDefault="00D862B0" w:rsidP="0054557D">
      <w:pPr>
        <w:pStyle w:val="Body"/>
        <w:tabs>
          <w:tab w:val="left" w:pos="6587"/>
        </w:tabs>
        <w:sectPr w:rsidR="00D862B0" w:rsidRPr="00500B96" w:rsidSect="00426B3A">
          <w:headerReference w:type="even" r:id="rId12"/>
          <w:headerReference w:type="default" r:id="rId13"/>
          <w:footerReference w:type="even" r:id="rId14"/>
          <w:footerReference w:type="default" r:id="rId15"/>
          <w:headerReference w:type="first" r:id="rId16"/>
          <w:footerReference w:type="first" r:id="rId17"/>
          <w:pgSz w:w="11900" w:h="15860" w:code="1"/>
          <w:pgMar w:top="2800" w:right="1000" w:bottom="2060" w:left="1000" w:header="0" w:footer="0" w:gutter="0"/>
          <w:cols w:space="720"/>
          <w:titlePg/>
          <w:docGrid w:linePitch="360"/>
        </w:sectPr>
      </w:pPr>
    </w:p>
    <w:tbl>
      <w:tblPr>
        <w:tblW w:w="9900" w:type="dxa"/>
        <w:tblInd w:w="-2000" w:type="dxa"/>
        <w:tblBorders>
          <w:top w:val="single" w:sz="2" w:space="0" w:color="005042"/>
          <w:left w:val="single" w:sz="2" w:space="0" w:color="005042"/>
          <w:bottom w:val="single" w:sz="2" w:space="0" w:color="005042"/>
          <w:right w:val="single" w:sz="2" w:space="0" w:color="005042"/>
          <w:insideH w:val="single" w:sz="2" w:space="0" w:color="005042"/>
          <w:insideV w:val="single" w:sz="2" w:space="0" w:color="005042"/>
        </w:tblBorders>
        <w:tblLayout w:type="fixed"/>
        <w:tblCellMar>
          <w:top w:w="20" w:type="dxa"/>
          <w:left w:w="40" w:type="dxa"/>
          <w:right w:w="80" w:type="dxa"/>
        </w:tblCellMar>
        <w:tblLook w:val="0000" w:firstRow="0" w:lastRow="0" w:firstColumn="0" w:lastColumn="0" w:noHBand="0" w:noVBand="0"/>
      </w:tblPr>
      <w:tblGrid>
        <w:gridCol w:w="1291"/>
        <w:gridCol w:w="1843"/>
        <w:gridCol w:w="6766"/>
      </w:tblGrid>
      <w:tr w:rsidR="002073EB" w:rsidRPr="00500B96" w14:paraId="057F291F" w14:textId="77777777" w:rsidTr="00E209F1">
        <w:trPr>
          <w:cantSplit/>
          <w:tblHeader/>
        </w:trPr>
        <w:tc>
          <w:tcPr>
            <w:tcW w:w="9900" w:type="dxa"/>
            <w:gridSpan w:val="3"/>
            <w:tcBorders>
              <w:top w:val="nil"/>
              <w:left w:val="nil"/>
              <w:bottom w:val="single" w:sz="4" w:space="0" w:color="auto"/>
              <w:right w:val="nil"/>
            </w:tcBorders>
            <w:shd w:val="clear" w:color="auto" w:fill="auto"/>
            <w:tcMar>
              <w:top w:w="20" w:type="dxa"/>
              <w:left w:w="0" w:type="dxa"/>
              <w:bottom w:w="20" w:type="dxa"/>
              <w:right w:w="0" w:type="dxa"/>
            </w:tcMar>
          </w:tcPr>
          <w:p w14:paraId="1B186B6C" w14:textId="529229AA" w:rsidR="002073EB" w:rsidRPr="00500B96" w:rsidRDefault="002073EB" w:rsidP="00403790">
            <w:pPr>
              <w:pStyle w:val="Tabletitleunnumbered"/>
            </w:pPr>
            <w:r w:rsidRPr="00500B96">
              <w:lastRenderedPageBreak/>
              <w:t>Revision history</w:t>
            </w:r>
          </w:p>
          <w:p w14:paraId="4C554F00" w14:textId="77777777" w:rsidR="00E64862" w:rsidRPr="00500B96" w:rsidRDefault="00E64862" w:rsidP="00403790">
            <w:pPr>
              <w:pStyle w:val="Tabletitleunnumbered"/>
            </w:pPr>
          </w:p>
          <w:p w14:paraId="78483751" w14:textId="54A6B91D" w:rsidR="000F1BC5" w:rsidRPr="00500B96" w:rsidRDefault="000F1BC5" w:rsidP="00403790">
            <w:pPr>
              <w:pStyle w:val="Tabletitleunnumbered"/>
            </w:pPr>
          </w:p>
        </w:tc>
      </w:tr>
      <w:tr w:rsidR="002073EB" w:rsidRPr="00500B96" w14:paraId="2256EEBF" w14:textId="77777777" w:rsidTr="00D04DA6">
        <w:trPr>
          <w:cantSplit/>
          <w:tblHeader/>
        </w:trPr>
        <w:tc>
          <w:tcPr>
            <w:tcW w:w="1291" w:type="dxa"/>
            <w:tcBorders>
              <w:top w:val="single" w:sz="4" w:space="0" w:color="auto"/>
              <w:left w:val="single" w:sz="4" w:space="0" w:color="auto"/>
            </w:tcBorders>
            <w:shd w:val="clear" w:color="auto" w:fill="E6EDEC"/>
          </w:tcPr>
          <w:p w14:paraId="7A594620" w14:textId="77777777" w:rsidR="002073EB" w:rsidRPr="00500B96" w:rsidRDefault="002073EB" w:rsidP="00403790">
            <w:pPr>
              <w:pStyle w:val="Tablehead"/>
            </w:pPr>
            <w:r w:rsidRPr="00500B96">
              <w:t>Rev</w:t>
            </w:r>
          </w:p>
        </w:tc>
        <w:tc>
          <w:tcPr>
            <w:tcW w:w="1843" w:type="dxa"/>
            <w:tcBorders>
              <w:top w:val="single" w:sz="4" w:space="0" w:color="auto"/>
            </w:tcBorders>
            <w:shd w:val="clear" w:color="auto" w:fill="E6EDEC"/>
          </w:tcPr>
          <w:p w14:paraId="4DE43ED9" w14:textId="77777777" w:rsidR="002073EB" w:rsidRPr="00500B96" w:rsidRDefault="002073EB" w:rsidP="00403790">
            <w:pPr>
              <w:pStyle w:val="Tablehead"/>
            </w:pPr>
            <w:r w:rsidRPr="00500B96">
              <w:t>Date</w:t>
            </w:r>
          </w:p>
        </w:tc>
        <w:tc>
          <w:tcPr>
            <w:tcW w:w="6766" w:type="dxa"/>
            <w:tcBorders>
              <w:top w:val="single" w:sz="4" w:space="0" w:color="auto"/>
              <w:right w:val="single" w:sz="4" w:space="0" w:color="auto"/>
            </w:tcBorders>
            <w:shd w:val="clear" w:color="auto" w:fill="E6EDEC"/>
          </w:tcPr>
          <w:p w14:paraId="484BE32C" w14:textId="77777777" w:rsidR="002073EB" w:rsidRPr="00500B96" w:rsidRDefault="002073EB" w:rsidP="00403790">
            <w:pPr>
              <w:pStyle w:val="Tablehead"/>
            </w:pPr>
            <w:r w:rsidRPr="00500B96">
              <w:t>Description</w:t>
            </w:r>
          </w:p>
        </w:tc>
      </w:tr>
      <w:tr w:rsidR="0035458A" w:rsidRPr="00500B96" w14:paraId="320C7A56" w14:textId="77777777" w:rsidTr="00D04DA6">
        <w:tc>
          <w:tcPr>
            <w:tcW w:w="1291" w:type="dxa"/>
            <w:tcBorders>
              <w:left w:val="single" w:sz="4" w:space="0" w:color="auto"/>
            </w:tcBorders>
          </w:tcPr>
          <w:p w14:paraId="47225051" w14:textId="0D888094" w:rsidR="0035458A" w:rsidRDefault="0035458A" w:rsidP="00F6249F">
            <w:pPr>
              <w:pStyle w:val="Tablebody"/>
            </w:pPr>
            <w:r>
              <w:t>0.8.19</w:t>
            </w:r>
          </w:p>
        </w:tc>
        <w:tc>
          <w:tcPr>
            <w:tcW w:w="1843" w:type="dxa"/>
          </w:tcPr>
          <w:p w14:paraId="0A701E5A" w14:textId="05580655" w:rsidR="0035458A" w:rsidRDefault="0035458A" w:rsidP="00F6249F">
            <w:pPr>
              <w:pStyle w:val="Tablebody"/>
            </w:pPr>
            <w:r>
              <w:t>29 September 2023</w:t>
            </w:r>
          </w:p>
        </w:tc>
        <w:tc>
          <w:tcPr>
            <w:tcW w:w="6766" w:type="dxa"/>
            <w:tcBorders>
              <w:right w:val="single" w:sz="4" w:space="0" w:color="auto"/>
            </w:tcBorders>
          </w:tcPr>
          <w:p w14:paraId="0A491DE4" w14:textId="5E2A7C82" w:rsidR="0035458A" w:rsidRDefault="0035458A" w:rsidP="00F6249F">
            <w:pPr>
              <w:pStyle w:val="Tablebody"/>
            </w:pPr>
            <w:r>
              <w:t xml:space="preserve">Release Notes for </w:t>
            </w:r>
            <w:r w:rsidRPr="0035458A">
              <w:t>SAF85xx RFE SW EAR 0.8.19 D230929</w:t>
            </w:r>
          </w:p>
        </w:tc>
      </w:tr>
      <w:tr w:rsidR="003730A2" w:rsidRPr="00500B96" w14:paraId="7903433B" w14:textId="77777777" w:rsidTr="00D04DA6">
        <w:tc>
          <w:tcPr>
            <w:tcW w:w="1291" w:type="dxa"/>
            <w:tcBorders>
              <w:left w:val="single" w:sz="4" w:space="0" w:color="auto"/>
            </w:tcBorders>
          </w:tcPr>
          <w:p w14:paraId="51378AAA" w14:textId="5C0C0764" w:rsidR="003730A2" w:rsidRDefault="003730A2" w:rsidP="00F6249F">
            <w:pPr>
              <w:pStyle w:val="Tablebody"/>
            </w:pPr>
            <w:r>
              <w:t>0.8.18</w:t>
            </w:r>
          </w:p>
        </w:tc>
        <w:tc>
          <w:tcPr>
            <w:tcW w:w="1843" w:type="dxa"/>
          </w:tcPr>
          <w:p w14:paraId="5ACF7153" w14:textId="5EBDF7B1" w:rsidR="003730A2" w:rsidRDefault="003730A2" w:rsidP="00F6249F">
            <w:pPr>
              <w:pStyle w:val="Tablebody"/>
            </w:pPr>
            <w:r>
              <w:t>23 August 2023</w:t>
            </w:r>
          </w:p>
        </w:tc>
        <w:tc>
          <w:tcPr>
            <w:tcW w:w="6766" w:type="dxa"/>
            <w:tcBorders>
              <w:right w:val="single" w:sz="4" w:space="0" w:color="auto"/>
            </w:tcBorders>
          </w:tcPr>
          <w:p w14:paraId="633B67A0" w14:textId="68E5743E" w:rsidR="003730A2" w:rsidRDefault="003730A2" w:rsidP="00F6249F">
            <w:pPr>
              <w:pStyle w:val="Tablebody"/>
            </w:pPr>
            <w:r>
              <w:t xml:space="preserve">Release Notes for </w:t>
            </w:r>
            <w:r w:rsidRPr="003730A2">
              <w:t>SAF85xx</w:t>
            </w:r>
            <w:r>
              <w:t xml:space="preserve"> </w:t>
            </w:r>
            <w:r w:rsidRPr="003730A2">
              <w:t>RFE</w:t>
            </w:r>
            <w:r>
              <w:t xml:space="preserve"> </w:t>
            </w:r>
            <w:r w:rsidRPr="003730A2">
              <w:t>SW</w:t>
            </w:r>
            <w:r>
              <w:t xml:space="preserve"> </w:t>
            </w:r>
            <w:r w:rsidRPr="003730A2">
              <w:t>EAR</w:t>
            </w:r>
            <w:r>
              <w:t xml:space="preserve"> </w:t>
            </w:r>
            <w:r w:rsidRPr="003730A2">
              <w:t>0.8.18</w:t>
            </w:r>
            <w:r>
              <w:t xml:space="preserve"> </w:t>
            </w:r>
            <w:r w:rsidRPr="003730A2">
              <w:t>D230823</w:t>
            </w:r>
          </w:p>
        </w:tc>
      </w:tr>
      <w:tr w:rsidR="006F7E02" w:rsidRPr="00500B96" w14:paraId="2C07150F" w14:textId="77777777" w:rsidTr="00D04DA6">
        <w:tc>
          <w:tcPr>
            <w:tcW w:w="1291" w:type="dxa"/>
            <w:tcBorders>
              <w:left w:val="single" w:sz="4" w:space="0" w:color="auto"/>
            </w:tcBorders>
          </w:tcPr>
          <w:p w14:paraId="29C9EEE5" w14:textId="0F723D12" w:rsidR="006F7E02" w:rsidRDefault="006F7E02" w:rsidP="00F6249F">
            <w:pPr>
              <w:pStyle w:val="Tablebody"/>
            </w:pPr>
            <w:r>
              <w:t>0.8.17</w:t>
            </w:r>
          </w:p>
        </w:tc>
        <w:tc>
          <w:tcPr>
            <w:tcW w:w="1843" w:type="dxa"/>
          </w:tcPr>
          <w:p w14:paraId="42DE9830" w14:textId="55BED24B" w:rsidR="006F7E02" w:rsidRDefault="006F7E02" w:rsidP="00F6249F">
            <w:pPr>
              <w:pStyle w:val="Tablebody"/>
            </w:pPr>
            <w:r>
              <w:t>21 July 2023</w:t>
            </w:r>
          </w:p>
        </w:tc>
        <w:tc>
          <w:tcPr>
            <w:tcW w:w="6766" w:type="dxa"/>
            <w:tcBorders>
              <w:right w:val="single" w:sz="4" w:space="0" w:color="auto"/>
            </w:tcBorders>
          </w:tcPr>
          <w:p w14:paraId="708150D6" w14:textId="0F0A446E" w:rsidR="006F7E02" w:rsidRDefault="006F7E02" w:rsidP="00F6249F">
            <w:pPr>
              <w:pStyle w:val="Tablebody"/>
            </w:pPr>
            <w:r>
              <w:t xml:space="preserve">Release Notes for </w:t>
            </w:r>
            <w:r w:rsidRPr="006F7E02">
              <w:t>SAF85xx</w:t>
            </w:r>
            <w:r>
              <w:t xml:space="preserve"> </w:t>
            </w:r>
            <w:r w:rsidRPr="006F7E02">
              <w:t>RFE</w:t>
            </w:r>
            <w:r>
              <w:t xml:space="preserve"> </w:t>
            </w:r>
            <w:r w:rsidRPr="006F7E02">
              <w:t>SW</w:t>
            </w:r>
            <w:r>
              <w:t xml:space="preserve"> </w:t>
            </w:r>
            <w:r w:rsidRPr="006F7E02">
              <w:t>CD</w:t>
            </w:r>
            <w:r>
              <w:t xml:space="preserve"> </w:t>
            </w:r>
            <w:r w:rsidRPr="006F7E02">
              <w:t>0.8.17</w:t>
            </w:r>
            <w:r>
              <w:t xml:space="preserve"> </w:t>
            </w:r>
            <w:r w:rsidRPr="006F7E02">
              <w:t>D230721</w:t>
            </w:r>
          </w:p>
        </w:tc>
      </w:tr>
      <w:tr w:rsidR="00F6249F" w:rsidRPr="00500B96" w14:paraId="4A36CCD0" w14:textId="77777777" w:rsidTr="00D04DA6">
        <w:tc>
          <w:tcPr>
            <w:tcW w:w="1291" w:type="dxa"/>
            <w:tcBorders>
              <w:left w:val="single" w:sz="4" w:space="0" w:color="auto"/>
            </w:tcBorders>
          </w:tcPr>
          <w:p w14:paraId="54C04EAA" w14:textId="11A0BF1A" w:rsidR="00F6249F" w:rsidRDefault="00F6249F" w:rsidP="00F6249F">
            <w:pPr>
              <w:pStyle w:val="Tablebody"/>
            </w:pPr>
            <w:r>
              <w:t>0.8.16</w:t>
            </w:r>
          </w:p>
        </w:tc>
        <w:tc>
          <w:tcPr>
            <w:tcW w:w="1843" w:type="dxa"/>
          </w:tcPr>
          <w:p w14:paraId="7096AC84" w14:textId="262716B7" w:rsidR="00F6249F" w:rsidRDefault="007958DD" w:rsidP="00F6249F">
            <w:pPr>
              <w:pStyle w:val="Tablebody"/>
            </w:pPr>
            <w:r>
              <w:t>30</w:t>
            </w:r>
            <w:r w:rsidR="00F6249F">
              <w:t xml:space="preserve"> June 2023</w:t>
            </w:r>
          </w:p>
        </w:tc>
        <w:tc>
          <w:tcPr>
            <w:tcW w:w="6766" w:type="dxa"/>
            <w:tcBorders>
              <w:right w:val="single" w:sz="4" w:space="0" w:color="auto"/>
            </w:tcBorders>
          </w:tcPr>
          <w:p w14:paraId="5F653F35" w14:textId="779978EB" w:rsidR="00F6249F" w:rsidRDefault="00F6249F" w:rsidP="00F6249F">
            <w:pPr>
              <w:pStyle w:val="Tablebody"/>
            </w:pPr>
            <w:r>
              <w:t xml:space="preserve">Release Notes for </w:t>
            </w:r>
            <w:r w:rsidR="00C61A64" w:rsidRPr="00C61A64">
              <w:t>SAF85xx</w:t>
            </w:r>
            <w:r w:rsidR="00C61A64">
              <w:t xml:space="preserve"> </w:t>
            </w:r>
            <w:r w:rsidR="00C61A64" w:rsidRPr="00C61A64">
              <w:t>RFE</w:t>
            </w:r>
            <w:r w:rsidR="00C61A64">
              <w:t xml:space="preserve"> </w:t>
            </w:r>
            <w:r w:rsidR="00C61A64" w:rsidRPr="00C61A64">
              <w:t>SW</w:t>
            </w:r>
            <w:r w:rsidR="00C61A64">
              <w:t xml:space="preserve"> </w:t>
            </w:r>
            <w:r w:rsidR="00C61A64" w:rsidRPr="00C61A64">
              <w:t>CD</w:t>
            </w:r>
            <w:r w:rsidR="00C61A64">
              <w:t xml:space="preserve"> </w:t>
            </w:r>
            <w:r w:rsidR="00C61A64" w:rsidRPr="00C61A64">
              <w:t>0.8.16</w:t>
            </w:r>
            <w:r w:rsidR="00C61A64">
              <w:t xml:space="preserve"> </w:t>
            </w:r>
            <w:r w:rsidR="00C61A64" w:rsidRPr="00C61A64">
              <w:t>D230630</w:t>
            </w:r>
          </w:p>
        </w:tc>
      </w:tr>
      <w:tr w:rsidR="00F6249F" w:rsidRPr="00500B96" w14:paraId="58D4DC7D" w14:textId="77777777" w:rsidTr="00D04DA6">
        <w:tc>
          <w:tcPr>
            <w:tcW w:w="1291" w:type="dxa"/>
            <w:tcBorders>
              <w:left w:val="single" w:sz="4" w:space="0" w:color="auto"/>
            </w:tcBorders>
          </w:tcPr>
          <w:p w14:paraId="76D6C67A" w14:textId="52DFAB3C" w:rsidR="00F6249F" w:rsidRDefault="00F6249F" w:rsidP="00F6249F">
            <w:pPr>
              <w:pStyle w:val="Tablebody"/>
            </w:pPr>
            <w:r>
              <w:t>0.8.15</w:t>
            </w:r>
          </w:p>
        </w:tc>
        <w:tc>
          <w:tcPr>
            <w:tcW w:w="1843" w:type="dxa"/>
          </w:tcPr>
          <w:p w14:paraId="2889285D" w14:textId="3BFD97C8" w:rsidR="00F6249F" w:rsidRDefault="00F6249F" w:rsidP="00F6249F">
            <w:pPr>
              <w:pStyle w:val="Tablebody"/>
            </w:pPr>
            <w:r>
              <w:t>28 April 2023</w:t>
            </w:r>
          </w:p>
        </w:tc>
        <w:tc>
          <w:tcPr>
            <w:tcW w:w="6766" w:type="dxa"/>
            <w:tcBorders>
              <w:right w:val="single" w:sz="4" w:space="0" w:color="auto"/>
            </w:tcBorders>
          </w:tcPr>
          <w:p w14:paraId="30DE3CF2" w14:textId="31EB5259" w:rsidR="00F6249F" w:rsidRDefault="00F6249F" w:rsidP="00F6249F">
            <w:pPr>
              <w:pStyle w:val="Tablebody"/>
            </w:pPr>
            <w:r>
              <w:t xml:space="preserve">Release Notes for </w:t>
            </w:r>
            <w:r w:rsidRPr="00DF3130">
              <w:t xml:space="preserve">SAF85xx RFE SW </w:t>
            </w:r>
            <w:r>
              <w:t>CD</w:t>
            </w:r>
            <w:r w:rsidRPr="00DF3130">
              <w:t xml:space="preserve"> 0.8.1</w:t>
            </w:r>
            <w:r>
              <w:t>5</w:t>
            </w:r>
            <w:r w:rsidRPr="00DF3130">
              <w:t xml:space="preserve"> D230</w:t>
            </w:r>
            <w:r>
              <w:t>428</w:t>
            </w:r>
          </w:p>
        </w:tc>
      </w:tr>
      <w:tr w:rsidR="00F6249F" w:rsidRPr="00500B96" w14:paraId="38FD0B0D" w14:textId="77777777" w:rsidTr="00D04DA6">
        <w:tc>
          <w:tcPr>
            <w:tcW w:w="1291" w:type="dxa"/>
            <w:tcBorders>
              <w:left w:val="single" w:sz="4" w:space="0" w:color="auto"/>
            </w:tcBorders>
          </w:tcPr>
          <w:p w14:paraId="4F7ACFE8" w14:textId="68B318BB" w:rsidR="00F6249F" w:rsidRPr="00AC4003" w:rsidRDefault="00F6249F" w:rsidP="00F6249F">
            <w:pPr>
              <w:pStyle w:val="Tablebody"/>
            </w:pPr>
            <w:r>
              <w:t>0.8.14</w:t>
            </w:r>
          </w:p>
        </w:tc>
        <w:tc>
          <w:tcPr>
            <w:tcW w:w="1843" w:type="dxa"/>
          </w:tcPr>
          <w:p w14:paraId="3586E1AE" w14:textId="28AB7FFD" w:rsidR="00F6249F" w:rsidRPr="00500B96" w:rsidRDefault="00F6249F" w:rsidP="00F6249F">
            <w:pPr>
              <w:pStyle w:val="Tablebody"/>
            </w:pPr>
            <w:r>
              <w:t>17 March 2023</w:t>
            </w:r>
          </w:p>
        </w:tc>
        <w:tc>
          <w:tcPr>
            <w:tcW w:w="6766" w:type="dxa"/>
            <w:tcBorders>
              <w:right w:val="single" w:sz="4" w:space="0" w:color="auto"/>
            </w:tcBorders>
          </w:tcPr>
          <w:p w14:paraId="128CA75B" w14:textId="268B65FE" w:rsidR="00F6249F" w:rsidRPr="00500B96" w:rsidRDefault="00F6249F" w:rsidP="00F6249F">
            <w:pPr>
              <w:pStyle w:val="Tablebody"/>
            </w:pPr>
            <w:r>
              <w:t xml:space="preserve">Release Notes for </w:t>
            </w:r>
            <w:bookmarkStart w:id="0" w:name="_Hlk129598659"/>
            <w:r w:rsidRPr="00DF3130">
              <w:t>SAF85xx RFE SW EAR 0.8.14 D230317</w:t>
            </w:r>
            <w:bookmarkEnd w:id="0"/>
          </w:p>
        </w:tc>
      </w:tr>
      <w:tr w:rsidR="00F6249F" w:rsidRPr="00500B96" w14:paraId="5F153203" w14:textId="77777777" w:rsidTr="00D04DA6">
        <w:tc>
          <w:tcPr>
            <w:tcW w:w="1291" w:type="dxa"/>
            <w:tcBorders>
              <w:left w:val="single" w:sz="4" w:space="0" w:color="auto"/>
            </w:tcBorders>
          </w:tcPr>
          <w:p w14:paraId="12467435" w14:textId="4B149567" w:rsidR="00F6249F" w:rsidRPr="00500B96" w:rsidRDefault="00F6249F" w:rsidP="00F6249F">
            <w:pPr>
              <w:pStyle w:val="Tablebody"/>
            </w:pPr>
            <w:r w:rsidRPr="00AC4003">
              <w:t>0.8</w:t>
            </w:r>
            <w:r w:rsidRPr="00500B96">
              <w:t>.13</w:t>
            </w:r>
          </w:p>
        </w:tc>
        <w:tc>
          <w:tcPr>
            <w:tcW w:w="1843" w:type="dxa"/>
          </w:tcPr>
          <w:p w14:paraId="33E4D16C" w14:textId="4287AAFC" w:rsidR="00F6249F" w:rsidRPr="00500B96" w:rsidRDefault="00F6249F" w:rsidP="00F6249F">
            <w:pPr>
              <w:pStyle w:val="Tablebody"/>
            </w:pPr>
            <w:r w:rsidRPr="00500B96">
              <w:t>27 January 2023</w:t>
            </w:r>
          </w:p>
        </w:tc>
        <w:tc>
          <w:tcPr>
            <w:tcW w:w="6766" w:type="dxa"/>
            <w:tcBorders>
              <w:right w:val="single" w:sz="4" w:space="0" w:color="auto"/>
            </w:tcBorders>
          </w:tcPr>
          <w:p w14:paraId="6C42F09A" w14:textId="5D3326BA" w:rsidR="00F6249F" w:rsidRPr="00500B96" w:rsidRDefault="00F6249F" w:rsidP="00F6249F">
            <w:pPr>
              <w:pStyle w:val="Tablebody"/>
            </w:pPr>
            <w:r w:rsidRPr="00500B96">
              <w:t>Release Notes for SAF85xx RFE SW CD 0.8.13 D230127</w:t>
            </w:r>
          </w:p>
        </w:tc>
      </w:tr>
      <w:tr w:rsidR="00F6249F" w:rsidRPr="00500B96" w14:paraId="5210704C" w14:textId="77777777" w:rsidTr="00D04DA6">
        <w:tc>
          <w:tcPr>
            <w:tcW w:w="1291" w:type="dxa"/>
            <w:tcBorders>
              <w:left w:val="single" w:sz="4" w:space="0" w:color="auto"/>
            </w:tcBorders>
          </w:tcPr>
          <w:p w14:paraId="3961E728" w14:textId="267333B3" w:rsidR="00F6249F" w:rsidRPr="00500B96" w:rsidRDefault="00F6249F" w:rsidP="00F6249F">
            <w:pPr>
              <w:pStyle w:val="Tablebody"/>
            </w:pPr>
            <w:r>
              <w:t>0.8.12_HF01</w:t>
            </w:r>
          </w:p>
        </w:tc>
        <w:tc>
          <w:tcPr>
            <w:tcW w:w="1843" w:type="dxa"/>
          </w:tcPr>
          <w:p w14:paraId="7BEDAE3D" w14:textId="76839A42" w:rsidR="00F6249F" w:rsidRPr="00500B96" w:rsidRDefault="00F6249F" w:rsidP="00F6249F">
            <w:pPr>
              <w:pStyle w:val="Tablebody"/>
            </w:pPr>
            <w:r>
              <w:t>17 February 2023</w:t>
            </w:r>
          </w:p>
        </w:tc>
        <w:tc>
          <w:tcPr>
            <w:tcW w:w="6766" w:type="dxa"/>
            <w:tcBorders>
              <w:right w:val="single" w:sz="4" w:space="0" w:color="auto"/>
            </w:tcBorders>
          </w:tcPr>
          <w:p w14:paraId="684249A7" w14:textId="589E0D98" w:rsidR="00F6249F" w:rsidRPr="00500B96" w:rsidRDefault="00F6249F" w:rsidP="00F6249F">
            <w:pPr>
              <w:pStyle w:val="Tablebody"/>
            </w:pPr>
            <w:r w:rsidRPr="00ED7B3B">
              <w:t xml:space="preserve">Release Notes for </w:t>
            </w:r>
            <w:r w:rsidRPr="00302296">
              <w:t>SAF85xx RFE SW HF01 0.8.12 D230217</w:t>
            </w:r>
          </w:p>
        </w:tc>
      </w:tr>
      <w:tr w:rsidR="00F6249F" w:rsidRPr="00500B96" w14:paraId="5126A3B7" w14:textId="77777777" w:rsidTr="00D04DA6">
        <w:tc>
          <w:tcPr>
            <w:tcW w:w="1291" w:type="dxa"/>
            <w:tcBorders>
              <w:left w:val="single" w:sz="4" w:space="0" w:color="auto"/>
            </w:tcBorders>
          </w:tcPr>
          <w:p w14:paraId="7BFBF2E0" w14:textId="73E0E59B" w:rsidR="00F6249F" w:rsidRPr="00500B96" w:rsidRDefault="00F6249F" w:rsidP="00F6249F">
            <w:pPr>
              <w:pStyle w:val="Tablebody"/>
            </w:pPr>
            <w:r w:rsidRPr="00500B96">
              <w:t>0.8.12</w:t>
            </w:r>
          </w:p>
        </w:tc>
        <w:tc>
          <w:tcPr>
            <w:tcW w:w="1843" w:type="dxa"/>
          </w:tcPr>
          <w:p w14:paraId="0BA17A75" w14:textId="177919C4" w:rsidR="00F6249F" w:rsidRPr="00500B96" w:rsidRDefault="00F6249F" w:rsidP="00F6249F">
            <w:pPr>
              <w:pStyle w:val="Tablebody"/>
            </w:pPr>
            <w:r w:rsidRPr="00500B96">
              <w:t>16 December 2022</w:t>
            </w:r>
          </w:p>
        </w:tc>
        <w:tc>
          <w:tcPr>
            <w:tcW w:w="6766" w:type="dxa"/>
            <w:tcBorders>
              <w:right w:val="single" w:sz="4" w:space="0" w:color="auto"/>
            </w:tcBorders>
          </w:tcPr>
          <w:p w14:paraId="4CE39060" w14:textId="38C6E04B" w:rsidR="00F6249F" w:rsidRPr="00500B96" w:rsidRDefault="00F6249F" w:rsidP="00F6249F">
            <w:pPr>
              <w:pStyle w:val="Tablebody"/>
            </w:pPr>
            <w:r w:rsidRPr="00500B96">
              <w:t>Release Notes for SAF85xx RFE SW CD 0.8.12 D221216</w:t>
            </w:r>
          </w:p>
        </w:tc>
      </w:tr>
      <w:tr w:rsidR="00F6249F" w:rsidRPr="00500B96" w14:paraId="637AD5BB" w14:textId="77777777" w:rsidTr="00D04DA6">
        <w:tc>
          <w:tcPr>
            <w:tcW w:w="1291" w:type="dxa"/>
            <w:tcBorders>
              <w:left w:val="single" w:sz="4" w:space="0" w:color="auto"/>
            </w:tcBorders>
          </w:tcPr>
          <w:p w14:paraId="303516CD" w14:textId="3E6421DA" w:rsidR="00F6249F" w:rsidRPr="00500B96" w:rsidRDefault="00F6249F" w:rsidP="00F6249F">
            <w:pPr>
              <w:pStyle w:val="Tablebody"/>
            </w:pPr>
            <w:r w:rsidRPr="00500B96">
              <w:t>0.8.11</w:t>
            </w:r>
          </w:p>
        </w:tc>
        <w:tc>
          <w:tcPr>
            <w:tcW w:w="1843" w:type="dxa"/>
          </w:tcPr>
          <w:p w14:paraId="7FB877A8" w14:textId="56465503" w:rsidR="00F6249F" w:rsidRPr="00500B96" w:rsidRDefault="00F6249F" w:rsidP="00F6249F">
            <w:pPr>
              <w:pStyle w:val="Tablebody"/>
            </w:pPr>
            <w:r w:rsidRPr="00500B96">
              <w:t>30 September 2022</w:t>
            </w:r>
          </w:p>
        </w:tc>
        <w:tc>
          <w:tcPr>
            <w:tcW w:w="6766" w:type="dxa"/>
            <w:tcBorders>
              <w:right w:val="single" w:sz="4" w:space="0" w:color="auto"/>
            </w:tcBorders>
          </w:tcPr>
          <w:p w14:paraId="62D36948" w14:textId="688C5834" w:rsidR="00F6249F" w:rsidRPr="00500B96" w:rsidRDefault="00F6249F" w:rsidP="00F6249F">
            <w:pPr>
              <w:pStyle w:val="Tablebody"/>
            </w:pPr>
            <w:r w:rsidRPr="00500B96">
              <w:t>Release Notes for SAF85xx RFE SW CD 0.8.11 D220930</w:t>
            </w:r>
          </w:p>
        </w:tc>
      </w:tr>
      <w:tr w:rsidR="00F6249F" w:rsidRPr="00500B96" w14:paraId="6FC72BFD" w14:textId="77777777" w:rsidTr="00D04DA6">
        <w:tc>
          <w:tcPr>
            <w:tcW w:w="1291" w:type="dxa"/>
            <w:tcBorders>
              <w:left w:val="single" w:sz="4" w:space="0" w:color="auto"/>
            </w:tcBorders>
          </w:tcPr>
          <w:p w14:paraId="4237FB4A" w14:textId="7BD6EA73" w:rsidR="00F6249F" w:rsidRPr="00500B96" w:rsidRDefault="00F6249F" w:rsidP="00F6249F">
            <w:pPr>
              <w:pStyle w:val="Tablebody"/>
            </w:pPr>
            <w:r w:rsidRPr="00500B96">
              <w:t>0.8.10</w:t>
            </w:r>
          </w:p>
        </w:tc>
        <w:tc>
          <w:tcPr>
            <w:tcW w:w="1843" w:type="dxa"/>
          </w:tcPr>
          <w:p w14:paraId="78B01228" w14:textId="469F8E5F" w:rsidR="00F6249F" w:rsidRPr="00500B96" w:rsidRDefault="00F6249F" w:rsidP="00F6249F">
            <w:pPr>
              <w:pStyle w:val="Tablebody"/>
            </w:pPr>
            <w:r w:rsidRPr="00500B96">
              <w:t>26 August 2022</w:t>
            </w:r>
          </w:p>
        </w:tc>
        <w:tc>
          <w:tcPr>
            <w:tcW w:w="6766" w:type="dxa"/>
            <w:tcBorders>
              <w:right w:val="single" w:sz="4" w:space="0" w:color="auto"/>
            </w:tcBorders>
          </w:tcPr>
          <w:p w14:paraId="15B5854A" w14:textId="2F8131F4" w:rsidR="00F6249F" w:rsidRPr="00500B96" w:rsidRDefault="00F6249F" w:rsidP="00F6249F">
            <w:pPr>
              <w:pStyle w:val="Tablebody"/>
            </w:pPr>
            <w:r w:rsidRPr="00500B96">
              <w:t>Release Notes for SAF85xx RFE SW CD 0.8.10 D220826</w:t>
            </w:r>
          </w:p>
        </w:tc>
      </w:tr>
      <w:tr w:rsidR="00F6249F" w:rsidRPr="00500B96" w14:paraId="58CC4FD8" w14:textId="77777777" w:rsidTr="00D04DA6">
        <w:tc>
          <w:tcPr>
            <w:tcW w:w="1291" w:type="dxa"/>
            <w:tcBorders>
              <w:left w:val="single" w:sz="4" w:space="0" w:color="auto"/>
            </w:tcBorders>
          </w:tcPr>
          <w:p w14:paraId="14465E21" w14:textId="6BD0F9DC" w:rsidR="00F6249F" w:rsidRPr="00500B96" w:rsidRDefault="00F6249F" w:rsidP="00F6249F">
            <w:pPr>
              <w:pStyle w:val="Tablebody"/>
            </w:pPr>
            <w:r w:rsidRPr="00500B96">
              <w:t>0.8.9 HF1</w:t>
            </w:r>
          </w:p>
        </w:tc>
        <w:tc>
          <w:tcPr>
            <w:tcW w:w="1843" w:type="dxa"/>
          </w:tcPr>
          <w:p w14:paraId="6A95D401" w14:textId="18803FFE" w:rsidR="00F6249F" w:rsidRPr="00500B96" w:rsidRDefault="00F6249F" w:rsidP="00F6249F">
            <w:pPr>
              <w:pStyle w:val="Tablebody"/>
            </w:pPr>
            <w:r w:rsidRPr="00500B96">
              <w:t>27 July 2022</w:t>
            </w:r>
          </w:p>
        </w:tc>
        <w:tc>
          <w:tcPr>
            <w:tcW w:w="6766" w:type="dxa"/>
            <w:tcBorders>
              <w:right w:val="single" w:sz="4" w:space="0" w:color="auto"/>
            </w:tcBorders>
          </w:tcPr>
          <w:p w14:paraId="10F3172A" w14:textId="061F00B8" w:rsidR="00F6249F" w:rsidRPr="00500B96" w:rsidRDefault="00F6249F" w:rsidP="00F6249F">
            <w:pPr>
              <w:pStyle w:val="Tablebody"/>
            </w:pPr>
            <w:r w:rsidRPr="00500B96">
              <w:t>Release Notes for SAF85xx RFE SW_HF01_0.8.9_D220727</w:t>
            </w:r>
          </w:p>
        </w:tc>
      </w:tr>
      <w:tr w:rsidR="00F6249F" w:rsidRPr="00500B96" w14:paraId="224FB5F5" w14:textId="77777777" w:rsidTr="00D04DA6">
        <w:tc>
          <w:tcPr>
            <w:tcW w:w="1291" w:type="dxa"/>
            <w:tcBorders>
              <w:left w:val="single" w:sz="4" w:space="0" w:color="auto"/>
            </w:tcBorders>
          </w:tcPr>
          <w:p w14:paraId="247685FD" w14:textId="7A0A074C" w:rsidR="00F6249F" w:rsidRPr="00500B96" w:rsidRDefault="00F6249F" w:rsidP="00F6249F">
            <w:pPr>
              <w:pStyle w:val="Tablebody"/>
            </w:pPr>
            <w:r w:rsidRPr="00500B96">
              <w:t>0.8.9</w:t>
            </w:r>
          </w:p>
        </w:tc>
        <w:tc>
          <w:tcPr>
            <w:tcW w:w="1843" w:type="dxa"/>
          </w:tcPr>
          <w:p w14:paraId="71FEFD38" w14:textId="1DBEC934" w:rsidR="00F6249F" w:rsidRPr="00500B96" w:rsidRDefault="00F6249F" w:rsidP="00F6249F">
            <w:pPr>
              <w:pStyle w:val="Tablebody"/>
            </w:pPr>
            <w:r w:rsidRPr="00500B96">
              <w:t>15 July 2022</w:t>
            </w:r>
          </w:p>
        </w:tc>
        <w:tc>
          <w:tcPr>
            <w:tcW w:w="6766" w:type="dxa"/>
            <w:tcBorders>
              <w:right w:val="single" w:sz="4" w:space="0" w:color="auto"/>
            </w:tcBorders>
          </w:tcPr>
          <w:p w14:paraId="5E454407" w14:textId="00F97E1F" w:rsidR="00F6249F" w:rsidRPr="00500B96" w:rsidRDefault="00F6249F" w:rsidP="00F6249F">
            <w:pPr>
              <w:pStyle w:val="Tablebody"/>
            </w:pPr>
            <w:r w:rsidRPr="00500B96">
              <w:t xml:space="preserve">Release Notes for </w:t>
            </w:r>
            <w:bookmarkStart w:id="1" w:name="_Hlk108611680"/>
            <w:r w:rsidRPr="00500B96">
              <w:t>SAF85xx RFE SW CD 0.8.9 D220715</w:t>
            </w:r>
            <w:bookmarkEnd w:id="1"/>
          </w:p>
        </w:tc>
      </w:tr>
      <w:tr w:rsidR="00F6249F" w:rsidRPr="00500B96" w14:paraId="3CA2D940" w14:textId="77777777" w:rsidTr="00D04DA6">
        <w:tc>
          <w:tcPr>
            <w:tcW w:w="1291" w:type="dxa"/>
            <w:tcBorders>
              <w:left w:val="single" w:sz="4" w:space="0" w:color="auto"/>
            </w:tcBorders>
          </w:tcPr>
          <w:p w14:paraId="4A87E651" w14:textId="69F471B9" w:rsidR="00F6249F" w:rsidRPr="00500B96" w:rsidRDefault="00F6249F" w:rsidP="00F6249F">
            <w:pPr>
              <w:pStyle w:val="Tablebody"/>
            </w:pPr>
            <w:r w:rsidRPr="00500B96">
              <w:t>0.8.8</w:t>
            </w:r>
          </w:p>
        </w:tc>
        <w:tc>
          <w:tcPr>
            <w:tcW w:w="1843" w:type="dxa"/>
          </w:tcPr>
          <w:p w14:paraId="5A9B8F62" w14:textId="578FEE29" w:rsidR="00F6249F" w:rsidRPr="00500B96" w:rsidRDefault="00F6249F" w:rsidP="00F6249F">
            <w:pPr>
              <w:pStyle w:val="Tablebody"/>
            </w:pPr>
            <w:r w:rsidRPr="00500B96">
              <w:t>01 July 2022</w:t>
            </w:r>
          </w:p>
        </w:tc>
        <w:tc>
          <w:tcPr>
            <w:tcW w:w="6766" w:type="dxa"/>
            <w:tcBorders>
              <w:right w:val="single" w:sz="4" w:space="0" w:color="auto"/>
            </w:tcBorders>
          </w:tcPr>
          <w:p w14:paraId="1CD89A44" w14:textId="035134D8" w:rsidR="00F6249F" w:rsidRPr="00500B96" w:rsidRDefault="00F6249F" w:rsidP="00F6249F">
            <w:pPr>
              <w:pStyle w:val="Tablebody"/>
            </w:pPr>
            <w:r w:rsidRPr="00500B96">
              <w:t>Release Notes for SAF85xx RFE SW EAR 0.8.8 D220701</w:t>
            </w:r>
          </w:p>
        </w:tc>
      </w:tr>
      <w:tr w:rsidR="00F6249F" w:rsidRPr="00500B96" w14:paraId="2941918E" w14:textId="77777777" w:rsidTr="00D04DA6">
        <w:tc>
          <w:tcPr>
            <w:tcW w:w="1291" w:type="dxa"/>
            <w:tcBorders>
              <w:left w:val="single" w:sz="4" w:space="0" w:color="auto"/>
            </w:tcBorders>
          </w:tcPr>
          <w:p w14:paraId="09BED586" w14:textId="4788FF25" w:rsidR="00F6249F" w:rsidRPr="00500B96" w:rsidRDefault="00F6249F" w:rsidP="00F6249F">
            <w:pPr>
              <w:pStyle w:val="Tablebody"/>
            </w:pPr>
            <w:r w:rsidRPr="00500B96">
              <w:t>0.8.7</w:t>
            </w:r>
          </w:p>
        </w:tc>
        <w:tc>
          <w:tcPr>
            <w:tcW w:w="1843" w:type="dxa"/>
          </w:tcPr>
          <w:p w14:paraId="79121885" w14:textId="642F60C6" w:rsidR="00F6249F" w:rsidRPr="00500B96" w:rsidRDefault="00F6249F" w:rsidP="00F6249F">
            <w:pPr>
              <w:pStyle w:val="Tablebody"/>
            </w:pPr>
            <w:r w:rsidRPr="00500B96">
              <w:t>10 June 2022</w:t>
            </w:r>
          </w:p>
        </w:tc>
        <w:tc>
          <w:tcPr>
            <w:tcW w:w="6766" w:type="dxa"/>
            <w:tcBorders>
              <w:right w:val="single" w:sz="4" w:space="0" w:color="auto"/>
            </w:tcBorders>
          </w:tcPr>
          <w:p w14:paraId="464391EA" w14:textId="00320609" w:rsidR="00F6249F" w:rsidRPr="00500B96" w:rsidRDefault="00F6249F" w:rsidP="00F6249F">
            <w:pPr>
              <w:pStyle w:val="Tablebody"/>
            </w:pPr>
            <w:r w:rsidRPr="00500B96">
              <w:t>Release Notes for SAF85xx RFE SW CD 0.8.7 D220610</w:t>
            </w:r>
          </w:p>
        </w:tc>
      </w:tr>
      <w:tr w:rsidR="00F6249F" w:rsidRPr="00500B96" w14:paraId="7BBBECEF" w14:textId="77777777" w:rsidTr="00D04DA6">
        <w:tc>
          <w:tcPr>
            <w:tcW w:w="1291" w:type="dxa"/>
            <w:tcBorders>
              <w:left w:val="single" w:sz="4" w:space="0" w:color="auto"/>
            </w:tcBorders>
          </w:tcPr>
          <w:p w14:paraId="1DB3ED66" w14:textId="5E15CEAA" w:rsidR="00F6249F" w:rsidRPr="00500B96" w:rsidRDefault="00F6249F" w:rsidP="00F6249F">
            <w:pPr>
              <w:pStyle w:val="Tablebody"/>
            </w:pPr>
            <w:r w:rsidRPr="00500B96">
              <w:t>0.8.6</w:t>
            </w:r>
          </w:p>
        </w:tc>
        <w:tc>
          <w:tcPr>
            <w:tcW w:w="1843" w:type="dxa"/>
          </w:tcPr>
          <w:p w14:paraId="1AA71815" w14:textId="75E516DE" w:rsidR="00F6249F" w:rsidRPr="00500B96" w:rsidRDefault="00F6249F" w:rsidP="00F6249F">
            <w:pPr>
              <w:pStyle w:val="Tablebody"/>
            </w:pPr>
            <w:r w:rsidRPr="00500B96">
              <w:t>24 May 2022</w:t>
            </w:r>
          </w:p>
        </w:tc>
        <w:tc>
          <w:tcPr>
            <w:tcW w:w="6766" w:type="dxa"/>
            <w:tcBorders>
              <w:right w:val="single" w:sz="4" w:space="0" w:color="auto"/>
            </w:tcBorders>
          </w:tcPr>
          <w:p w14:paraId="17538FAF" w14:textId="40D85B8E" w:rsidR="00F6249F" w:rsidRPr="00500B96" w:rsidRDefault="00F6249F" w:rsidP="00F6249F">
            <w:pPr>
              <w:pStyle w:val="Tablebody"/>
            </w:pPr>
            <w:r w:rsidRPr="00500B96">
              <w:t>Release Notes for SAF85xx RFE SW CD 0.8.6 D220524</w:t>
            </w:r>
          </w:p>
        </w:tc>
      </w:tr>
      <w:tr w:rsidR="00F6249F" w:rsidRPr="00500B96" w14:paraId="5811A2E0" w14:textId="77777777" w:rsidTr="00D04DA6">
        <w:tc>
          <w:tcPr>
            <w:tcW w:w="1291" w:type="dxa"/>
            <w:tcBorders>
              <w:left w:val="single" w:sz="4" w:space="0" w:color="auto"/>
            </w:tcBorders>
          </w:tcPr>
          <w:p w14:paraId="79C77AEB" w14:textId="21AA09E6" w:rsidR="00F6249F" w:rsidRPr="00500B96" w:rsidRDefault="00F6249F" w:rsidP="00F6249F">
            <w:pPr>
              <w:pStyle w:val="Tablebody"/>
            </w:pPr>
            <w:r w:rsidRPr="00500B96">
              <w:t>0.8.5</w:t>
            </w:r>
          </w:p>
        </w:tc>
        <w:tc>
          <w:tcPr>
            <w:tcW w:w="1843" w:type="dxa"/>
          </w:tcPr>
          <w:p w14:paraId="74C37E42" w14:textId="24319AF2" w:rsidR="00F6249F" w:rsidRPr="00500B96" w:rsidRDefault="00F6249F" w:rsidP="00F6249F">
            <w:pPr>
              <w:pStyle w:val="Tablebody"/>
            </w:pPr>
            <w:r w:rsidRPr="00500B96">
              <w:t>09 May 2022</w:t>
            </w:r>
          </w:p>
        </w:tc>
        <w:tc>
          <w:tcPr>
            <w:tcW w:w="6766" w:type="dxa"/>
            <w:tcBorders>
              <w:right w:val="single" w:sz="4" w:space="0" w:color="auto"/>
            </w:tcBorders>
          </w:tcPr>
          <w:p w14:paraId="0ACF919B" w14:textId="369FB9F9" w:rsidR="00F6249F" w:rsidRPr="00500B96" w:rsidRDefault="00F6249F" w:rsidP="00F6249F">
            <w:pPr>
              <w:pStyle w:val="Tablebody"/>
            </w:pPr>
            <w:r w:rsidRPr="00500B96">
              <w:t>Release Notes for SAF85xx RFE SW CD 0.8.5 D220509</w:t>
            </w:r>
          </w:p>
        </w:tc>
      </w:tr>
      <w:tr w:rsidR="00F6249F" w:rsidRPr="00500B96" w14:paraId="699B41B4" w14:textId="77777777" w:rsidTr="00D04DA6">
        <w:tc>
          <w:tcPr>
            <w:tcW w:w="1291" w:type="dxa"/>
            <w:tcBorders>
              <w:left w:val="single" w:sz="4" w:space="0" w:color="auto"/>
            </w:tcBorders>
          </w:tcPr>
          <w:p w14:paraId="62EE4ECA" w14:textId="0898EDFA" w:rsidR="00F6249F" w:rsidRPr="00500B96" w:rsidRDefault="00F6249F" w:rsidP="00F6249F">
            <w:pPr>
              <w:pStyle w:val="Tablebody"/>
            </w:pPr>
            <w:r w:rsidRPr="00500B96">
              <w:t>0.8.4</w:t>
            </w:r>
          </w:p>
        </w:tc>
        <w:tc>
          <w:tcPr>
            <w:tcW w:w="1843" w:type="dxa"/>
          </w:tcPr>
          <w:p w14:paraId="6B51961D" w14:textId="4B60EC46" w:rsidR="00F6249F" w:rsidRPr="00500B96" w:rsidRDefault="00F6249F" w:rsidP="00F6249F">
            <w:pPr>
              <w:pStyle w:val="Tablebody"/>
            </w:pPr>
            <w:r w:rsidRPr="00500B96">
              <w:t>26 April 2022</w:t>
            </w:r>
          </w:p>
        </w:tc>
        <w:tc>
          <w:tcPr>
            <w:tcW w:w="6766" w:type="dxa"/>
            <w:tcBorders>
              <w:right w:val="single" w:sz="4" w:space="0" w:color="auto"/>
            </w:tcBorders>
          </w:tcPr>
          <w:p w14:paraId="33F8C49B" w14:textId="18700C8E" w:rsidR="00F6249F" w:rsidRPr="00500B96" w:rsidRDefault="00F6249F" w:rsidP="00F6249F">
            <w:pPr>
              <w:pStyle w:val="Tablebody"/>
            </w:pPr>
            <w:r w:rsidRPr="00500B96">
              <w:t>Release Notes for SAF85xx RFE SW CD 0.8.4 D220426</w:t>
            </w:r>
          </w:p>
        </w:tc>
      </w:tr>
      <w:tr w:rsidR="00F6249F" w:rsidRPr="00500B96" w14:paraId="4BAAF471" w14:textId="77777777" w:rsidTr="00D04DA6">
        <w:tc>
          <w:tcPr>
            <w:tcW w:w="1291" w:type="dxa"/>
            <w:tcBorders>
              <w:left w:val="single" w:sz="4" w:space="0" w:color="auto"/>
            </w:tcBorders>
          </w:tcPr>
          <w:p w14:paraId="77957965" w14:textId="4A9C52D2" w:rsidR="00F6249F" w:rsidRPr="00500B96" w:rsidRDefault="00F6249F" w:rsidP="00F6249F">
            <w:pPr>
              <w:pStyle w:val="Tablebody"/>
            </w:pPr>
            <w:r w:rsidRPr="00500B96">
              <w:t>0.8.3</w:t>
            </w:r>
          </w:p>
        </w:tc>
        <w:tc>
          <w:tcPr>
            <w:tcW w:w="1843" w:type="dxa"/>
          </w:tcPr>
          <w:p w14:paraId="3C5F1C2A" w14:textId="2AF45A07" w:rsidR="00F6249F" w:rsidRPr="00500B96" w:rsidRDefault="00F6249F" w:rsidP="00F6249F">
            <w:pPr>
              <w:pStyle w:val="Tablebody"/>
            </w:pPr>
            <w:r w:rsidRPr="00500B96">
              <w:t>08 April 2022</w:t>
            </w:r>
          </w:p>
        </w:tc>
        <w:tc>
          <w:tcPr>
            <w:tcW w:w="6766" w:type="dxa"/>
            <w:tcBorders>
              <w:right w:val="single" w:sz="4" w:space="0" w:color="auto"/>
            </w:tcBorders>
          </w:tcPr>
          <w:p w14:paraId="27C8567E" w14:textId="73BC3D11" w:rsidR="00F6249F" w:rsidRPr="00500B96" w:rsidRDefault="00F6249F" w:rsidP="00F6249F">
            <w:pPr>
              <w:pStyle w:val="Tablebody"/>
            </w:pPr>
            <w:r w:rsidRPr="00500B96">
              <w:t>Release Notes for SAF85xx RFE SW CD 0.8.3 D220408</w:t>
            </w:r>
          </w:p>
        </w:tc>
      </w:tr>
      <w:tr w:rsidR="00F6249F" w:rsidRPr="00500B96" w14:paraId="1DBE3B94" w14:textId="77777777" w:rsidTr="00D04DA6">
        <w:tc>
          <w:tcPr>
            <w:tcW w:w="1291" w:type="dxa"/>
            <w:tcBorders>
              <w:left w:val="single" w:sz="4" w:space="0" w:color="auto"/>
            </w:tcBorders>
          </w:tcPr>
          <w:p w14:paraId="4002F04C" w14:textId="79491BB2" w:rsidR="00F6249F" w:rsidRPr="00500B96" w:rsidRDefault="00F6249F" w:rsidP="00F6249F">
            <w:pPr>
              <w:pStyle w:val="Tablebody"/>
            </w:pPr>
            <w:r w:rsidRPr="00500B96">
              <w:t>0.8.2</w:t>
            </w:r>
          </w:p>
        </w:tc>
        <w:tc>
          <w:tcPr>
            <w:tcW w:w="1843" w:type="dxa"/>
          </w:tcPr>
          <w:p w14:paraId="4BC97564" w14:textId="411E72CD" w:rsidR="00F6249F" w:rsidRPr="00500B96" w:rsidRDefault="00F6249F" w:rsidP="00F6249F">
            <w:pPr>
              <w:pStyle w:val="Tablebody"/>
            </w:pPr>
            <w:r w:rsidRPr="00500B96">
              <w:t>15 March 2022</w:t>
            </w:r>
          </w:p>
        </w:tc>
        <w:tc>
          <w:tcPr>
            <w:tcW w:w="6766" w:type="dxa"/>
            <w:tcBorders>
              <w:right w:val="single" w:sz="4" w:space="0" w:color="auto"/>
            </w:tcBorders>
          </w:tcPr>
          <w:p w14:paraId="0AA958BF" w14:textId="6559296E" w:rsidR="00F6249F" w:rsidRPr="00500B96" w:rsidRDefault="00F6249F" w:rsidP="00F6249F">
            <w:pPr>
              <w:pStyle w:val="Tablebody"/>
            </w:pPr>
            <w:r w:rsidRPr="00500B96">
              <w:t>Release Notes for SAF85xx RFE SW CD 0.8.2 D220315</w:t>
            </w:r>
          </w:p>
        </w:tc>
      </w:tr>
      <w:tr w:rsidR="00F6249F" w:rsidRPr="00500B96" w14:paraId="13CAFFF5" w14:textId="77777777" w:rsidTr="00D04DA6">
        <w:tc>
          <w:tcPr>
            <w:tcW w:w="1291" w:type="dxa"/>
            <w:tcBorders>
              <w:left w:val="single" w:sz="4" w:space="0" w:color="auto"/>
            </w:tcBorders>
          </w:tcPr>
          <w:p w14:paraId="37F8A1B9" w14:textId="6FB0A9B0" w:rsidR="00F6249F" w:rsidRPr="00500B96" w:rsidRDefault="00F6249F" w:rsidP="00F6249F">
            <w:pPr>
              <w:pStyle w:val="Tablebody"/>
            </w:pPr>
            <w:r w:rsidRPr="00500B96">
              <w:t>0.8.1</w:t>
            </w:r>
          </w:p>
        </w:tc>
        <w:tc>
          <w:tcPr>
            <w:tcW w:w="1843" w:type="dxa"/>
          </w:tcPr>
          <w:p w14:paraId="58611464" w14:textId="7561C872" w:rsidR="00F6249F" w:rsidRPr="00500B96" w:rsidRDefault="00F6249F" w:rsidP="00F6249F">
            <w:pPr>
              <w:pStyle w:val="Tablebody"/>
            </w:pPr>
            <w:r w:rsidRPr="00500B96">
              <w:t>18 February 2022</w:t>
            </w:r>
          </w:p>
        </w:tc>
        <w:tc>
          <w:tcPr>
            <w:tcW w:w="6766" w:type="dxa"/>
            <w:tcBorders>
              <w:right w:val="single" w:sz="4" w:space="0" w:color="auto"/>
            </w:tcBorders>
          </w:tcPr>
          <w:p w14:paraId="1F582688" w14:textId="0F1A05BB" w:rsidR="00F6249F" w:rsidRPr="00500B96" w:rsidRDefault="00F6249F" w:rsidP="00F6249F">
            <w:pPr>
              <w:pStyle w:val="Tablebody"/>
            </w:pPr>
            <w:r w:rsidRPr="00500B96">
              <w:t>Release Notes for SAF85xx RFE SW CD 0.8.1 D2202</w:t>
            </w:r>
          </w:p>
        </w:tc>
      </w:tr>
      <w:tr w:rsidR="00F6249F" w:rsidRPr="00500B96" w14:paraId="27F9EA75" w14:textId="77777777" w:rsidTr="00D04DA6">
        <w:tc>
          <w:tcPr>
            <w:tcW w:w="1291" w:type="dxa"/>
            <w:tcBorders>
              <w:left w:val="single" w:sz="4" w:space="0" w:color="auto"/>
            </w:tcBorders>
          </w:tcPr>
          <w:p w14:paraId="2A5F46DA" w14:textId="7EEAD1BE" w:rsidR="00F6249F" w:rsidRPr="00500B96" w:rsidRDefault="00F6249F" w:rsidP="00F6249F">
            <w:pPr>
              <w:pStyle w:val="Tablebody"/>
            </w:pPr>
            <w:r w:rsidRPr="00500B96">
              <w:t>0.8.0</w:t>
            </w:r>
          </w:p>
        </w:tc>
        <w:tc>
          <w:tcPr>
            <w:tcW w:w="1843" w:type="dxa"/>
          </w:tcPr>
          <w:p w14:paraId="242DD06B" w14:textId="117BEEFD" w:rsidR="00F6249F" w:rsidRPr="00500B96" w:rsidRDefault="00F6249F" w:rsidP="00F6249F">
            <w:pPr>
              <w:pStyle w:val="Tablebody"/>
            </w:pPr>
            <w:r w:rsidRPr="00500B96">
              <w:t>28 January 2022</w:t>
            </w:r>
          </w:p>
        </w:tc>
        <w:tc>
          <w:tcPr>
            <w:tcW w:w="6766" w:type="dxa"/>
            <w:tcBorders>
              <w:right w:val="single" w:sz="4" w:space="0" w:color="auto"/>
            </w:tcBorders>
          </w:tcPr>
          <w:p w14:paraId="0CA16DB2" w14:textId="7CFDF5A9" w:rsidR="00F6249F" w:rsidRPr="00500B96" w:rsidRDefault="00F6249F" w:rsidP="00F6249F">
            <w:pPr>
              <w:pStyle w:val="Tablebody"/>
            </w:pPr>
            <w:r w:rsidRPr="00500B96">
              <w:t>Release Notes for SAF85xx RFE SW Code Drop 0.8.0</w:t>
            </w:r>
          </w:p>
        </w:tc>
      </w:tr>
      <w:tr w:rsidR="00F6249F" w:rsidRPr="00500B96" w14:paraId="1BCFE7DE" w14:textId="77777777" w:rsidTr="00D04DA6">
        <w:tc>
          <w:tcPr>
            <w:tcW w:w="1291" w:type="dxa"/>
            <w:tcBorders>
              <w:left w:val="single" w:sz="4" w:space="0" w:color="auto"/>
            </w:tcBorders>
          </w:tcPr>
          <w:p w14:paraId="4B1320D8" w14:textId="299ACB32" w:rsidR="00F6249F" w:rsidRPr="00500B96" w:rsidRDefault="00F6249F" w:rsidP="00F6249F">
            <w:pPr>
              <w:pStyle w:val="Tablebody"/>
            </w:pPr>
            <w:r w:rsidRPr="00500B96">
              <w:t>0.4.2</w:t>
            </w:r>
          </w:p>
        </w:tc>
        <w:tc>
          <w:tcPr>
            <w:tcW w:w="1843" w:type="dxa"/>
          </w:tcPr>
          <w:p w14:paraId="37DFEE43" w14:textId="04DEE46B" w:rsidR="00F6249F" w:rsidRPr="00500B96" w:rsidRDefault="00F6249F" w:rsidP="00F6249F">
            <w:pPr>
              <w:pStyle w:val="Tablebody"/>
            </w:pPr>
            <w:r w:rsidRPr="00500B96">
              <w:t>03-December-2021</w:t>
            </w:r>
          </w:p>
        </w:tc>
        <w:tc>
          <w:tcPr>
            <w:tcW w:w="6766" w:type="dxa"/>
            <w:tcBorders>
              <w:right w:val="single" w:sz="4" w:space="0" w:color="auto"/>
            </w:tcBorders>
          </w:tcPr>
          <w:p w14:paraId="24C45A7B" w14:textId="6619123F" w:rsidR="00F6249F" w:rsidRPr="00500B96" w:rsidRDefault="00F6249F" w:rsidP="00F6249F">
            <w:pPr>
              <w:pStyle w:val="Tablebody"/>
            </w:pPr>
            <w:r w:rsidRPr="00500B96">
              <w:t>SAF85xx RFE SW Documentation Update 0.4.2</w:t>
            </w:r>
          </w:p>
        </w:tc>
      </w:tr>
      <w:tr w:rsidR="00F6249F" w:rsidRPr="00500B96" w14:paraId="748359F1" w14:textId="77777777" w:rsidTr="00D04DA6">
        <w:tc>
          <w:tcPr>
            <w:tcW w:w="1291" w:type="dxa"/>
            <w:tcBorders>
              <w:left w:val="single" w:sz="4" w:space="0" w:color="auto"/>
            </w:tcBorders>
          </w:tcPr>
          <w:p w14:paraId="7776ED0E" w14:textId="1E9F52A7" w:rsidR="00F6249F" w:rsidRPr="00500B96" w:rsidRDefault="00F6249F" w:rsidP="00F6249F">
            <w:pPr>
              <w:pStyle w:val="Tablebody"/>
            </w:pPr>
            <w:r w:rsidRPr="00500B96">
              <w:t>0.4.1</w:t>
            </w:r>
          </w:p>
        </w:tc>
        <w:tc>
          <w:tcPr>
            <w:tcW w:w="1843" w:type="dxa"/>
          </w:tcPr>
          <w:p w14:paraId="28713B22" w14:textId="6C7031F3" w:rsidR="00F6249F" w:rsidRPr="00500B96" w:rsidRDefault="00F6249F" w:rsidP="00F6249F">
            <w:pPr>
              <w:pStyle w:val="Tablebody"/>
            </w:pPr>
            <w:r w:rsidRPr="00500B96">
              <w:t>05-November-2021</w:t>
            </w:r>
          </w:p>
        </w:tc>
        <w:tc>
          <w:tcPr>
            <w:tcW w:w="6766" w:type="dxa"/>
            <w:tcBorders>
              <w:right w:val="single" w:sz="4" w:space="0" w:color="auto"/>
            </w:tcBorders>
          </w:tcPr>
          <w:p w14:paraId="1AF6435F" w14:textId="1970DD34" w:rsidR="00F6249F" w:rsidRPr="00500B96" w:rsidRDefault="00F6249F" w:rsidP="00F6249F">
            <w:pPr>
              <w:pStyle w:val="Tablebody"/>
            </w:pPr>
            <w:r w:rsidRPr="00500B96">
              <w:t>SAF85xx RFE SW Hot Fix 0.4.1</w:t>
            </w:r>
          </w:p>
        </w:tc>
      </w:tr>
      <w:tr w:rsidR="00F6249F" w:rsidRPr="00500B96" w14:paraId="04055D67" w14:textId="77777777" w:rsidTr="00D04DA6">
        <w:tc>
          <w:tcPr>
            <w:tcW w:w="1291" w:type="dxa"/>
            <w:tcBorders>
              <w:left w:val="single" w:sz="4" w:space="0" w:color="auto"/>
            </w:tcBorders>
          </w:tcPr>
          <w:p w14:paraId="435E3083" w14:textId="681BBEFF" w:rsidR="00F6249F" w:rsidRPr="00500B96" w:rsidRDefault="00F6249F" w:rsidP="00F6249F">
            <w:pPr>
              <w:pStyle w:val="Tablebody"/>
            </w:pPr>
            <w:r w:rsidRPr="00500B96">
              <w:t>0.4</w:t>
            </w:r>
          </w:p>
        </w:tc>
        <w:tc>
          <w:tcPr>
            <w:tcW w:w="1843" w:type="dxa"/>
          </w:tcPr>
          <w:p w14:paraId="0F77ED61" w14:textId="3D4A5A7A" w:rsidR="00F6249F" w:rsidRPr="00500B96" w:rsidRDefault="00F6249F" w:rsidP="00F6249F">
            <w:pPr>
              <w:pStyle w:val="Tablebody"/>
            </w:pPr>
            <w:r w:rsidRPr="00500B96">
              <w:t>15 October 2021</w:t>
            </w:r>
          </w:p>
        </w:tc>
        <w:tc>
          <w:tcPr>
            <w:tcW w:w="6766" w:type="dxa"/>
            <w:tcBorders>
              <w:right w:val="single" w:sz="4" w:space="0" w:color="auto"/>
            </w:tcBorders>
          </w:tcPr>
          <w:p w14:paraId="06DA6946" w14:textId="44AAC8DC" w:rsidR="00F6249F" w:rsidRPr="00500B96" w:rsidRDefault="00F6249F" w:rsidP="00F6249F">
            <w:pPr>
              <w:pStyle w:val="Tablebody"/>
            </w:pPr>
            <w:r w:rsidRPr="00500B96">
              <w:t>Initial for SAF85xx RFE SW Code Drop 0.4.0</w:t>
            </w:r>
          </w:p>
        </w:tc>
      </w:tr>
      <w:tr w:rsidR="00F6249F" w:rsidRPr="00500B96" w14:paraId="6C0C1934" w14:textId="77777777" w:rsidTr="00D04DA6">
        <w:tc>
          <w:tcPr>
            <w:tcW w:w="1291" w:type="dxa"/>
            <w:tcBorders>
              <w:left w:val="single" w:sz="4" w:space="0" w:color="auto"/>
            </w:tcBorders>
          </w:tcPr>
          <w:p w14:paraId="5D71FB4B" w14:textId="0556F56C" w:rsidR="00F6249F" w:rsidRPr="00500B96" w:rsidRDefault="00F6249F" w:rsidP="00F6249F">
            <w:pPr>
              <w:pStyle w:val="Tablebody"/>
            </w:pPr>
            <w:r w:rsidRPr="00500B96">
              <w:t>0.2</w:t>
            </w:r>
          </w:p>
        </w:tc>
        <w:tc>
          <w:tcPr>
            <w:tcW w:w="1843" w:type="dxa"/>
          </w:tcPr>
          <w:p w14:paraId="78C24568" w14:textId="66290BFD" w:rsidR="00F6249F" w:rsidRPr="00500B96" w:rsidRDefault="00F6249F" w:rsidP="00F6249F">
            <w:pPr>
              <w:pStyle w:val="Tablebody"/>
            </w:pPr>
            <w:r w:rsidRPr="00500B96">
              <w:t>30 August 2021</w:t>
            </w:r>
          </w:p>
        </w:tc>
        <w:tc>
          <w:tcPr>
            <w:tcW w:w="6766" w:type="dxa"/>
            <w:tcBorders>
              <w:right w:val="single" w:sz="4" w:space="0" w:color="auto"/>
            </w:tcBorders>
          </w:tcPr>
          <w:p w14:paraId="4FEDACD4" w14:textId="3258BEDD" w:rsidR="00F6249F" w:rsidRPr="00500B96" w:rsidRDefault="00F6249F" w:rsidP="00F6249F">
            <w:pPr>
              <w:pStyle w:val="Tablebody"/>
            </w:pPr>
            <w:r w:rsidRPr="00500B96">
              <w:t>Draft for SAF85xx RFE SW Code Drop 0.3.0</w:t>
            </w:r>
          </w:p>
        </w:tc>
      </w:tr>
      <w:tr w:rsidR="00F6249F" w:rsidRPr="00500B96" w14:paraId="5953B4DD" w14:textId="77777777" w:rsidTr="00D04DA6">
        <w:tc>
          <w:tcPr>
            <w:tcW w:w="1291" w:type="dxa"/>
            <w:tcBorders>
              <w:left w:val="single" w:sz="4" w:space="0" w:color="auto"/>
              <w:bottom w:val="single" w:sz="4" w:space="0" w:color="auto"/>
            </w:tcBorders>
          </w:tcPr>
          <w:p w14:paraId="0B8AF3CC" w14:textId="7C208BED" w:rsidR="00F6249F" w:rsidRPr="00500B96" w:rsidRDefault="00F6249F" w:rsidP="00F6249F">
            <w:pPr>
              <w:pStyle w:val="Tablebody"/>
            </w:pPr>
            <w:r w:rsidRPr="00500B96">
              <w:t>0.1</w:t>
            </w:r>
          </w:p>
        </w:tc>
        <w:tc>
          <w:tcPr>
            <w:tcW w:w="1843" w:type="dxa"/>
            <w:tcBorders>
              <w:bottom w:val="single" w:sz="4" w:space="0" w:color="auto"/>
            </w:tcBorders>
          </w:tcPr>
          <w:p w14:paraId="6CB78DDB" w14:textId="07A4FD89" w:rsidR="00F6249F" w:rsidRPr="00500B96" w:rsidRDefault="00F6249F" w:rsidP="00F6249F">
            <w:pPr>
              <w:pStyle w:val="Tablebody"/>
            </w:pPr>
            <w:r w:rsidRPr="00500B96">
              <w:t>28 July 2021</w:t>
            </w:r>
          </w:p>
        </w:tc>
        <w:tc>
          <w:tcPr>
            <w:tcW w:w="6766" w:type="dxa"/>
            <w:tcBorders>
              <w:bottom w:val="single" w:sz="4" w:space="0" w:color="auto"/>
              <w:right w:val="single" w:sz="4" w:space="0" w:color="auto"/>
            </w:tcBorders>
          </w:tcPr>
          <w:p w14:paraId="58CA05F7" w14:textId="2A7AE9FD" w:rsidR="00F6249F" w:rsidRPr="00500B96" w:rsidRDefault="00F6249F" w:rsidP="00F6249F">
            <w:pPr>
              <w:pStyle w:val="Tablebody"/>
            </w:pPr>
            <w:r w:rsidRPr="00500B96">
              <w:t>Draft for SAF85xx RFE SW Code Drop 0.2.0</w:t>
            </w:r>
          </w:p>
        </w:tc>
      </w:tr>
    </w:tbl>
    <w:p w14:paraId="4F412E1B" w14:textId="77777777" w:rsidR="002073EB" w:rsidRPr="00500B96" w:rsidRDefault="002073EB" w:rsidP="00403790">
      <w:pPr>
        <w:pStyle w:val="Body"/>
      </w:pPr>
    </w:p>
    <w:p w14:paraId="26EA9E9A" w14:textId="77777777" w:rsidR="00755AD5" w:rsidRPr="00500B96" w:rsidRDefault="00755AD5" w:rsidP="00755AD5">
      <w:pPr>
        <w:pStyle w:val="Body"/>
        <w:tabs>
          <w:tab w:val="left" w:pos="2536"/>
        </w:tabs>
        <w:sectPr w:rsidR="00755AD5" w:rsidRPr="00500B96" w:rsidSect="00426B3A">
          <w:headerReference w:type="default" r:id="rId18"/>
          <w:footerReference w:type="default" r:id="rId19"/>
          <w:pgSz w:w="11900" w:h="15860" w:code="1"/>
          <w:pgMar w:top="1900" w:right="1000" w:bottom="1060" w:left="3000" w:header="0" w:footer="774" w:gutter="0"/>
          <w:cols w:space="720"/>
          <w:docGrid w:linePitch="360"/>
        </w:sectPr>
      </w:pPr>
    </w:p>
    <w:p w14:paraId="210D5714" w14:textId="77777777" w:rsidR="002073EB" w:rsidRPr="00500B96" w:rsidRDefault="002073EB" w:rsidP="00403790">
      <w:pPr>
        <w:pStyle w:val="Heading1"/>
      </w:pPr>
      <w:bookmarkStart w:id="2" w:name="_Toc146881616"/>
      <w:r w:rsidRPr="00500B96">
        <w:lastRenderedPageBreak/>
        <w:t>Introduction</w:t>
      </w:r>
      <w:bookmarkEnd w:id="2"/>
    </w:p>
    <w:p w14:paraId="7172B0FA" w14:textId="53916980" w:rsidR="00924AF9" w:rsidRPr="00500B96" w:rsidRDefault="00924AF9" w:rsidP="00832B08">
      <w:pPr>
        <w:pStyle w:val="Body"/>
        <w:ind w:left="-1170"/>
      </w:pPr>
      <w:r w:rsidRPr="00500B96">
        <w:t>The SAF85xx is a</w:t>
      </w:r>
      <w:r w:rsidR="0081517D" w:rsidRPr="00500B96">
        <w:t>n</w:t>
      </w:r>
      <w:r w:rsidRPr="00500B96">
        <w:t xml:space="preserve"> NXP </w:t>
      </w:r>
      <w:r w:rsidR="001671F8" w:rsidRPr="00500B96">
        <w:t>RF</w:t>
      </w:r>
      <w:r w:rsidRPr="00500B96">
        <w:t xml:space="preserve">CMOS </w:t>
      </w:r>
      <w:r w:rsidR="0041202D" w:rsidRPr="00500B96">
        <w:t>One</w:t>
      </w:r>
      <w:r w:rsidR="002524CF" w:rsidRPr="00500B96">
        <w:t>-</w:t>
      </w:r>
      <w:r w:rsidR="005C4818" w:rsidRPr="00500B96">
        <w:t>c</w:t>
      </w:r>
      <w:r w:rsidRPr="00500B96">
        <w:t xml:space="preserve">hip </w:t>
      </w:r>
      <w:r w:rsidR="005C4818" w:rsidRPr="00500B96">
        <w:t>r</w:t>
      </w:r>
      <w:r w:rsidRPr="00500B96">
        <w:t xml:space="preserve">adar IC integrating mixed signal radar transceiver and radar processing </w:t>
      </w:r>
      <w:proofErr w:type="spellStart"/>
      <w:r w:rsidRPr="00500B96">
        <w:t>SoC.</w:t>
      </w:r>
      <w:proofErr w:type="spellEnd"/>
    </w:p>
    <w:p w14:paraId="3C87F807" w14:textId="77777777" w:rsidR="005C4818" w:rsidRPr="00500B96" w:rsidRDefault="005C4818" w:rsidP="00832B08">
      <w:pPr>
        <w:pStyle w:val="Body"/>
        <w:ind w:left="-1170"/>
      </w:pPr>
    </w:p>
    <w:p w14:paraId="6557FD7F" w14:textId="3EF79E7D" w:rsidR="00587B39" w:rsidRPr="00500B96" w:rsidRDefault="00924AF9" w:rsidP="00832B08">
      <w:pPr>
        <w:pStyle w:val="Body"/>
        <w:ind w:left="-1170"/>
      </w:pPr>
      <w:r w:rsidRPr="00500B96">
        <w:t>SAF85xx RFE SW contains</w:t>
      </w:r>
      <w:r w:rsidR="00587B39" w:rsidRPr="00500B96">
        <w:t>:</w:t>
      </w:r>
    </w:p>
    <w:p w14:paraId="41972E8F" w14:textId="37ECED64" w:rsidR="00587B39" w:rsidRPr="00500B96" w:rsidRDefault="00587B39" w:rsidP="0092545E">
      <w:pPr>
        <w:pStyle w:val="Body"/>
        <w:numPr>
          <w:ilvl w:val="0"/>
          <w:numId w:val="21"/>
        </w:numPr>
      </w:pPr>
      <w:r w:rsidRPr="00500B96">
        <w:t>D</w:t>
      </w:r>
      <w:r w:rsidR="00864579" w:rsidRPr="00500B96">
        <w:t>efinition of</w:t>
      </w:r>
      <w:r w:rsidR="005C4818" w:rsidRPr="00500B96">
        <w:t xml:space="preserve"> the</w:t>
      </w:r>
      <w:r w:rsidR="00864579" w:rsidRPr="00500B96">
        <w:t xml:space="preserve"> RFE Abstract API</w:t>
      </w:r>
    </w:p>
    <w:p w14:paraId="2E59B93B" w14:textId="698816CF" w:rsidR="00587B39" w:rsidRPr="00500B96" w:rsidRDefault="00864579" w:rsidP="0092545E">
      <w:pPr>
        <w:pStyle w:val="Body"/>
        <w:numPr>
          <w:ilvl w:val="0"/>
          <w:numId w:val="21"/>
        </w:numPr>
      </w:pPr>
      <w:r w:rsidRPr="00500B96">
        <w:t xml:space="preserve">RFE </w:t>
      </w:r>
      <w:r w:rsidR="005C4818" w:rsidRPr="00500B96">
        <w:t>d</w:t>
      </w:r>
      <w:r w:rsidRPr="00500B96">
        <w:t xml:space="preserve">emo </w:t>
      </w:r>
      <w:r w:rsidR="005C4818" w:rsidRPr="00500B96">
        <w:t>c</w:t>
      </w:r>
      <w:r w:rsidRPr="00500B96">
        <w:t xml:space="preserve">ontrol </w:t>
      </w:r>
      <w:r w:rsidR="005C4818" w:rsidRPr="00500B96">
        <w:t>a</w:t>
      </w:r>
      <w:r w:rsidRPr="00500B96">
        <w:t xml:space="preserve">pplication running on RFE </w:t>
      </w:r>
      <w:r w:rsidR="005C4818" w:rsidRPr="00500B96">
        <w:t>c</w:t>
      </w:r>
      <w:r w:rsidRPr="00500B96">
        <w:t xml:space="preserve">ontrol </w:t>
      </w:r>
      <w:r w:rsidR="005C4818" w:rsidRPr="00500B96">
        <w:t>c</w:t>
      </w:r>
      <w:r w:rsidRPr="00500B96">
        <w:t>ore</w:t>
      </w:r>
    </w:p>
    <w:p w14:paraId="3407E683" w14:textId="181E9D5F" w:rsidR="00587B39" w:rsidRPr="00500B96" w:rsidRDefault="00864579" w:rsidP="0092545E">
      <w:pPr>
        <w:pStyle w:val="Body"/>
        <w:numPr>
          <w:ilvl w:val="0"/>
          <w:numId w:val="21"/>
        </w:numPr>
      </w:pPr>
      <w:r w:rsidRPr="00500B96">
        <w:t xml:space="preserve">RFE </w:t>
      </w:r>
      <w:r w:rsidR="005C4818" w:rsidRPr="00500B96">
        <w:t>d</w:t>
      </w:r>
      <w:r w:rsidRPr="00500B96">
        <w:t>river</w:t>
      </w:r>
      <w:r w:rsidR="00892F9D" w:rsidRPr="00500B96">
        <w:t xml:space="preserve"> running on RFE </w:t>
      </w:r>
      <w:r w:rsidR="005C4818" w:rsidRPr="00500B96">
        <w:t>c</w:t>
      </w:r>
      <w:r w:rsidR="00892F9D" w:rsidRPr="00500B96">
        <w:t xml:space="preserve">ontrol </w:t>
      </w:r>
      <w:r w:rsidR="005C4818" w:rsidRPr="00500B96">
        <w:t>c</w:t>
      </w:r>
      <w:r w:rsidR="00892F9D" w:rsidRPr="00500B96">
        <w:t>ore</w:t>
      </w:r>
    </w:p>
    <w:p w14:paraId="6206EB75" w14:textId="4A82D47D" w:rsidR="00864579" w:rsidRPr="00500B96" w:rsidRDefault="00924AF9" w:rsidP="0092545E">
      <w:pPr>
        <w:pStyle w:val="Body"/>
        <w:numPr>
          <w:ilvl w:val="0"/>
          <w:numId w:val="21"/>
        </w:numPr>
      </w:pPr>
      <w:r w:rsidRPr="00500B96">
        <w:t xml:space="preserve">RFE </w:t>
      </w:r>
      <w:r w:rsidR="00A32AF3" w:rsidRPr="00500B96">
        <w:t>F</w:t>
      </w:r>
      <w:r w:rsidR="000927EA" w:rsidRPr="00500B96">
        <w:t>W</w:t>
      </w:r>
      <w:r w:rsidRPr="00500B96">
        <w:t xml:space="preserve"> running on RFE-M7</w:t>
      </w:r>
      <w:r w:rsidR="0081517D" w:rsidRPr="00500B96">
        <w:t xml:space="preserve"> core</w:t>
      </w:r>
    </w:p>
    <w:p w14:paraId="117B7A35" w14:textId="0B6E5AF7" w:rsidR="00892F9D" w:rsidRPr="00500B96" w:rsidRDefault="00892F9D" w:rsidP="00832B08">
      <w:pPr>
        <w:pStyle w:val="Body"/>
        <w:ind w:left="-1170"/>
      </w:pPr>
      <w:r w:rsidRPr="00500B96">
        <w:rPr>
          <w:b/>
          <w:bCs/>
        </w:rPr>
        <w:t>Note</w:t>
      </w:r>
      <w:r w:rsidRPr="00500B96">
        <w:t xml:space="preserve">: </w:t>
      </w:r>
      <w:r w:rsidR="00832B08" w:rsidRPr="00500B96">
        <w:t xml:space="preserve">The </w:t>
      </w:r>
      <w:r w:rsidRPr="00500B96">
        <w:t xml:space="preserve">RFE </w:t>
      </w:r>
      <w:r w:rsidR="005C4818" w:rsidRPr="00500B96">
        <w:t>c</w:t>
      </w:r>
      <w:r w:rsidRPr="00500B96">
        <w:t xml:space="preserve">ontrol </w:t>
      </w:r>
      <w:r w:rsidR="005C4818" w:rsidRPr="00500B96">
        <w:t>c</w:t>
      </w:r>
      <w:r w:rsidRPr="00500B96">
        <w:t xml:space="preserve">ore is </w:t>
      </w:r>
      <w:r w:rsidR="00A02486" w:rsidRPr="00500B96">
        <w:t>ARM Cortex-</w:t>
      </w:r>
      <w:r w:rsidRPr="00500B96">
        <w:t xml:space="preserve">A53 </w:t>
      </w:r>
      <w:r w:rsidR="00A02486" w:rsidRPr="00500B96">
        <w:t xml:space="preserve">(APP-A53) </w:t>
      </w:r>
      <w:r w:rsidR="00101C45" w:rsidRPr="00500B96">
        <w:t xml:space="preserve">or ARM Cortex-M7 (APP-M7) </w:t>
      </w:r>
      <w:r w:rsidRPr="00500B96">
        <w:t>as supported by this release.</w:t>
      </w:r>
    </w:p>
    <w:p w14:paraId="7B0B7789" w14:textId="79810509" w:rsidR="006E2F67" w:rsidRPr="00500B96" w:rsidRDefault="00F84B6D" w:rsidP="00832B08">
      <w:pPr>
        <w:pStyle w:val="Body"/>
        <w:ind w:left="-1170"/>
      </w:pPr>
      <w:r w:rsidRPr="00500B96">
        <w:t>This</w:t>
      </w:r>
      <w:r w:rsidR="006E2F67" w:rsidRPr="00500B96">
        <w:t xml:space="preserve"> </w:t>
      </w:r>
      <w:r w:rsidR="004606E8" w:rsidRPr="00500B96">
        <w:t>document</w:t>
      </w:r>
      <w:r w:rsidR="006E2F67" w:rsidRPr="00500B96">
        <w:t xml:space="preserve"> describes </w:t>
      </w:r>
      <w:r w:rsidR="00A3256B" w:rsidRPr="00500B96">
        <w:t>the release contents, changes, limitations and known issues.</w:t>
      </w:r>
    </w:p>
    <w:p w14:paraId="2771E91D" w14:textId="1A000C29" w:rsidR="006D6DD4" w:rsidRPr="00500B96" w:rsidRDefault="000F1BC5" w:rsidP="00832B08">
      <w:pPr>
        <w:pStyle w:val="Body"/>
        <w:ind w:left="-1170"/>
      </w:pPr>
      <w:r w:rsidRPr="00500B96">
        <w:t xml:space="preserve">The </w:t>
      </w:r>
      <w:r w:rsidRPr="00500B96">
        <w:rPr>
          <w:i/>
          <w:iCs/>
        </w:rPr>
        <w:t>SA</w:t>
      </w:r>
      <w:r w:rsidR="005A593D" w:rsidRPr="00500B96">
        <w:rPr>
          <w:i/>
          <w:iCs/>
        </w:rPr>
        <w:t>F</w:t>
      </w:r>
      <w:r w:rsidRPr="00500B96">
        <w:rPr>
          <w:i/>
          <w:iCs/>
        </w:rPr>
        <w:t xml:space="preserve">85xx RFE </w:t>
      </w:r>
      <w:r w:rsidR="00520B4B" w:rsidRPr="00500B96">
        <w:rPr>
          <w:i/>
          <w:iCs/>
        </w:rPr>
        <w:t xml:space="preserve">SW Reference </w:t>
      </w:r>
      <w:r w:rsidR="00147ECE" w:rsidRPr="00500B96">
        <w:rPr>
          <w:i/>
          <w:iCs/>
        </w:rPr>
        <w:t>M</w:t>
      </w:r>
      <w:r w:rsidRPr="00500B96">
        <w:rPr>
          <w:i/>
          <w:iCs/>
        </w:rPr>
        <w:t>anual</w:t>
      </w:r>
      <w:r w:rsidRPr="00500B96">
        <w:t xml:space="preserve"> is included in the release</w:t>
      </w:r>
      <w:r w:rsidR="006D6DD4" w:rsidRPr="00500B96">
        <w:t>, it describes the usage (</w:t>
      </w:r>
      <w:r w:rsidR="006D6DD4" w:rsidRPr="00500B96">
        <w:rPr>
          <w:i/>
          <w:iCs/>
        </w:rPr>
        <w:t>User Manual</w:t>
      </w:r>
      <w:r w:rsidR="006D6DD4" w:rsidRPr="00500B96">
        <w:t xml:space="preserve">), the RFE Abstract API, </w:t>
      </w:r>
      <w:r w:rsidR="00D47F27" w:rsidRPr="00500B96">
        <w:t xml:space="preserve">and </w:t>
      </w:r>
      <w:r w:rsidR="006D6DD4" w:rsidRPr="00500B96">
        <w:t>RFE Driver code</w:t>
      </w:r>
      <w:r w:rsidR="00D47F27" w:rsidRPr="00500B96">
        <w:t xml:space="preserve"> and design</w:t>
      </w:r>
      <w:r w:rsidR="006D6DD4" w:rsidRPr="00500B96">
        <w:t>.</w:t>
      </w:r>
    </w:p>
    <w:p w14:paraId="249C2025" w14:textId="17A0B0B8" w:rsidR="00A84508" w:rsidRPr="00500B96" w:rsidRDefault="0068267D" w:rsidP="005C4818">
      <w:pPr>
        <w:pStyle w:val="Body"/>
        <w:ind w:left="-1170"/>
      </w:pPr>
      <w:bookmarkStart w:id="3" w:name="_Hlk84965410"/>
      <w:r w:rsidRPr="00500B96">
        <w:t>Details on t</w:t>
      </w:r>
      <w:r w:rsidR="006D6DD4" w:rsidRPr="00500B96">
        <w:t xml:space="preserve">he control of RFE HW using the RFE Abstract </w:t>
      </w:r>
      <w:r w:rsidR="00F976EB" w:rsidRPr="00500B96">
        <w:t xml:space="preserve">API </w:t>
      </w:r>
      <w:r w:rsidR="006D6DD4" w:rsidRPr="00500B96">
        <w:t xml:space="preserve">and </w:t>
      </w:r>
      <w:r w:rsidRPr="00500B96">
        <w:t xml:space="preserve">the </w:t>
      </w:r>
      <w:r w:rsidR="006D6DD4" w:rsidRPr="00500B96">
        <w:t xml:space="preserve">RFE parameters </w:t>
      </w:r>
      <w:r w:rsidR="00ED1585" w:rsidRPr="00500B96">
        <w:t>can be found in</w:t>
      </w:r>
      <w:r w:rsidR="005C4818" w:rsidRPr="00500B96">
        <w:t xml:space="preserve"> </w:t>
      </w:r>
      <w:r w:rsidR="005C4818" w:rsidRPr="00500B96">
        <w:rPr>
          <w:i/>
          <w:iCs/>
        </w:rPr>
        <w:t>RM00266 SAF85xx RFE Reference Manual</w:t>
      </w:r>
      <w:r w:rsidR="0081517D" w:rsidRPr="00500B96">
        <w:t>.</w:t>
      </w:r>
    </w:p>
    <w:p w14:paraId="631820FF" w14:textId="630D1DA4" w:rsidR="00C501D3" w:rsidRPr="00500B96" w:rsidRDefault="00C501D3" w:rsidP="005C4818">
      <w:pPr>
        <w:pStyle w:val="Body"/>
        <w:ind w:left="-1170"/>
      </w:pPr>
      <w:r w:rsidRPr="00500B96">
        <w:t xml:space="preserve">Refer to </w:t>
      </w:r>
      <w:r w:rsidR="00DC2A79" w:rsidRPr="00500B96">
        <w:rPr>
          <w:i/>
          <w:iCs/>
        </w:rPr>
        <w:t>SAF85xx_RFE_SW_Release_Test_Report.</w:t>
      </w:r>
      <w:r w:rsidR="002E0267" w:rsidRPr="00500B96">
        <w:rPr>
          <w:i/>
          <w:iCs/>
        </w:rPr>
        <w:t>pdf</w:t>
      </w:r>
      <w:r w:rsidR="00DC2A79" w:rsidRPr="00500B96">
        <w:rPr>
          <w:i/>
          <w:iCs/>
        </w:rPr>
        <w:t xml:space="preserve"> </w:t>
      </w:r>
      <w:r w:rsidRPr="00500B96">
        <w:t>for details on what is functional</w:t>
      </w:r>
      <w:r w:rsidR="00583217" w:rsidRPr="00500B96">
        <w:t>\tested</w:t>
      </w:r>
      <w:r w:rsidRPr="00500B96">
        <w:t xml:space="preserve"> in this release.</w:t>
      </w:r>
    </w:p>
    <w:p w14:paraId="09370EFF" w14:textId="06D8DD7A" w:rsidR="00BE5C19" w:rsidRPr="00500B96" w:rsidRDefault="00BE5C19" w:rsidP="00D37D2E">
      <w:pPr>
        <w:pStyle w:val="Body"/>
      </w:pPr>
    </w:p>
    <w:bookmarkEnd w:id="3"/>
    <w:p w14:paraId="7A6CC3A6" w14:textId="77777777" w:rsidR="004C2B26" w:rsidRPr="00500B96" w:rsidRDefault="004C2B26" w:rsidP="005C4818">
      <w:pPr>
        <w:pStyle w:val="Body"/>
        <w:ind w:left="-1170"/>
      </w:pPr>
    </w:p>
    <w:p w14:paraId="4BA4A372" w14:textId="5F85A1C6" w:rsidR="006E2F67" w:rsidRPr="00500B96" w:rsidRDefault="006E2F67" w:rsidP="00A84508">
      <w:pPr>
        <w:pStyle w:val="Body"/>
        <w:ind w:left="-1170"/>
      </w:pPr>
      <w:r w:rsidRPr="00500B96">
        <w:br w:type="page"/>
      </w:r>
    </w:p>
    <w:p w14:paraId="061F2D61" w14:textId="50EFDB4F" w:rsidR="006E2F67" w:rsidRPr="00500B96" w:rsidRDefault="00213D8B" w:rsidP="00403790">
      <w:pPr>
        <w:pStyle w:val="Heading1"/>
      </w:pPr>
      <w:bookmarkStart w:id="4" w:name="_Toc146881617"/>
      <w:r w:rsidRPr="00500B96">
        <w:lastRenderedPageBreak/>
        <w:t xml:space="preserve">Release </w:t>
      </w:r>
      <w:r w:rsidR="006E2F67" w:rsidRPr="00500B96">
        <w:t>Contents</w:t>
      </w:r>
      <w:bookmarkEnd w:id="4"/>
    </w:p>
    <w:p w14:paraId="132E7C29" w14:textId="3EB24639" w:rsidR="00C21652" w:rsidRPr="00500B96" w:rsidRDefault="00350251" w:rsidP="00350251">
      <w:pPr>
        <w:pStyle w:val="Body"/>
        <w:ind w:left="-1260"/>
      </w:pPr>
      <w:r w:rsidRPr="00500B96">
        <w:t xml:space="preserve">This release (code drop) is targeting SAF85xx ES1.1 hardware. </w:t>
      </w:r>
      <w:r w:rsidR="00E455F8" w:rsidRPr="00500B96">
        <w:t>This release contains the items as per</w:t>
      </w:r>
      <w:r w:rsidR="00297399">
        <w:t xml:space="preserve"> </w:t>
      </w:r>
      <w:r w:rsidR="00297399">
        <w:fldChar w:fldCharType="begin"/>
      </w:r>
      <w:r w:rsidR="00297399">
        <w:instrText xml:space="preserve"> REF _Ref138502153 \h </w:instrText>
      </w:r>
      <w:r w:rsidR="00297399">
        <w:fldChar w:fldCharType="separate"/>
      </w:r>
      <w:r w:rsidR="00291864">
        <w:t xml:space="preserve">Table </w:t>
      </w:r>
      <w:r w:rsidR="00291864">
        <w:rPr>
          <w:noProof/>
        </w:rPr>
        <w:t>1</w:t>
      </w:r>
      <w:r w:rsidR="00297399">
        <w:fldChar w:fldCharType="end"/>
      </w:r>
      <w:r w:rsidR="00DD12F0">
        <w:t xml:space="preserve"> </w:t>
      </w:r>
      <w:r w:rsidR="00E455F8" w:rsidRPr="00500B96">
        <w:t>.</w:t>
      </w:r>
    </w:p>
    <w:p w14:paraId="4BD0EA65" w14:textId="7CF4A04F" w:rsidR="00E82E92" w:rsidRDefault="00E82E92" w:rsidP="00D37D2E">
      <w:pPr>
        <w:pStyle w:val="Tabletitle"/>
        <w:numPr>
          <w:ilvl w:val="0"/>
          <w:numId w:val="0"/>
        </w:numPr>
        <w:ind w:left="960" w:hanging="960"/>
      </w:pPr>
      <w:bookmarkStart w:id="5" w:name="_Ref138502153"/>
      <w:r>
        <w:t xml:space="preserve">Table </w:t>
      </w:r>
      <w:fldSimple w:instr=" SEQ Table \* ARABIC ">
        <w:r w:rsidR="00291864">
          <w:rPr>
            <w:noProof/>
          </w:rPr>
          <w:t>1</w:t>
        </w:r>
      </w:fldSimple>
      <w:bookmarkEnd w:id="5"/>
      <w:r w:rsidRPr="00D37D2E">
        <w:t>: Release Contents</w:t>
      </w:r>
    </w:p>
    <w:tbl>
      <w:tblPr>
        <w:tblStyle w:val="TableGrid"/>
        <w:tblW w:w="7662" w:type="dxa"/>
        <w:tblInd w:w="-1170" w:type="dxa"/>
        <w:tblBorders>
          <w:top w:val="single" w:sz="2" w:space="0" w:color="005042"/>
          <w:left w:val="none" w:sz="0" w:space="0" w:color="auto"/>
          <w:bottom w:val="single" w:sz="2" w:space="0" w:color="005042"/>
          <w:right w:val="none" w:sz="0" w:space="0" w:color="auto"/>
          <w:insideH w:val="single" w:sz="2" w:space="0" w:color="B3CAC6"/>
          <w:insideV w:val="none" w:sz="0" w:space="0" w:color="auto"/>
        </w:tblBorders>
        <w:tblLayout w:type="fixed"/>
        <w:tblCellMar>
          <w:top w:w="20" w:type="dxa"/>
          <w:left w:w="40" w:type="dxa"/>
          <w:right w:w="80" w:type="dxa"/>
        </w:tblCellMar>
        <w:tblLook w:val="04A0" w:firstRow="1" w:lastRow="0" w:firstColumn="1" w:lastColumn="0" w:noHBand="0" w:noVBand="1"/>
      </w:tblPr>
      <w:tblGrid>
        <w:gridCol w:w="5848"/>
        <w:gridCol w:w="1814"/>
      </w:tblGrid>
      <w:tr w:rsidR="00BA5914" w:rsidRPr="00500B96" w14:paraId="27B84C83" w14:textId="77777777" w:rsidTr="00D37D2E">
        <w:trPr>
          <w:tblHeader/>
        </w:trPr>
        <w:tc>
          <w:tcPr>
            <w:tcW w:w="5848" w:type="dxa"/>
            <w:tcBorders>
              <w:top w:val="single" w:sz="4" w:space="0" w:color="auto"/>
              <w:bottom w:val="nil"/>
            </w:tcBorders>
            <w:shd w:val="clear" w:color="auto" w:fill="E6EDEC"/>
          </w:tcPr>
          <w:p w14:paraId="61CFF675" w14:textId="2225C851" w:rsidR="00BA5914" w:rsidRPr="00500B96" w:rsidRDefault="00251DE3" w:rsidP="00DF1AA8">
            <w:pPr>
              <w:pStyle w:val="Tablehead"/>
              <w:ind w:left="-45"/>
            </w:pPr>
            <w:bookmarkStart w:id="6" w:name="_Hlk507764379"/>
            <w:r w:rsidRPr="00500B96">
              <w:t>Item</w:t>
            </w:r>
          </w:p>
        </w:tc>
        <w:tc>
          <w:tcPr>
            <w:tcW w:w="1814" w:type="dxa"/>
            <w:tcBorders>
              <w:top w:val="single" w:sz="4" w:space="0" w:color="auto"/>
              <w:bottom w:val="nil"/>
            </w:tcBorders>
            <w:shd w:val="clear" w:color="auto" w:fill="E6EDEC"/>
          </w:tcPr>
          <w:p w14:paraId="05083A7C" w14:textId="35A3A2C3" w:rsidR="00BA5914" w:rsidRPr="00500B96" w:rsidRDefault="00BA5914" w:rsidP="00403790">
            <w:pPr>
              <w:pStyle w:val="Tablehead"/>
            </w:pPr>
            <w:r w:rsidRPr="00500B96">
              <w:t>Version</w:t>
            </w:r>
          </w:p>
        </w:tc>
      </w:tr>
      <w:tr w:rsidR="00147ECE" w:rsidRPr="00500B96" w14:paraId="3DD66273" w14:textId="77777777" w:rsidTr="00D37D2E">
        <w:tc>
          <w:tcPr>
            <w:tcW w:w="5848" w:type="dxa"/>
            <w:tcBorders>
              <w:top w:val="nil"/>
            </w:tcBorders>
            <w:shd w:val="clear" w:color="auto" w:fill="auto"/>
          </w:tcPr>
          <w:p w14:paraId="645C1089" w14:textId="3A4F8C5D" w:rsidR="00147ECE" w:rsidRPr="00500B96" w:rsidRDefault="00147ECE" w:rsidP="00147ECE">
            <w:pPr>
              <w:pStyle w:val="Tablebody"/>
              <w:rPr>
                <w:szCs w:val="18"/>
              </w:rPr>
            </w:pPr>
            <w:bookmarkStart w:id="7" w:name="_Hlk507762352"/>
            <w:r w:rsidRPr="00500B96">
              <w:rPr>
                <w:b/>
              </w:rPr>
              <w:t>Documentation</w:t>
            </w:r>
          </w:p>
        </w:tc>
        <w:tc>
          <w:tcPr>
            <w:tcW w:w="1814" w:type="dxa"/>
            <w:tcBorders>
              <w:top w:val="nil"/>
            </w:tcBorders>
            <w:shd w:val="clear" w:color="auto" w:fill="auto"/>
          </w:tcPr>
          <w:p w14:paraId="2FE34B8E" w14:textId="6C099831" w:rsidR="00147ECE" w:rsidRPr="00500B96" w:rsidRDefault="00147ECE" w:rsidP="00147ECE">
            <w:pPr>
              <w:pStyle w:val="Tablebody"/>
              <w:rPr>
                <w:szCs w:val="18"/>
              </w:rPr>
            </w:pPr>
          </w:p>
        </w:tc>
      </w:tr>
      <w:tr w:rsidR="00147ECE" w:rsidRPr="00500B96" w14:paraId="092EFFDB" w14:textId="77777777" w:rsidTr="00D37D2E">
        <w:tc>
          <w:tcPr>
            <w:tcW w:w="5848" w:type="dxa"/>
            <w:tcBorders>
              <w:top w:val="nil"/>
            </w:tcBorders>
            <w:shd w:val="clear" w:color="auto" w:fill="auto"/>
          </w:tcPr>
          <w:p w14:paraId="0777CED2" w14:textId="007126FE" w:rsidR="00147ECE" w:rsidRPr="00500B96" w:rsidRDefault="00147ECE" w:rsidP="00147ECE">
            <w:pPr>
              <w:pStyle w:val="Tablebody"/>
              <w:numPr>
                <w:ilvl w:val="0"/>
                <w:numId w:val="19"/>
              </w:numPr>
              <w:rPr>
                <w:szCs w:val="18"/>
              </w:rPr>
            </w:pPr>
            <w:r w:rsidRPr="00500B96">
              <w:t>SAF85xx_RFE_SW_ReleaseNotes.pdf</w:t>
            </w:r>
          </w:p>
        </w:tc>
        <w:tc>
          <w:tcPr>
            <w:tcW w:w="1814" w:type="dxa"/>
            <w:tcBorders>
              <w:top w:val="nil"/>
            </w:tcBorders>
            <w:shd w:val="clear" w:color="auto" w:fill="auto"/>
          </w:tcPr>
          <w:p w14:paraId="1A45F75A" w14:textId="7FC96D4E" w:rsidR="00147ECE" w:rsidRPr="00500B96" w:rsidRDefault="00907B33" w:rsidP="00147ECE">
            <w:pPr>
              <w:pStyle w:val="Tablebody"/>
              <w:rPr>
                <w:szCs w:val="18"/>
              </w:rPr>
            </w:pPr>
            <w:r w:rsidRPr="00500B96">
              <w:t>0.</w:t>
            </w:r>
            <w:r w:rsidR="00672EC8" w:rsidRPr="00500B96">
              <w:t>8.</w:t>
            </w:r>
            <w:r w:rsidR="00E16581" w:rsidRPr="00500B96">
              <w:t>1</w:t>
            </w:r>
            <w:r w:rsidR="0017266C">
              <w:t>9</w:t>
            </w:r>
          </w:p>
        </w:tc>
      </w:tr>
      <w:tr w:rsidR="00147ECE" w:rsidRPr="00500B96" w14:paraId="0CCA81E0" w14:textId="77777777" w:rsidTr="00D37D2E">
        <w:tc>
          <w:tcPr>
            <w:tcW w:w="5848" w:type="dxa"/>
            <w:tcBorders>
              <w:top w:val="nil"/>
            </w:tcBorders>
            <w:shd w:val="clear" w:color="auto" w:fill="auto"/>
          </w:tcPr>
          <w:p w14:paraId="66113245" w14:textId="77777777" w:rsidR="00147ECE" w:rsidRPr="00500B96" w:rsidRDefault="00147ECE" w:rsidP="00147ECE">
            <w:pPr>
              <w:pStyle w:val="Tablebody"/>
              <w:numPr>
                <w:ilvl w:val="0"/>
                <w:numId w:val="19"/>
              </w:numPr>
              <w:rPr>
                <w:szCs w:val="18"/>
              </w:rPr>
            </w:pPr>
            <w:r w:rsidRPr="00500B96">
              <w:t>SAF85xx_RFE_</w:t>
            </w:r>
            <w:r w:rsidR="00611F71" w:rsidRPr="00500B96">
              <w:t>SW_Reference</w:t>
            </w:r>
            <w:r w:rsidRPr="00500B96">
              <w:t>_Manual</w:t>
            </w:r>
          </w:p>
          <w:p w14:paraId="3255FFBC" w14:textId="4191FF47" w:rsidR="00672EC8" w:rsidRPr="00500B96" w:rsidRDefault="00672EC8" w:rsidP="00672EC8">
            <w:pPr>
              <w:pStyle w:val="Tablebody"/>
              <w:numPr>
                <w:ilvl w:val="1"/>
                <w:numId w:val="19"/>
              </w:numPr>
            </w:pPr>
            <w:r w:rsidRPr="00500B96">
              <w:t>User Manual</w:t>
            </w:r>
          </w:p>
          <w:p w14:paraId="61B7CF79" w14:textId="74C12FDC" w:rsidR="00672EC8" w:rsidRPr="00500B96" w:rsidRDefault="00672EC8" w:rsidP="00672EC8">
            <w:pPr>
              <w:pStyle w:val="Tablebody"/>
              <w:numPr>
                <w:ilvl w:val="1"/>
                <w:numId w:val="19"/>
              </w:numPr>
            </w:pPr>
            <w:r w:rsidRPr="00500B96">
              <w:t>API reference</w:t>
            </w:r>
          </w:p>
          <w:p w14:paraId="66302DD3" w14:textId="70786768" w:rsidR="00672EC8" w:rsidRPr="00500B96" w:rsidRDefault="008B3F82" w:rsidP="00672EC8">
            <w:pPr>
              <w:pStyle w:val="Tablebody"/>
              <w:numPr>
                <w:ilvl w:val="1"/>
                <w:numId w:val="19"/>
              </w:numPr>
            </w:pPr>
            <w:r w:rsidRPr="00500B96">
              <w:t>RFE Driver c</w:t>
            </w:r>
            <w:r w:rsidR="00672EC8" w:rsidRPr="00500B96">
              <w:t>ode reference</w:t>
            </w:r>
          </w:p>
          <w:p w14:paraId="54ABEB84" w14:textId="10843D94" w:rsidR="00672EC8" w:rsidRPr="00500B96" w:rsidRDefault="008B3F82" w:rsidP="00672EC8">
            <w:pPr>
              <w:pStyle w:val="Tablebody"/>
              <w:numPr>
                <w:ilvl w:val="1"/>
                <w:numId w:val="19"/>
              </w:numPr>
            </w:pPr>
            <w:r w:rsidRPr="00500B96">
              <w:t>RFE Driver d</w:t>
            </w:r>
            <w:r w:rsidR="00672EC8" w:rsidRPr="00500B96">
              <w:t>esign reference</w:t>
            </w:r>
          </w:p>
        </w:tc>
        <w:tc>
          <w:tcPr>
            <w:tcW w:w="1814" w:type="dxa"/>
            <w:tcBorders>
              <w:top w:val="nil"/>
            </w:tcBorders>
            <w:shd w:val="clear" w:color="auto" w:fill="auto"/>
          </w:tcPr>
          <w:p w14:paraId="627710C0" w14:textId="6D7332FB" w:rsidR="00147ECE" w:rsidRPr="00500B96" w:rsidRDefault="00672EC8" w:rsidP="00147ECE">
            <w:pPr>
              <w:pStyle w:val="Tablebody"/>
              <w:rPr>
                <w:szCs w:val="18"/>
              </w:rPr>
            </w:pPr>
            <w:r w:rsidRPr="00500B96">
              <w:t>0.8.</w:t>
            </w:r>
            <w:r w:rsidR="00E16581" w:rsidRPr="00500B96">
              <w:t>1</w:t>
            </w:r>
            <w:r w:rsidR="0017266C">
              <w:t>9</w:t>
            </w:r>
          </w:p>
        </w:tc>
      </w:tr>
      <w:tr w:rsidR="00991003" w:rsidRPr="00500B96" w14:paraId="3D4734AA" w14:textId="77777777" w:rsidTr="00D37D2E">
        <w:tc>
          <w:tcPr>
            <w:tcW w:w="5848" w:type="dxa"/>
            <w:shd w:val="clear" w:color="auto" w:fill="auto"/>
          </w:tcPr>
          <w:p w14:paraId="766435C4" w14:textId="3806A189" w:rsidR="00991003" w:rsidRPr="00500B96" w:rsidRDefault="00583217" w:rsidP="00672EC8">
            <w:pPr>
              <w:pStyle w:val="Tablebody"/>
              <w:numPr>
                <w:ilvl w:val="0"/>
                <w:numId w:val="19"/>
              </w:numPr>
              <w:rPr>
                <w:szCs w:val="18"/>
              </w:rPr>
            </w:pPr>
            <w:r w:rsidRPr="00500B96">
              <w:t>SAF85xx_RFE_SW_Release_Test_Report.</w:t>
            </w:r>
            <w:r w:rsidR="00D153E2" w:rsidRPr="00500B96">
              <w:t>pdf</w:t>
            </w:r>
          </w:p>
        </w:tc>
        <w:tc>
          <w:tcPr>
            <w:tcW w:w="1814" w:type="dxa"/>
            <w:shd w:val="clear" w:color="auto" w:fill="auto"/>
          </w:tcPr>
          <w:p w14:paraId="7D6F98D6" w14:textId="49D56AF4" w:rsidR="00991003" w:rsidRPr="00500B96" w:rsidRDefault="00991003" w:rsidP="00147ECE">
            <w:pPr>
              <w:pStyle w:val="Tablebody"/>
              <w:rPr>
                <w:szCs w:val="18"/>
                <w:highlight w:val="yellow"/>
              </w:rPr>
            </w:pPr>
            <w:r w:rsidRPr="00500B96">
              <w:rPr>
                <w:szCs w:val="18"/>
              </w:rPr>
              <w:t>0.8.</w:t>
            </w:r>
            <w:r w:rsidR="0017266C" w:rsidRPr="00500B96">
              <w:rPr>
                <w:szCs w:val="18"/>
              </w:rPr>
              <w:t>1</w:t>
            </w:r>
            <w:r w:rsidR="0017266C">
              <w:rPr>
                <w:szCs w:val="18"/>
              </w:rPr>
              <w:t>9</w:t>
            </w:r>
          </w:p>
        </w:tc>
      </w:tr>
      <w:tr w:rsidR="00147ECE" w:rsidRPr="00500B96" w14:paraId="2086B041" w14:textId="77777777" w:rsidTr="00D37D2E">
        <w:tc>
          <w:tcPr>
            <w:tcW w:w="5848" w:type="dxa"/>
            <w:shd w:val="clear" w:color="auto" w:fill="auto"/>
          </w:tcPr>
          <w:p w14:paraId="7042109F" w14:textId="626CD6C2" w:rsidR="00672EC8" w:rsidRPr="00500B96" w:rsidRDefault="00147ECE" w:rsidP="00672EC8">
            <w:pPr>
              <w:pStyle w:val="Tablebody"/>
              <w:rPr>
                <w:b/>
              </w:rPr>
            </w:pPr>
            <w:r w:rsidRPr="00500B96">
              <w:rPr>
                <w:b/>
              </w:rPr>
              <w:t>RFE firmware (RFE-M7)</w:t>
            </w:r>
          </w:p>
        </w:tc>
        <w:tc>
          <w:tcPr>
            <w:tcW w:w="1814" w:type="dxa"/>
            <w:shd w:val="clear" w:color="auto" w:fill="auto"/>
          </w:tcPr>
          <w:p w14:paraId="7278D4C0" w14:textId="70570C63" w:rsidR="00147ECE" w:rsidRPr="00500B96" w:rsidRDefault="00147ECE" w:rsidP="00147ECE">
            <w:pPr>
              <w:pStyle w:val="Tablebody"/>
              <w:rPr>
                <w:szCs w:val="18"/>
                <w:highlight w:val="yellow"/>
              </w:rPr>
            </w:pPr>
          </w:p>
        </w:tc>
      </w:tr>
      <w:tr w:rsidR="00672EC8" w:rsidRPr="00500B96" w14:paraId="27FE03F4" w14:textId="77777777" w:rsidTr="00D37D2E">
        <w:tc>
          <w:tcPr>
            <w:tcW w:w="5848" w:type="dxa"/>
            <w:shd w:val="clear" w:color="auto" w:fill="auto"/>
          </w:tcPr>
          <w:p w14:paraId="6FCCBCFA" w14:textId="4F7ED415" w:rsidR="00672EC8" w:rsidRPr="00500B96" w:rsidRDefault="00B24CF0" w:rsidP="00147ECE">
            <w:pPr>
              <w:pStyle w:val="Tablebody"/>
              <w:numPr>
                <w:ilvl w:val="0"/>
                <w:numId w:val="19"/>
              </w:numPr>
            </w:pPr>
            <w:r w:rsidRPr="00500B96">
              <w:t>DATA and CODE</w:t>
            </w:r>
          </w:p>
        </w:tc>
        <w:tc>
          <w:tcPr>
            <w:tcW w:w="1814" w:type="dxa"/>
            <w:shd w:val="clear" w:color="auto" w:fill="auto"/>
          </w:tcPr>
          <w:p w14:paraId="1C7AA44E" w14:textId="6E0E8E75" w:rsidR="00672EC8" w:rsidRPr="00500B96" w:rsidRDefault="00672EC8" w:rsidP="00147ECE">
            <w:pPr>
              <w:pStyle w:val="Tablebody"/>
            </w:pPr>
            <w:r w:rsidRPr="00500B96">
              <w:t>0.8.</w:t>
            </w:r>
            <w:r w:rsidR="0017266C" w:rsidRPr="00500B96">
              <w:t>1</w:t>
            </w:r>
            <w:r w:rsidR="0017266C">
              <w:t>9</w:t>
            </w:r>
          </w:p>
        </w:tc>
      </w:tr>
      <w:tr w:rsidR="00147ECE" w:rsidRPr="00500B96" w14:paraId="4B1C6D37" w14:textId="77777777" w:rsidTr="00D37D2E">
        <w:tc>
          <w:tcPr>
            <w:tcW w:w="5848" w:type="dxa"/>
            <w:shd w:val="clear" w:color="auto" w:fill="auto"/>
          </w:tcPr>
          <w:p w14:paraId="3557A02D" w14:textId="524DFE2F" w:rsidR="00147ECE" w:rsidRPr="00500B96" w:rsidRDefault="00147ECE" w:rsidP="00147ECE">
            <w:pPr>
              <w:pStyle w:val="Tablebody"/>
              <w:rPr>
                <w:szCs w:val="18"/>
              </w:rPr>
            </w:pPr>
            <w:r w:rsidRPr="00500B96">
              <w:rPr>
                <w:b/>
              </w:rPr>
              <w:t>RFE software (</w:t>
            </w:r>
            <w:r w:rsidR="00F471A2" w:rsidRPr="00500B96">
              <w:rPr>
                <w:b/>
              </w:rPr>
              <w:t>APP-</w:t>
            </w:r>
            <w:r w:rsidRPr="00500B96">
              <w:rPr>
                <w:b/>
              </w:rPr>
              <w:t>A53</w:t>
            </w:r>
            <w:r w:rsidR="003F46FB" w:rsidRPr="00500B96">
              <w:rPr>
                <w:b/>
              </w:rPr>
              <w:t>/APP-M7</w:t>
            </w:r>
            <w:r w:rsidRPr="00500B96">
              <w:rPr>
                <w:b/>
              </w:rPr>
              <w:t>)</w:t>
            </w:r>
          </w:p>
        </w:tc>
        <w:tc>
          <w:tcPr>
            <w:tcW w:w="1814" w:type="dxa"/>
            <w:shd w:val="clear" w:color="auto" w:fill="auto"/>
          </w:tcPr>
          <w:p w14:paraId="7DA8ADB1" w14:textId="77777777" w:rsidR="00147ECE" w:rsidRPr="00500B96" w:rsidRDefault="00147ECE" w:rsidP="00147ECE">
            <w:pPr>
              <w:pStyle w:val="Tablebody"/>
              <w:rPr>
                <w:szCs w:val="18"/>
                <w:highlight w:val="yellow"/>
              </w:rPr>
            </w:pPr>
          </w:p>
        </w:tc>
      </w:tr>
      <w:tr w:rsidR="00782B76" w:rsidRPr="00500B96" w14:paraId="401CE27E" w14:textId="77777777" w:rsidTr="00D37D2E">
        <w:tc>
          <w:tcPr>
            <w:tcW w:w="5848" w:type="dxa"/>
            <w:shd w:val="clear" w:color="auto" w:fill="auto"/>
          </w:tcPr>
          <w:p w14:paraId="5ED40F4C" w14:textId="2E317A4A" w:rsidR="00782B76" w:rsidRPr="00500B96" w:rsidRDefault="00782B76" w:rsidP="00782B76">
            <w:pPr>
              <w:pStyle w:val="Tablebody"/>
              <w:numPr>
                <w:ilvl w:val="0"/>
                <w:numId w:val="19"/>
              </w:numPr>
            </w:pPr>
            <w:r w:rsidRPr="00500B96">
              <w:t>RFE Abstract API</w:t>
            </w:r>
          </w:p>
        </w:tc>
        <w:tc>
          <w:tcPr>
            <w:tcW w:w="1814" w:type="dxa"/>
            <w:shd w:val="clear" w:color="auto" w:fill="auto"/>
          </w:tcPr>
          <w:p w14:paraId="085BAD88" w14:textId="17DB15B1" w:rsidR="00782B76" w:rsidRPr="00500B96" w:rsidRDefault="00782B76" w:rsidP="00782B76">
            <w:pPr>
              <w:pStyle w:val="Tablebody"/>
              <w:rPr>
                <w:szCs w:val="18"/>
                <w:highlight w:val="yellow"/>
              </w:rPr>
            </w:pPr>
            <w:r w:rsidRPr="00500B96">
              <w:t>0.8.</w:t>
            </w:r>
            <w:r w:rsidR="0017266C" w:rsidRPr="00500B96">
              <w:t>1</w:t>
            </w:r>
            <w:r w:rsidR="0017266C">
              <w:t>9</w:t>
            </w:r>
          </w:p>
        </w:tc>
      </w:tr>
      <w:tr w:rsidR="00782B76" w:rsidRPr="00500B96" w14:paraId="529AE14F" w14:textId="77777777" w:rsidTr="00D37D2E">
        <w:tc>
          <w:tcPr>
            <w:tcW w:w="5848" w:type="dxa"/>
            <w:shd w:val="clear" w:color="auto" w:fill="auto"/>
          </w:tcPr>
          <w:p w14:paraId="3A5735E1" w14:textId="77777777" w:rsidR="00782B76" w:rsidRPr="00500B96" w:rsidRDefault="00782B76" w:rsidP="00782B76">
            <w:pPr>
              <w:pStyle w:val="Tablebody"/>
              <w:numPr>
                <w:ilvl w:val="0"/>
                <w:numId w:val="19"/>
              </w:numPr>
            </w:pPr>
            <w:r w:rsidRPr="00500B96">
              <w:t>RFE Driver</w:t>
            </w:r>
          </w:p>
          <w:p w14:paraId="119597C4" w14:textId="77777777" w:rsidR="00782B76" w:rsidRPr="00500B96" w:rsidRDefault="00782B76" w:rsidP="00782B76">
            <w:pPr>
              <w:pStyle w:val="Tablebody"/>
              <w:numPr>
                <w:ilvl w:val="1"/>
                <w:numId w:val="19"/>
              </w:numPr>
            </w:pPr>
            <w:r w:rsidRPr="00500B96">
              <w:t>RFE Abstract API</w:t>
            </w:r>
          </w:p>
          <w:p w14:paraId="53C487D9" w14:textId="6B7A9E99" w:rsidR="00782B76" w:rsidRPr="00500B96" w:rsidRDefault="00782B76" w:rsidP="00782B76">
            <w:pPr>
              <w:pStyle w:val="Tablebody"/>
              <w:numPr>
                <w:ilvl w:val="1"/>
                <w:numId w:val="19"/>
              </w:numPr>
            </w:pPr>
            <w:r w:rsidRPr="00500B96">
              <w:t>RFE configuration</w:t>
            </w:r>
          </w:p>
          <w:p w14:paraId="4D199CDF" w14:textId="77777777" w:rsidR="00782B76" w:rsidRPr="00500B96" w:rsidRDefault="00782B76" w:rsidP="00782B76">
            <w:pPr>
              <w:pStyle w:val="Tablebody"/>
              <w:numPr>
                <w:ilvl w:val="1"/>
                <w:numId w:val="19"/>
              </w:numPr>
            </w:pPr>
            <w:r w:rsidRPr="00500B96">
              <w:t>RFE dynamic table</w:t>
            </w:r>
          </w:p>
          <w:p w14:paraId="54783E0B" w14:textId="77777777" w:rsidR="00782B76" w:rsidRPr="00500B96" w:rsidRDefault="00782B76" w:rsidP="00782B76">
            <w:pPr>
              <w:pStyle w:val="Tablebody"/>
              <w:numPr>
                <w:ilvl w:val="1"/>
                <w:numId w:val="19"/>
              </w:numPr>
            </w:pPr>
            <w:r w:rsidRPr="00500B96">
              <w:t>RFE command stub</w:t>
            </w:r>
          </w:p>
          <w:p w14:paraId="3095B92B" w14:textId="77777777" w:rsidR="00782B76" w:rsidRDefault="00782B76" w:rsidP="00782B76">
            <w:pPr>
              <w:pStyle w:val="Tablebody"/>
              <w:numPr>
                <w:ilvl w:val="1"/>
                <w:numId w:val="19"/>
              </w:numPr>
            </w:pPr>
            <w:r w:rsidRPr="00500B96">
              <w:t>RFE command client</w:t>
            </w:r>
          </w:p>
          <w:p w14:paraId="3AC471BA" w14:textId="77777777" w:rsidR="00287DA3" w:rsidRDefault="00287DA3" w:rsidP="00287DA3">
            <w:pPr>
              <w:pStyle w:val="Tablebody"/>
              <w:numPr>
                <w:ilvl w:val="0"/>
                <w:numId w:val="19"/>
              </w:numPr>
              <w:rPr>
                <w:lang w:val="fr-FR"/>
              </w:rPr>
            </w:pPr>
            <w:r w:rsidRPr="0053772A">
              <w:rPr>
                <w:lang w:val="fr-FR"/>
              </w:rPr>
              <w:t xml:space="preserve">AUTOSAR RFE </w:t>
            </w:r>
            <w:proofErr w:type="spellStart"/>
            <w:r w:rsidRPr="0053772A">
              <w:rPr>
                <w:lang w:val="fr-FR"/>
              </w:rPr>
              <w:t>Complex</w:t>
            </w:r>
            <w:proofErr w:type="spellEnd"/>
            <w:r w:rsidRPr="0053772A">
              <w:rPr>
                <w:lang w:val="fr-FR"/>
              </w:rPr>
              <w:t xml:space="preserve"> </w:t>
            </w:r>
            <w:proofErr w:type="spellStart"/>
            <w:r w:rsidRPr="0053772A">
              <w:rPr>
                <w:lang w:val="fr-FR"/>
              </w:rPr>
              <w:t>Device</w:t>
            </w:r>
            <w:proofErr w:type="spellEnd"/>
            <w:r w:rsidRPr="0053772A">
              <w:rPr>
                <w:lang w:val="fr-FR"/>
              </w:rPr>
              <w:t xml:space="preserve"> Driver</w:t>
            </w:r>
          </w:p>
          <w:p w14:paraId="479227B8" w14:textId="1BC26980" w:rsidR="00287DA3" w:rsidRPr="0053772A" w:rsidRDefault="00287DA3" w:rsidP="00287DA3">
            <w:pPr>
              <w:pStyle w:val="Tablebody"/>
              <w:numPr>
                <w:ilvl w:val="1"/>
                <w:numId w:val="19"/>
              </w:numPr>
              <w:rPr>
                <w:lang w:val="fr-FR"/>
              </w:rPr>
            </w:pPr>
            <w:r>
              <w:rPr>
                <w:lang w:val="fr-FR"/>
              </w:rPr>
              <w:t xml:space="preserve">RFE CDD API </w:t>
            </w:r>
          </w:p>
          <w:p w14:paraId="2F58ED25" w14:textId="3C1437A6" w:rsidR="00287DA3" w:rsidRPr="0053772A" w:rsidRDefault="00287DA3" w:rsidP="00287DA3">
            <w:pPr>
              <w:pStyle w:val="Tablebody"/>
              <w:numPr>
                <w:ilvl w:val="1"/>
                <w:numId w:val="19"/>
              </w:numPr>
              <w:rPr>
                <w:lang w:val="fr-FR"/>
              </w:rPr>
            </w:pPr>
            <w:r>
              <w:t xml:space="preserve">EB </w:t>
            </w:r>
            <w:proofErr w:type="spellStart"/>
            <w:r w:rsidR="00D633A8">
              <w:t>t</w:t>
            </w:r>
            <w:r>
              <w:t>resos</w:t>
            </w:r>
            <w:proofErr w:type="spellEnd"/>
            <w:r>
              <w:t xml:space="preserve"> Plugin</w:t>
            </w:r>
          </w:p>
        </w:tc>
        <w:tc>
          <w:tcPr>
            <w:tcW w:w="1814" w:type="dxa"/>
            <w:shd w:val="clear" w:color="auto" w:fill="auto"/>
          </w:tcPr>
          <w:p w14:paraId="781F5748" w14:textId="733909DD" w:rsidR="00782B76" w:rsidRDefault="00782B76" w:rsidP="00782B76">
            <w:pPr>
              <w:pStyle w:val="Tablebody"/>
            </w:pPr>
            <w:r w:rsidRPr="00500B96">
              <w:t>0.8.</w:t>
            </w:r>
            <w:r w:rsidR="0017266C" w:rsidRPr="00500B96">
              <w:t>1</w:t>
            </w:r>
            <w:r w:rsidR="0017266C">
              <w:t>9</w:t>
            </w:r>
          </w:p>
          <w:p w14:paraId="3CC1779D" w14:textId="77777777" w:rsidR="00287DA3" w:rsidRDefault="00287DA3" w:rsidP="00782B76">
            <w:pPr>
              <w:pStyle w:val="Tablebody"/>
            </w:pPr>
          </w:p>
          <w:p w14:paraId="51DF9ECE" w14:textId="77777777" w:rsidR="00287DA3" w:rsidRDefault="00287DA3" w:rsidP="00782B76">
            <w:pPr>
              <w:pStyle w:val="Tablebody"/>
            </w:pPr>
          </w:p>
          <w:p w14:paraId="02150D1A" w14:textId="77777777" w:rsidR="00287DA3" w:rsidRDefault="00287DA3" w:rsidP="00782B76">
            <w:pPr>
              <w:pStyle w:val="Tablebody"/>
            </w:pPr>
          </w:p>
          <w:p w14:paraId="10CBFF66" w14:textId="77777777" w:rsidR="00287DA3" w:rsidRDefault="00287DA3" w:rsidP="00782B76">
            <w:pPr>
              <w:pStyle w:val="Tablebody"/>
            </w:pPr>
          </w:p>
          <w:p w14:paraId="1E2A3598" w14:textId="77777777" w:rsidR="00287DA3" w:rsidRDefault="00287DA3" w:rsidP="00782B76">
            <w:pPr>
              <w:pStyle w:val="Tablebody"/>
            </w:pPr>
          </w:p>
          <w:p w14:paraId="2D12D5F2" w14:textId="1A0FCEC8" w:rsidR="00287DA3" w:rsidRDefault="00287DA3" w:rsidP="00782B76">
            <w:pPr>
              <w:pStyle w:val="Tablebody"/>
            </w:pPr>
            <w:r w:rsidRPr="00500B96">
              <w:t>0.8.</w:t>
            </w:r>
            <w:r w:rsidR="0017266C" w:rsidRPr="00500B96">
              <w:t>1</w:t>
            </w:r>
            <w:r w:rsidR="0017266C">
              <w:t>9</w:t>
            </w:r>
          </w:p>
          <w:p w14:paraId="018E7E96" w14:textId="73700F96" w:rsidR="00287DA3" w:rsidRPr="00500B96" w:rsidRDefault="00287DA3" w:rsidP="00782B76">
            <w:pPr>
              <w:pStyle w:val="Tablebody"/>
              <w:rPr>
                <w:szCs w:val="18"/>
              </w:rPr>
            </w:pPr>
          </w:p>
        </w:tc>
      </w:tr>
      <w:tr w:rsidR="00782B76" w:rsidRPr="00500B96" w14:paraId="374AC3F9" w14:textId="77777777" w:rsidTr="00D37D2E">
        <w:tc>
          <w:tcPr>
            <w:tcW w:w="5848" w:type="dxa"/>
            <w:shd w:val="clear" w:color="auto" w:fill="auto"/>
          </w:tcPr>
          <w:p w14:paraId="1EE2422E" w14:textId="422C7EB7" w:rsidR="00782B76" w:rsidRPr="00500B96" w:rsidRDefault="00782B76" w:rsidP="00782B76">
            <w:pPr>
              <w:pStyle w:val="Tablebody"/>
              <w:numPr>
                <w:ilvl w:val="0"/>
                <w:numId w:val="19"/>
              </w:numPr>
              <w:rPr>
                <w:szCs w:val="18"/>
              </w:rPr>
            </w:pPr>
            <w:r w:rsidRPr="00500B96">
              <w:t>RFE Basic Example</w:t>
            </w:r>
            <w:r w:rsidRPr="00500B96">
              <w:rPr>
                <w:spacing w:val="-5"/>
              </w:rPr>
              <w:t xml:space="preserve"> A</w:t>
            </w:r>
            <w:r w:rsidRPr="00500B96">
              <w:t>pp</w:t>
            </w:r>
          </w:p>
          <w:p w14:paraId="61C50274" w14:textId="77777777" w:rsidR="00782B76" w:rsidRPr="00500B96" w:rsidRDefault="00782B76" w:rsidP="00782B76">
            <w:pPr>
              <w:pStyle w:val="Tablebody"/>
              <w:numPr>
                <w:ilvl w:val="1"/>
                <w:numId w:val="19"/>
              </w:numPr>
            </w:pPr>
            <w:r w:rsidRPr="00500B96">
              <w:t>S32DS project</w:t>
            </w:r>
          </w:p>
          <w:p w14:paraId="44E0D383" w14:textId="77777777" w:rsidR="00782B76" w:rsidRPr="00500B96" w:rsidRDefault="00782B76" w:rsidP="00782B76">
            <w:pPr>
              <w:pStyle w:val="Tablebody"/>
              <w:numPr>
                <w:ilvl w:val="1"/>
                <w:numId w:val="19"/>
              </w:numPr>
            </w:pPr>
            <w:r w:rsidRPr="00500B96">
              <w:t>Example RFE Configuration</w:t>
            </w:r>
          </w:p>
          <w:p w14:paraId="7BB263A6" w14:textId="77777777" w:rsidR="00782B76" w:rsidRDefault="00782B76" w:rsidP="00782B76">
            <w:pPr>
              <w:pStyle w:val="Tablebody"/>
              <w:numPr>
                <w:ilvl w:val="1"/>
                <w:numId w:val="19"/>
              </w:numPr>
            </w:pPr>
            <w:r w:rsidRPr="00500B96">
              <w:t xml:space="preserve">T32 boot scripts for RFE FW and APP-A53 </w:t>
            </w:r>
            <w:r w:rsidR="003F46FB" w:rsidRPr="00500B96">
              <w:t xml:space="preserve">/APP-M7 </w:t>
            </w:r>
            <w:r w:rsidRPr="00500B96">
              <w:t>Application</w:t>
            </w:r>
          </w:p>
          <w:p w14:paraId="05A5D317" w14:textId="5E5EA903" w:rsidR="00CE606C" w:rsidRPr="00500B96" w:rsidRDefault="00CE606C" w:rsidP="00CE606C">
            <w:pPr>
              <w:pStyle w:val="Tablebody"/>
              <w:numPr>
                <w:ilvl w:val="0"/>
                <w:numId w:val="19"/>
              </w:numPr>
              <w:rPr>
                <w:szCs w:val="18"/>
              </w:rPr>
            </w:pPr>
            <w:r w:rsidRPr="00500B96">
              <w:t xml:space="preserve">RFE </w:t>
            </w:r>
            <w:r w:rsidR="00646988">
              <w:t>AUTOSAR</w:t>
            </w:r>
            <w:r>
              <w:t xml:space="preserve"> </w:t>
            </w:r>
            <w:r w:rsidRPr="00500B96">
              <w:t>Basic Example</w:t>
            </w:r>
            <w:r w:rsidRPr="00500B96">
              <w:rPr>
                <w:spacing w:val="-5"/>
              </w:rPr>
              <w:t xml:space="preserve"> A</w:t>
            </w:r>
            <w:r w:rsidRPr="00500B96">
              <w:t>pp</w:t>
            </w:r>
          </w:p>
          <w:p w14:paraId="459FCF87" w14:textId="77777777" w:rsidR="00CE606C" w:rsidRPr="00500B96" w:rsidRDefault="00CE606C" w:rsidP="00CE606C">
            <w:pPr>
              <w:pStyle w:val="Tablebody"/>
              <w:numPr>
                <w:ilvl w:val="1"/>
                <w:numId w:val="19"/>
              </w:numPr>
            </w:pPr>
            <w:r w:rsidRPr="00500B96">
              <w:t>S32DS project</w:t>
            </w:r>
          </w:p>
          <w:p w14:paraId="1EE95466" w14:textId="77777777" w:rsidR="00CE606C" w:rsidRPr="00500B96" w:rsidRDefault="00CE606C" w:rsidP="00CE606C">
            <w:pPr>
              <w:pStyle w:val="Tablebody"/>
              <w:numPr>
                <w:ilvl w:val="1"/>
                <w:numId w:val="19"/>
              </w:numPr>
            </w:pPr>
            <w:r w:rsidRPr="00500B96">
              <w:t>Example RFE Configuration</w:t>
            </w:r>
          </w:p>
          <w:p w14:paraId="29EE994A" w14:textId="7D1AF5F4" w:rsidR="00755962" w:rsidRPr="00500B96" w:rsidRDefault="00CE606C" w:rsidP="00287DA3">
            <w:pPr>
              <w:pStyle w:val="Tablebody"/>
              <w:ind w:left="1341"/>
            </w:pPr>
            <w:r w:rsidRPr="00500B96">
              <w:t>T32 boot scripts for RFE FW and APP-A53 /APP-M7 Application</w:t>
            </w:r>
          </w:p>
        </w:tc>
        <w:tc>
          <w:tcPr>
            <w:tcW w:w="1814" w:type="dxa"/>
            <w:shd w:val="clear" w:color="auto" w:fill="auto"/>
          </w:tcPr>
          <w:p w14:paraId="417B6E7F" w14:textId="269875FC" w:rsidR="00782B76" w:rsidRPr="00500B96" w:rsidRDefault="00782B76" w:rsidP="00782B76">
            <w:pPr>
              <w:pStyle w:val="Tablebody"/>
              <w:rPr>
                <w:szCs w:val="18"/>
              </w:rPr>
            </w:pPr>
            <w:r w:rsidRPr="00500B96">
              <w:t>0.8.</w:t>
            </w:r>
            <w:r w:rsidR="0017266C" w:rsidRPr="00500B96">
              <w:t>1</w:t>
            </w:r>
            <w:r w:rsidR="0017266C">
              <w:t>9</w:t>
            </w:r>
          </w:p>
        </w:tc>
      </w:tr>
      <w:tr w:rsidR="00782B76" w:rsidRPr="00500B96" w14:paraId="71D8B5AB" w14:textId="77777777" w:rsidTr="00D37D2E">
        <w:tc>
          <w:tcPr>
            <w:tcW w:w="5848" w:type="dxa"/>
            <w:shd w:val="clear" w:color="auto" w:fill="auto"/>
          </w:tcPr>
          <w:p w14:paraId="047585A2" w14:textId="6D9E229D" w:rsidR="00782B76" w:rsidRPr="00500B96" w:rsidRDefault="00782B76" w:rsidP="00782B76">
            <w:pPr>
              <w:pStyle w:val="Tablebody"/>
              <w:rPr>
                <w:szCs w:val="18"/>
              </w:rPr>
            </w:pPr>
            <w:r w:rsidRPr="00500B96">
              <w:rPr>
                <w:b/>
              </w:rPr>
              <w:t>Tools</w:t>
            </w:r>
          </w:p>
        </w:tc>
        <w:tc>
          <w:tcPr>
            <w:tcW w:w="1814" w:type="dxa"/>
            <w:shd w:val="clear" w:color="auto" w:fill="auto"/>
          </w:tcPr>
          <w:p w14:paraId="2B9442F0" w14:textId="71B112C7" w:rsidR="00782B76" w:rsidRPr="00500B96" w:rsidRDefault="00782B76" w:rsidP="00782B76">
            <w:pPr>
              <w:pStyle w:val="Tablebody"/>
              <w:rPr>
                <w:szCs w:val="18"/>
              </w:rPr>
            </w:pPr>
          </w:p>
        </w:tc>
      </w:tr>
      <w:tr w:rsidR="00782B76" w:rsidRPr="00500B96" w14:paraId="194F31B9" w14:textId="77777777" w:rsidTr="00D37D2E">
        <w:tc>
          <w:tcPr>
            <w:tcW w:w="5848" w:type="dxa"/>
            <w:shd w:val="clear" w:color="auto" w:fill="auto"/>
          </w:tcPr>
          <w:p w14:paraId="73314297" w14:textId="77777777" w:rsidR="00782B76" w:rsidRPr="00500B96" w:rsidRDefault="00782B76" w:rsidP="00782B76">
            <w:pPr>
              <w:pStyle w:val="Tablebody"/>
              <w:numPr>
                <w:ilvl w:val="0"/>
                <w:numId w:val="19"/>
              </w:numPr>
            </w:pPr>
            <w:r w:rsidRPr="00500B96">
              <w:t>RFE Configuration Tool</w:t>
            </w:r>
          </w:p>
          <w:p w14:paraId="66BF4A67" w14:textId="77777777" w:rsidR="00782B76" w:rsidRPr="00500B96" w:rsidRDefault="00782B76" w:rsidP="00782B76">
            <w:pPr>
              <w:pStyle w:val="Tablebody"/>
              <w:numPr>
                <w:ilvl w:val="1"/>
                <w:numId w:val="19"/>
              </w:numPr>
            </w:pPr>
            <w:r w:rsidRPr="00500B96">
              <w:t>User input example</w:t>
            </w:r>
            <w:r w:rsidRPr="00500B96">
              <w:rPr>
                <w:spacing w:val="-16"/>
              </w:rPr>
              <w:t xml:space="preserve"> </w:t>
            </w:r>
            <w:r w:rsidRPr="00500B96">
              <w:t>configuration</w:t>
            </w:r>
          </w:p>
          <w:p w14:paraId="45BB157B" w14:textId="3FB76D93" w:rsidR="00782B76" w:rsidRPr="00500B96" w:rsidRDefault="00782B76" w:rsidP="00782B76">
            <w:pPr>
              <w:pStyle w:val="Tablebody"/>
              <w:numPr>
                <w:ilvl w:val="1"/>
                <w:numId w:val="19"/>
              </w:numPr>
            </w:pPr>
            <w:r w:rsidRPr="00500B96">
              <w:t>Generated example</w:t>
            </w:r>
            <w:r w:rsidRPr="00500B96">
              <w:rPr>
                <w:spacing w:val="-16"/>
              </w:rPr>
              <w:t xml:space="preserve"> </w:t>
            </w:r>
            <w:r w:rsidRPr="00500B96">
              <w:t>configuration</w:t>
            </w:r>
            <w:r w:rsidR="0085569E">
              <w:t xml:space="preserve"> and schedule</w:t>
            </w:r>
          </w:p>
          <w:p w14:paraId="2E5E95C2" w14:textId="4C3DD9BB" w:rsidR="00782B76" w:rsidRPr="00500B96" w:rsidRDefault="00782B76" w:rsidP="00782B76">
            <w:pPr>
              <w:pStyle w:val="Tablebody"/>
              <w:numPr>
                <w:ilvl w:val="1"/>
                <w:numId w:val="19"/>
              </w:numPr>
            </w:pPr>
            <w:r w:rsidRPr="00500B96">
              <w:t>SAF85xx RFE Config Generator User Manual</w:t>
            </w:r>
          </w:p>
        </w:tc>
        <w:tc>
          <w:tcPr>
            <w:tcW w:w="1814" w:type="dxa"/>
            <w:shd w:val="clear" w:color="auto" w:fill="auto"/>
          </w:tcPr>
          <w:p w14:paraId="7DA40B37" w14:textId="25719E31" w:rsidR="00782B76" w:rsidRPr="00500B96" w:rsidRDefault="00782B76" w:rsidP="00782B76">
            <w:pPr>
              <w:pStyle w:val="Tablebody"/>
              <w:rPr>
                <w:szCs w:val="18"/>
              </w:rPr>
            </w:pPr>
            <w:r w:rsidRPr="00500B96">
              <w:t>0.8.</w:t>
            </w:r>
            <w:r w:rsidR="0017266C" w:rsidRPr="00500B96">
              <w:t>1</w:t>
            </w:r>
            <w:r w:rsidR="0017266C">
              <w:t>9</w:t>
            </w:r>
          </w:p>
        </w:tc>
      </w:tr>
      <w:tr w:rsidR="00782B76" w:rsidRPr="00500B96" w14:paraId="57FE42B2" w14:textId="77777777" w:rsidTr="00D37D2E">
        <w:tc>
          <w:tcPr>
            <w:tcW w:w="5848" w:type="dxa"/>
            <w:tcBorders>
              <w:bottom w:val="single" w:sz="4" w:space="0" w:color="auto"/>
            </w:tcBorders>
            <w:shd w:val="clear" w:color="auto" w:fill="auto"/>
          </w:tcPr>
          <w:p w14:paraId="49608B81" w14:textId="32C95A49" w:rsidR="00782B76" w:rsidRPr="00500B96" w:rsidRDefault="00782B76" w:rsidP="00782B76">
            <w:pPr>
              <w:pStyle w:val="Tablebody"/>
              <w:rPr>
                <w:szCs w:val="18"/>
              </w:rPr>
            </w:pPr>
          </w:p>
        </w:tc>
        <w:tc>
          <w:tcPr>
            <w:tcW w:w="1814" w:type="dxa"/>
            <w:tcBorders>
              <w:bottom w:val="single" w:sz="4" w:space="0" w:color="auto"/>
            </w:tcBorders>
            <w:shd w:val="clear" w:color="auto" w:fill="auto"/>
          </w:tcPr>
          <w:p w14:paraId="17D4C109" w14:textId="77777777" w:rsidR="00782B76" w:rsidRPr="00500B96" w:rsidRDefault="00782B76" w:rsidP="00782B76">
            <w:pPr>
              <w:pStyle w:val="Tablebody"/>
              <w:rPr>
                <w:szCs w:val="18"/>
              </w:rPr>
            </w:pPr>
          </w:p>
        </w:tc>
      </w:tr>
    </w:tbl>
    <w:p w14:paraId="5833633C" w14:textId="063B75A8" w:rsidR="00B00DCD" w:rsidRPr="00500B96" w:rsidRDefault="00B00DCD" w:rsidP="0017775A">
      <w:pPr>
        <w:pStyle w:val="Heading1"/>
      </w:pPr>
      <w:bookmarkStart w:id="8" w:name="_Toc146881618"/>
      <w:bookmarkEnd w:id="6"/>
      <w:bookmarkEnd w:id="7"/>
      <w:r w:rsidRPr="00500B96">
        <w:lastRenderedPageBreak/>
        <w:t xml:space="preserve">SAF85xx RFE SW </w:t>
      </w:r>
      <w:r w:rsidR="008A17E0" w:rsidRPr="00500B96">
        <w:t>Release</w:t>
      </w:r>
      <w:bookmarkEnd w:id="8"/>
    </w:p>
    <w:p w14:paraId="508FE8F9" w14:textId="276A8B67" w:rsidR="00615C6A" w:rsidRPr="00500B96" w:rsidRDefault="00615C6A" w:rsidP="00574966">
      <w:pPr>
        <w:pStyle w:val="Body"/>
        <w:ind w:left="-1080"/>
      </w:pPr>
      <w:r w:rsidRPr="00500B96">
        <w:t xml:space="preserve">The release package contains the </w:t>
      </w:r>
      <w:r w:rsidR="00536FD0" w:rsidRPr="00500B96">
        <w:t>items</w:t>
      </w:r>
      <w:r w:rsidRPr="00500B96">
        <w:t xml:space="preserve"> depicted </w:t>
      </w:r>
      <w:r w:rsidR="00536FD0" w:rsidRPr="00500B96">
        <w:t>i</w:t>
      </w:r>
      <w:r w:rsidRPr="00500B96">
        <w:t>n</w:t>
      </w:r>
      <w:r w:rsidR="00DD12F0">
        <w:t xml:space="preserve"> </w:t>
      </w:r>
      <w:r w:rsidR="00DD12F0">
        <w:fldChar w:fldCharType="begin"/>
      </w:r>
      <w:r w:rsidR="00DD12F0">
        <w:instrText xml:space="preserve"> REF _Ref41836444 \h  \* MERGEFORMAT </w:instrText>
      </w:r>
      <w:r w:rsidR="00DD12F0">
        <w:fldChar w:fldCharType="separate"/>
      </w:r>
      <w:r w:rsidR="00291864" w:rsidRPr="00291864">
        <w:t>Figure 1</w:t>
      </w:r>
      <w:r w:rsidR="00DD12F0">
        <w:fldChar w:fldCharType="end"/>
      </w:r>
      <w:r w:rsidRPr="00500B96">
        <w:t>.</w:t>
      </w:r>
    </w:p>
    <w:p w14:paraId="004567DB" w14:textId="74D1C9AA" w:rsidR="00B41DCB" w:rsidRPr="00500B96" w:rsidRDefault="00635D9A" w:rsidP="00574966">
      <w:pPr>
        <w:pStyle w:val="Body"/>
        <w:ind w:left="-1080"/>
      </w:pPr>
      <w:r w:rsidRPr="00500B96">
        <w:rPr>
          <w:noProof/>
        </w:rPr>
        <w:drawing>
          <wp:anchor distT="0" distB="0" distL="114300" distR="114300" simplePos="0" relativeHeight="251650048" behindDoc="0" locked="0" layoutInCell="1" allowOverlap="1" wp14:anchorId="340902F2" wp14:editId="66C66DB5">
            <wp:simplePos x="0" y="0"/>
            <wp:positionH relativeFrom="column">
              <wp:posOffset>-567690</wp:posOffset>
            </wp:positionH>
            <wp:positionV relativeFrom="paragraph">
              <wp:posOffset>218440</wp:posOffset>
            </wp:positionV>
            <wp:extent cx="5016500" cy="5306060"/>
            <wp:effectExtent l="0" t="0" r="0" b="889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016500" cy="5306060"/>
                    </a:xfrm>
                    <a:prstGeom prst="rect">
                      <a:avLst/>
                    </a:prstGeom>
                  </pic:spPr>
                </pic:pic>
              </a:graphicData>
            </a:graphic>
          </wp:anchor>
        </w:drawing>
      </w:r>
    </w:p>
    <w:p w14:paraId="069F3604" w14:textId="3F631D66" w:rsidR="003F23F0" w:rsidRPr="00500B96" w:rsidRDefault="003F23F0" w:rsidP="005B2C5B">
      <w:pPr>
        <w:pStyle w:val="Body"/>
        <w:ind w:left="-1260"/>
        <w:jc w:val="center"/>
        <w:rPr>
          <w:b/>
          <w:color w:val="005042"/>
          <w:sz w:val="18"/>
        </w:rPr>
      </w:pPr>
      <w:bookmarkStart w:id="9" w:name="_Ref41836444"/>
      <w:bookmarkStart w:id="10" w:name="_Ref78367995"/>
      <w:r w:rsidRPr="00500B96">
        <w:rPr>
          <w:b/>
          <w:color w:val="005042"/>
          <w:sz w:val="18"/>
        </w:rPr>
        <w:t xml:space="preserve">Figure </w:t>
      </w:r>
      <w:r w:rsidRPr="00500B96">
        <w:rPr>
          <w:b/>
          <w:i/>
          <w:iCs/>
          <w:color w:val="005042"/>
          <w:sz w:val="18"/>
        </w:rPr>
        <w:fldChar w:fldCharType="begin"/>
      </w:r>
      <w:r w:rsidRPr="00500B96">
        <w:rPr>
          <w:b/>
          <w:color w:val="005042"/>
          <w:sz w:val="18"/>
        </w:rPr>
        <w:instrText xml:space="preserve"> SEQ Figure \* ARABIC </w:instrText>
      </w:r>
      <w:r w:rsidRPr="00500B96">
        <w:rPr>
          <w:b/>
          <w:i/>
          <w:iCs/>
          <w:color w:val="005042"/>
          <w:sz w:val="18"/>
        </w:rPr>
        <w:fldChar w:fldCharType="separate"/>
      </w:r>
      <w:r w:rsidR="00291864">
        <w:rPr>
          <w:b/>
          <w:noProof/>
          <w:color w:val="005042"/>
          <w:sz w:val="18"/>
        </w:rPr>
        <w:t>1</w:t>
      </w:r>
      <w:r w:rsidRPr="00500B96">
        <w:rPr>
          <w:b/>
          <w:i/>
          <w:iCs/>
          <w:color w:val="005042"/>
          <w:sz w:val="18"/>
        </w:rPr>
        <w:fldChar w:fldCharType="end"/>
      </w:r>
      <w:bookmarkEnd w:id="9"/>
      <w:bookmarkEnd w:id="10"/>
      <w:r w:rsidRPr="00500B96">
        <w:rPr>
          <w:b/>
          <w:color w:val="005042"/>
          <w:sz w:val="18"/>
        </w:rPr>
        <w:t xml:space="preserve"> Release Content</w:t>
      </w:r>
    </w:p>
    <w:p w14:paraId="70659A64" w14:textId="35428267" w:rsidR="00D84AC0" w:rsidRPr="00500B96" w:rsidRDefault="00D84AC0"/>
    <w:p w14:paraId="0B286BCE" w14:textId="04E8BDC5" w:rsidR="00304B4E" w:rsidRPr="00500B96" w:rsidRDefault="00304B4E">
      <w:r w:rsidRPr="00500B96">
        <w:br w:type="page"/>
      </w:r>
    </w:p>
    <w:p w14:paraId="18A0241C" w14:textId="2C6DFE90" w:rsidR="008A1BF3" w:rsidRPr="00500B96" w:rsidRDefault="008A1BF3" w:rsidP="0092545E">
      <w:pPr>
        <w:pStyle w:val="Heading3"/>
        <w:numPr>
          <w:ilvl w:val="2"/>
          <w:numId w:val="20"/>
        </w:numPr>
      </w:pPr>
      <w:bookmarkStart w:id="11" w:name="_Toc146881619"/>
      <w:r w:rsidRPr="00500B96">
        <w:lastRenderedPageBreak/>
        <w:t>Release Structure</w:t>
      </w:r>
      <w:bookmarkEnd w:id="11"/>
    </w:p>
    <w:p w14:paraId="54D3135A" w14:textId="12CBB115" w:rsidR="00D2789E" w:rsidRPr="00500B96" w:rsidRDefault="00342FE3" w:rsidP="00353A28">
      <w:pPr>
        <w:pStyle w:val="Body"/>
        <w:ind w:left="-522"/>
      </w:pPr>
      <w:r w:rsidRPr="00500B96">
        <w:rPr>
          <w:noProof/>
        </w:rPr>
        <w:drawing>
          <wp:anchor distT="0" distB="0" distL="114300" distR="114300" simplePos="0" relativeHeight="251652096" behindDoc="0" locked="0" layoutInCell="1" allowOverlap="1" wp14:anchorId="652AC077" wp14:editId="656BA70C">
            <wp:simplePos x="0" y="0"/>
            <wp:positionH relativeFrom="margin">
              <wp:posOffset>1714500</wp:posOffset>
            </wp:positionH>
            <wp:positionV relativeFrom="paragraph">
              <wp:posOffset>399415</wp:posOffset>
            </wp:positionV>
            <wp:extent cx="1346200" cy="6979285"/>
            <wp:effectExtent l="0" t="0" r="635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346200" cy="6979285"/>
                    </a:xfrm>
                    <a:prstGeom prst="rect">
                      <a:avLst/>
                    </a:prstGeom>
                  </pic:spPr>
                </pic:pic>
              </a:graphicData>
            </a:graphic>
            <wp14:sizeRelH relativeFrom="margin">
              <wp14:pctWidth>0</wp14:pctWidth>
            </wp14:sizeRelH>
            <wp14:sizeRelV relativeFrom="margin">
              <wp14:pctHeight>0</wp14:pctHeight>
            </wp14:sizeRelV>
          </wp:anchor>
        </w:drawing>
      </w:r>
      <w:r w:rsidR="00353A28" w:rsidRPr="00500B96">
        <w:t>T</w:t>
      </w:r>
      <w:r w:rsidR="00304B4E" w:rsidRPr="00500B96">
        <w:t xml:space="preserve">he </w:t>
      </w:r>
      <w:r w:rsidR="00353A28" w:rsidRPr="00500B96">
        <w:t>release i</w:t>
      </w:r>
      <w:r w:rsidR="0043556C" w:rsidRPr="00500B96">
        <w:t>s</w:t>
      </w:r>
      <w:r w:rsidR="00353A28" w:rsidRPr="00500B96">
        <w:t xml:space="preserve"> contained in the </w:t>
      </w:r>
      <w:r w:rsidR="00304B4E" w:rsidRPr="00500B96">
        <w:t>following folder structure.</w:t>
      </w:r>
    </w:p>
    <w:p w14:paraId="484C7C46" w14:textId="455DCBFA" w:rsidR="008A1BF3" w:rsidRDefault="008A1BF3" w:rsidP="00D2789E">
      <w:pPr>
        <w:pStyle w:val="Body"/>
        <w:ind w:left="-522"/>
        <w:jc w:val="center"/>
        <w:rPr>
          <w:b/>
          <w:color w:val="005042"/>
          <w:sz w:val="18"/>
        </w:rPr>
      </w:pPr>
      <w:bookmarkStart w:id="12" w:name="_Ref129597103"/>
      <w:bookmarkStart w:id="13" w:name="_Ref78285812"/>
      <w:r w:rsidRPr="00500B96">
        <w:rPr>
          <w:b/>
          <w:color w:val="005042"/>
          <w:sz w:val="18"/>
        </w:rPr>
        <w:t xml:space="preserve">Figure </w:t>
      </w:r>
      <w:r w:rsidRPr="00500B96">
        <w:rPr>
          <w:b/>
          <w:i/>
          <w:iCs/>
          <w:color w:val="005042"/>
          <w:sz w:val="18"/>
        </w:rPr>
        <w:fldChar w:fldCharType="begin"/>
      </w:r>
      <w:r w:rsidRPr="00500B96">
        <w:rPr>
          <w:b/>
          <w:color w:val="005042"/>
          <w:sz w:val="18"/>
        </w:rPr>
        <w:instrText xml:space="preserve"> SEQ Figure \* ARABIC </w:instrText>
      </w:r>
      <w:r w:rsidRPr="00500B96">
        <w:rPr>
          <w:b/>
          <w:i/>
          <w:iCs/>
          <w:color w:val="005042"/>
          <w:sz w:val="18"/>
        </w:rPr>
        <w:fldChar w:fldCharType="separate"/>
      </w:r>
      <w:r w:rsidR="00291864">
        <w:rPr>
          <w:b/>
          <w:noProof/>
          <w:color w:val="005042"/>
          <w:sz w:val="18"/>
        </w:rPr>
        <w:t>2</w:t>
      </w:r>
      <w:r w:rsidRPr="00500B96">
        <w:rPr>
          <w:b/>
          <w:i/>
          <w:iCs/>
          <w:color w:val="005042"/>
          <w:sz w:val="18"/>
        </w:rPr>
        <w:fldChar w:fldCharType="end"/>
      </w:r>
      <w:bookmarkEnd w:id="12"/>
      <w:r w:rsidRPr="00500B96">
        <w:rPr>
          <w:b/>
          <w:color w:val="005042"/>
          <w:sz w:val="18"/>
        </w:rPr>
        <w:t xml:space="preserve"> Release </w:t>
      </w:r>
      <w:r w:rsidR="0043556C" w:rsidRPr="00500B96">
        <w:rPr>
          <w:b/>
          <w:color w:val="005042"/>
          <w:sz w:val="18"/>
        </w:rPr>
        <w:t xml:space="preserve">Folder </w:t>
      </w:r>
      <w:r w:rsidRPr="00500B96">
        <w:rPr>
          <w:b/>
          <w:color w:val="005042"/>
          <w:sz w:val="18"/>
        </w:rPr>
        <w:t>Structure</w:t>
      </w:r>
      <w:bookmarkEnd w:id="13"/>
    </w:p>
    <w:p w14:paraId="36A84C7B" w14:textId="32576691" w:rsidR="00A14AE3" w:rsidRPr="00500B96" w:rsidRDefault="00A14AE3" w:rsidP="0092545E">
      <w:pPr>
        <w:pStyle w:val="Heading3"/>
        <w:numPr>
          <w:ilvl w:val="2"/>
          <w:numId w:val="20"/>
        </w:numPr>
      </w:pPr>
      <w:bookmarkStart w:id="14" w:name="_Toc146881620"/>
      <w:r w:rsidRPr="00500B96">
        <w:lastRenderedPageBreak/>
        <w:t>Usage Instructions</w:t>
      </w:r>
      <w:bookmarkEnd w:id="14"/>
    </w:p>
    <w:p w14:paraId="6B0ADB3B" w14:textId="1D078064" w:rsidR="006D1710" w:rsidRPr="00500B96" w:rsidRDefault="006D1710" w:rsidP="005C1F0C">
      <w:pPr>
        <w:pStyle w:val="Body"/>
        <w:spacing w:before="0" w:after="120"/>
        <w:ind w:left="-783" w:firstLine="261"/>
        <w:rPr>
          <w:szCs w:val="18"/>
        </w:rPr>
      </w:pPr>
      <w:r w:rsidRPr="00500B96">
        <w:rPr>
          <w:szCs w:val="18"/>
        </w:rPr>
        <w:t>This release replaces all previous releases.</w:t>
      </w:r>
    </w:p>
    <w:p w14:paraId="0F8ACE06" w14:textId="5B259164" w:rsidR="00CB03BE" w:rsidRPr="00500B96" w:rsidRDefault="00CB03BE" w:rsidP="005C1F0C">
      <w:pPr>
        <w:pStyle w:val="Body"/>
        <w:spacing w:before="0" w:after="120"/>
        <w:ind w:left="-522"/>
      </w:pPr>
      <w:r w:rsidRPr="00500B96">
        <w:t>Please unzip the content of the release to the folder structure as per</w:t>
      </w:r>
      <w:r w:rsidR="00B574CA">
        <w:t xml:space="preserve"> </w:t>
      </w:r>
      <w:r w:rsidR="00B574CA">
        <w:fldChar w:fldCharType="begin"/>
      </w:r>
      <w:r w:rsidR="00B574CA">
        <w:instrText xml:space="preserve"> REF _Ref129597103 \h  \* MERGEFORMAT </w:instrText>
      </w:r>
      <w:r w:rsidR="00B574CA">
        <w:fldChar w:fldCharType="separate"/>
      </w:r>
      <w:r w:rsidR="00291864" w:rsidRPr="00291864">
        <w:t>Figure 2</w:t>
      </w:r>
      <w:r w:rsidR="00B574CA">
        <w:fldChar w:fldCharType="end"/>
      </w:r>
      <w:r w:rsidR="005A7067" w:rsidRPr="00500B96">
        <w:t>.</w:t>
      </w:r>
    </w:p>
    <w:p w14:paraId="2F24A270" w14:textId="503CB8E6" w:rsidR="006D1710" w:rsidRPr="00500B96" w:rsidRDefault="006D1710" w:rsidP="005C1F0C">
      <w:pPr>
        <w:pStyle w:val="Body"/>
        <w:spacing w:before="0" w:after="120"/>
        <w:ind w:left="-522"/>
      </w:pPr>
      <w:r w:rsidRPr="00500B96">
        <w:t xml:space="preserve">Please refer to </w:t>
      </w:r>
      <w:r w:rsidRPr="00500B96">
        <w:rPr>
          <w:i/>
          <w:iCs/>
        </w:rPr>
        <w:t>SAF85xx_RFE_SW_Reference_Manual</w:t>
      </w:r>
      <w:r w:rsidR="00536FD0" w:rsidRPr="00500B96">
        <w:t xml:space="preserve">, </w:t>
      </w:r>
      <w:r w:rsidRPr="00500B96">
        <w:t>chapter</w:t>
      </w:r>
      <w:r w:rsidR="00B2719F" w:rsidRPr="00500B96">
        <w:t xml:space="preserve"> </w:t>
      </w:r>
      <w:r w:rsidR="00B2719F" w:rsidRPr="00500B96">
        <w:rPr>
          <w:i/>
          <w:iCs/>
        </w:rPr>
        <w:t>RFE App Basic Example</w:t>
      </w:r>
      <w:r w:rsidR="00536FD0" w:rsidRPr="00500B96">
        <w:t>,</w:t>
      </w:r>
      <w:r w:rsidRPr="00500B96">
        <w:t xml:space="preserve"> on how to use this SW package</w:t>
      </w:r>
      <w:r w:rsidR="00B2719F" w:rsidRPr="00500B96">
        <w:t xml:space="preserve"> for integration with </w:t>
      </w:r>
      <w:r w:rsidR="00DF2333" w:rsidRPr="00500B96">
        <w:t>APP-</w:t>
      </w:r>
      <w:r w:rsidR="00B2719F" w:rsidRPr="00500B96">
        <w:t>A53</w:t>
      </w:r>
      <w:r w:rsidR="009F1AB5" w:rsidRPr="00500B96">
        <w:t>/APP-M7</w:t>
      </w:r>
      <w:r w:rsidR="00B2719F" w:rsidRPr="00500B96">
        <w:t xml:space="preserve"> Application</w:t>
      </w:r>
      <w:r w:rsidRPr="00500B96">
        <w:t>.</w:t>
      </w:r>
    </w:p>
    <w:p w14:paraId="1547AFA6" w14:textId="5B660D37" w:rsidR="005C1F0C" w:rsidRPr="00500B96" w:rsidRDefault="00B2719F" w:rsidP="005C1F0C">
      <w:pPr>
        <w:pStyle w:val="Body"/>
        <w:spacing w:before="0" w:after="120"/>
        <w:ind w:left="-522"/>
        <w:rPr>
          <w:i/>
          <w:iCs/>
        </w:rPr>
      </w:pPr>
      <w:r w:rsidRPr="00500B96">
        <w:t xml:space="preserve">To access RFE SW Reference manual please run: </w:t>
      </w:r>
      <w:r w:rsidRPr="00500B96">
        <w:rPr>
          <w:i/>
          <w:iCs/>
        </w:rPr>
        <w:t>SAF85XX_RFE_SW_xxxx_xxxx\docs\SAF85xx_RFE_SW_Reference_Manual.html</w:t>
      </w:r>
    </w:p>
    <w:p w14:paraId="236EE09D" w14:textId="23A51D9A" w:rsidR="00A95B1C" w:rsidRPr="00500B96" w:rsidRDefault="00A95B1C" w:rsidP="005C1F0C">
      <w:pPr>
        <w:pStyle w:val="Body"/>
        <w:spacing w:before="0" w:after="120"/>
        <w:ind w:left="-522"/>
      </w:pPr>
      <w:r w:rsidRPr="00500B96">
        <w:t xml:space="preserve">Notes: </w:t>
      </w:r>
    </w:p>
    <w:p w14:paraId="256D441A" w14:textId="555D3045" w:rsidR="00A95B1C" w:rsidRPr="00500B96" w:rsidRDefault="00ED318B" w:rsidP="005C1F0C">
      <w:pPr>
        <w:pStyle w:val="Body"/>
        <w:spacing w:before="0" w:after="120"/>
        <w:ind w:left="-261"/>
      </w:pPr>
      <w:r w:rsidRPr="00ED318B">
        <w:t xml:space="preserve">For the product code, NXP strongly recommends using RFE Configuration Tool to generate RFE configurations (that are going to be used in the production software) rather than using the </w:t>
      </w:r>
      <w:proofErr w:type="spellStart"/>
      <w:r w:rsidRPr="00256C8D">
        <w:rPr>
          <w:i/>
          <w:iCs/>
        </w:rPr>
        <w:t>rfeCfg.h</w:t>
      </w:r>
      <w:proofErr w:type="spellEnd"/>
      <w:r w:rsidRPr="00ED318B">
        <w:t xml:space="preserve"> utility functions to create\modify the configuration BLOB in the co</w:t>
      </w:r>
      <w:r>
        <w:t>de</w:t>
      </w:r>
      <w:r w:rsidR="00A95B1C" w:rsidRPr="00500B96">
        <w:t xml:space="preserve"> Utility functions are provided for development purposes. For run-time updates of RFE parameters </w:t>
      </w:r>
      <w:proofErr w:type="spellStart"/>
      <w:r w:rsidR="00A95B1C" w:rsidRPr="00500B96">
        <w:rPr>
          <w:i/>
          <w:iCs/>
        </w:rPr>
        <w:t>rfe_updateParam</w:t>
      </w:r>
      <w:proofErr w:type="spellEnd"/>
      <w:r w:rsidR="00A95B1C" w:rsidRPr="00500B96">
        <w:rPr>
          <w:i/>
          <w:iCs/>
        </w:rPr>
        <w:t>\</w:t>
      </w:r>
      <w:proofErr w:type="spellStart"/>
      <w:r w:rsidR="00A95B1C" w:rsidRPr="00500B96">
        <w:rPr>
          <w:i/>
          <w:iCs/>
        </w:rPr>
        <w:t>rfe_updatePush</w:t>
      </w:r>
      <w:proofErr w:type="spellEnd"/>
      <w:r w:rsidR="00A95B1C" w:rsidRPr="00500B96">
        <w:rPr>
          <w:i/>
          <w:iCs/>
        </w:rPr>
        <w:t>()</w:t>
      </w:r>
      <w:r w:rsidR="00A95B1C" w:rsidRPr="00500B96">
        <w:t xml:space="preserve"> functions are to be used in the product code.</w:t>
      </w:r>
    </w:p>
    <w:p w14:paraId="0118FC2A" w14:textId="0D8FA06F" w:rsidR="00A95B1C" w:rsidRPr="00500B96" w:rsidRDefault="00E1413D" w:rsidP="005C1F0C">
      <w:pPr>
        <w:pStyle w:val="Body"/>
        <w:spacing w:before="0" w:after="120"/>
        <w:ind w:left="-261"/>
      </w:pPr>
      <w:r w:rsidRPr="00500B96">
        <w:t>Also,</w:t>
      </w:r>
      <w:r w:rsidR="00A95B1C" w:rsidRPr="00500B96">
        <w:t xml:space="preserve"> the same </w:t>
      </w:r>
      <w:r w:rsidR="00737C32" w:rsidRPr="00500B96">
        <w:t>recommendation</w:t>
      </w:r>
      <w:r w:rsidR="00A95B1C" w:rsidRPr="00500B96">
        <w:t xml:space="preserve"> should be followed for dynamic parameters, the RFE Configuration Tool </w:t>
      </w:r>
      <w:r w:rsidR="00737C32" w:rsidRPr="00500B96">
        <w:t xml:space="preserve">should be used </w:t>
      </w:r>
      <w:r w:rsidR="00A95B1C" w:rsidRPr="00500B96">
        <w:t>to create dynamic tables unless run-time updates of dynamic table are required (</w:t>
      </w:r>
      <w:proofErr w:type="spellStart"/>
      <w:r w:rsidR="00A95B1C" w:rsidRPr="00500B96">
        <w:rPr>
          <w:i/>
          <w:iCs/>
        </w:rPr>
        <w:t>rfeDynTbl.c</w:t>
      </w:r>
      <w:proofErr w:type="spellEnd"/>
      <w:r w:rsidR="00A95B1C" w:rsidRPr="00500B96">
        <w:t>)</w:t>
      </w:r>
      <w:r w:rsidR="00350251" w:rsidRPr="00500B96">
        <w:t>.</w:t>
      </w:r>
    </w:p>
    <w:p w14:paraId="12720957" w14:textId="3BDD01DB" w:rsidR="00350251" w:rsidRPr="00500B96" w:rsidRDefault="00350251" w:rsidP="005C1F0C">
      <w:pPr>
        <w:pStyle w:val="Body"/>
        <w:spacing w:before="0" w:after="120"/>
        <w:ind w:left="-261"/>
      </w:pPr>
    </w:p>
    <w:p w14:paraId="2CBC72B1" w14:textId="5F18BF16" w:rsidR="00350251" w:rsidRPr="00500B96" w:rsidRDefault="00350251" w:rsidP="00350251">
      <w:pPr>
        <w:spacing w:after="120"/>
        <w:ind w:left="-1170"/>
      </w:pPr>
      <w:r w:rsidRPr="00500B96">
        <w:t>The SAF85xx RFE SW release does not contain the following items to build and run RFE Basic Example</w:t>
      </w:r>
      <w:r w:rsidRPr="00500B96">
        <w:rPr>
          <w:spacing w:val="-5"/>
        </w:rPr>
        <w:t xml:space="preserve"> A</w:t>
      </w:r>
      <w:r w:rsidRPr="00500B96">
        <w:t>pplication:</w:t>
      </w:r>
    </w:p>
    <w:p w14:paraId="5488BD67" w14:textId="0A53280C" w:rsidR="00350251" w:rsidRPr="00500B96" w:rsidRDefault="00350251" w:rsidP="00350251">
      <w:pPr>
        <w:pStyle w:val="Tablebody"/>
        <w:numPr>
          <w:ilvl w:val="0"/>
          <w:numId w:val="19"/>
        </w:numPr>
        <w:spacing w:after="120"/>
        <w:ind w:left="-180"/>
        <w:rPr>
          <w:sz w:val="20"/>
        </w:rPr>
      </w:pPr>
      <w:r w:rsidRPr="00500B96">
        <w:rPr>
          <w:sz w:val="20"/>
        </w:rPr>
        <w:t>S32 Design Studio</w:t>
      </w:r>
      <w:r w:rsidR="005559C6">
        <w:rPr>
          <w:sz w:val="20"/>
        </w:rPr>
        <w:t xml:space="preserve"> </w:t>
      </w:r>
      <w:r w:rsidRPr="00500B96">
        <w:rPr>
          <w:sz w:val="20"/>
        </w:rPr>
        <w:t>to compile APP-A53</w:t>
      </w:r>
      <w:r w:rsidR="005559C6">
        <w:rPr>
          <w:sz w:val="20"/>
        </w:rPr>
        <w:t>/</w:t>
      </w:r>
      <w:r w:rsidR="009F1AB5" w:rsidRPr="00500B96">
        <w:rPr>
          <w:sz w:val="20"/>
        </w:rPr>
        <w:t>APP-M7</w:t>
      </w:r>
      <w:r w:rsidRPr="00500B96">
        <w:rPr>
          <w:sz w:val="20"/>
        </w:rPr>
        <w:t xml:space="preserve"> code;</w:t>
      </w:r>
    </w:p>
    <w:p w14:paraId="1CD6EEBD" w14:textId="3F4C035C" w:rsidR="00350251" w:rsidRPr="00500B96" w:rsidRDefault="00350251" w:rsidP="00350251">
      <w:pPr>
        <w:pStyle w:val="Tablebody"/>
        <w:numPr>
          <w:ilvl w:val="0"/>
          <w:numId w:val="19"/>
        </w:numPr>
        <w:spacing w:after="120"/>
        <w:ind w:left="-180"/>
        <w:rPr>
          <w:sz w:val="20"/>
        </w:rPr>
      </w:pPr>
      <w:r w:rsidRPr="00500B96">
        <w:rPr>
          <w:sz w:val="20"/>
        </w:rPr>
        <w:t>Trace32 SW (Lauterbach ICD box and license required) for booting RFE FW and RFE Application via JTAG.</w:t>
      </w:r>
    </w:p>
    <w:p w14:paraId="6229C294" w14:textId="3334024B" w:rsidR="00650C3A" w:rsidRPr="00500B96" w:rsidRDefault="00EA3B55" w:rsidP="00350251">
      <w:pPr>
        <w:pStyle w:val="Tablebody"/>
        <w:numPr>
          <w:ilvl w:val="0"/>
          <w:numId w:val="19"/>
        </w:numPr>
        <w:spacing w:after="120"/>
        <w:ind w:left="-180"/>
        <w:rPr>
          <w:sz w:val="20"/>
        </w:rPr>
      </w:pPr>
      <w:r>
        <w:rPr>
          <w:sz w:val="20"/>
        </w:rPr>
        <w:t xml:space="preserve">HSE Firmware, </w:t>
      </w:r>
      <w:r w:rsidR="00650C3A" w:rsidRPr="00500B96">
        <w:rPr>
          <w:sz w:val="20"/>
        </w:rPr>
        <w:t xml:space="preserve"> </w:t>
      </w:r>
      <w:r w:rsidR="009F1AB5" w:rsidRPr="00500B96">
        <w:rPr>
          <w:sz w:val="20"/>
        </w:rPr>
        <w:t>APP-</w:t>
      </w:r>
      <w:r w:rsidR="00650C3A" w:rsidRPr="00500B96">
        <w:rPr>
          <w:sz w:val="20"/>
        </w:rPr>
        <w:t>A53</w:t>
      </w:r>
      <w:r w:rsidR="009F1AB5" w:rsidRPr="00500B96">
        <w:rPr>
          <w:sz w:val="20"/>
        </w:rPr>
        <w:t>/APP-M7</w:t>
      </w:r>
      <w:r w:rsidR="00650C3A" w:rsidRPr="00500B96">
        <w:rPr>
          <w:sz w:val="20"/>
        </w:rPr>
        <w:t xml:space="preserve"> application image and RFE FW image can be booted </w:t>
      </w:r>
      <w:r w:rsidR="00A50DC1" w:rsidRPr="00500B96">
        <w:rPr>
          <w:sz w:val="20"/>
        </w:rPr>
        <w:t xml:space="preserve">also </w:t>
      </w:r>
      <w:r w:rsidR="00650C3A" w:rsidRPr="00500B96">
        <w:rPr>
          <w:sz w:val="20"/>
        </w:rPr>
        <w:t>using (customer) boot application.</w:t>
      </w:r>
    </w:p>
    <w:p w14:paraId="15811D58" w14:textId="77777777" w:rsidR="00521189" w:rsidRPr="00500B96" w:rsidRDefault="00521189">
      <w:pPr>
        <w:rPr>
          <w:b/>
          <w:bCs/>
          <w:color w:val="005042"/>
          <w:sz w:val="28"/>
          <w:szCs w:val="32"/>
        </w:rPr>
      </w:pPr>
      <w:r w:rsidRPr="00500B96">
        <w:br w:type="page"/>
      </w:r>
    </w:p>
    <w:p w14:paraId="5E11D575" w14:textId="170FBACD" w:rsidR="008A17E0" w:rsidRPr="00500B96" w:rsidRDefault="008A17E0" w:rsidP="00350251">
      <w:pPr>
        <w:pStyle w:val="Heading1"/>
      </w:pPr>
      <w:bookmarkStart w:id="15" w:name="_Toc146881621"/>
      <w:r w:rsidRPr="00500B96">
        <w:lastRenderedPageBreak/>
        <w:t>Changes</w:t>
      </w:r>
      <w:bookmarkEnd w:id="15"/>
    </w:p>
    <w:p w14:paraId="4B9A0CDE" w14:textId="306F66A5" w:rsidR="002C47FD" w:rsidRDefault="00CB03BE" w:rsidP="00C60007">
      <w:pPr>
        <w:pStyle w:val="Heading2"/>
        <w:tabs>
          <w:tab w:val="clear" w:pos="-20"/>
        </w:tabs>
        <w:ind w:left="-1080" w:hanging="270"/>
      </w:pPr>
      <w:bookmarkStart w:id="16" w:name="_Toc146881622"/>
      <w:r w:rsidRPr="00500B96">
        <w:t>Change Log</w:t>
      </w:r>
      <w:bookmarkEnd w:id="16"/>
    </w:p>
    <w:p w14:paraId="2425B845" w14:textId="0BA9D3AD" w:rsidR="00342FE3" w:rsidRPr="00500B96" w:rsidRDefault="00342FE3" w:rsidP="00342FE3">
      <w:pPr>
        <w:pStyle w:val="Heading3"/>
      </w:pPr>
      <w:bookmarkStart w:id="17" w:name="_Toc146881623"/>
      <w:r w:rsidRPr="00342FE3">
        <w:t>SAF85xx RFE SW EAR 0.8.19 D230929</w:t>
      </w:r>
      <w:bookmarkEnd w:id="17"/>
    </w:p>
    <w:p w14:paraId="561AFABE" w14:textId="77777777" w:rsidR="00342FE3" w:rsidRPr="00500B96" w:rsidRDefault="00342FE3" w:rsidP="00342FE3">
      <w:pPr>
        <w:pStyle w:val="Body"/>
        <w:ind w:left="-1080" w:firstLine="297"/>
        <w:rPr>
          <w:b/>
          <w:bCs/>
        </w:rPr>
      </w:pPr>
      <w:r w:rsidRPr="00500B96">
        <w:rPr>
          <w:b/>
          <w:bCs/>
        </w:rPr>
        <w:t>RFE Documentation</w:t>
      </w:r>
    </w:p>
    <w:p w14:paraId="64123665" w14:textId="45D8C167" w:rsidR="00342FE3" w:rsidRPr="00500B96" w:rsidRDefault="00342FE3" w:rsidP="00342FE3">
      <w:pPr>
        <w:pStyle w:val="Body"/>
        <w:ind w:left="-522"/>
      </w:pPr>
      <w:r w:rsidRPr="00500B96">
        <w:t>* Updated to reflect the 0.8.1</w:t>
      </w:r>
      <w:r w:rsidR="0055222C">
        <w:t>9</w:t>
      </w:r>
      <w:r w:rsidRPr="00500B96">
        <w:t xml:space="preserve"> release content.</w:t>
      </w:r>
    </w:p>
    <w:p w14:paraId="29BDA5B2" w14:textId="77777777" w:rsidR="00342FE3" w:rsidRPr="00500B96" w:rsidRDefault="00342FE3" w:rsidP="00342FE3">
      <w:pPr>
        <w:pStyle w:val="Body"/>
        <w:ind w:left="-522"/>
      </w:pPr>
      <w:r w:rsidRPr="00500B96">
        <w:t>* RFE API profiling updated</w:t>
      </w:r>
      <w:r>
        <w:t xml:space="preserve"> in Software Reference Manual</w:t>
      </w:r>
      <w:r w:rsidRPr="00500B96">
        <w:t>.</w:t>
      </w:r>
    </w:p>
    <w:p w14:paraId="6B8A71CE" w14:textId="77777777" w:rsidR="00342FE3" w:rsidRDefault="00342FE3" w:rsidP="00342FE3">
      <w:pPr>
        <w:pStyle w:val="Body"/>
        <w:ind w:left="-1080" w:firstLine="297"/>
        <w:rPr>
          <w:b/>
          <w:bCs/>
        </w:rPr>
      </w:pPr>
      <w:r w:rsidRPr="00500B96">
        <w:rPr>
          <w:b/>
          <w:bCs/>
        </w:rPr>
        <w:t>RFE FW</w:t>
      </w:r>
    </w:p>
    <w:p w14:paraId="5D010608" w14:textId="39CD6756" w:rsidR="008E373C" w:rsidRDefault="00342FE3" w:rsidP="008E373C">
      <w:pPr>
        <w:pStyle w:val="Body"/>
        <w:ind w:left="-522"/>
      </w:pPr>
      <w:r w:rsidRPr="00161028">
        <w:t xml:space="preserve">* </w:t>
      </w:r>
      <w:r w:rsidR="008E373C">
        <w:t xml:space="preserve">Heart-beat signal updated- Following are the instances when Heart beat signal </w:t>
      </w:r>
      <w:r w:rsidR="008A12D2">
        <w:t>will</w:t>
      </w:r>
      <w:r w:rsidR="008E373C">
        <w:t xml:space="preserve"> be sent from RFE M7</w:t>
      </w:r>
    </w:p>
    <w:p w14:paraId="0B513CFF" w14:textId="3F9F2605" w:rsidR="008E373C" w:rsidRDefault="008E373C" w:rsidP="00256C8D">
      <w:pPr>
        <w:pStyle w:val="Body"/>
      </w:pPr>
      <w:r>
        <w:t xml:space="preserve">After RFE </w:t>
      </w:r>
      <w:r w:rsidR="004447F2">
        <w:t>Sync command is received</w:t>
      </w:r>
    </w:p>
    <w:p w14:paraId="469DBF2E" w14:textId="77777777" w:rsidR="008E373C" w:rsidRDefault="008E373C" w:rsidP="00256C8D">
      <w:pPr>
        <w:pStyle w:val="Body"/>
      </w:pPr>
      <w:r>
        <w:t>At the start of radar cycle.</w:t>
      </w:r>
    </w:p>
    <w:p w14:paraId="393CEB5D" w14:textId="37F9BF17" w:rsidR="00342FE3" w:rsidRPr="00161028" w:rsidRDefault="004447F2" w:rsidP="00256C8D">
      <w:pPr>
        <w:pStyle w:val="Body"/>
      </w:pPr>
      <w:r>
        <w:rPr>
          <w:color w:val="333333"/>
          <w:sz w:val="21"/>
          <w:szCs w:val="21"/>
          <w:shd w:val="clear" w:color="auto" w:fill="FFFFFF"/>
        </w:rPr>
        <w:t>After R1-faults recovery is successful.</w:t>
      </w:r>
      <w:r w:rsidR="008E373C">
        <w:t>.</w:t>
      </w:r>
    </w:p>
    <w:p w14:paraId="6804842D" w14:textId="2CA3AF9C" w:rsidR="008E373C" w:rsidRDefault="00342FE3" w:rsidP="008E373C">
      <w:pPr>
        <w:pStyle w:val="Body"/>
        <w:ind w:left="-522"/>
      </w:pPr>
      <w:r w:rsidRPr="00500B96">
        <w:t xml:space="preserve">* </w:t>
      </w:r>
      <w:r w:rsidR="008E373C">
        <w:t xml:space="preserve">Rx Noise floor improvements for gain of 37db with </w:t>
      </w:r>
      <w:r w:rsidR="00EE6D22">
        <w:t>IF</w:t>
      </w:r>
      <w:r w:rsidR="008E373C">
        <w:t xml:space="preserve"> frequencies less than 5MHz</w:t>
      </w:r>
    </w:p>
    <w:p w14:paraId="59F6C5DD" w14:textId="34F087A8" w:rsidR="00662993" w:rsidRDefault="008E373C" w:rsidP="00342FE3">
      <w:pPr>
        <w:pStyle w:val="Body"/>
      </w:pPr>
      <w:r>
        <w:t xml:space="preserve"> </w:t>
      </w:r>
      <w:r w:rsidR="00DC547F">
        <w:rPr>
          <w:color w:val="333333"/>
          <w:sz w:val="21"/>
          <w:szCs w:val="21"/>
          <w:shd w:val="clear" w:color="auto" w:fill="FFFFFF"/>
        </w:rPr>
        <w:t>RX conversion gain control LUT/Algo updated to optimize VGA1 and VGA2 regarding Noise Figure.</w:t>
      </w:r>
    </w:p>
    <w:p w14:paraId="1F6A9A0E" w14:textId="09FAFC0C" w:rsidR="00342FE3" w:rsidRDefault="00662993" w:rsidP="00662993">
      <w:pPr>
        <w:pStyle w:val="Body"/>
        <w:ind w:left="-522"/>
      </w:pPr>
      <w:r>
        <w:t xml:space="preserve">* Issue </w:t>
      </w:r>
      <w:r w:rsidR="004447F2">
        <w:t>related</w:t>
      </w:r>
      <w:r>
        <w:t xml:space="preserve"> RFE Software entering </w:t>
      </w:r>
      <w:proofErr w:type="spellStart"/>
      <w:r>
        <w:t>FuSa</w:t>
      </w:r>
      <w:proofErr w:type="spellEnd"/>
      <w:r>
        <w:t xml:space="preserve"> fault state post functional reset fixed </w:t>
      </w:r>
    </w:p>
    <w:p w14:paraId="70CE8A0C" w14:textId="6442A648" w:rsidR="00662993" w:rsidRDefault="00662993" w:rsidP="00DF6A90">
      <w:pPr>
        <w:pStyle w:val="Body"/>
        <w:ind w:left="261"/>
      </w:pPr>
      <w:r>
        <w:t>Registers used by FIT</w:t>
      </w:r>
      <w:r w:rsidR="00DF6A90">
        <w:t xml:space="preserve"> (Fault Injection Test)</w:t>
      </w:r>
      <w:r>
        <w:t xml:space="preserve"> were not properly </w:t>
      </w:r>
      <w:r w:rsidR="00DF6A90">
        <w:t>initialized</w:t>
      </w:r>
      <w:r>
        <w:t xml:space="preserve"> by RFE </w:t>
      </w:r>
      <w:r w:rsidR="00936350">
        <w:t>software</w:t>
      </w:r>
      <w:r>
        <w:t xml:space="preserve"> in case if </w:t>
      </w:r>
      <w:r w:rsidR="00936350">
        <w:t xml:space="preserve">it </w:t>
      </w:r>
      <w:r w:rsidR="00DF6A90">
        <w:t>is re-initialized</w:t>
      </w:r>
      <w:r w:rsidR="00936350">
        <w:t xml:space="preserve"> via POR_B</w:t>
      </w:r>
      <w:r w:rsidR="00DF6A90">
        <w:t>. This was because these u</w:t>
      </w:r>
      <w:r>
        <w:t>ninitialized registers are data-path registers that are not connected POR_B but connected to power supply-based reset</w:t>
      </w:r>
      <w:r w:rsidR="00DF6A90">
        <w:t xml:space="preserve">. Now, the </w:t>
      </w:r>
      <w:r>
        <w:t xml:space="preserve">RFE </w:t>
      </w:r>
      <w:r w:rsidR="00936350">
        <w:t>software</w:t>
      </w:r>
      <w:r>
        <w:t xml:space="preserve"> initializes </w:t>
      </w:r>
      <w:r w:rsidR="00DF6A90">
        <w:t xml:space="preserve">these </w:t>
      </w:r>
      <w:r>
        <w:t>registers</w:t>
      </w:r>
      <w:r w:rsidR="00DF6A90">
        <w:t xml:space="preserve"> that are connected to power supply based reset</w:t>
      </w:r>
      <w:r>
        <w:t xml:space="preserve"> before FIT execution</w:t>
      </w:r>
      <w:r w:rsidR="00DF6A90">
        <w:t xml:space="preserve">, hence resolving the issue related to re-initialization of RFE </w:t>
      </w:r>
      <w:r w:rsidR="00936350">
        <w:t>software</w:t>
      </w:r>
      <w:r w:rsidR="00DF6A90">
        <w:t xml:space="preserve">. </w:t>
      </w:r>
    </w:p>
    <w:p w14:paraId="08987863" w14:textId="07DB149A" w:rsidR="00662993" w:rsidRDefault="00662993" w:rsidP="00662993">
      <w:pPr>
        <w:pStyle w:val="Body"/>
        <w:ind w:left="-522"/>
      </w:pPr>
      <w:r>
        <w:t xml:space="preserve">* </w:t>
      </w:r>
      <w:r w:rsidRPr="00662993">
        <w:t>LOIF LDOs must be all enabled in all mode to avoid SOA issue</w:t>
      </w:r>
    </w:p>
    <w:p w14:paraId="61701CC9" w14:textId="5F0B2BBA" w:rsidR="00662993" w:rsidRDefault="00662993" w:rsidP="00662993">
      <w:pPr>
        <w:pStyle w:val="Body"/>
      </w:pPr>
      <w:r w:rsidRPr="00662993">
        <w:t>Level shifters were not properly biased when LDOs are disabled</w:t>
      </w:r>
    </w:p>
    <w:p w14:paraId="4A997448" w14:textId="4ECDC1EB" w:rsidR="00662993" w:rsidRDefault="00662993" w:rsidP="00662993">
      <w:pPr>
        <w:pStyle w:val="Body"/>
      </w:pPr>
      <w:r>
        <w:t xml:space="preserve">RFE software will keep the driver, LNA and PA LDOs ON always - with this change the DC current of all active LDOs is </w:t>
      </w:r>
      <w:r w:rsidR="00DF6A90">
        <w:t>less</w:t>
      </w:r>
      <w:r>
        <w:t xml:space="preserve"> than 14mA</w:t>
      </w:r>
    </w:p>
    <w:p w14:paraId="57A4BAF7" w14:textId="628A15D0" w:rsidR="00342FE3" w:rsidRDefault="00342FE3" w:rsidP="00342FE3">
      <w:pPr>
        <w:pStyle w:val="Body"/>
        <w:ind w:left="-522"/>
      </w:pPr>
      <w:r>
        <w:t xml:space="preserve">* </w:t>
      </w:r>
      <w:proofErr w:type="spellStart"/>
      <w:r w:rsidRPr="00500B96">
        <w:t>FuSa</w:t>
      </w:r>
      <w:proofErr w:type="spellEnd"/>
    </w:p>
    <w:p w14:paraId="171AA130" w14:textId="242679B8" w:rsidR="00342FE3" w:rsidRDefault="008E373C" w:rsidP="00342FE3">
      <w:pPr>
        <w:pStyle w:val="Body"/>
      </w:pPr>
      <w:r>
        <w:t xml:space="preserve">Issues related to </w:t>
      </w:r>
      <w:r w:rsidRPr="008E373C">
        <w:t>SM19, SM20, SM21, SM22, SM64 and SM86</w:t>
      </w:r>
      <w:r>
        <w:t xml:space="preserve"> fixed</w:t>
      </w:r>
    </w:p>
    <w:p w14:paraId="73185C83" w14:textId="325D5073" w:rsidR="008E373C" w:rsidRDefault="008E373C" w:rsidP="00342FE3">
      <w:pPr>
        <w:pStyle w:val="Body"/>
      </w:pPr>
      <w:r>
        <w:t>FIT2 for SM55 added</w:t>
      </w:r>
    </w:p>
    <w:p w14:paraId="73A66AAD" w14:textId="11CA96EF" w:rsidR="00342FE3" w:rsidRDefault="00342FE3" w:rsidP="00342FE3">
      <w:pPr>
        <w:pStyle w:val="Body"/>
      </w:pPr>
      <w:r>
        <w:t xml:space="preserve">For detailed </w:t>
      </w:r>
      <w:proofErr w:type="spellStart"/>
      <w:r>
        <w:t>FuSa</w:t>
      </w:r>
      <w:proofErr w:type="spellEnd"/>
      <w:r>
        <w:t xml:space="preserve"> fault pass list please refer to Section </w:t>
      </w:r>
      <w:r>
        <w:fldChar w:fldCharType="begin"/>
      </w:r>
      <w:r>
        <w:instrText xml:space="preserve"> REF _Ref125721422 \r \h </w:instrText>
      </w:r>
      <w:r>
        <w:fldChar w:fldCharType="separate"/>
      </w:r>
      <w:r w:rsidR="00291864">
        <w:t>5</w:t>
      </w:r>
      <w:r>
        <w:fldChar w:fldCharType="end"/>
      </w:r>
    </w:p>
    <w:p w14:paraId="6B7D1559" w14:textId="77777777" w:rsidR="009458BB" w:rsidRDefault="009458BB" w:rsidP="000F2F59">
      <w:pPr>
        <w:pStyle w:val="Body"/>
        <w:ind w:left="-522"/>
      </w:pPr>
    </w:p>
    <w:p w14:paraId="5257708C" w14:textId="5ACA9C97" w:rsidR="00342FE3" w:rsidRDefault="00936350" w:rsidP="000F2F59">
      <w:pPr>
        <w:pStyle w:val="Body"/>
        <w:ind w:left="-522"/>
      </w:pPr>
      <w:r>
        <w:rPr>
          <w:b/>
          <w:bCs/>
          <w:noProof/>
        </w:rPr>
        <mc:AlternateContent>
          <mc:Choice Requires="wpg">
            <w:drawing>
              <wp:anchor distT="0" distB="0" distL="114300" distR="114300" simplePos="0" relativeHeight="251674624" behindDoc="0" locked="0" layoutInCell="1" allowOverlap="1" wp14:anchorId="53F3FCCC" wp14:editId="6CCC7207">
                <wp:simplePos x="0" y="0"/>
                <wp:positionH relativeFrom="column">
                  <wp:posOffset>112826</wp:posOffset>
                </wp:positionH>
                <wp:positionV relativeFrom="paragraph">
                  <wp:posOffset>220117</wp:posOffset>
                </wp:positionV>
                <wp:extent cx="3398520" cy="1043305"/>
                <wp:effectExtent l="0" t="0" r="0" b="4445"/>
                <wp:wrapTopAndBottom/>
                <wp:docPr id="18" name="Group 18"/>
                <wp:cNvGraphicFramePr/>
                <a:graphic xmlns:a="http://schemas.openxmlformats.org/drawingml/2006/main">
                  <a:graphicData uri="http://schemas.microsoft.com/office/word/2010/wordprocessingGroup">
                    <wpg:wgp>
                      <wpg:cNvGrpSpPr/>
                      <wpg:grpSpPr>
                        <a:xfrm>
                          <a:off x="0" y="0"/>
                          <a:ext cx="3398520" cy="1043305"/>
                          <a:chOff x="0" y="0"/>
                          <a:chExt cx="3952516" cy="1337094"/>
                        </a:xfrm>
                      </wpg:grpSpPr>
                      <pic:pic xmlns:pic="http://schemas.openxmlformats.org/drawingml/2006/picture">
                        <pic:nvPicPr>
                          <pic:cNvPr id="16" name="Picture 16">
                            <a:extLst>
                              <a:ext uri="{FF2B5EF4-FFF2-40B4-BE49-F238E27FC236}">
                                <a16:creationId xmlns:a16="http://schemas.microsoft.com/office/drawing/2014/main" id="{4E633C40-762E-959D-B3EF-C24FB633E1D1}"/>
                              </a:ext>
                            </a:extLst>
                          </pic:cNvPr>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94891" y="0"/>
                            <a:ext cx="3857625" cy="879475"/>
                          </a:xfrm>
                          <a:prstGeom prst="rect">
                            <a:avLst/>
                          </a:prstGeom>
                        </pic:spPr>
                      </pic:pic>
                      <wps:wsp>
                        <wps:cNvPr id="17" name="Text Box 17"/>
                        <wps:cNvSpPr txBox="1"/>
                        <wps:spPr>
                          <a:xfrm>
                            <a:off x="0" y="879894"/>
                            <a:ext cx="3857625" cy="457200"/>
                          </a:xfrm>
                          <a:prstGeom prst="rect">
                            <a:avLst/>
                          </a:prstGeom>
                          <a:solidFill>
                            <a:prstClr val="white"/>
                          </a:solidFill>
                          <a:ln>
                            <a:noFill/>
                          </a:ln>
                        </wps:spPr>
                        <wps:txbx>
                          <w:txbxContent>
                            <w:p w14:paraId="3B2FBEC8" w14:textId="2FED8355" w:rsidR="000F2F59" w:rsidRPr="00256C8D" w:rsidRDefault="000F2F59" w:rsidP="00256C8D">
                              <w:pPr>
                                <w:pStyle w:val="Caption"/>
                                <w:rPr>
                                  <w:sz w:val="18"/>
                                  <w:szCs w:val="18"/>
                                </w:rPr>
                              </w:pPr>
                              <w:bookmarkStart w:id="18" w:name="_Ref146805242"/>
                              <w:bookmarkStart w:id="19" w:name="_Ref146805237"/>
                              <w:r w:rsidRPr="00256C8D">
                                <w:rPr>
                                  <w:sz w:val="18"/>
                                  <w:szCs w:val="18"/>
                                </w:rPr>
                                <w:t xml:space="preserve">Table </w:t>
                              </w:r>
                              <w:r w:rsidRPr="00256C8D">
                                <w:rPr>
                                  <w:sz w:val="18"/>
                                  <w:szCs w:val="18"/>
                                </w:rPr>
                                <w:fldChar w:fldCharType="begin"/>
                              </w:r>
                              <w:r w:rsidRPr="00256C8D">
                                <w:rPr>
                                  <w:sz w:val="18"/>
                                  <w:szCs w:val="18"/>
                                </w:rPr>
                                <w:instrText xml:space="preserve"> SEQ Table \* ARABIC </w:instrText>
                              </w:r>
                              <w:r w:rsidRPr="00256C8D">
                                <w:rPr>
                                  <w:sz w:val="18"/>
                                  <w:szCs w:val="18"/>
                                </w:rPr>
                                <w:fldChar w:fldCharType="separate"/>
                              </w:r>
                              <w:r w:rsidR="00291864">
                                <w:rPr>
                                  <w:noProof/>
                                  <w:sz w:val="18"/>
                                  <w:szCs w:val="18"/>
                                </w:rPr>
                                <w:t>2</w:t>
                              </w:r>
                              <w:r w:rsidRPr="00256C8D">
                                <w:rPr>
                                  <w:sz w:val="18"/>
                                  <w:szCs w:val="18"/>
                                </w:rPr>
                                <w:fldChar w:fldCharType="end"/>
                              </w:r>
                              <w:bookmarkEnd w:id="18"/>
                              <w:r w:rsidRPr="00256C8D">
                                <w:rPr>
                                  <w:sz w:val="18"/>
                                  <w:szCs w:val="18"/>
                                </w:rPr>
                                <w:t xml:space="preserve">: </w:t>
                              </w:r>
                              <w:r w:rsidRPr="00256C8D">
                                <w:rPr>
                                  <w:noProof/>
                                  <w:sz w:val="18"/>
                                  <w:szCs w:val="18"/>
                                  <w:lang w:val="en-IN"/>
                                </w:rPr>
                                <w:t>TxEnable and TxTransmission Enable</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3F3FCCC" id="Group 18" o:spid="_x0000_s1026" style="position:absolute;left:0;text-align:left;margin-left:8.9pt;margin-top:17.35pt;width:267.6pt;height:82.15pt;z-index:251674624;mso-width-relative:margin;mso-height-relative:margin" coordsize="39525,133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 o:spid="_x0000_s1027" type="#_x0000_t75" style="position:absolute;left:948;width:38577;height:87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">
                  <v:imagedata r:id="rId23" o:title=""/>
                </v:shape>
                <v:shapetype id="_x0000_t202" coordsize="21600,21600" o:spt="202" path="m,l,21600r21600,l21600,xe">
                  <v:stroke joinstyle="miter"/>
                  <v:path gradientshapeok="t" o:connecttype="rect"/>
                </v:shapetype>
                <v:shape id="Text Box 17" o:spid="_x0000_s1028" type="#_x0000_t202" style="position:absolute;top:8798;width:38576;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" stroked="f">
                  <v:textbox inset="0,0,0,0">
                    <w:txbxContent>
                      <w:p w14:paraId="3B2FBEC8" w14:textId="2FED8355" w:rsidR="000F2F59" w:rsidRPr="00256C8D" w:rsidRDefault="000F2F59" w:rsidP="00256C8D">
                        <w:pPr>
                          <w:pStyle w:val="Caption"/>
                          <w:rPr>
                            <w:sz w:val="18"/>
                            <w:szCs w:val="18"/>
                          </w:rPr>
                        </w:pPr>
                        <w:bookmarkStart w:id="20" w:name="_Ref146805242"/>
                        <w:bookmarkStart w:id="21" w:name="_Ref146805237"/>
                        <w:r w:rsidRPr="00256C8D">
                          <w:rPr>
                            <w:sz w:val="18"/>
                            <w:szCs w:val="18"/>
                          </w:rPr>
                          <w:t xml:space="preserve">Table </w:t>
                        </w:r>
                        <w:r w:rsidRPr="00256C8D">
                          <w:rPr>
                            <w:sz w:val="18"/>
                            <w:szCs w:val="18"/>
                          </w:rPr>
                          <w:fldChar w:fldCharType="begin"/>
                        </w:r>
                        <w:r w:rsidRPr="00256C8D">
                          <w:rPr>
                            <w:sz w:val="18"/>
                            <w:szCs w:val="18"/>
                          </w:rPr>
                          <w:instrText xml:space="preserve"> SEQ Table \* ARABIC </w:instrText>
                        </w:r>
                        <w:r w:rsidRPr="00256C8D">
                          <w:rPr>
                            <w:sz w:val="18"/>
                            <w:szCs w:val="18"/>
                          </w:rPr>
                          <w:fldChar w:fldCharType="separate"/>
                        </w:r>
                        <w:r w:rsidR="00291864">
                          <w:rPr>
                            <w:noProof/>
                            <w:sz w:val="18"/>
                            <w:szCs w:val="18"/>
                          </w:rPr>
                          <w:t>2</w:t>
                        </w:r>
                        <w:r w:rsidRPr="00256C8D">
                          <w:rPr>
                            <w:sz w:val="18"/>
                            <w:szCs w:val="18"/>
                          </w:rPr>
                          <w:fldChar w:fldCharType="end"/>
                        </w:r>
                        <w:bookmarkEnd w:id="20"/>
                        <w:r w:rsidRPr="00256C8D">
                          <w:rPr>
                            <w:sz w:val="18"/>
                            <w:szCs w:val="18"/>
                          </w:rPr>
                          <w:t xml:space="preserve">: </w:t>
                        </w:r>
                        <w:r w:rsidRPr="00256C8D">
                          <w:rPr>
                            <w:noProof/>
                            <w:sz w:val="18"/>
                            <w:szCs w:val="18"/>
                            <w:lang w:val="en-IN"/>
                          </w:rPr>
                          <w:t>TxEnable and TxTransmission Enable</w:t>
                        </w:r>
                        <w:bookmarkEnd w:id="21"/>
                      </w:p>
                    </w:txbxContent>
                  </v:textbox>
                </v:shape>
                <w10:wrap type="topAndBottom"/>
              </v:group>
            </w:pict>
          </mc:Fallback>
        </mc:AlternateContent>
      </w:r>
      <w:r w:rsidR="009458BB">
        <w:t xml:space="preserve">* </w:t>
      </w:r>
      <w:r w:rsidR="000F2F59" w:rsidRPr="000F2F59">
        <w:t xml:space="preserve">Issue related to </w:t>
      </w:r>
      <w:proofErr w:type="spellStart"/>
      <w:r w:rsidR="000F2F59" w:rsidRPr="000F2F59">
        <w:t>TxEnable</w:t>
      </w:r>
      <w:proofErr w:type="spellEnd"/>
      <w:r w:rsidR="000F2F59" w:rsidRPr="000F2F59">
        <w:t>/</w:t>
      </w:r>
      <w:proofErr w:type="spellStart"/>
      <w:r w:rsidR="000F2F59" w:rsidRPr="000F2F59">
        <w:t>TxTransmissionEnable</w:t>
      </w:r>
      <w:proofErr w:type="spellEnd"/>
      <w:r w:rsidR="000F2F59" w:rsidRPr="000F2F59">
        <w:t xml:space="preserve"> fixed</w:t>
      </w:r>
    </w:p>
    <w:p w14:paraId="76D8C2F8" w14:textId="305FC503" w:rsidR="000F2F59" w:rsidRDefault="000F2F59" w:rsidP="00256C8D">
      <w:pPr>
        <w:pStyle w:val="Body"/>
      </w:pPr>
      <w:r>
        <w:lastRenderedPageBreak/>
        <w:t xml:space="preserve">Tx was always enabled if the </w:t>
      </w:r>
      <w:proofErr w:type="spellStart"/>
      <w:r>
        <w:t>PR_Cal_Enable</w:t>
      </w:r>
      <w:proofErr w:type="spellEnd"/>
      <w:r>
        <w:t xml:space="preserve"> was enabled. </w:t>
      </w:r>
      <w:r w:rsidR="009458BB" w:rsidRPr="009458BB">
        <w:t xml:space="preserve">The </w:t>
      </w:r>
      <w:proofErr w:type="spellStart"/>
      <w:r w:rsidR="009458BB" w:rsidRPr="009458BB">
        <w:t>PR_cal_enable</w:t>
      </w:r>
      <w:proofErr w:type="spellEnd"/>
      <w:r w:rsidR="009458BB" w:rsidRPr="009458BB">
        <w:t xml:space="preserve"> signal should have been enabled only during PR calibration and should have been disabled after once the calibration done. Also in the SW, </w:t>
      </w:r>
      <w:proofErr w:type="spellStart"/>
      <w:r w:rsidR="009458BB" w:rsidRPr="009458BB">
        <w:t>txEnable</w:t>
      </w:r>
      <w:proofErr w:type="spellEnd"/>
      <w:r w:rsidR="009458BB" w:rsidRPr="009458BB">
        <w:t xml:space="preserve"> input should be taken from the xml in </w:t>
      </w:r>
      <w:proofErr w:type="spellStart"/>
      <w:r w:rsidR="009458BB" w:rsidRPr="009458BB">
        <w:t>sequenceConfig</w:t>
      </w:r>
      <w:proofErr w:type="spellEnd"/>
      <w:r w:rsidR="009458BB" w:rsidRPr="009458BB">
        <w:t xml:space="preserve">, and not from the </w:t>
      </w:r>
      <w:proofErr w:type="spellStart"/>
      <w:r w:rsidR="009458BB" w:rsidRPr="009458BB">
        <w:t>transmissionEnable</w:t>
      </w:r>
      <w:proofErr w:type="spellEnd"/>
      <w:r w:rsidR="009458BB" w:rsidRPr="009458BB">
        <w:t xml:space="preserve"> data (which is in the </w:t>
      </w:r>
      <w:proofErr w:type="spellStart"/>
      <w:r w:rsidR="009458BB" w:rsidRPr="009458BB">
        <w:t>chirpConfig</w:t>
      </w:r>
      <w:proofErr w:type="spellEnd"/>
      <w:r w:rsidR="009458BB" w:rsidRPr="009458BB">
        <w:t>)</w:t>
      </w:r>
      <w:r w:rsidR="009458BB">
        <w:t xml:space="preserve">. </w:t>
      </w:r>
      <w:r w:rsidR="009458BB">
        <w:fldChar w:fldCharType="begin"/>
      </w:r>
      <w:r w:rsidR="009458BB">
        <w:instrText xml:space="preserve"> REF _Ref146805242 \h </w:instrText>
      </w:r>
      <w:r w:rsidR="009458BB">
        <w:fldChar w:fldCharType="separate"/>
      </w:r>
      <w:r w:rsidR="00291864" w:rsidRPr="00256C8D">
        <w:rPr>
          <w:sz w:val="18"/>
          <w:szCs w:val="18"/>
        </w:rPr>
        <w:t xml:space="preserve">Table </w:t>
      </w:r>
      <w:r w:rsidR="00291864">
        <w:rPr>
          <w:noProof/>
          <w:sz w:val="18"/>
          <w:szCs w:val="18"/>
        </w:rPr>
        <w:t>2</w:t>
      </w:r>
      <w:r w:rsidR="009458BB">
        <w:fldChar w:fldCharType="end"/>
      </w:r>
      <w:r w:rsidR="009458BB">
        <w:t xml:space="preserve"> shows the behavior in 0.8.19. Also </w:t>
      </w:r>
      <w:r w:rsidR="00936350">
        <w:t>i</w:t>
      </w:r>
      <w:r w:rsidR="009458BB" w:rsidRPr="009458BB">
        <w:t xml:space="preserve">t is now observed that current drops by roughly 250-300mA when using </w:t>
      </w:r>
      <w:proofErr w:type="spellStart"/>
      <w:r w:rsidR="009458BB" w:rsidRPr="009458BB">
        <w:t>txEnable</w:t>
      </w:r>
      <w:proofErr w:type="spellEnd"/>
      <w:r w:rsidR="009458BB" w:rsidRPr="009458BB">
        <w:t xml:space="preserve"> = 0 </w:t>
      </w:r>
      <w:r w:rsidR="009458BB">
        <w:t>per Tx Channel</w:t>
      </w:r>
    </w:p>
    <w:p w14:paraId="21433546" w14:textId="258B9259" w:rsidR="00662993" w:rsidRDefault="00662993" w:rsidP="00256C8D">
      <w:pPr>
        <w:pStyle w:val="Body"/>
        <w:ind w:left="-522"/>
      </w:pPr>
    </w:p>
    <w:p w14:paraId="7F8594E1" w14:textId="11C7E9B0" w:rsidR="00342FE3" w:rsidRPr="00500B96" w:rsidRDefault="00342FE3" w:rsidP="00342FE3">
      <w:pPr>
        <w:pStyle w:val="Body"/>
        <w:ind w:left="-1080" w:firstLine="297"/>
      </w:pPr>
      <w:r w:rsidRPr="00500B96">
        <w:rPr>
          <w:b/>
          <w:bCs/>
        </w:rPr>
        <w:t>RFE API</w:t>
      </w:r>
    </w:p>
    <w:p w14:paraId="750E71AD" w14:textId="77777777" w:rsidR="00282970" w:rsidRDefault="00342FE3" w:rsidP="008E373C">
      <w:pPr>
        <w:pStyle w:val="Body"/>
        <w:ind w:left="-522"/>
      </w:pPr>
      <w:r w:rsidRPr="00500B96">
        <w:t>*</w:t>
      </w:r>
      <w:r>
        <w:t xml:space="preserve"> </w:t>
      </w:r>
      <w:r w:rsidR="00DF6A90" w:rsidRPr="00DF6A90">
        <w:t xml:space="preserve"> Added </w:t>
      </w:r>
      <w:proofErr w:type="spellStart"/>
      <w:r w:rsidR="00DF6A90" w:rsidRPr="00DF6A90">
        <w:t>rfe_testParam_copybackConfig_e</w:t>
      </w:r>
      <w:proofErr w:type="spellEnd"/>
      <w:r w:rsidR="00DF6A90" w:rsidRPr="00DF6A90">
        <w:t xml:space="preserve"> to </w:t>
      </w:r>
      <w:proofErr w:type="spellStart"/>
      <w:r w:rsidR="00DF6A90" w:rsidRPr="00DF6A90">
        <w:t>rfe_testParam_t</w:t>
      </w:r>
      <w:proofErr w:type="spellEnd"/>
      <w:r w:rsidR="00DF6A90" w:rsidRPr="00DF6A90">
        <w:t xml:space="preserve"> to enable the readback of RFE config BLOB from RFE M7 TCM to the memory address which indicated in the parameter. The size of the memory to be allocated should be 1024 bytes. Also this features is for development purposes only</w:t>
      </w:r>
    </w:p>
    <w:p w14:paraId="213834F5" w14:textId="5B3756EC" w:rsidR="008E373C" w:rsidRDefault="008E373C" w:rsidP="008E373C">
      <w:pPr>
        <w:pStyle w:val="Body"/>
        <w:ind w:left="-522"/>
      </w:pPr>
      <w:r>
        <w:t xml:space="preserve">* </w:t>
      </w:r>
      <w:proofErr w:type="spellStart"/>
      <w:r>
        <w:t>rfe_error.h</w:t>
      </w:r>
      <w:proofErr w:type="spellEnd"/>
      <w:r>
        <w:t xml:space="preserve"> moved from &lt;Folder&gt;\SAF85xx_RFE_SW_EAR_0.8.19_D230929\rfe\rfeDriver\units\rfe\inc to </w:t>
      </w:r>
    </w:p>
    <w:p w14:paraId="0454572D" w14:textId="027F4077" w:rsidR="008E373C" w:rsidRDefault="008E373C" w:rsidP="008E373C">
      <w:pPr>
        <w:pStyle w:val="Body"/>
        <w:ind w:left="-522"/>
      </w:pPr>
      <w:r>
        <w:t>&lt;Folder&gt;\SAF85xx_RFE_SW_EAR_0.8.19_D230929\rfe\rfeDriver\units\rfe\inc\</w:t>
      </w:r>
      <w:r w:rsidRPr="00256C8D">
        <w:rPr>
          <w:b/>
          <w:bCs/>
        </w:rPr>
        <w:t>error</w:t>
      </w:r>
      <w:r>
        <w:t xml:space="preserve"> </w:t>
      </w:r>
    </w:p>
    <w:p w14:paraId="32A1075B" w14:textId="654B0B5D" w:rsidR="008E373C" w:rsidRDefault="008E373C" w:rsidP="008E373C">
      <w:pPr>
        <w:pStyle w:val="Body"/>
        <w:ind w:left="-522"/>
      </w:pPr>
      <w:r>
        <w:t xml:space="preserve">* Following new error codes added in </w:t>
      </w:r>
      <w:proofErr w:type="spellStart"/>
      <w:r>
        <w:t>rfe_error_t</w:t>
      </w:r>
      <w:proofErr w:type="spellEnd"/>
      <w:r>
        <w:t xml:space="preserve"> enumerated datatypes present in </w:t>
      </w:r>
      <w:proofErr w:type="spellStart"/>
      <w:r>
        <w:t>rfe_error.h</w:t>
      </w:r>
      <w:proofErr w:type="spellEnd"/>
    </w:p>
    <w:p w14:paraId="3B183386" w14:textId="29785B17" w:rsidR="008E373C" w:rsidRDefault="008E373C" w:rsidP="008E373C">
      <w:pPr>
        <w:pStyle w:val="Body"/>
        <w:ind w:left="-522"/>
      </w:pPr>
      <w:proofErr w:type="spellStart"/>
      <w:r>
        <w:t>rfe_error_api_configParamCrossCheck_conflictingIoAssignment</w:t>
      </w:r>
      <w:proofErr w:type="spellEnd"/>
      <w:r>
        <w:t xml:space="preserve"> </w:t>
      </w:r>
    </w:p>
    <w:p w14:paraId="2A7D74EC" w14:textId="77777777" w:rsidR="008E373C" w:rsidRDefault="008E373C" w:rsidP="008E373C">
      <w:pPr>
        <w:pStyle w:val="Body"/>
        <w:ind w:left="-522"/>
      </w:pPr>
      <w:proofErr w:type="spellStart"/>
      <w:r>
        <w:t>rfe_error_api_configParamCrossCheck_notSupportedByRfeRole_e</w:t>
      </w:r>
      <w:proofErr w:type="spellEnd"/>
    </w:p>
    <w:p w14:paraId="01230855" w14:textId="62D792EB" w:rsidR="008E373C" w:rsidRDefault="008E373C" w:rsidP="008E373C">
      <w:pPr>
        <w:pStyle w:val="Body"/>
        <w:ind w:left="-522"/>
      </w:pPr>
      <w:r>
        <w:t>rfe_error_api_configParamCrossCheck_conflictingCsi2TxModes_e</w:t>
      </w:r>
    </w:p>
    <w:p w14:paraId="380355E2" w14:textId="77777777" w:rsidR="008E373C" w:rsidRDefault="008E373C" w:rsidP="008E373C">
      <w:pPr>
        <w:pStyle w:val="Body"/>
        <w:ind w:left="-522"/>
      </w:pPr>
      <w:r>
        <w:t xml:space="preserve">In enumerated data type </w:t>
      </w:r>
      <w:proofErr w:type="spellStart"/>
      <w:r>
        <w:t>rfe_testParam_t</w:t>
      </w:r>
      <w:proofErr w:type="spellEnd"/>
      <w:r>
        <w:t xml:space="preserve">, new entry </w:t>
      </w:r>
      <w:proofErr w:type="spellStart"/>
      <w:r>
        <w:t>rfe_testParam_copybackConfig_e</w:t>
      </w:r>
      <w:proofErr w:type="spellEnd"/>
      <w:r>
        <w:t xml:space="preserve"> added at the bottom</w:t>
      </w:r>
    </w:p>
    <w:p w14:paraId="372782FA" w14:textId="73BAC7ED" w:rsidR="008E373C" w:rsidRDefault="008E373C" w:rsidP="008E373C">
      <w:pPr>
        <w:pStyle w:val="Body"/>
        <w:ind w:left="-522"/>
      </w:pPr>
      <w:r>
        <w:t xml:space="preserve">Minor updates made in </w:t>
      </w:r>
      <w:proofErr w:type="spellStart"/>
      <w:r>
        <w:t>rfe_update.h</w:t>
      </w:r>
      <w:proofErr w:type="spellEnd"/>
      <w:r>
        <w:t xml:space="preserve"> and other files to resolve MISRA warnings</w:t>
      </w:r>
    </w:p>
    <w:p w14:paraId="27DE884E" w14:textId="0A35D866" w:rsidR="008E373C" w:rsidRDefault="008E373C" w:rsidP="008E373C">
      <w:pPr>
        <w:pStyle w:val="Body"/>
        <w:ind w:left="-522"/>
      </w:pPr>
      <w:r>
        <w:t xml:space="preserve">In </w:t>
      </w:r>
      <w:proofErr w:type="spellStart"/>
      <w:r>
        <w:t>rfe_paramUpdate_t</w:t>
      </w:r>
      <w:proofErr w:type="spellEnd"/>
      <w:r>
        <w:t xml:space="preserve"> enumerated datatype present in </w:t>
      </w:r>
      <w:proofErr w:type="spellStart"/>
      <w:r>
        <w:t>rfe_types.h</w:t>
      </w:r>
      <w:proofErr w:type="spellEnd"/>
      <w:r>
        <w:t xml:space="preserve"> a new value </w:t>
      </w:r>
      <w:proofErr w:type="spellStart"/>
      <w:r>
        <w:t>rfe_paramUpdate_general_chirpActiveOut_e</w:t>
      </w:r>
      <w:proofErr w:type="spellEnd"/>
      <w:r>
        <w:t xml:space="preserve"> has been added to support the Chirp Active GPIO</w:t>
      </w:r>
    </w:p>
    <w:p w14:paraId="4C9C2220" w14:textId="77777777" w:rsidR="00EC2878" w:rsidRDefault="00EC2878" w:rsidP="00EC2878">
      <w:pPr>
        <w:pStyle w:val="Body"/>
        <w:ind w:left="-522"/>
      </w:pPr>
      <w:proofErr w:type="spellStart"/>
      <w:r>
        <w:t>rfe_testParam_enableClockRetuning_e</w:t>
      </w:r>
      <w:proofErr w:type="spellEnd"/>
      <w:r>
        <w:t xml:space="preserve"> Deprecated</w:t>
      </w:r>
    </w:p>
    <w:p w14:paraId="4EBB8098" w14:textId="379F9682" w:rsidR="009A790F" w:rsidRDefault="00EC2878" w:rsidP="00EC2878">
      <w:pPr>
        <w:pStyle w:val="Body"/>
      </w:pPr>
      <w:proofErr w:type="spellStart"/>
      <w:r>
        <w:t>rfe_testParam_enableClockRetuning_e</w:t>
      </w:r>
      <w:proofErr w:type="spellEnd"/>
      <w:r>
        <w:t xml:space="preserve"> was provided to enable/disable retuning of the clock PLL to prevent it to go out-of-lock, with default being false. From this release on, the retuning is enabled by Default, no input is required from the control application . This test parameter </w:t>
      </w:r>
      <w:proofErr w:type="spellStart"/>
      <w:r>
        <w:t>rfe_testParam_enableClockRetuning_e</w:t>
      </w:r>
      <w:proofErr w:type="spellEnd"/>
      <w:r>
        <w:t xml:space="preserve"> has been deprecated, the </w:t>
      </w:r>
      <w:proofErr w:type="spellStart"/>
      <w:r>
        <w:t>clk</w:t>
      </w:r>
      <w:proofErr w:type="spellEnd"/>
      <w:r>
        <w:t xml:space="preserve"> </w:t>
      </w:r>
      <w:proofErr w:type="spellStart"/>
      <w:r>
        <w:t>pll</w:t>
      </w:r>
      <w:proofErr w:type="spellEnd"/>
      <w:r>
        <w:t xml:space="preserve"> retuning cannot be controlled using this. In future release this </w:t>
      </w:r>
      <w:proofErr w:type="spellStart"/>
      <w:r>
        <w:t>enum</w:t>
      </w:r>
      <w:proofErr w:type="spellEnd"/>
      <w:r>
        <w:t xml:space="preserve"> will be renamed as </w:t>
      </w:r>
      <w:proofErr w:type="spellStart"/>
      <w:r>
        <w:t>rfe_testParam_Reserved</w:t>
      </w:r>
      <w:proofErr w:type="spellEnd"/>
      <w:r>
        <w:t xml:space="preserve">. To ensure backward </w:t>
      </w:r>
      <w:proofErr w:type="spellStart"/>
      <w:r>
        <w:t>compatability</w:t>
      </w:r>
      <w:proofErr w:type="spellEnd"/>
      <w:r>
        <w:t xml:space="preserve"> this </w:t>
      </w:r>
      <w:proofErr w:type="spellStart"/>
      <w:r>
        <w:t>enum</w:t>
      </w:r>
      <w:proofErr w:type="spellEnd"/>
      <w:r>
        <w:t xml:space="preserve"> is not yet removed</w:t>
      </w:r>
    </w:p>
    <w:p w14:paraId="005DC01D" w14:textId="41255A86" w:rsidR="00EC2878" w:rsidRDefault="00EC2878" w:rsidP="00EC2878">
      <w:pPr>
        <w:pStyle w:val="Body"/>
      </w:pPr>
    </w:p>
    <w:p w14:paraId="510E94AE" w14:textId="77777777" w:rsidR="00EC2878" w:rsidRPr="008931C4" w:rsidRDefault="00EC2878" w:rsidP="00256C8D">
      <w:pPr>
        <w:pStyle w:val="Body"/>
      </w:pPr>
    </w:p>
    <w:p w14:paraId="2F6716A3" w14:textId="44104D35" w:rsidR="00342FE3" w:rsidRPr="00500B96" w:rsidRDefault="00342FE3" w:rsidP="00342FE3">
      <w:pPr>
        <w:pStyle w:val="Body"/>
        <w:ind w:left="-1080" w:firstLine="297"/>
        <w:rPr>
          <w:b/>
          <w:bCs/>
        </w:rPr>
      </w:pPr>
      <w:r w:rsidRPr="00500B96">
        <w:rPr>
          <w:b/>
          <w:bCs/>
        </w:rPr>
        <w:t>RFE Configuration</w:t>
      </w:r>
    </w:p>
    <w:p w14:paraId="20DC3552" w14:textId="658E935C" w:rsidR="00342FE3" w:rsidRDefault="00342FE3" w:rsidP="00342FE3">
      <w:pPr>
        <w:pStyle w:val="Body"/>
        <w:ind w:left="-522"/>
      </w:pPr>
      <w:r w:rsidRPr="00500B96">
        <w:t xml:space="preserve">* </w:t>
      </w:r>
      <w:r w:rsidR="008E373C" w:rsidRPr="008E373C">
        <w:t>Added new parameter in the General Section for Chirp Active signal that configures IO pins (</w:t>
      </w:r>
      <w:proofErr w:type="spellStart"/>
      <w:r w:rsidR="008E373C" w:rsidRPr="008E373C">
        <w:t>rfe</w:t>
      </w:r>
      <w:proofErr w:type="spellEnd"/>
      <w:r w:rsidR="008E373C" w:rsidRPr="008E373C">
        <w:t xml:space="preserve"> io 3 and </w:t>
      </w:r>
      <w:proofErr w:type="spellStart"/>
      <w:r w:rsidR="008E373C" w:rsidRPr="008E373C">
        <w:t>rfe</w:t>
      </w:r>
      <w:proofErr w:type="spellEnd"/>
      <w:r w:rsidR="008E373C" w:rsidRPr="008E373C">
        <w:t xml:space="preserve"> io 5)</w:t>
      </w:r>
      <w:r w:rsidR="008E373C">
        <w:t xml:space="preserve"> as indicated in </w:t>
      </w:r>
      <w:r w:rsidR="008E373C">
        <w:fldChar w:fldCharType="begin"/>
      </w:r>
      <w:r w:rsidR="008E373C">
        <w:instrText xml:space="preserve"> REF _Ref146636558 \h </w:instrText>
      </w:r>
      <w:r w:rsidR="008E373C">
        <w:fldChar w:fldCharType="separate"/>
      </w:r>
      <w:r w:rsidR="00291864">
        <w:t xml:space="preserve">Figure </w:t>
      </w:r>
      <w:r w:rsidR="00291864">
        <w:rPr>
          <w:noProof/>
        </w:rPr>
        <w:t>3</w:t>
      </w:r>
      <w:r w:rsidR="008E373C">
        <w:fldChar w:fldCharType="end"/>
      </w:r>
      <w:r w:rsidR="00EC2878">
        <w:t xml:space="preserve">. </w:t>
      </w:r>
      <w:r w:rsidR="00EC2878" w:rsidRPr="00EC2878">
        <w:t>This is an optional parameter and default is zero (none). If not used then this can be skipped in the XML</w:t>
      </w:r>
    </w:p>
    <w:p w14:paraId="7838231D" w14:textId="61025168" w:rsidR="009A790F" w:rsidRDefault="00EC2878" w:rsidP="00342FE3">
      <w:pPr>
        <w:pStyle w:val="Body"/>
        <w:ind w:left="-1080" w:firstLine="297"/>
        <w:rPr>
          <w:b/>
          <w:bCs/>
        </w:rPr>
      </w:pPr>
      <w:r>
        <w:rPr>
          <w:noProof/>
        </w:rPr>
        <w:lastRenderedPageBreak/>
        <mc:AlternateContent>
          <mc:Choice Requires="wpg">
            <w:drawing>
              <wp:anchor distT="0" distB="0" distL="114300" distR="114300" simplePos="0" relativeHeight="251670528" behindDoc="0" locked="0" layoutInCell="1" allowOverlap="1" wp14:anchorId="3B9562BF" wp14:editId="460C991E">
                <wp:simplePos x="0" y="0"/>
                <wp:positionH relativeFrom="column">
                  <wp:posOffset>808930</wp:posOffset>
                </wp:positionH>
                <wp:positionV relativeFrom="paragraph">
                  <wp:posOffset>185983</wp:posOffset>
                </wp:positionV>
                <wp:extent cx="3136900" cy="3596005"/>
                <wp:effectExtent l="0" t="0" r="6350" b="4445"/>
                <wp:wrapTopAndBottom/>
                <wp:docPr id="23" name="Group 23"/>
                <wp:cNvGraphicFramePr/>
                <a:graphic xmlns:a="http://schemas.openxmlformats.org/drawingml/2006/main">
                  <a:graphicData uri="http://schemas.microsoft.com/office/word/2010/wordprocessingGroup">
                    <wpg:wgp>
                      <wpg:cNvGrpSpPr/>
                      <wpg:grpSpPr>
                        <a:xfrm>
                          <a:off x="0" y="0"/>
                          <a:ext cx="3136900" cy="3596005"/>
                          <a:chOff x="0" y="0"/>
                          <a:chExt cx="3136900" cy="3596005"/>
                        </a:xfrm>
                      </wpg:grpSpPr>
                      <pic:pic xmlns:pic="http://schemas.openxmlformats.org/drawingml/2006/picture">
                        <pic:nvPicPr>
                          <pic:cNvPr id="21" name="Picture 21"/>
                          <pic:cNvPicPr>
                            <a:picLocks noChangeAspect="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139700" y="0"/>
                            <a:ext cx="2997200" cy="3222625"/>
                          </a:xfrm>
                          <a:prstGeom prst="rect">
                            <a:avLst/>
                          </a:prstGeom>
                          <a:noFill/>
                        </pic:spPr>
                      </pic:pic>
                      <wps:wsp>
                        <wps:cNvPr id="22" name="Text Box 22"/>
                        <wps:cNvSpPr txBox="1"/>
                        <wps:spPr>
                          <a:xfrm>
                            <a:off x="0" y="3282950"/>
                            <a:ext cx="2997200" cy="313055"/>
                          </a:xfrm>
                          <a:prstGeom prst="rect">
                            <a:avLst/>
                          </a:prstGeom>
                          <a:solidFill>
                            <a:prstClr val="white"/>
                          </a:solidFill>
                          <a:ln>
                            <a:noFill/>
                          </a:ln>
                        </wps:spPr>
                        <wps:txbx>
                          <w:txbxContent>
                            <w:p w14:paraId="4B20341E" w14:textId="24E1F6E8" w:rsidR="008E373C" w:rsidRPr="004930E6" w:rsidRDefault="008E373C" w:rsidP="00256C8D">
                              <w:pPr>
                                <w:pStyle w:val="Caption"/>
                                <w:rPr>
                                  <w:noProof/>
                                  <w:color w:val="333333"/>
                                  <w:sz w:val="21"/>
                                  <w:szCs w:val="21"/>
                                  <w:shd w:val="clear" w:color="auto" w:fill="FFFFFF"/>
                                </w:rPr>
                              </w:pPr>
                              <w:bookmarkStart w:id="22" w:name="_Ref146636558"/>
                              <w:r>
                                <w:t xml:space="preserve">Figure </w:t>
                              </w:r>
                              <w:r>
                                <w:fldChar w:fldCharType="begin"/>
                              </w:r>
                              <w:r>
                                <w:instrText xml:space="preserve"> SEQ Figure \* ARABIC </w:instrText>
                              </w:r>
                              <w:r>
                                <w:fldChar w:fldCharType="separate"/>
                              </w:r>
                              <w:r w:rsidR="00291864">
                                <w:rPr>
                                  <w:noProof/>
                                </w:rPr>
                                <w:t>3</w:t>
                              </w:r>
                              <w:r>
                                <w:fldChar w:fldCharType="end"/>
                              </w:r>
                              <w:bookmarkEnd w:id="22"/>
                              <w:r>
                                <w:t xml:space="preserve"> </w:t>
                              </w:r>
                              <w:r>
                                <w:rPr>
                                  <w:lang w:val="en-IN"/>
                                </w:rPr>
                                <w:t>Chirp Active Signal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B9562BF" id="Group 23" o:spid="_x0000_s1029" style="position:absolute;left:0;text-align:left;margin-left:63.7pt;margin-top:14.65pt;width:247pt;height:283.15pt;z-index:251670528" coordsize="31369,359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">
                <v:shape id="Picture 21" o:spid="_x0000_s1030" type="#_x0000_t75" style="position:absolute;left:1397;width:29972;height:322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">
                  <v:imagedata r:id="rId25" o:title=""/>
                </v:shape>
                <v:shape id="Text Box 22" o:spid="_x0000_s1031" type="#_x0000_t202" style="position:absolute;top:32829;width:29972;height:3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" stroked="f">
                  <v:textbox style="mso-fit-shape-to-text:t" inset="0,0,0,0">
                    <w:txbxContent>
                      <w:p w14:paraId="4B20341E" w14:textId="24E1F6E8" w:rsidR="008E373C" w:rsidRPr="004930E6" w:rsidRDefault="008E373C" w:rsidP="00256C8D">
                        <w:pPr>
                          <w:pStyle w:val="Caption"/>
                          <w:rPr>
                            <w:noProof/>
                            <w:color w:val="333333"/>
                            <w:sz w:val="21"/>
                            <w:szCs w:val="21"/>
                            <w:shd w:val="clear" w:color="auto" w:fill="FFFFFF"/>
                          </w:rPr>
                        </w:pPr>
                        <w:bookmarkStart w:id="23" w:name="_Ref146636558"/>
                        <w:r>
                          <w:t xml:space="preserve">Figure </w:t>
                        </w:r>
                        <w:r>
                          <w:fldChar w:fldCharType="begin"/>
                        </w:r>
                        <w:r>
                          <w:instrText xml:space="preserve"> SEQ Figure \* ARABIC </w:instrText>
                        </w:r>
                        <w:r>
                          <w:fldChar w:fldCharType="separate"/>
                        </w:r>
                        <w:r w:rsidR="00291864">
                          <w:rPr>
                            <w:noProof/>
                          </w:rPr>
                          <w:t>3</w:t>
                        </w:r>
                        <w:r>
                          <w:fldChar w:fldCharType="end"/>
                        </w:r>
                        <w:bookmarkEnd w:id="23"/>
                        <w:r>
                          <w:t xml:space="preserve"> </w:t>
                        </w:r>
                        <w:r>
                          <w:rPr>
                            <w:lang w:val="en-IN"/>
                          </w:rPr>
                          <w:t>Chirp Active Signal</w:t>
                        </w:r>
                      </w:p>
                    </w:txbxContent>
                  </v:textbox>
                </v:shape>
                <w10:wrap type="topAndBottom"/>
              </v:group>
            </w:pict>
          </mc:Fallback>
        </mc:AlternateContent>
      </w:r>
    </w:p>
    <w:p w14:paraId="5A67A562" w14:textId="339B1260" w:rsidR="009A790F" w:rsidRDefault="009A790F" w:rsidP="00342FE3">
      <w:pPr>
        <w:pStyle w:val="Body"/>
        <w:ind w:left="-1080" w:firstLine="297"/>
        <w:rPr>
          <w:b/>
          <w:bCs/>
        </w:rPr>
      </w:pPr>
    </w:p>
    <w:p w14:paraId="60003AE2" w14:textId="1DAE5EC4" w:rsidR="009A790F" w:rsidRDefault="009A790F" w:rsidP="00342FE3">
      <w:pPr>
        <w:pStyle w:val="Body"/>
        <w:ind w:left="-1080" w:firstLine="297"/>
        <w:rPr>
          <w:b/>
          <w:bCs/>
        </w:rPr>
      </w:pPr>
    </w:p>
    <w:p w14:paraId="17713DD4" w14:textId="24F18830" w:rsidR="00342FE3" w:rsidRDefault="00342FE3" w:rsidP="00342FE3">
      <w:pPr>
        <w:pStyle w:val="Body"/>
        <w:ind w:left="-1080" w:firstLine="297"/>
        <w:rPr>
          <w:b/>
          <w:bCs/>
        </w:rPr>
      </w:pPr>
      <w:r w:rsidRPr="00500B96">
        <w:rPr>
          <w:b/>
          <w:bCs/>
        </w:rPr>
        <w:t>RFE Applications</w:t>
      </w:r>
    </w:p>
    <w:p w14:paraId="1CC0A5A4" w14:textId="3BA86058" w:rsidR="00342FE3" w:rsidRDefault="00342FE3" w:rsidP="00342FE3">
      <w:pPr>
        <w:pStyle w:val="Body"/>
        <w:ind w:left="-522"/>
      </w:pPr>
      <w:r w:rsidRPr="00500B96">
        <w:t>*</w:t>
      </w:r>
      <w:r>
        <w:t xml:space="preserve"> Adapted the Applications to be compatible with the updated RFE API and Configuration.</w:t>
      </w:r>
    </w:p>
    <w:p w14:paraId="30CE1748" w14:textId="71DAC7AE" w:rsidR="00342FE3" w:rsidRDefault="00993912" w:rsidP="00256C8D">
      <w:pPr>
        <w:pStyle w:val="Heading3"/>
        <w:numPr>
          <w:ilvl w:val="0"/>
          <w:numId w:val="0"/>
        </w:numPr>
      </w:pPr>
      <w:r w:rsidRPr="00993912">
        <w:t xml:space="preserve"> </w:t>
      </w:r>
    </w:p>
    <w:p w14:paraId="22B421C2" w14:textId="074F9205" w:rsidR="00993912" w:rsidRPr="00500B96" w:rsidRDefault="00993912" w:rsidP="00161028">
      <w:pPr>
        <w:pStyle w:val="Heading3"/>
      </w:pPr>
      <w:bookmarkStart w:id="24" w:name="_Toc146881624"/>
      <w:r w:rsidRPr="00993912">
        <w:t>SAF85xx RFE SW EAR 0.8.18 D230823</w:t>
      </w:r>
      <w:bookmarkEnd w:id="24"/>
    </w:p>
    <w:p w14:paraId="737FCBDE" w14:textId="77777777" w:rsidR="00993912" w:rsidRPr="00500B96" w:rsidRDefault="00993912" w:rsidP="00993912">
      <w:pPr>
        <w:pStyle w:val="Body"/>
        <w:ind w:left="-1080" w:firstLine="297"/>
        <w:rPr>
          <w:b/>
          <w:bCs/>
        </w:rPr>
      </w:pPr>
      <w:r w:rsidRPr="00500B96">
        <w:rPr>
          <w:b/>
          <w:bCs/>
        </w:rPr>
        <w:t>RFE Documentation</w:t>
      </w:r>
    </w:p>
    <w:p w14:paraId="08BCECED" w14:textId="0E78B790" w:rsidR="00993912" w:rsidRPr="00500B96" w:rsidRDefault="00993912" w:rsidP="00993912">
      <w:pPr>
        <w:pStyle w:val="Body"/>
        <w:ind w:left="-522"/>
      </w:pPr>
      <w:r w:rsidRPr="00500B96">
        <w:t>* Updated to reflect the 0.8.1</w:t>
      </w:r>
      <w:r w:rsidR="00E12B38">
        <w:t>8</w:t>
      </w:r>
      <w:r w:rsidRPr="00500B96">
        <w:t xml:space="preserve"> release content.</w:t>
      </w:r>
    </w:p>
    <w:p w14:paraId="52D9FB84" w14:textId="3DD10DC8" w:rsidR="00993912" w:rsidRPr="00500B96" w:rsidRDefault="00993912" w:rsidP="00993912">
      <w:pPr>
        <w:pStyle w:val="Body"/>
        <w:ind w:left="-522"/>
      </w:pPr>
      <w:r w:rsidRPr="00500B96">
        <w:t>* RFE API profiling updated</w:t>
      </w:r>
      <w:r w:rsidR="006B1731">
        <w:t xml:space="preserve"> in Software Reference Manual</w:t>
      </w:r>
      <w:r w:rsidRPr="00500B96">
        <w:t>.</w:t>
      </w:r>
    </w:p>
    <w:p w14:paraId="0F92D25E" w14:textId="0838BCD8" w:rsidR="00993912" w:rsidRDefault="00993912" w:rsidP="00993912">
      <w:pPr>
        <w:pStyle w:val="Body"/>
        <w:ind w:left="-1080" w:firstLine="297"/>
        <w:rPr>
          <w:b/>
          <w:bCs/>
        </w:rPr>
      </w:pPr>
      <w:r w:rsidRPr="00500B96">
        <w:rPr>
          <w:b/>
          <w:bCs/>
        </w:rPr>
        <w:t>RFE FW</w:t>
      </w:r>
    </w:p>
    <w:p w14:paraId="58192962" w14:textId="2DF0FC26" w:rsidR="00C33EF9" w:rsidRPr="00161028" w:rsidRDefault="00C33EF9" w:rsidP="00161028">
      <w:pPr>
        <w:pStyle w:val="Body"/>
        <w:ind w:left="-522"/>
      </w:pPr>
      <w:r w:rsidRPr="00161028">
        <w:t xml:space="preserve">* </w:t>
      </w:r>
      <w:r w:rsidR="007E1855" w:rsidRPr="007E1855">
        <w:t>With ES2 samples, the RX gain has improved by approximately 2dB</w:t>
      </w:r>
      <w:r w:rsidR="00115E64">
        <w:t>. Gain compensation programmed in software has been removed</w:t>
      </w:r>
      <w:r w:rsidR="003C3975">
        <w:t xml:space="preserve"> from ES1.1 to ES2.</w:t>
      </w:r>
    </w:p>
    <w:p w14:paraId="0E9D2AB5" w14:textId="0282BAA4" w:rsidR="00993912" w:rsidRDefault="00993912" w:rsidP="00993912">
      <w:pPr>
        <w:pStyle w:val="Body"/>
        <w:ind w:left="-522"/>
      </w:pPr>
      <w:r w:rsidRPr="00500B96">
        <w:t xml:space="preserve">* </w:t>
      </w:r>
      <w:r w:rsidR="00212D2A">
        <w:t>Tx Calibration Changes</w:t>
      </w:r>
    </w:p>
    <w:p w14:paraId="5CBBA558" w14:textId="6FD7049B" w:rsidR="00212D2A" w:rsidRDefault="00212D2A" w:rsidP="00161028">
      <w:pPr>
        <w:pStyle w:val="Body"/>
      </w:pPr>
      <w:r>
        <w:t>Profile independent calibration is performed at the center frequency of all the profiles ( previously done at the max frequency of radar cycle)  </w:t>
      </w:r>
    </w:p>
    <w:p w14:paraId="50E468FC" w14:textId="4A1F2444" w:rsidR="00212D2A" w:rsidRDefault="006F0BB9" w:rsidP="00212D2A">
      <w:pPr>
        <w:pStyle w:val="Body"/>
      </w:pPr>
      <w:r>
        <w:rPr>
          <w:noProof/>
        </w:rPr>
        <w:lastRenderedPageBreak/>
        <mc:AlternateContent>
          <mc:Choice Requires="wpg">
            <w:drawing>
              <wp:anchor distT="0" distB="0" distL="114300" distR="114300" simplePos="0" relativeHeight="251666432" behindDoc="0" locked="0" layoutInCell="1" allowOverlap="1" wp14:anchorId="4071703F" wp14:editId="1AF9329F">
                <wp:simplePos x="0" y="0"/>
                <wp:positionH relativeFrom="column">
                  <wp:posOffset>-457200</wp:posOffset>
                </wp:positionH>
                <wp:positionV relativeFrom="paragraph">
                  <wp:posOffset>473075</wp:posOffset>
                </wp:positionV>
                <wp:extent cx="5302250" cy="2418080"/>
                <wp:effectExtent l="0" t="0" r="0" b="1270"/>
                <wp:wrapTopAndBottom/>
                <wp:docPr id="3" name="Group 3"/>
                <wp:cNvGraphicFramePr/>
                <a:graphic xmlns:a="http://schemas.openxmlformats.org/drawingml/2006/main">
                  <a:graphicData uri="http://schemas.microsoft.com/office/word/2010/wordprocessingGroup">
                    <wpg:wgp>
                      <wpg:cNvGrpSpPr/>
                      <wpg:grpSpPr>
                        <a:xfrm>
                          <a:off x="0" y="0"/>
                          <a:ext cx="5302250" cy="2418080"/>
                          <a:chOff x="0" y="0"/>
                          <a:chExt cx="5064125" cy="2284730"/>
                        </a:xfrm>
                      </wpg:grpSpPr>
                      <pic:pic xmlns:pic="http://schemas.openxmlformats.org/drawingml/2006/picture">
                        <pic:nvPicPr>
                          <pic:cNvPr id="6" name="Picture 6"/>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47625" y="0"/>
                            <a:ext cx="5016500" cy="2042160"/>
                          </a:xfrm>
                          <a:prstGeom prst="rect">
                            <a:avLst/>
                          </a:prstGeom>
                        </pic:spPr>
                      </pic:pic>
                      <wps:wsp>
                        <wps:cNvPr id="15" name="Text Box 15"/>
                        <wps:cNvSpPr txBox="1"/>
                        <wps:spPr>
                          <a:xfrm>
                            <a:off x="0" y="1971675"/>
                            <a:ext cx="5016500" cy="313055"/>
                          </a:xfrm>
                          <a:prstGeom prst="rect">
                            <a:avLst/>
                          </a:prstGeom>
                          <a:solidFill>
                            <a:prstClr val="white"/>
                          </a:solidFill>
                          <a:ln>
                            <a:noFill/>
                          </a:ln>
                        </wps:spPr>
                        <wps:txbx>
                          <w:txbxContent>
                            <w:p w14:paraId="4D2AEE13" w14:textId="1896C08F" w:rsidR="00040AC8" w:rsidRPr="00A15017" w:rsidRDefault="00040AC8" w:rsidP="00161028">
                              <w:pPr>
                                <w:pStyle w:val="Caption"/>
                              </w:pPr>
                              <w:bookmarkStart w:id="25" w:name="_Ref143847451"/>
                              <w:r>
                                <w:t xml:space="preserve">Figure </w:t>
                              </w:r>
                              <w:r>
                                <w:fldChar w:fldCharType="begin"/>
                              </w:r>
                              <w:r>
                                <w:instrText xml:space="preserve"> SEQ Figure \* ARABIC </w:instrText>
                              </w:r>
                              <w:r>
                                <w:fldChar w:fldCharType="separate"/>
                              </w:r>
                              <w:r w:rsidR="00291864">
                                <w:rPr>
                                  <w:noProof/>
                                </w:rPr>
                                <w:t>4</w:t>
                              </w:r>
                              <w:r>
                                <w:fldChar w:fldCharType="end"/>
                              </w:r>
                              <w:bookmarkEnd w:id="25"/>
                              <w:r>
                                <w:t>: Figure indicating change in calibration centre frequency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071703F" id="Group 3" o:spid="_x0000_s1032" style="position:absolute;margin-left:-36pt;margin-top:37.25pt;width:417.5pt;height:190.4pt;z-index:251666432;mso-width-relative:margin;mso-height-relative:margin" coordsize="50641,228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">
                <v:shape id="Picture 6" o:spid="_x0000_s1033" type="#_x0000_t75" style="position:absolute;left:476;width:50165;height:204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">
                  <v:imagedata r:id="rId27" o:title=""/>
                </v:shape>
                <v:shape id="Text Box 15" o:spid="_x0000_s1034" type="#_x0000_t202" style="position:absolute;top:19716;width:50165;height:3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" stroked="f">
                  <v:textbox inset="0,0,0,0">
                    <w:txbxContent>
                      <w:p w14:paraId="4D2AEE13" w14:textId="1896C08F" w:rsidR="00040AC8" w:rsidRPr="00A15017" w:rsidRDefault="00040AC8" w:rsidP="00161028">
                        <w:pPr>
                          <w:pStyle w:val="Caption"/>
                        </w:pPr>
                        <w:bookmarkStart w:id="26" w:name="_Ref143847451"/>
                        <w:r>
                          <w:t xml:space="preserve">Figure </w:t>
                        </w:r>
                        <w:r>
                          <w:fldChar w:fldCharType="begin"/>
                        </w:r>
                        <w:r>
                          <w:instrText xml:space="preserve"> SEQ Figure \* ARABIC </w:instrText>
                        </w:r>
                        <w:r>
                          <w:fldChar w:fldCharType="separate"/>
                        </w:r>
                        <w:r w:rsidR="00291864">
                          <w:rPr>
                            <w:noProof/>
                          </w:rPr>
                          <w:t>4</w:t>
                        </w:r>
                        <w:r>
                          <w:fldChar w:fldCharType="end"/>
                        </w:r>
                        <w:bookmarkEnd w:id="26"/>
                        <w:r>
                          <w:t>: Figure indicating change in calibration centre frequency</w:t>
                        </w:r>
                      </w:p>
                    </w:txbxContent>
                  </v:textbox>
                </v:shape>
                <w10:wrap type="topAndBottom"/>
              </v:group>
            </w:pict>
          </mc:Fallback>
        </mc:AlternateContent>
      </w:r>
      <w:r w:rsidR="00212D2A">
        <w:t>Profile dependent PA calibration is performed at the center frequency of profile ( previously done at the max frequency)</w:t>
      </w:r>
      <w:r>
        <w:t xml:space="preserve"> as shown in </w:t>
      </w:r>
      <w:r>
        <w:fldChar w:fldCharType="begin"/>
      </w:r>
      <w:r>
        <w:instrText xml:space="preserve"> REF _Ref143847451 \h </w:instrText>
      </w:r>
      <w:r>
        <w:fldChar w:fldCharType="separate"/>
      </w:r>
      <w:r w:rsidR="00291864">
        <w:t xml:space="preserve">Figure </w:t>
      </w:r>
      <w:r w:rsidR="00291864">
        <w:rPr>
          <w:noProof/>
        </w:rPr>
        <w:t>4</w:t>
      </w:r>
      <w:r>
        <w:fldChar w:fldCharType="end"/>
      </w:r>
    </w:p>
    <w:p w14:paraId="0CE0236C" w14:textId="3FE7F000" w:rsidR="00040AC8" w:rsidRDefault="00040AC8" w:rsidP="00212D2A">
      <w:pPr>
        <w:pStyle w:val="Body"/>
      </w:pPr>
    </w:p>
    <w:p w14:paraId="7EF90F28" w14:textId="4B73FDAB" w:rsidR="00212D2A" w:rsidRDefault="00CF2CAB">
      <w:pPr>
        <w:pStyle w:val="Body"/>
      </w:pPr>
      <w:r>
        <w:t>Phase difference is resolved by applying constant value for Buf2B2C for all TX channels</w:t>
      </w:r>
      <w:r w:rsidR="00212D2A" w:rsidRPr="00212D2A">
        <w:t> </w:t>
      </w:r>
      <w:r w:rsidR="00212D2A">
        <w:t> </w:t>
      </w:r>
    </w:p>
    <w:p w14:paraId="3BD760A3" w14:textId="77777777" w:rsidR="006F0BB9" w:rsidRDefault="006F0BB9" w:rsidP="00161028">
      <w:pPr>
        <w:pStyle w:val="Body"/>
      </w:pPr>
    </w:p>
    <w:p w14:paraId="37BD7BD3" w14:textId="12F94ACF" w:rsidR="00993912" w:rsidRDefault="00993912" w:rsidP="00993912">
      <w:pPr>
        <w:pStyle w:val="Body"/>
        <w:ind w:left="-522"/>
      </w:pPr>
      <w:r>
        <w:t xml:space="preserve">* </w:t>
      </w:r>
      <w:proofErr w:type="spellStart"/>
      <w:r w:rsidRPr="00500B96">
        <w:t>FuSa</w:t>
      </w:r>
      <w:proofErr w:type="spellEnd"/>
      <w:r w:rsidRPr="00500B96">
        <w:t xml:space="preserve"> </w:t>
      </w:r>
      <w:r>
        <w:t xml:space="preserve">and BIST </w:t>
      </w:r>
    </w:p>
    <w:p w14:paraId="4657F5D4" w14:textId="551292F5" w:rsidR="00660126" w:rsidRDefault="006F0BB9" w:rsidP="00660126">
      <w:pPr>
        <w:pStyle w:val="Body"/>
      </w:pPr>
      <w:r>
        <w:t xml:space="preserve">At the end of BIST slot </w:t>
      </w:r>
      <w:proofErr w:type="spellStart"/>
      <w:r>
        <w:t>rfeFw</w:t>
      </w:r>
      <w:proofErr w:type="spellEnd"/>
      <w:r>
        <w:t xml:space="preserve"> </w:t>
      </w:r>
      <w:r w:rsidR="006B1731">
        <w:t>check</w:t>
      </w:r>
      <w:r>
        <w:t>s</w:t>
      </w:r>
      <w:r w:rsidR="006B1731">
        <w:t xml:space="preserve"> </w:t>
      </w:r>
      <w:r>
        <w:t>if any</w:t>
      </w:r>
      <w:r w:rsidR="006B1731">
        <w:t xml:space="preserve"> single bit error</w:t>
      </w:r>
      <w:r>
        <w:t xml:space="preserve"> is detected</w:t>
      </w:r>
      <w:r w:rsidR="006B1731">
        <w:t xml:space="preserve"> and does a m</w:t>
      </w:r>
      <w:r w:rsidR="00660126">
        <w:t xml:space="preserve">emory refresh </w:t>
      </w:r>
      <w:r w:rsidR="006B1731">
        <w:t>to recover from the single bit error in DTCM</w:t>
      </w:r>
    </w:p>
    <w:p w14:paraId="1187D20F" w14:textId="687B7364" w:rsidR="00660126" w:rsidRDefault="00700789" w:rsidP="00660126">
      <w:pPr>
        <w:pStyle w:val="Body"/>
      </w:pPr>
      <w:r>
        <w:t xml:space="preserve">When enabled, </w:t>
      </w:r>
      <w:r w:rsidR="00660126">
        <w:t xml:space="preserve">Heart beat signal </w:t>
      </w:r>
      <w:r w:rsidR="00A222F8">
        <w:t xml:space="preserve">will </w:t>
      </w:r>
      <w:r w:rsidR="00660126">
        <w:t>be sent at start of every radar cycle</w:t>
      </w:r>
      <w:r w:rsidR="00D27BEC">
        <w:t xml:space="preserve"> to A53/APP-M7 as an interrupt</w:t>
      </w:r>
    </w:p>
    <w:p w14:paraId="7B441C2D" w14:textId="6B485D8D" w:rsidR="00993912" w:rsidRDefault="00993912" w:rsidP="00993912">
      <w:pPr>
        <w:pStyle w:val="Body"/>
      </w:pPr>
      <w:r>
        <w:t xml:space="preserve">For detailed </w:t>
      </w:r>
      <w:proofErr w:type="spellStart"/>
      <w:r>
        <w:t>FuSa</w:t>
      </w:r>
      <w:proofErr w:type="spellEnd"/>
      <w:r>
        <w:t xml:space="preserve"> fault </w:t>
      </w:r>
      <w:r w:rsidR="00212D2A">
        <w:t xml:space="preserve">pass </w:t>
      </w:r>
      <w:r>
        <w:t xml:space="preserve">list please refer to Section </w:t>
      </w:r>
      <w:r>
        <w:fldChar w:fldCharType="begin"/>
      </w:r>
      <w:r>
        <w:instrText xml:space="preserve"> REF _Ref125721422 \r \h </w:instrText>
      </w:r>
      <w:r>
        <w:fldChar w:fldCharType="separate"/>
      </w:r>
      <w:r w:rsidR="00291864">
        <w:t>5</w:t>
      </w:r>
      <w:r>
        <w:fldChar w:fldCharType="end"/>
      </w:r>
    </w:p>
    <w:p w14:paraId="7EF9D1F8" w14:textId="77777777" w:rsidR="00993912" w:rsidRDefault="00993912" w:rsidP="00993912">
      <w:pPr>
        <w:pStyle w:val="Body"/>
      </w:pPr>
    </w:p>
    <w:p w14:paraId="50F91F63" w14:textId="77777777" w:rsidR="00993912" w:rsidRPr="00500B96" w:rsidRDefault="00993912" w:rsidP="00993912">
      <w:pPr>
        <w:pStyle w:val="Body"/>
        <w:ind w:left="-1080" w:firstLine="297"/>
      </w:pPr>
      <w:r w:rsidRPr="00500B96">
        <w:rPr>
          <w:b/>
          <w:bCs/>
        </w:rPr>
        <w:t>RFE API</w:t>
      </w:r>
    </w:p>
    <w:p w14:paraId="340D9B60" w14:textId="6FAFC4A4" w:rsidR="00993912" w:rsidRPr="008931C4" w:rsidRDefault="00993912" w:rsidP="005E203F">
      <w:pPr>
        <w:pStyle w:val="Body"/>
        <w:ind w:left="-522"/>
      </w:pPr>
      <w:r w:rsidRPr="00500B96">
        <w:t>*</w:t>
      </w:r>
      <w:r>
        <w:t xml:space="preserve"> </w:t>
      </w:r>
      <w:r w:rsidRPr="00BC796E">
        <w:t>Add</w:t>
      </w:r>
      <w:r>
        <w:t>ed</w:t>
      </w:r>
      <w:r w:rsidR="005E203F">
        <w:t xml:space="preserve"> </w:t>
      </w:r>
      <w:proofErr w:type="spellStart"/>
      <w:r w:rsidR="005E203F" w:rsidRPr="005E203F">
        <w:t>rfe_testParam_assertErrorNSignal_e</w:t>
      </w:r>
      <w:proofErr w:type="spellEnd"/>
      <w:r w:rsidR="005E203F">
        <w:t xml:space="preserve">, </w:t>
      </w:r>
      <w:proofErr w:type="spellStart"/>
      <w:r w:rsidR="005E203F" w:rsidRPr="005E203F">
        <w:t>rfe_testParam_deAssertErrorNSignal_e</w:t>
      </w:r>
      <w:proofErr w:type="spellEnd"/>
      <w:r w:rsidR="005E203F">
        <w:t xml:space="preserve"> and </w:t>
      </w:r>
      <w:proofErr w:type="spellStart"/>
      <w:r w:rsidR="005E203F" w:rsidRPr="005E203F">
        <w:t>rfe_testParam_assertHeartBeatSignal_e</w:t>
      </w:r>
      <w:proofErr w:type="spellEnd"/>
      <w:r w:rsidR="005E203F">
        <w:t xml:space="preserve"> to the enumerated data type </w:t>
      </w:r>
      <w:proofErr w:type="spellStart"/>
      <w:r w:rsidR="005E203F" w:rsidRPr="005E203F">
        <w:t>rfe_testParam_t</w:t>
      </w:r>
      <w:proofErr w:type="spellEnd"/>
      <w:r w:rsidR="005E203F">
        <w:t xml:space="preserve">, which can be used in </w:t>
      </w:r>
      <w:proofErr w:type="spellStart"/>
      <w:r w:rsidR="005E203F" w:rsidRPr="005E203F">
        <w:t>rfe_testSetParam</w:t>
      </w:r>
      <w:proofErr w:type="spellEnd"/>
      <w:r w:rsidR="005E203F">
        <w:t xml:space="preserve"> function</w:t>
      </w:r>
    </w:p>
    <w:p w14:paraId="090E881F" w14:textId="09E49EB5" w:rsidR="00993912" w:rsidRDefault="00993912" w:rsidP="00993912">
      <w:pPr>
        <w:pStyle w:val="Body"/>
        <w:ind w:left="-1080" w:firstLine="297"/>
        <w:rPr>
          <w:b/>
          <w:bCs/>
        </w:rPr>
      </w:pPr>
      <w:r>
        <w:rPr>
          <w:b/>
          <w:bCs/>
        </w:rPr>
        <w:t xml:space="preserve"> </w:t>
      </w:r>
    </w:p>
    <w:p w14:paraId="0D88C35D" w14:textId="77777777" w:rsidR="00993912" w:rsidRPr="00500B96" w:rsidRDefault="00993912" w:rsidP="00993912">
      <w:pPr>
        <w:pStyle w:val="Body"/>
        <w:ind w:left="-1080" w:firstLine="297"/>
        <w:rPr>
          <w:b/>
          <w:bCs/>
        </w:rPr>
      </w:pPr>
      <w:r w:rsidRPr="00500B96">
        <w:rPr>
          <w:b/>
          <w:bCs/>
        </w:rPr>
        <w:t>RFE Configuration</w:t>
      </w:r>
    </w:p>
    <w:p w14:paraId="00B09638" w14:textId="14EE8785" w:rsidR="00993912" w:rsidRPr="00161028" w:rsidRDefault="00993912" w:rsidP="005E203F">
      <w:pPr>
        <w:pStyle w:val="Body"/>
        <w:ind w:left="-522"/>
        <w:rPr>
          <w:color w:val="333333"/>
          <w:sz w:val="21"/>
          <w:szCs w:val="21"/>
          <w:shd w:val="clear" w:color="auto" w:fill="FFFFFF"/>
        </w:rPr>
      </w:pPr>
      <w:r w:rsidRPr="00500B96">
        <w:t xml:space="preserve">* </w:t>
      </w:r>
      <w:r w:rsidR="005E203F">
        <w:rPr>
          <w:color w:val="333333"/>
          <w:sz w:val="21"/>
          <w:szCs w:val="21"/>
          <w:shd w:val="clear" w:color="auto" w:fill="FFFFFF"/>
        </w:rPr>
        <w:t>No chang</w:t>
      </w:r>
      <w:r w:rsidR="0034694C">
        <w:rPr>
          <w:color w:val="333333"/>
          <w:sz w:val="21"/>
          <w:szCs w:val="21"/>
          <w:shd w:val="clear" w:color="auto" w:fill="FFFFFF"/>
        </w:rPr>
        <w:t>e</w:t>
      </w:r>
      <w:r w:rsidR="005E203F">
        <w:rPr>
          <w:color w:val="333333"/>
          <w:sz w:val="21"/>
          <w:szCs w:val="21"/>
          <w:shd w:val="clear" w:color="auto" w:fill="FFFFFF"/>
        </w:rPr>
        <w:t xml:space="preserve"> from 0.8.17 release</w:t>
      </w:r>
    </w:p>
    <w:p w14:paraId="117FA09D" w14:textId="77777777" w:rsidR="00993912" w:rsidRPr="007101A1" w:rsidRDefault="00993912" w:rsidP="00993912">
      <w:pPr>
        <w:pStyle w:val="Body"/>
        <w:rPr>
          <w:u w:val="single"/>
        </w:rPr>
      </w:pPr>
    </w:p>
    <w:p w14:paraId="68415856" w14:textId="68AA2391" w:rsidR="00993912" w:rsidRDefault="00993912" w:rsidP="00993912">
      <w:pPr>
        <w:pStyle w:val="Body"/>
        <w:ind w:left="-1080" w:firstLine="297"/>
        <w:rPr>
          <w:b/>
          <w:bCs/>
        </w:rPr>
      </w:pPr>
      <w:r w:rsidRPr="00500B96">
        <w:rPr>
          <w:b/>
          <w:bCs/>
        </w:rPr>
        <w:t>RFE Applications</w:t>
      </w:r>
    </w:p>
    <w:p w14:paraId="62236297" w14:textId="00E74DE4" w:rsidR="00E571F7" w:rsidRPr="00500B96" w:rsidRDefault="00E571F7" w:rsidP="00161028">
      <w:pPr>
        <w:pStyle w:val="Body"/>
        <w:ind w:left="-819" w:firstLine="297"/>
        <w:rPr>
          <w:b/>
          <w:bCs/>
        </w:rPr>
      </w:pPr>
      <w:r>
        <w:rPr>
          <w:b/>
          <w:bCs/>
        </w:rPr>
        <w:t xml:space="preserve">* </w:t>
      </w:r>
      <w:r w:rsidRPr="00161028">
        <w:t>RFE CDD updated to enable AUTOSAR 21.11 integration</w:t>
      </w:r>
      <w:r>
        <w:rPr>
          <w:color w:val="333333"/>
          <w:sz w:val="21"/>
          <w:szCs w:val="21"/>
          <w:shd w:val="clear" w:color="auto" w:fill="FAFAFA"/>
        </w:rPr>
        <w:t> </w:t>
      </w:r>
    </w:p>
    <w:p w14:paraId="2DE6D484" w14:textId="77777777" w:rsidR="00993912" w:rsidRDefault="00993912" w:rsidP="00993912">
      <w:pPr>
        <w:pStyle w:val="Body"/>
        <w:ind w:left="-522"/>
      </w:pPr>
      <w:r w:rsidRPr="00500B96">
        <w:t>*</w:t>
      </w:r>
      <w:r>
        <w:t xml:space="preserve"> Adapted the Applications to be compatible with the updated RFE API and Configuration.</w:t>
      </w:r>
    </w:p>
    <w:p w14:paraId="0B739217" w14:textId="16053FEC" w:rsidR="00993912" w:rsidRDefault="00993912" w:rsidP="00993912">
      <w:pPr>
        <w:pStyle w:val="Body"/>
        <w:ind w:left="-522"/>
      </w:pPr>
      <w:r>
        <w:t xml:space="preserve">* </w:t>
      </w:r>
      <w:r w:rsidR="00587585" w:rsidRPr="00587585">
        <w:t>Common folder structure implemented across example apps.</w:t>
      </w:r>
    </w:p>
    <w:p w14:paraId="707E14D3" w14:textId="327140FA" w:rsidR="005E203F" w:rsidRDefault="005E203F" w:rsidP="005E203F">
      <w:pPr>
        <w:pStyle w:val="Body"/>
        <w:ind w:left="-522"/>
      </w:pPr>
      <w:r>
        <w:lastRenderedPageBreak/>
        <w:t>* Example apps and RFE Driver are compatible with GHS Compiler</w:t>
      </w:r>
      <w:r w:rsidR="003D392A">
        <w:t xml:space="preserve"> version </w:t>
      </w:r>
      <w:r w:rsidR="003D392A" w:rsidRPr="003D392A">
        <w:t>GHS MULTI 7.1.6d COMPILER 2021.1.4</w:t>
      </w:r>
      <w:r>
        <w:t>.</w:t>
      </w:r>
    </w:p>
    <w:p w14:paraId="3D084B35" w14:textId="5D24BA2F" w:rsidR="005E203F" w:rsidRPr="00993912" w:rsidRDefault="005E203F" w:rsidP="00161028">
      <w:pPr>
        <w:pStyle w:val="Heading3"/>
      </w:pPr>
      <w:bookmarkStart w:id="27" w:name="_Toc146881625"/>
      <w:r w:rsidRPr="00993912">
        <w:t xml:space="preserve">SAF85xx RFE SW </w:t>
      </w:r>
      <w:r>
        <w:t>CD</w:t>
      </w:r>
      <w:r w:rsidRPr="00993912">
        <w:t xml:space="preserve"> 0.8.1</w:t>
      </w:r>
      <w:r>
        <w:t>7</w:t>
      </w:r>
      <w:r w:rsidRPr="00993912">
        <w:t xml:space="preserve"> D230</w:t>
      </w:r>
      <w:r>
        <w:t>7</w:t>
      </w:r>
      <w:r w:rsidRPr="00993912">
        <w:t>2</w:t>
      </w:r>
      <w:r>
        <w:t>1</w:t>
      </w:r>
      <w:bookmarkEnd w:id="27"/>
    </w:p>
    <w:p w14:paraId="2F2C206B" w14:textId="1323BF7C" w:rsidR="002C47FD" w:rsidRPr="00500B96" w:rsidRDefault="002C47FD" w:rsidP="002C47FD">
      <w:pPr>
        <w:pStyle w:val="Body"/>
        <w:ind w:left="-1080" w:firstLine="297"/>
        <w:rPr>
          <w:b/>
          <w:bCs/>
        </w:rPr>
      </w:pPr>
      <w:r w:rsidRPr="00500B96">
        <w:rPr>
          <w:b/>
          <w:bCs/>
        </w:rPr>
        <w:t>RFE Documentation</w:t>
      </w:r>
    </w:p>
    <w:p w14:paraId="4AE46B42" w14:textId="172BB0F5" w:rsidR="002C47FD" w:rsidRPr="00500B96" w:rsidRDefault="002C47FD" w:rsidP="002C47FD">
      <w:pPr>
        <w:pStyle w:val="Body"/>
        <w:ind w:left="-522"/>
      </w:pPr>
      <w:r w:rsidRPr="00500B96">
        <w:t>* Updated to reflect the 0.8.1</w:t>
      </w:r>
      <w:r w:rsidR="003A04DD">
        <w:t>7</w:t>
      </w:r>
      <w:r w:rsidRPr="00500B96">
        <w:t xml:space="preserve"> release content.</w:t>
      </w:r>
    </w:p>
    <w:p w14:paraId="37F39A45" w14:textId="6D956929" w:rsidR="002C47FD" w:rsidRPr="00500B96" w:rsidRDefault="002C47FD" w:rsidP="002C47FD">
      <w:pPr>
        <w:pStyle w:val="Body"/>
        <w:ind w:left="-522"/>
      </w:pPr>
      <w:r w:rsidRPr="00500B96">
        <w:t>* RFE API profiling detailed and updated (profiling of API from RFE Driver code as measured from APP-A53).</w:t>
      </w:r>
    </w:p>
    <w:p w14:paraId="177213FF" w14:textId="77777777" w:rsidR="002C47FD" w:rsidRPr="00500B96" w:rsidRDefault="002C47FD" w:rsidP="002C47FD">
      <w:pPr>
        <w:pStyle w:val="Body"/>
        <w:ind w:left="-1080" w:firstLine="297"/>
      </w:pPr>
      <w:r w:rsidRPr="00500B96">
        <w:rPr>
          <w:b/>
          <w:bCs/>
        </w:rPr>
        <w:t>RFE FW</w:t>
      </w:r>
    </w:p>
    <w:p w14:paraId="0E75E9B1" w14:textId="56201CD9" w:rsidR="002C47FD" w:rsidRDefault="002C47FD" w:rsidP="002C47FD">
      <w:pPr>
        <w:pStyle w:val="Body"/>
        <w:ind w:left="-522"/>
      </w:pPr>
      <w:r w:rsidRPr="00500B96">
        <w:t xml:space="preserve">* </w:t>
      </w:r>
      <w:r w:rsidR="00363341">
        <w:t xml:space="preserve">38 </w:t>
      </w:r>
      <w:r w:rsidR="006D7CF6">
        <w:t>G</w:t>
      </w:r>
      <w:r w:rsidR="00363341">
        <w:t>Hz Improvement</w:t>
      </w:r>
    </w:p>
    <w:p w14:paraId="6E0F5F1A" w14:textId="1F2FCB7B" w:rsidR="0012383C" w:rsidRPr="00C60007" w:rsidRDefault="004113E8" w:rsidP="00C60007">
      <w:pPr>
        <w:pStyle w:val="Body"/>
        <w:ind w:left="-261"/>
        <w:rPr>
          <w:sz w:val="18"/>
          <w:szCs w:val="18"/>
        </w:rPr>
      </w:pPr>
      <w:r w:rsidRPr="00C60007">
        <w:rPr>
          <w:sz w:val="18"/>
          <w:szCs w:val="18"/>
        </w:rPr>
        <w:t xml:space="preserve">LOI buffer activation </w:t>
      </w:r>
      <w:r>
        <w:rPr>
          <w:sz w:val="18"/>
          <w:szCs w:val="18"/>
        </w:rPr>
        <w:t>is modified</w:t>
      </w:r>
      <w:r w:rsidRPr="00C60007">
        <w:rPr>
          <w:sz w:val="18"/>
          <w:szCs w:val="18"/>
        </w:rPr>
        <w:t xml:space="preserve"> be done close to the start of the chirp</w:t>
      </w:r>
      <w:r>
        <w:rPr>
          <w:sz w:val="18"/>
          <w:szCs w:val="18"/>
        </w:rPr>
        <w:t xml:space="preserve"> </w:t>
      </w:r>
      <w:r w:rsidRPr="00C60007">
        <w:rPr>
          <w:sz w:val="18"/>
          <w:szCs w:val="18"/>
        </w:rPr>
        <w:t>sequence as possible.</w:t>
      </w:r>
    </w:p>
    <w:p w14:paraId="0B92D1C9" w14:textId="086ACE6A" w:rsidR="002C47FD" w:rsidRDefault="002C47FD" w:rsidP="002C47FD">
      <w:pPr>
        <w:pStyle w:val="Body"/>
        <w:ind w:left="-522"/>
      </w:pPr>
      <w:r>
        <w:t xml:space="preserve">* </w:t>
      </w:r>
      <w:proofErr w:type="spellStart"/>
      <w:r w:rsidRPr="00500B96">
        <w:t>FuSa</w:t>
      </w:r>
      <w:proofErr w:type="spellEnd"/>
      <w:r w:rsidRPr="00500B96">
        <w:t xml:space="preserve"> </w:t>
      </w:r>
      <w:r>
        <w:t xml:space="preserve">and BIST </w:t>
      </w:r>
    </w:p>
    <w:p w14:paraId="1A86BBAD" w14:textId="1205D361" w:rsidR="002C47FD" w:rsidRDefault="0079664E" w:rsidP="002C47FD">
      <w:pPr>
        <w:pStyle w:val="Body"/>
      </w:pPr>
      <w:proofErr w:type="spellStart"/>
      <w:r>
        <w:t>FuSa</w:t>
      </w:r>
      <w:proofErr w:type="spellEnd"/>
      <w:r>
        <w:t xml:space="preserve"> and BIST enabled. For detailed </w:t>
      </w:r>
      <w:proofErr w:type="spellStart"/>
      <w:r w:rsidR="004113E8">
        <w:t>FuSa</w:t>
      </w:r>
      <w:proofErr w:type="spellEnd"/>
      <w:r w:rsidR="004113E8">
        <w:t xml:space="preserve"> fault</w:t>
      </w:r>
      <w:r w:rsidR="00E75938">
        <w:t xml:space="preserve"> list </w:t>
      </w:r>
      <w:r w:rsidR="008449C0">
        <w:t>please refer to</w:t>
      </w:r>
      <w:r w:rsidR="00E75938">
        <w:t xml:space="preserve"> Section </w:t>
      </w:r>
      <w:r w:rsidR="00E75938">
        <w:fldChar w:fldCharType="begin"/>
      </w:r>
      <w:r w:rsidR="00E75938">
        <w:instrText xml:space="preserve"> REF _Ref125721422 \r \h </w:instrText>
      </w:r>
      <w:r w:rsidR="00E75938">
        <w:fldChar w:fldCharType="separate"/>
      </w:r>
      <w:r w:rsidR="00291864">
        <w:t>5</w:t>
      </w:r>
      <w:r w:rsidR="00E75938">
        <w:fldChar w:fldCharType="end"/>
      </w:r>
    </w:p>
    <w:p w14:paraId="3D608D94" w14:textId="77777777" w:rsidR="004113E8" w:rsidRDefault="004113E8" w:rsidP="002C47FD">
      <w:pPr>
        <w:pStyle w:val="Body"/>
      </w:pPr>
    </w:p>
    <w:p w14:paraId="44B7D690" w14:textId="23669A67" w:rsidR="002C47FD" w:rsidRPr="00500B96" w:rsidRDefault="002C47FD" w:rsidP="002C47FD">
      <w:pPr>
        <w:pStyle w:val="Body"/>
        <w:ind w:left="-1080" w:firstLine="297"/>
      </w:pPr>
      <w:r w:rsidRPr="00500B96">
        <w:rPr>
          <w:b/>
          <w:bCs/>
        </w:rPr>
        <w:t>RFE API</w:t>
      </w:r>
    </w:p>
    <w:p w14:paraId="61CB9A22" w14:textId="23E482BE" w:rsidR="0012383C" w:rsidRDefault="002C47FD" w:rsidP="00F46D07">
      <w:pPr>
        <w:pStyle w:val="Body"/>
        <w:ind w:left="-522"/>
      </w:pPr>
      <w:r w:rsidRPr="00500B96">
        <w:t>*</w:t>
      </w:r>
      <w:r>
        <w:t xml:space="preserve"> </w:t>
      </w:r>
      <w:r w:rsidR="0012383C" w:rsidRPr="00BC796E">
        <w:t>Add</w:t>
      </w:r>
      <w:r w:rsidR="0012383C">
        <w:t>ed</w:t>
      </w:r>
      <w:r w:rsidR="0012383C" w:rsidRPr="00BC796E">
        <w:t xml:space="preserve"> </w:t>
      </w:r>
      <w:proofErr w:type="spellStart"/>
      <w:r w:rsidR="0012383C" w:rsidRPr="00BC796E">
        <w:t>rfe_state_waitingForCalibration_e</w:t>
      </w:r>
      <w:proofErr w:type="spellEnd"/>
      <w:r w:rsidR="0012383C" w:rsidRPr="00BC796E">
        <w:t xml:space="preserve"> item to </w:t>
      </w:r>
      <w:proofErr w:type="spellStart"/>
      <w:r w:rsidR="0012383C" w:rsidRPr="00BC796E">
        <w:t>rfe_state_t</w:t>
      </w:r>
      <w:proofErr w:type="spellEnd"/>
      <w:r w:rsidR="0012383C" w:rsidRPr="00BC796E">
        <w:t xml:space="preserve"> (at the end) to implement Cascading use cases:</w:t>
      </w:r>
      <w:r w:rsidR="0012383C">
        <w:t xml:space="preserve">   </w:t>
      </w:r>
    </w:p>
    <w:p w14:paraId="5AE4F38D" w14:textId="520AD5F5" w:rsidR="0012383C" w:rsidRDefault="0012383C" w:rsidP="0012383C">
      <w:pPr>
        <w:pStyle w:val="Body"/>
        <w:ind w:left="-522"/>
      </w:pPr>
      <w:r>
        <w:t>* New</w:t>
      </w:r>
      <w:r w:rsidRPr="00BC796E">
        <w:t xml:space="preserve"> enum</w:t>
      </w:r>
      <w:r>
        <w:t xml:space="preserve">erated data type </w:t>
      </w:r>
      <w:proofErr w:type="spellStart"/>
      <w:r>
        <w:t>rfe_role_t</w:t>
      </w:r>
      <w:proofErr w:type="spellEnd"/>
      <w:r>
        <w:t xml:space="preserve"> introduced with </w:t>
      </w:r>
      <w:proofErr w:type="spellStart"/>
      <w:r w:rsidRPr="00BC796E">
        <w:t>rfe_role_standalone_e</w:t>
      </w:r>
      <w:proofErr w:type="spellEnd"/>
      <w:r>
        <w:t xml:space="preserve">, </w:t>
      </w:r>
      <w:proofErr w:type="spellStart"/>
      <w:r w:rsidRPr="00BC796E">
        <w:t>rfe_role_leader_e</w:t>
      </w:r>
      <w:proofErr w:type="spellEnd"/>
      <w:r>
        <w:t xml:space="preserve"> and  </w:t>
      </w:r>
      <w:proofErr w:type="spellStart"/>
      <w:r w:rsidRPr="00BC796E">
        <w:t>rfe_role_follower_e</w:t>
      </w:r>
      <w:proofErr w:type="spellEnd"/>
    </w:p>
    <w:p w14:paraId="1C6042F7" w14:textId="5A718F94" w:rsidR="0012383C" w:rsidRDefault="0012383C" w:rsidP="0012383C">
      <w:pPr>
        <w:pStyle w:val="Body"/>
        <w:ind w:left="-522"/>
      </w:pPr>
      <w:r w:rsidRPr="00BC796E">
        <w:t xml:space="preserve">* In </w:t>
      </w:r>
      <w:proofErr w:type="spellStart"/>
      <w:r w:rsidRPr="00BC796E">
        <w:t>rfe_state_t</w:t>
      </w:r>
      <w:proofErr w:type="spellEnd"/>
      <w:r w:rsidRPr="00BC796E">
        <w:t xml:space="preserve"> e</w:t>
      </w:r>
      <w:r w:rsidRPr="005623D4">
        <w:t>numerated</w:t>
      </w:r>
      <w:r>
        <w:t xml:space="preserve"> present in </w:t>
      </w:r>
      <w:proofErr w:type="spellStart"/>
      <w:r>
        <w:t>rfe_types.h</w:t>
      </w:r>
      <w:proofErr w:type="spellEnd"/>
      <w:r>
        <w:t xml:space="preserve"> the enumerated data </w:t>
      </w:r>
      <w:proofErr w:type="spellStart"/>
      <w:r w:rsidRPr="009A370F">
        <w:t>rfe_state_testContinuousWaveTransmission_e</w:t>
      </w:r>
      <w:proofErr w:type="spellEnd"/>
      <w:r>
        <w:t xml:space="preserve"> has been renamed to </w:t>
      </w:r>
      <w:proofErr w:type="spellStart"/>
      <w:r w:rsidRPr="009A370F">
        <w:t>rfe_state_continuousWaveTransmission_e</w:t>
      </w:r>
      <w:proofErr w:type="spellEnd"/>
    </w:p>
    <w:p w14:paraId="33F5AFEF" w14:textId="4BD2AB84" w:rsidR="0012383C" w:rsidRDefault="0012383C" w:rsidP="0012383C">
      <w:pPr>
        <w:pStyle w:val="Body"/>
        <w:ind w:left="-522"/>
      </w:pPr>
      <w:r>
        <w:t xml:space="preserve">* In enumerated data type present in </w:t>
      </w:r>
      <w:proofErr w:type="spellStart"/>
      <w:r>
        <w:t>rfe_types.h</w:t>
      </w:r>
      <w:proofErr w:type="spellEnd"/>
      <w:r>
        <w:t xml:space="preserve"> added new value </w:t>
      </w:r>
      <w:proofErr w:type="spellStart"/>
      <w:r w:rsidRPr="009A370F">
        <w:t>rfe_chirpProfileIndex_bist_e</w:t>
      </w:r>
      <w:proofErr w:type="spellEnd"/>
      <w:r>
        <w:t xml:space="preserve"> at the end</w:t>
      </w:r>
    </w:p>
    <w:p w14:paraId="6C0ACF67" w14:textId="1C2D7715" w:rsidR="000C3B3D" w:rsidRDefault="000C3B3D" w:rsidP="0012383C">
      <w:pPr>
        <w:pStyle w:val="Body"/>
        <w:ind w:left="-522"/>
      </w:pPr>
      <w:r>
        <w:t xml:space="preserve">* In </w:t>
      </w:r>
      <w:proofErr w:type="spellStart"/>
      <w:r>
        <w:t>rfe_types.h</w:t>
      </w:r>
      <w:proofErr w:type="spellEnd"/>
      <w:r>
        <w:t xml:space="preserve">, </w:t>
      </w:r>
      <w:r w:rsidRPr="000C3B3D">
        <w:t xml:space="preserve">RFE_DATA_OUT_DEST_WDMA </w:t>
      </w:r>
      <w:r>
        <w:t>added to enable data output over WDMA for cascading use case</w:t>
      </w:r>
    </w:p>
    <w:p w14:paraId="7923F9A3" w14:textId="2D1DD28C" w:rsidR="00F46D07" w:rsidRDefault="00F46D07" w:rsidP="00F46D07">
      <w:pPr>
        <w:pStyle w:val="Body"/>
        <w:ind w:left="-522"/>
      </w:pPr>
      <w:r>
        <w:t xml:space="preserve">* </w:t>
      </w:r>
      <w:proofErr w:type="spellStart"/>
      <w:r>
        <w:t>rfe_testContinuousWaveTransmissionStart</w:t>
      </w:r>
      <w:proofErr w:type="spellEnd"/>
      <w:r>
        <w:t xml:space="preserve">() moved from </w:t>
      </w:r>
      <w:proofErr w:type="spellStart"/>
      <w:r>
        <w:t>rfe_error.h</w:t>
      </w:r>
      <w:proofErr w:type="spellEnd"/>
      <w:r>
        <w:t xml:space="preserve"> to </w:t>
      </w:r>
      <w:proofErr w:type="spellStart"/>
      <w:r>
        <w:t>rfe.h</w:t>
      </w:r>
      <w:proofErr w:type="spellEnd"/>
      <w:r>
        <w:t xml:space="preserve"> and renamed to</w:t>
      </w:r>
    </w:p>
    <w:p w14:paraId="742CCD36" w14:textId="77777777" w:rsidR="00F46D07" w:rsidRDefault="00F46D07" w:rsidP="00F46D07">
      <w:pPr>
        <w:pStyle w:val="Body"/>
        <w:ind w:left="-522"/>
      </w:pPr>
      <w:proofErr w:type="spellStart"/>
      <w:r>
        <w:t>rfe_continuousWaveTransmissionStart</w:t>
      </w:r>
      <w:proofErr w:type="spellEnd"/>
      <w:r>
        <w:t>()</w:t>
      </w:r>
    </w:p>
    <w:p w14:paraId="4D3942E7" w14:textId="35C2DB10" w:rsidR="00F46D07" w:rsidRDefault="00F46D07" w:rsidP="00F46D07">
      <w:pPr>
        <w:pStyle w:val="Body"/>
        <w:ind w:left="-522"/>
      </w:pPr>
      <w:r>
        <w:t xml:space="preserve">* </w:t>
      </w:r>
      <w:proofErr w:type="spellStart"/>
      <w:r>
        <w:t>rfe_testContinuousWaveTransmissionStop</w:t>
      </w:r>
      <w:proofErr w:type="spellEnd"/>
      <w:r>
        <w:t xml:space="preserve">() moved from </w:t>
      </w:r>
      <w:proofErr w:type="spellStart"/>
      <w:r>
        <w:t>rfe_error.h</w:t>
      </w:r>
      <w:proofErr w:type="spellEnd"/>
      <w:r>
        <w:t xml:space="preserve"> to </w:t>
      </w:r>
      <w:proofErr w:type="spellStart"/>
      <w:r>
        <w:t>rfe.h</w:t>
      </w:r>
      <w:proofErr w:type="spellEnd"/>
      <w:r>
        <w:t xml:space="preserve"> and renamed to</w:t>
      </w:r>
    </w:p>
    <w:p w14:paraId="583D69FF" w14:textId="28C87641" w:rsidR="00F46D07" w:rsidRDefault="00F46D07" w:rsidP="00F46D07">
      <w:pPr>
        <w:pStyle w:val="Body"/>
        <w:ind w:left="-522"/>
      </w:pPr>
      <w:proofErr w:type="spellStart"/>
      <w:r>
        <w:t>rfe_continuousWaveTransmissionStop</w:t>
      </w:r>
      <w:proofErr w:type="spellEnd"/>
      <w:r>
        <w:t>()</w:t>
      </w:r>
    </w:p>
    <w:p w14:paraId="6A6BA3C5" w14:textId="05FA8895" w:rsidR="002C47FD" w:rsidRPr="008931C4" w:rsidRDefault="00593675" w:rsidP="0012383C">
      <w:pPr>
        <w:pStyle w:val="Body"/>
        <w:ind w:left="-522"/>
      </w:pPr>
      <w:r>
        <w:rPr>
          <w:noProof/>
        </w:rPr>
        <w:drawing>
          <wp:anchor distT="0" distB="0" distL="114300" distR="114300" simplePos="0" relativeHeight="251661312" behindDoc="0" locked="0" layoutInCell="1" allowOverlap="1" wp14:anchorId="7E325D87" wp14:editId="0E8478F7">
            <wp:simplePos x="0" y="0"/>
            <wp:positionH relativeFrom="margin">
              <wp:posOffset>117475</wp:posOffset>
            </wp:positionH>
            <wp:positionV relativeFrom="page">
              <wp:posOffset>7879080</wp:posOffset>
            </wp:positionV>
            <wp:extent cx="4279900" cy="1068070"/>
            <wp:effectExtent l="0" t="0" r="635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79900" cy="106807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2336" behindDoc="0" locked="0" layoutInCell="1" allowOverlap="1" wp14:anchorId="1F08C631" wp14:editId="0B2163AA">
                <wp:simplePos x="0" y="0"/>
                <wp:positionH relativeFrom="column">
                  <wp:posOffset>-488950</wp:posOffset>
                </wp:positionH>
                <wp:positionV relativeFrom="paragraph">
                  <wp:posOffset>1379220</wp:posOffset>
                </wp:positionV>
                <wp:extent cx="5010150" cy="635"/>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5010150" cy="635"/>
                        </a:xfrm>
                        <a:prstGeom prst="rect">
                          <a:avLst/>
                        </a:prstGeom>
                        <a:solidFill>
                          <a:prstClr val="white"/>
                        </a:solidFill>
                        <a:ln>
                          <a:noFill/>
                        </a:ln>
                      </wps:spPr>
                      <wps:txbx>
                        <w:txbxContent>
                          <w:p w14:paraId="54EB4BE6" w14:textId="456BB005" w:rsidR="0012383C" w:rsidRPr="005623D4" w:rsidRDefault="0012383C" w:rsidP="0012383C">
                            <w:pPr>
                              <w:pStyle w:val="Caption"/>
                              <w:rPr>
                                <w:noProof/>
                                <w:sz w:val="16"/>
                                <w:szCs w:val="16"/>
                              </w:rPr>
                            </w:pPr>
                            <w:bookmarkStart w:id="28" w:name="_Ref140780522"/>
                            <w:r w:rsidRPr="005623D4">
                              <w:rPr>
                                <w:sz w:val="16"/>
                                <w:szCs w:val="16"/>
                              </w:rPr>
                              <w:t xml:space="preserve">Figure </w:t>
                            </w:r>
                            <w:r w:rsidRPr="005623D4">
                              <w:rPr>
                                <w:sz w:val="16"/>
                                <w:szCs w:val="16"/>
                              </w:rPr>
                              <w:fldChar w:fldCharType="begin"/>
                            </w:r>
                            <w:r w:rsidRPr="005623D4">
                              <w:rPr>
                                <w:sz w:val="16"/>
                                <w:szCs w:val="16"/>
                              </w:rPr>
                              <w:instrText xml:space="preserve"> SEQ Figure \* ARABIC </w:instrText>
                            </w:r>
                            <w:r w:rsidRPr="005623D4">
                              <w:rPr>
                                <w:sz w:val="16"/>
                                <w:szCs w:val="16"/>
                              </w:rPr>
                              <w:fldChar w:fldCharType="separate"/>
                            </w:r>
                            <w:r w:rsidR="00291864">
                              <w:rPr>
                                <w:noProof/>
                                <w:sz w:val="16"/>
                                <w:szCs w:val="16"/>
                              </w:rPr>
                              <w:t>5</w:t>
                            </w:r>
                            <w:r w:rsidRPr="005623D4">
                              <w:rPr>
                                <w:sz w:val="16"/>
                                <w:szCs w:val="16"/>
                              </w:rPr>
                              <w:fldChar w:fldCharType="end"/>
                            </w:r>
                            <w:bookmarkEnd w:id="28"/>
                            <w:r w:rsidRPr="005623D4">
                              <w:rPr>
                                <w:sz w:val="16"/>
                                <w:szCs w:val="16"/>
                                <w:lang w:val="en-IN"/>
                              </w:rPr>
                              <w:t>: Modification in enumerated parameter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08C631" id="Text Box 14" o:spid="_x0000_s1035" type="#_x0000_t202" style="position:absolute;left:0;text-align:left;margin-left:-38.5pt;margin-top:108.6pt;width:394.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" stroked="f">
                <v:textbox style="mso-fit-shape-to-text:t" inset="0,0,0,0">
                  <w:txbxContent>
                    <w:p w14:paraId="54EB4BE6" w14:textId="456BB005" w:rsidR="0012383C" w:rsidRPr="005623D4" w:rsidRDefault="0012383C" w:rsidP="0012383C">
                      <w:pPr>
                        <w:pStyle w:val="Caption"/>
                        <w:rPr>
                          <w:noProof/>
                          <w:sz w:val="16"/>
                          <w:szCs w:val="16"/>
                        </w:rPr>
                      </w:pPr>
                      <w:bookmarkStart w:id="29" w:name="_Ref140780522"/>
                      <w:r w:rsidRPr="005623D4">
                        <w:rPr>
                          <w:sz w:val="16"/>
                          <w:szCs w:val="16"/>
                        </w:rPr>
                        <w:t xml:space="preserve">Figure </w:t>
                      </w:r>
                      <w:r w:rsidRPr="005623D4">
                        <w:rPr>
                          <w:sz w:val="16"/>
                          <w:szCs w:val="16"/>
                        </w:rPr>
                        <w:fldChar w:fldCharType="begin"/>
                      </w:r>
                      <w:r w:rsidRPr="005623D4">
                        <w:rPr>
                          <w:sz w:val="16"/>
                          <w:szCs w:val="16"/>
                        </w:rPr>
                        <w:instrText xml:space="preserve"> SEQ Figure \* ARABIC </w:instrText>
                      </w:r>
                      <w:r w:rsidRPr="005623D4">
                        <w:rPr>
                          <w:sz w:val="16"/>
                          <w:szCs w:val="16"/>
                        </w:rPr>
                        <w:fldChar w:fldCharType="separate"/>
                      </w:r>
                      <w:r w:rsidR="00291864">
                        <w:rPr>
                          <w:noProof/>
                          <w:sz w:val="16"/>
                          <w:szCs w:val="16"/>
                        </w:rPr>
                        <w:t>5</w:t>
                      </w:r>
                      <w:r w:rsidRPr="005623D4">
                        <w:rPr>
                          <w:sz w:val="16"/>
                          <w:szCs w:val="16"/>
                        </w:rPr>
                        <w:fldChar w:fldCharType="end"/>
                      </w:r>
                      <w:bookmarkEnd w:id="29"/>
                      <w:r w:rsidRPr="005623D4">
                        <w:rPr>
                          <w:sz w:val="16"/>
                          <w:szCs w:val="16"/>
                          <w:lang w:val="en-IN"/>
                        </w:rPr>
                        <w:t>: Modification in enumerated parameter</w:t>
                      </w:r>
                    </w:p>
                  </w:txbxContent>
                </v:textbox>
                <w10:wrap type="square"/>
              </v:shape>
            </w:pict>
          </mc:Fallback>
        </mc:AlternateContent>
      </w:r>
      <w:r w:rsidR="0012383C" w:rsidRPr="007101A1">
        <w:t xml:space="preserve">* In </w:t>
      </w:r>
      <w:proofErr w:type="spellStart"/>
      <w:r w:rsidR="0012383C" w:rsidRPr="007101A1">
        <w:t>rfe_type.h</w:t>
      </w:r>
      <w:proofErr w:type="spellEnd"/>
      <w:r w:rsidR="0012383C" w:rsidRPr="007101A1">
        <w:t xml:space="preserve"> </w:t>
      </w:r>
      <w:proofErr w:type="spellStart"/>
      <w:r w:rsidR="0012383C" w:rsidRPr="007101A1">
        <w:t>rfe_gpio_t</w:t>
      </w:r>
      <w:proofErr w:type="spellEnd"/>
      <w:r w:rsidR="0012383C" w:rsidRPr="005623D4">
        <w:t xml:space="preserve"> has be</w:t>
      </w:r>
      <w:r w:rsidR="0012383C">
        <w:t xml:space="preserve">en renamed as </w:t>
      </w:r>
      <w:proofErr w:type="spellStart"/>
      <w:r w:rsidR="0012383C" w:rsidRPr="007101A1">
        <w:t>rfe_io_t</w:t>
      </w:r>
      <w:proofErr w:type="spellEnd"/>
      <w:r w:rsidR="0012383C">
        <w:t xml:space="preserve"> and here the default value is changed from </w:t>
      </w:r>
      <w:proofErr w:type="spellStart"/>
      <w:r w:rsidR="0012383C" w:rsidRPr="007101A1">
        <w:t>rfe_gpio_none_e</w:t>
      </w:r>
      <w:proofErr w:type="spellEnd"/>
      <w:r w:rsidR="0012383C">
        <w:t xml:space="preserve"> (value 8) to </w:t>
      </w:r>
      <w:proofErr w:type="spellStart"/>
      <w:r w:rsidR="0012383C" w:rsidRPr="007101A1">
        <w:t>rfe_io_none_e</w:t>
      </w:r>
      <w:proofErr w:type="spellEnd"/>
      <w:r w:rsidR="0012383C">
        <w:t xml:space="preserve"> (value 0) as shown  in </w:t>
      </w:r>
      <w:r w:rsidR="0012383C">
        <w:fldChar w:fldCharType="begin"/>
      </w:r>
      <w:r w:rsidR="0012383C">
        <w:instrText xml:space="preserve"> REF _Ref140780522 \h  \* MERGEFORMAT </w:instrText>
      </w:r>
      <w:r w:rsidR="0012383C">
        <w:fldChar w:fldCharType="separate"/>
      </w:r>
      <w:r w:rsidR="00291864" w:rsidRPr="00291864">
        <w:t>Figure 5</w:t>
      </w:r>
      <w:r w:rsidR="0012383C">
        <w:fldChar w:fldCharType="end"/>
      </w:r>
      <w:r w:rsidR="00342B88">
        <w:t>. Please</w:t>
      </w:r>
      <w:r w:rsidR="00492B54">
        <w:t xml:space="preserve"> </w:t>
      </w:r>
      <w:r w:rsidR="00342B88">
        <w:t xml:space="preserve">note only this change is not backward compatible. </w:t>
      </w:r>
    </w:p>
    <w:p w14:paraId="0E57E013" w14:textId="29F68AFD" w:rsidR="008662E9" w:rsidRDefault="000C3B3D" w:rsidP="002C47FD">
      <w:pPr>
        <w:pStyle w:val="Body"/>
        <w:ind w:left="-1080" w:firstLine="297"/>
        <w:rPr>
          <w:b/>
          <w:bCs/>
        </w:rPr>
      </w:pPr>
      <w:r>
        <w:rPr>
          <w:b/>
          <w:bCs/>
        </w:rPr>
        <w:t xml:space="preserve">    </w:t>
      </w:r>
    </w:p>
    <w:p w14:paraId="1F888172" w14:textId="7C555B0C" w:rsidR="002C47FD" w:rsidRPr="00500B96" w:rsidRDefault="002C47FD" w:rsidP="002C47FD">
      <w:pPr>
        <w:pStyle w:val="Body"/>
        <w:ind w:left="-1080" w:firstLine="297"/>
        <w:rPr>
          <w:b/>
          <w:bCs/>
        </w:rPr>
      </w:pPr>
      <w:r w:rsidRPr="00500B96">
        <w:rPr>
          <w:b/>
          <w:bCs/>
        </w:rPr>
        <w:lastRenderedPageBreak/>
        <w:t>RFE Configuration</w:t>
      </w:r>
    </w:p>
    <w:p w14:paraId="52DAA79D" w14:textId="3ACA979D" w:rsidR="002C47FD" w:rsidRDefault="002C47FD" w:rsidP="002C47FD">
      <w:pPr>
        <w:pStyle w:val="Body"/>
        <w:ind w:left="-522"/>
        <w:rPr>
          <w:color w:val="333333"/>
          <w:sz w:val="21"/>
          <w:szCs w:val="21"/>
          <w:shd w:val="clear" w:color="auto" w:fill="FFFFFF"/>
        </w:rPr>
      </w:pPr>
      <w:r w:rsidRPr="00500B96">
        <w:t xml:space="preserve">* </w:t>
      </w:r>
      <w:r w:rsidR="00D26B52">
        <w:rPr>
          <w:color w:val="333333"/>
          <w:sz w:val="21"/>
          <w:szCs w:val="21"/>
          <w:shd w:val="clear" w:color="auto" w:fill="FFFFFF"/>
        </w:rPr>
        <w:t xml:space="preserve">Added configuration for </w:t>
      </w:r>
      <w:r w:rsidR="0079664E">
        <w:rPr>
          <w:color w:val="333333"/>
          <w:sz w:val="21"/>
          <w:szCs w:val="21"/>
          <w:shd w:val="clear" w:color="auto" w:fill="FFFFFF"/>
        </w:rPr>
        <w:t xml:space="preserve"> CSI2 Pin Swap </w:t>
      </w:r>
      <w:r w:rsidR="00D26B52">
        <w:rPr>
          <w:color w:val="333333"/>
          <w:sz w:val="21"/>
          <w:szCs w:val="21"/>
          <w:shd w:val="clear" w:color="auto" w:fill="FFFFFF"/>
        </w:rPr>
        <w:t xml:space="preserve">especially for </w:t>
      </w:r>
      <w:proofErr w:type="spellStart"/>
      <w:r w:rsidR="00D26B52">
        <w:rPr>
          <w:color w:val="333333"/>
          <w:sz w:val="21"/>
          <w:szCs w:val="21"/>
          <w:shd w:val="clear" w:color="auto" w:fill="FFFFFF"/>
        </w:rPr>
        <w:t>LiP</w:t>
      </w:r>
      <w:proofErr w:type="spellEnd"/>
    </w:p>
    <w:p w14:paraId="15D74413" w14:textId="50DA85FD" w:rsidR="0079664E" w:rsidRPr="00C60007" w:rsidRDefault="0079106E" w:rsidP="002C47FD">
      <w:pPr>
        <w:pStyle w:val="Body"/>
        <w:ind w:left="-522"/>
        <w:rPr>
          <w:color w:val="333333"/>
          <w:sz w:val="21"/>
          <w:szCs w:val="21"/>
          <w:shd w:val="clear" w:color="auto" w:fill="FFFFFF"/>
        </w:rPr>
      </w:pPr>
      <w:r>
        <w:rPr>
          <w:color w:val="333333"/>
          <w:sz w:val="21"/>
          <w:szCs w:val="21"/>
          <w:shd w:val="clear" w:color="auto" w:fill="FFFFFF"/>
        </w:rPr>
        <w:t xml:space="preserve">* </w:t>
      </w:r>
      <w:r w:rsidRPr="00C60007">
        <w:rPr>
          <w:color w:val="333333"/>
          <w:sz w:val="21"/>
          <w:szCs w:val="21"/>
          <w:shd w:val="clear" w:color="auto" w:fill="FFFFFF"/>
        </w:rPr>
        <w:t>RFE Config parameter modifications in general section</w:t>
      </w:r>
    </w:p>
    <w:tbl>
      <w:tblPr>
        <w:tblStyle w:val="TableGrid"/>
        <w:tblW w:w="0" w:type="auto"/>
        <w:tblInd w:w="-522" w:type="dxa"/>
        <w:tblLook w:val="04A0" w:firstRow="1" w:lastRow="0" w:firstColumn="1" w:lastColumn="0" w:noHBand="0" w:noVBand="1"/>
      </w:tblPr>
      <w:tblGrid>
        <w:gridCol w:w="1495"/>
        <w:gridCol w:w="1897"/>
        <w:gridCol w:w="1236"/>
        <w:gridCol w:w="1544"/>
        <w:gridCol w:w="2240"/>
      </w:tblGrid>
      <w:tr w:rsidR="00BA18D9" w:rsidRPr="00DE759B" w14:paraId="7CEBEBC9" w14:textId="77777777" w:rsidTr="00C60007">
        <w:tc>
          <w:tcPr>
            <w:tcW w:w="1415" w:type="dxa"/>
          </w:tcPr>
          <w:p w14:paraId="5B9007D2" w14:textId="0BD2A615" w:rsidR="00BA18D9" w:rsidRPr="00C60007" w:rsidRDefault="006F0501" w:rsidP="002C47FD">
            <w:pPr>
              <w:pStyle w:val="Body"/>
              <w:rPr>
                <w:sz w:val="18"/>
                <w:szCs w:val="18"/>
              </w:rPr>
            </w:pPr>
            <w:r w:rsidRPr="00C60007">
              <w:rPr>
                <w:sz w:val="18"/>
                <w:szCs w:val="18"/>
              </w:rPr>
              <w:t>Parameter Name</w:t>
            </w:r>
          </w:p>
        </w:tc>
        <w:tc>
          <w:tcPr>
            <w:tcW w:w="1793" w:type="dxa"/>
          </w:tcPr>
          <w:p w14:paraId="3F88D842" w14:textId="66982CAE" w:rsidR="00BA18D9" w:rsidRPr="00C60007" w:rsidRDefault="006F0501" w:rsidP="002C47FD">
            <w:pPr>
              <w:pStyle w:val="Body"/>
              <w:rPr>
                <w:sz w:val="18"/>
                <w:szCs w:val="18"/>
              </w:rPr>
            </w:pPr>
            <w:r w:rsidRPr="00C60007">
              <w:rPr>
                <w:sz w:val="18"/>
                <w:szCs w:val="18"/>
              </w:rPr>
              <w:t>New Name</w:t>
            </w:r>
          </w:p>
        </w:tc>
        <w:tc>
          <w:tcPr>
            <w:tcW w:w="1279" w:type="dxa"/>
          </w:tcPr>
          <w:p w14:paraId="7FDD3510" w14:textId="5CEC7BAB" w:rsidR="00BA18D9" w:rsidRPr="00C60007" w:rsidRDefault="006F0501" w:rsidP="002C47FD">
            <w:pPr>
              <w:pStyle w:val="Body"/>
              <w:rPr>
                <w:sz w:val="18"/>
                <w:szCs w:val="18"/>
              </w:rPr>
            </w:pPr>
            <w:r w:rsidRPr="00C60007">
              <w:rPr>
                <w:sz w:val="18"/>
                <w:szCs w:val="18"/>
              </w:rPr>
              <w:t>New Type Name</w:t>
            </w:r>
          </w:p>
        </w:tc>
        <w:tc>
          <w:tcPr>
            <w:tcW w:w="1600" w:type="dxa"/>
          </w:tcPr>
          <w:p w14:paraId="6449A5E4" w14:textId="31B24A15" w:rsidR="00BA18D9" w:rsidRPr="00C60007" w:rsidRDefault="006F0501" w:rsidP="002C47FD">
            <w:pPr>
              <w:pStyle w:val="Body"/>
              <w:rPr>
                <w:sz w:val="18"/>
                <w:szCs w:val="18"/>
              </w:rPr>
            </w:pPr>
            <w:r w:rsidRPr="00C60007">
              <w:rPr>
                <w:sz w:val="18"/>
                <w:szCs w:val="18"/>
              </w:rPr>
              <w:t>New Range</w:t>
            </w:r>
          </w:p>
        </w:tc>
        <w:tc>
          <w:tcPr>
            <w:tcW w:w="2325" w:type="dxa"/>
          </w:tcPr>
          <w:p w14:paraId="786DF810" w14:textId="429805F5" w:rsidR="00BA18D9" w:rsidRPr="00C60007" w:rsidRDefault="006F0501" w:rsidP="002C47FD">
            <w:pPr>
              <w:pStyle w:val="Body"/>
              <w:rPr>
                <w:sz w:val="18"/>
                <w:szCs w:val="18"/>
              </w:rPr>
            </w:pPr>
            <w:r w:rsidRPr="00C60007">
              <w:rPr>
                <w:sz w:val="18"/>
                <w:szCs w:val="18"/>
              </w:rPr>
              <w:t>New Default in XML</w:t>
            </w:r>
          </w:p>
        </w:tc>
      </w:tr>
      <w:tr w:rsidR="00BA18D9" w:rsidRPr="00DE759B" w14:paraId="417BBE7F" w14:textId="77777777" w:rsidTr="00C60007">
        <w:tc>
          <w:tcPr>
            <w:tcW w:w="1415" w:type="dxa"/>
          </w:tcPr>
          <w:p w14:paraId="01C1662D" w14:textId="6DC0B61E" w:rsidR="00BA18D9" w:rsidRPr="00C60007" w:rsidRDefault="00BA18D9" w:rsidP="002C47FD">
            <w:pPr>
              <w:pStyle w:val="Body"/>
              <w:rPr>
                <w:sz w:val="18"/>
                <w:szCs w:val="18"/>
              </w:rPr>
            </w:pPr>
            <w:proofErr w:type="spellStart"/>
            <w:r w:rsidRPr="00C60007">
              <w:rPr>
                <w:sz w:val="18"/>
                <w:szCs w:val="18"/>
              </w:rPr>
              <w:t>radarCycleStartIoOut</w:t>
            </w:r>
            <w:proofErr w:type="spellEnd"/>
          </w:p>
        </w:tc>
        <w:tc>
          <w:tcPr>
            <w:tcW w:w="1793" w:type="dxa"/>
          </w:tcPr>
          <w:p w14:paraId="73796C0A" w14:textId="7134E48E" w:rsidR="00BA18D9" w:rsidRPr="00C60007" w:rsidRDefault="00BA18D9" w:rsidP="002C47FD">
            <w:pPr>
              <w:pStyle w:val="Body"/>
              <w:rPr>
                <w:sz w:val="18"/>
                <w:szCs w:val="18"/>
              </w:rPr>
            </w:pPr>
            <w:proofErr w:type="spellStart"/>
            <w:r w:rsidRPr="00C60007">
              <w:rPr>
                <w:sz w:val="18"/>
                <w:szCs w:val="18"/>
              </w:rPr>
              <w:t>radarCycleStartIoOutradarCycleStartIoOut</w:t>
            </w:r>
            <w:proofErr w:type="spellEnd"/>
          </w:p>
        </w:tc>
        <w:tc>
          <w:tcPr>
            <w:tcW w:w="1279" w:type="dxa"/>
          </w:tcPr>
          <w:p w14:paraId="1432B579" w14:textId="127BBFC7" w:rsidR="00BA18D9" w:rsidRPr="00C60007" w:rsidRDefault="00BA18D9" w:rsidP="002C47FD">
            <w:pPr>
              <w:pStyle w:val="Body"/>
              <w:rPr>
                <w:sz w:val="18"/>
                <w:szCs w:val="18"/>
              </w:rPr>
            </w:pPr>
            <w:proofErr w:type="spellStart"/>
            <w:r w:rsidRPr="00C60007">
              <w:rPr>
                <w:sz w:val="18"/>
                <w:szCs w:val="18"/>
              </w:rPr>
              <w:t>rfe_io_t</w:t>
            </w:r>
            <w:proofErr w:type="spellEnd"/>
          </w:p>
        </w:tc>
        <w:tc>
          <w:tcPr>
            <w:tcW w:w="1600" w:type="dxa"/>
          </w:tcPr>
          <w:p w14:paraId="7868947B" w14:textId="0D4BBE6F" w:rsidR="00BA18D9" w:rsidRPr="00C60007" w:rsidRDefault="00BA18D9" w:rsidP="002C47FD">
            <w:pPr>
              <w:pStyle w:val="Body"/>
              <w:rPr>
                <w:sz w:val="18"/>
                <w:szCs w:val="18"/>
              </w:rPr>
            </w:pPr>
            <w:r w:rsidRPr="00C60007">
              <w:rPr>
                <w:sz w:val="18"/>
                <w:szCs w:val="18"/>
              </w:rPr>
              <w:t>rfeIo0-rfeIo7/none</w:t>
            </w:r>
          </w:p>
        </w:tc>
        <w:tc>
          <w:tcPr>
            <w:tcW w:w="2325" w:type="dxa"/>
          </w:tcPr>
          <w:p w14:paraId="5F15355B" w14:textId="2B15B07C" w:rsidR="00BA18D9" w:rsidRPr="00C60007" w:rsidRDefault="00BA18D9" w:rsidP="002C47FD">
            <w:pPr>
              <w:pStyle w:val="Body"/>
              <w:rPr>
                <w:sz w:val="18"/>
                <w:szCs w:val="18"/>
              </w:rPr>
            </w:pPr>
            <w:r w:rsidRPr="00C60007">
              <w:rPr>
                <w:sz w:val="18"/>
                <w:szCs w:val="18"/>
              </w:rPr>
              <w:t>none</w:t>
            </w:r>
          </w:p>
        </w:tc>
      </w:tr>
      <w:tr w:rsidR="00BA18D9" w:rsidRPr="00DE759B" w14:paraId="36055135" w14:textId="77777777" w:rsidTr="00C60007">
        <w:tc>
          <w:tcPr>
            <w:tcW w:w="1415" w:type="dxa"/>
          </w:tcPr>
          <w:p w14:paraId="4347E8BA" w14:textId="4B835D3E" w:rsidR="00BA18D9" w:rsidRPr="00C60007" w:rsidRDefault="006F0501" w:rsidP="002C47FD">
            <w:pPr>
              <w:pStyle w:val="Body"/>
              <w:rPr>
                <w:sz w:val="18"/>
                <w:szCs w:val="18"/>
              </w:rPr>
            </w:pPr>
            <w:proofErr w:type="spellStart"/>
            <w:r w:rsidRPr="00DE759B">
              <w:rPr>
                <w:sz w:val="18"/>
                <w:szCs w:val="18"/>
              </w:rPr>
              <w:t>chirpSequenceActiveSignalGpio</w:t>
            </w:r>
            <w:proofErr w:type="spellEnd"/>
          </w:p>
        </w:tc>
        <w:tc>
          <w:tcPr>
            <w:tcW w:w="1793" w:type="dxa"/>
          </w:tcPr>
          <w:p w14:paraId="38B7F233" w14:textId="0D9B11C2" w:rsidR="00BA18D9" w:rsidRPr="00C60007" w:rsidRDefault="006F0501" w:rsidP="002C47FD">
            <w:pPr>
              <w:pStyle w:val="Body"/>
              <w:rPr>
                <w:sz w:val="18"/>
                <w:szCs w:val="18"/>
              </w:rPr>
            </w:pPr>
            <w:proofErr w:type="spellStart"/>
            <w:r w:rsidRPr="00DE759B">
              <w:rPr>
                <w:sz w:val="18"/>
                <w:szCs w:val="18"/>
              </w:rPr>
              <w:t>chirpSequenceActiveIoOut</w:t>
            </w:r>
            <w:proofErr w:type="spellEnd"/>
          </w:p>
        </w:tc>
        <w:tc>
          <w:tcPr>
            <w:tcW w:w="1279" w:type="dxa"/>
          </w:tcPr>
          <w:p w14:paraId="03D36513" w14:textId="7B4030C8" w:rsidR="00BA18D9" w:rsidRPr="00C60007" w:rsidRDefault="006F0501" w:rsidP="002C47FD">
            <w:pPr>
              <w:pStyle w:val="Body"/>
              <w:rPr>
                <w:sz w:val="18"/>
                <w:szCs w:val="18"/>
              </w:rPr>
            </w:pPr>
            <w:proofErr w:type="spellStart"/>
            <w:r w:rsidRPr="00DE759B">
              <w:rPr>
                <w:sz w:val="18"/>
                <w:szCs w:val="18"/>
              </w:rPr>
              <w:t>rfe_io_t</w:t>
            </w:r>
            <w:proofErr w:type="spellEnd"/>
          </w:p>
        </w:tc>
        <w:tc>
          <w:tcPr>
            <w:tcW w:w="1600" w:type="dxa"/>
          </w:tcPr>
          <w:p w14:paraId="5FD93582" w14:textId="0D235192" w:rsidR="00BA18D9" w:rsidRPr="00C60007" w:rsidRDefault="006F0501" w:rsidP="002C47FD">
            <w:pPr>
              <w:pStyle w:val="Body"/>
              <w:rPr>
                <w:sz w:val="18"/>
                <w:szCs w:val="18"/>
              </w:rPr>
            </w:pPr>
            <w:r w:rsidRPr="00DE759B">
              <w:rPr>
                <w:sz w:val="18"/>
                <w:szCs w:val="18"/>
              </w:rPr>
              <w:t>rfeIo0-rfeIo7/none</w:t>
            </w:r>
          </w:p>
        </w:tc>
        <w:tc>
          <w:tcPr>
            <w:tcW w:w="2325" w:type="dxa"/>
          </w:tcPr>
          <w:p w14:paraId="35F2EB08" w14:textId="77777777" w:rsidR="006F0501" w:rsidRPr="00DE759B" w:rsidRDefault="006F0501" w:rsidP="006F0501">
            <w:pPr>
              <w:pStyle w:val="Body"/>
              <w:rPr>
                <w:sz w:val="18"/>
                <w:szCs w:val="18"/>
              </w:rPr>
            </w:pPr>
            <w:r w:rsidRPr="00DE759B">
              <w:rPr>
                <w:sz w:val="18"/>
                <w:szCs w:val="18"/>
              </w:rPr>
              <w:t>none</w:t>
            </w:r>
          </w:p>
          <w:p w14:paraId="2AE6B17E" w14:textId="77777777" w:rsidR="00BA18D9" w:rsidRPr="00C60007" w:rsidRDefault="00BA18D9" w:rsidP="002C47FD">
            <w:pPr>
              <w:pStyle w:val="Body"/>
              <w:rPr>
                <w:sz w:val="18"/>
                <w:szCs w:val="18"/>
              </w:rPr>
            </w:pPr>
          </w:p>
        </w:tc>
      </w:tr>
      <w:tr w:rsidR="00BA18D9" w:rsidRPr="00DE759B" w14:paraId="119DC922" w14:textId="77777777" w:rsidTr="00C60007">
        <w:tc>
          <w:tcPr>
            <w:tcW w:w="1415" w:type="dxa"/>
          </w:tcPr>
          <w:p w14:paraId="05091C39" w14:textId="21D9C988" w:rsidR="00BA18D9" w:rsidRPr="00C60007" w:rsidRDefault="006F0501" w:rsidP="002C47FD">
            <w:pPr>
              <w:pStyle w:val="Body"/>
              <w:rPr>
                <w:sz w:val="18"/>
                <w:szCs w:val="18"/>
              </w:rPr>
            </w:pPr>
            <w:proofErr w:type="spellStart"/>
            <w:r w:rsidRPr="00C60007">
              <w:rPr>
                <w:sz w:val="18"/>
                <w:szCs w:val="18"/>
              </w:rPr>
              <w:t>pdcDecimationFilter</w:t>
            </w:r>
            <w:proofErr w:type="spellEnd"/>
          </w:p>
        </w:tc>
        <w:tc>
          <w:tcPr>
            <w:tcW w:w="1793" w:type="dxa"/>
          </w:tcPr>
          <w:p w14:paraId="498C7280" w14:textId="3EE95234" w:rsidR="00BA18D9" w:rsidRPr="00C60007" w:rsidRDefault="006F0501" w:rsidP="002C47FD">
            <w:pPr>
              <w:pStyle w:val="Body"/>
              <w:rPr>
                <w:sz w:val="18"/>
                <w:szCs w:val="18"/>
              </w:rPr>
            </w:pPr>
            <w:proofErr w:type="spellStart"/>
            <w:r w:rsidRPr="00C60007">
              <w:rPr>
                <w:sz w:val="18"/>
                <w:szCs w:val="18"/>
              </w:rPr>
              <w:t>pdcDecimationFilter</w:t>
            </w:r>
            <w:proofErr w:type="spellEnd"/>
          </w:p>
        </w:tc>
        <w:tc>
          <w:tcPr>
            <w:tcW w:w="1279" w:type="dxa"/>
          </w:tcPr>
          <w:p w14:paraId="2C117064" w14:textId="1F64A32C" w:rsidR="00BA18D9" w:rsidRPr="00C60007" w:rsidRDefault="00F15D82" w:rsidP="002C47FD">
            <w:pPr>
              <w:pStyle w:val="Body"/>
              <w:rPr>
                <w:sz w:val="18"/>
                <w:szCs w:val="18"/>
              </w:rPr>
            </w:pPr>
            <w:proofErr w:type="spellStart"/>
            <w:r w:rsidRPr="00C60007">
              <w:rPr>
                <w:sz w:val="18"/>
                <w:szCs w:val="18"/>
              </w:rPr>
              <w:t>rfe_pdcDecimationFilter_t</w:t>
            </w:r>
            <w:proofErr w:type="spellEnd"/>
          </w:p>
        </w:tc>
        <w:tc>
          <w:tcPr>
            <w:tcW w:w="1600" w:type="dxa"/>
          </w:tcPr>
          <w:p w14:paraId="341188A4" w14:textId="03D0A6A1" w:rsidR="00BA18D9" w:rsidRPr="00C60007" w:rsidRDefault="00F15D82" w:rsidP="002C47FD">
            <w:pPr>
              <w:pStyle w:val="Body"/>
              <w:rPr>
                <w:sz w:val="18"/>
                <w:szCs w:val="18"/>
              </w:rPr>
            </w:pPr>
            <w:r w:rsidRPr="00C60007">
              <w:rPr>
                <w:sz w:val="18"/>
                <w:szCs w:val="18"/>
              </w:rPr>
              <w:t>narrow/</w:t>
            </w:r>
            <w:proofErr w:type="spellStart"/>
            <w:r w:rsidRPr="00C60007">
              <w:rPr>
                <w:sz w:val="18"/>
                <w:szCs w:val="18"/>
              </w:rPr>
              <w:t>steepNarrow</w:t>
            </w:r>
            <w:proofErr w:type="spellEnd"/>
            <w:r w:rsidRPr="00C60007">
              <w:rPr>
                <w:sz w:val="18"/>
                <w:szCs w:val="18"/>
              </w:rPr>
              <w:t>/real</w:t>
            </w:r>
          </w:p>
        </w:tc>
        <w:tc>
          <w:tcPr>
            <w:tcW w:w="2325" w:type="dxa"/>
          </w:tcPr>
          <w:p w14:paraId="1FB3CD07" w14:textId="453EAA0F" w:rsidR="00BA18D9" w:rsidRPr="00C60007" w:rsidRDefault="00F15D82" w:rsidP="002C47FD">
            <w:pPr>
              <w:pStyle w:val="Body"/>
              <w:rPr>
                <w:sz w:val="18"/>
                <w:szCs w:val="18"/>
              </w:rPr>
            </w:pPr>
            <w:proofErr w:type="spellStart"/>
            <w:r w:rsidRPr="00C60007">
              <w:rPr>
                <w:sz w:val="18"/>
                <w:szCs w:val="18"/>
              </w:rPr>
              <w:t>steepNarrow</w:t>
            </w:r>
            <w:proofErr w:type="spellEnd"/>
          </w:p>
        </w:tc>
      </w:tr>
      <w:tr w:rsidR="00BA18D9" w:rsidRPr="00DE759B" w14:paraId="54F5740B" w14:textId="77777777" w:rsidTr="00C60007">
        <w:tc>
          <w:tcPr>
            <w:tcW w:w="1415" w:type="dxa"/>
          </w:tcPr>
          <w:p w14:paraId="1D684CE5" w14:textId="77777777" w:rsidR="00F15D82" w:rsidRPr="00C60007" w:rsidRDefault="00F15D82" w:rsidP="00F15D82">
            <w:pPr>
              <w:pStyle w:val="Body"/>
              <w:rPr>
                <w:sz w:val="18"/>
                <w:szCs w:val="18"/>
              </w:rPr>
            </w:pPr>
            <w:proofErr w:type="spellStart"/>
            <w:r w:rsidRPr="00C60007">
              <w:rPr>
                <w:sz w:val="18"/>
                <w:szCs w:val="18"/>
              </w:rPr>
              <w:t>dataOutDest</w:t>
            </w:r>
            <w:proofErr w:type="spellEnd"/>
          </w:p>
          <w:p w14:paraId="6D39E7FA" w14:textId="2C28343A" w:rsidR="00BA18D9" w:rsidRPr="00C60007" w:rsidRDefault="00BA18D9" w:rsidP="002C47FD">
            <w:pPr>
              <w:pStyle w:val="Body"/>
              <w:rPr>
                <w:sz w:val="18"/>
                <w:szCs w:val="18"/>
              </w:rPr>
            </w:pPr>
          </w:p>
        </w:tc>
        <w:tc>
          <w:tcPr>
            <w:tcW w:w="1793" w:type="dxa"/>
          </w:tcPr>
          <w:p w14:paraId="61855EB9" w14:textId="26D36500" w:rsidR="00BA18D9" w:rsidRPr="00C60007" w:rsidRDefault="00F15D82" w:rsidP="002C47FD">
            <w:pPr>
              <w:pStyle w:val="Body"/>
              <w:rPr>
                <w:sz w:val="18"/>
                <w:szCs w:val="18"/>
              </w:rPr>
            </w:pPr>
            <w:proofErr w:type="spellStart"/>
            <w:r w:rsidRPr="00C60007">
              <w:rPr>
                <w:sz w:val="18"/>
                <w:szCs w:val="18"/>
              </w:rPr>
              <w:t>dataOutDest</w:t>
            </w:r>
            <w:proofErr w:type="spellEnd"/>
          </w:p>
        </w:tc>
        <w:tc>
          <w:tcPr>
            <w:tcW w:w="1279" w:type="dxa"/>
          </w:tcPr>
          <w:p w14:paraId="548FD79E" w14:textId="4CAC91E4" w:rsidR="00BA18D9" w:rsidRPr="00C60007" w:rsidRDefault="00F15D82" w:rsidP="002C47FD">
            <w:pPr>
              <w:pStyle w:val="Body"/>
              <w:rPr>
                <w:sz w:val="18"/>
                <w:szCs w:val="18"/>
              </w:rPr>
            </w:pPr>
            <w:proofErr w:type="spellStart"/>
            <w:r w:rsidRPr="00C60007">
              <w:rPr>
                <w:sz w:val="18"/>
                <w:szCs w:val="18"/>
              </w:rPr>
              <w:t>rfe_dataOutDest_t</w:t>
            </w:r>
            <w:proofErr w:type="spellEnd"/>
          </w:p>
        </w:tc>
        <w:tc>
          <w:tcPr>
            <w:tcW w:w="1600" w:type="dxa"/>
          </w:tcPr>
          <w:p w14:paraId="2D4F9E45" w14:textId="138CA550" w:rsidR="00BA18D9" w:rsidRPr="00C60007" w:rsidRDefault="00F15D82" w:rsidP="002C47FD">
            <w:pPr>
              <w:pStyle w:val="Body"/>
              <w:rPr>
                <w:sz w:val="18"/>
                <w:szCs w:val="18"/>
              </w:rPr>
            </w:pPr>
            <w:r w:rsidRPr="00C60007">
              <w:rPr>
                <w:sz w:val="18"/>
                <w:szCs w:val="18"/>
              </w:rPr>
              <w:t>Add following bit to bit mask: RFE_DATA_OUT_DEST_WDMA</w:t>
            </w:r>
          </w:p>
        </w:tc>
        <w:tc>
          <w:tcPr>
            <w:tcW w:w="2325" w:type="dxa"/>
          </w:tcPr>
          <w:p w14:paraId="627776AF" w14:textId="2D0A4ACF" w:rsidR="00BA18D9" w:rsidRPr="00C60007" w:rsidRDefault="00F15D82" w:rsidP="002C47FD">
            <w:pPr>
              <w:pStyle w:val="Body"/>
              <w:rPr>
                <w:sz w:val="18"/>
                <w:szCs w:val="18"/>
              </w:rPr>
            </w:pPr>
            <w:r w:rsidRPr="00C60007">
              <w:rPr>
                <w:sz w:val="18"/>
                <w:szCs w:val="18"/>
              </w:rPr>
              <w:t>RFE_DATA_OUT_DEST_PACKET_PROCESSOR</w:t>
            </w:r>
          </w:p>
        </w:tc>
      </w:tr>
    </w:tbl>
    <w:p w14:paraId="7169A45F" w14:textId="711B182F" w:rsidR="002C47FD" w:rsidRDefault="0079106E" w:rsidP="0079106E">
      <w:pPr>
        <w:pStyle w:val="Body"/>
        <w:ind w:left="-522"/>
      </w:pPr>
      <w:r w:rsidRPr="0079106E">
        <w:t>Important note: Except for name change (GPIO -&gt; IO), this implementation is backwards compatible</w:t>
      </w:r>
    </w:p>
    <w:p w14:paraId="764DA5FD" w14:textId="3C1F8757" w:rsidR="0079106E" w:rsidRDefault="0079106E" w:rsidP="0079106E">
      <w:pPr>
        <w:pStyle w:val="Body"/>
        <w:ind w:left="-522"/>
      </w:pPr>
      <w:r>
        <w:t xml:space="preserve"> </w:t>
      </w:r>
    </w:p>
    <w:tbl>
      <w:tblPr>
        <w:tblStyle w:val="TableGrid"/>
        <w:tblW w:w="0" w:type="auto"/>
        <w:tblInd w:w="-522" w:type="dxa"/>
        <w:tblLook w:val="04A0" w:firstRow="1" w:lastRow="0" w:firstColumn="1" w:lastColumn="0" w:noHBand="0" w:noVBand="1"/>
      </w:tblPr>
      <w:tblGrid>
        <w:gridCol w:w="2279"/>
        <w:gridCol w:w="1471"/>
        <w:gridCol w:w="594"/>
        <w:gridCol w:w="2930"/>
        <w:gridCol w:w="1138"/>
      </w:tblGrid>
      <w:tr w:rsidR="00894F5C" w:rsidRPr="00DE759B" w14:paraId="6B689FE9" w14:textId="77777777" w:rsidTr="00BB5F50">
        <w:tc>
          <w:tcPr>
            <w:tcW w:w="2204" w:type="dxa"/>
          </w:tcPr>
          <w:p w14:paraId="042D895C" w14:textId="56A5E162" w:rsidR="0079106E" w:rsidRPr="00C60007" w:rsidRDefault="0079106E" w:rsidP="0079106E">
            <w:pPr>
              <w:pStyle w:val="Body"/>
              <w:rPr>
                <w:sz w:val="18"/>
                <w:szCs w:val="18"/>
              </w:rPr>
            </w:pPr>
            <w:r w:rsidRPr="00C60007">
              <w:rPr>
                <w:sz w:val="18"/>
                <w:szCs w:val="18"/>
              </w:rPr>
              <w:t>Parameter Name</w:t>
            </w:r>
          </w:p>
        </w:tc>
        <w:tc>
          <w:tcPr>
            <w:tcW w:w="1688" w:type="dxa"/>
          </w:tcPr>
          <w:p w14:paraId="61FB4904" w14:textId="73193D95" w:rsidR="0079106E" w:rsidRPr="00C60007" w:rsidRDefault="0079106E" w:rsidP="0079106E">
            <w:pPr>
              <w:pStyle w:val="Body"/>
              <w:rPr>
                <w:sz w:val="18"/>
                <w:szCs w:val="18"/>
              </w:rPr>
            </w:pPr>
            <w:r w:rsidRPr="00C60007">
              <w:rPr>
                <w:sz w:val="18"/>
                <w:szCs w:val="18"/>
              </w:rPr>
              <w:t>Type</w:t>
            </w:r>
          </w:p>
        </w:tc>
        <w:tc>
          <w:tcPr>
            <w:tcW w:w="585" w:type="dxa"/>
          </w:tcPr>
          <w:p w14:paraId="002CF9F2" w14:textId="40583C95" w:rsidR="0079106E" w:rsidRPr="00C60007" w:rsidRDefault="0079106E" w:rsidP="0079106E">
            <w:pPr>
              <w:pStyle w:val="Body"/>
              <w:rPr>
                <w:sz w:val="18"/>
                <w:szCs w:val="18"/>
              </w:rPr>
            </w:pPr>
            <w:r w:rsidRPr="00C60007">
              <w:rPr>
                <w:sz w:val="18"/>
                <w:szCs w:val="18"/>
              </w:rPr>
              <w:t>Size</w:t>
            </w:r>
          </w:p>
        </w:tc>
        <w:tc>
          <w:tcPr>
            <w:tcW w:w="2830" w:type="dxa"/>
          </w:tcPr>
          <w:p w14:paraId="587D6412" w14:textId="1728A1A3" w:rsidR="0079106E" w:rsidRPr="00C60007" w:rsidRDefault="0079106E" w:rsidP="0079106E">
            <w:pPr>
              <w:pStyle w:val="Body"/>
              <w:rPr>
                <w:sz w:val="18"/>
                <w:szCs w:val="18"/>
              </w:rPr>
            </w:pPr>
            <w:r w:rsidRPr="00C60007">
              <w:rPr>
                <w:sz w:val="18"/>
                <w:szCs w:val="18"/>
              </w:rPr>
              <w:t>Range</w:t>
            </w:r>
          </w:p>
        </w:tc>
        <w:tc>
          <w:tcPr>
            <w:tcW w:w="1105" w:type="dxa"/>
          </w:tcPr>
          <w:p w14:paraId="5D74F85B" w14:textId="600F87CC" w:rsidR="0079106E" w:rsidRPr="00C60007" w:rsidRDefault="0079106E" w:rsidP="0079106E">
            <w:pPr>
              <w:pStyle w:val="Body"/>
              <w:rPr>
                <w:sz w:val="18"/>
                <w:szCs w:val="18"/>
              </w:rPr>
            </w:pPr>
            <w:proofErr w:type="spellStart"/>
            <w:r w:rsidRPr="00C60007">
              <w:rPr>
                <w:sz w:val="18"/>
                <w:szCs w:val="18"/>
              </w:rPr>
              <w:t>Defautl</w:t>
            </w:r>
            <w:proofErr w:type="spellEnd"/>
            <w:r w:rsidRPr="00C60007">
              <w:rPr>
                <w:sz w:val="18"/>
                <w:szCs w:val="18"/>
              </w:rPr>
              <w:t xml:space="preserve"> Value</w:t>
            </w:r>
          </w:p>
        </w:tc>
      </w:tr>
      <w:tr w:rsidR="00894F5C" w:rsidRPr="00DE759B" w14:paraId="790DA0C7" w14:textId="77777777" w:rsidTr="00BB5F50">
        <w:tc>
          <w:tcPr>
            <w:tcW w:w="2204" w:type="dxa"/>
          </w:tcPr>
          <w:p w14:paraId="27CB9A38" w14:textId="0CCD6D1C" w:rsidR="0079106E" w:rsidRPr="00C60007" w:rsidRDefault="0079106E" w:rsidP="0079106E">
            <w:pPr>
              <w:pStyle w:val="Body"/>
              <w:rPr>
                <w:sz w:val="18"/>
                <w:szCs w:val="18"/>
              </w:rPr>
            </w:pPr>
            <w:proofErr w:type="spellStart"/>
            <w:r w:rsidRPr="00C60007">
              <w:rPr>
                <w:sz w:val="18"/>
                <w:szCs w:val="18"/>
              </w:rPr>
              <w:t>radarCycleStartIoIn</w:t>
            </w:r>
            <w:proofErr w:type="spellEnd"/>
          </w:p>
        </w:tc>
        <w:tc>
          <w:tcPr>
            <w:tcW w:w="1688" w:type="dxa"/>
          </w:tcPr>
          <w:p w14:paraId="48E81176" w14:textId="32D941B4" w:rsidR="0079106E" w:rsidRPr="00C60007" w:rsidRDefault="0079106E" w:rsidP="0079106E">
            <w:pPr>
              <w:pStyle w:val="Body"/>
              <w:rPr>
                <w:sz w:val="18"/>
                <w:szCs w:val="18"/>
              </w:rPr>
            </w:pPr>
            <w:proofErr w:type="spellStart"/>
            <w:r w:rsidRPr="00C60007">
              <w:rPr>
                <w:sz w:val="18"/>
                <w:szCs w:val="18"/>
              </w:rPr>
              <w:t>rfe_io_t</w:t>
            </w:r>
            <w:proofErr w:type="spellEnd"/>
          </w:p>
        </w:tc>
        <w:tc>
          <w:tcPr>
            <w:tcW w:w="585" w:type="dxa"/>
          </w:tcPr>
          <w:p w14:paraId="09F2C1C6" w14:textId="3F3127F9" w:rsidR="0079106E" w:rsidRPr="00C60007" w:rsidRDefault="0079106E" w:rsidP="0079106E">
            <w:pPr>
              <w:pStyle w:val="Body"/>
              <w:rPr>
                <w:sz w:val="18"/>
                <w:szCs w:val="18"/>
              </w:rPr>
            </w:pPr>
            <w:r w:rsidRPr="00C60007">
              <w:rPr>
                <w:sz w:val="18"/>
                <w:szCs w:val="18"/>
              </w:rPr>
              <w:t>1 byte</w:t>
            </w:r>
          </w:p>
        </w:tc>
        <w:tc>
          <w:tcPr>
            <w:tcW w:w="2830" w:type="dxa"/>
          </w:tcPr>
          <w:p w14:paraId="41007D9B" w14:textId="2F24872F" w:rsidR="0079106E" w:rsidRPr="00C60007" w:rsidRDefault="00894F5C" w:rsidP="00894F5C">
            <w:pPr>
              <w:pStyle w:val="Body"/>
              <w:rPr>
                <w:sz w:val="18"/>
                <w:szCs w:val="18"/>
              </w:rPr>
            </w:pPr>
            <w:r w:rsidRPr="00C60007">
              <w:rPr>
                <w:sz w:val="18"/>
                <w:szCs w:val="18"/>
              </w:rPr>
              <w:t>none/rfeIo0-rfeIo7/</w:t>
            </w:r>
            <w:proofErr w:type="spellStart"/>
            <w:r w:rsidRPr="00C60007">
              <w:rPr>
                <w:sz w:val="18"/>
                <w:szCs w:val="18"/>
              </w:rPr>
              <w:t>gmac</w:t>
            </w:r>
            <w:proofErr w:type="spellEnd"/>
          </w:p>
        </w:tc>
        <w:tc>
          <w:tcPr>
            <w:tcW w:w="1105" w:type="dxa"/>
          </w:tcPr>
          <w:p w14:paraId="4ADF7162" w14:textId="35074CC0" w:rsidR="0079106E" w:rsidRPr="00C60007" w:rsidRDefault="00894F5C" w:rsidP="0079106E">
            <w:pPr>
              <w:pStyle w:val="Body"/>
              <w:rPr>
                <w:sz w:val="18"/>
                <w:szCs w:val="18"/>
              </w:rPr>
            </w:pPr>
            <w:r w:rsidRPr="00C60007">
              <w:rPr>
                <w:sz w:val="18"/>
                <w:szCs w:val="18"/>
              </w:rPr>
              <w:t>None</w:t>
            </w:r>
          </w:p>
        </w:tc>
      </w:tr>
      <w:tr w:rsidR="00894F5C" w:rsidRPr="00DE759B" w14:paraId="16471E99" w14:textId="77777777" w:rsidTr="00BB5F50">
        <w:tc>
          <w:tcPr>
            <w:tcW w:w="2204" w:type="dxa"/>
          </w:tcPr>
          <w:p w14:paraId="1ADDECE1" w14:textId="5E564B81" w:rsidR="0079106E" w:rsidRPr="00C60007" w:rsidRDefault="00DF332B" w:rsidP="00DF332B">
            <w:pPr>
              <w:pStyle w:val="Body"/>
              <w:rPr>
                <w:sz w:val="18"/>
                <w:szCs w:val="18"/>
              </w:rPr>
            </w:pPr>
            <w:proofErr w:type="spellStart"/>
            <w:r w:rsidRPr="00C60007">
              <w:rPr>
                <w:sz w:val="18"/>
                <w:szCs w:val="18"/>
              </w:rPr>
              <w:t>cascadingTriggerIo</w:t>
            </w:r>
            <w:proofErr w:type="spellEnd"/>
          </w:p>
        </w:tc>
        <w:tc>
          <w:tcPr>
            <w:tcW w:w="1688" w:type="dxa"/>
          </w:tcPr>
          <w:p w14:paraId="4ED52D82" w14:textId="6DDDBF2E" w:rsidR="0079106E" w:rsidRPr="00C60007" w:rsidRDefault="0079106E" w:rsidP="0079106E">
            <w:pPr>
              <w:pStyle w:val="Body"/>
              <w:rPr>
                <w:sz w:val="18"/>
                <w:szCs w:val="18"/>
              </w:rPr>
            </w:pPr>
            <w:proofErr w:type="spellStart"/>
            <w:r w:rsidRPr="00C60007">
              <w:rPr>
                <w:sz w:val="18"/>
                <w:szCs w:val="18"/>
              </w:rPr>
              <w:t>rfe_io_t</w:t>
            </w:r>
            <w:proofErr w:type="spellEnd"/>
          </w:p>
        </w:tc>
        <w:tc>
          <w:tcPr>
            <w:tcW w:w="585" w:type="dxa"/>
          </w:tcPr>
          <w:p w14:paraId="633FAFCA" w14:textId="691DA326" w:rsidR="0079106E" w:rsidRPr="00C60007" w:rsidRDefault="00DF332B" w:rsidP="0079106E">
            <w:pPr>
              <w:pStyle w:val="Body"/>
              <w:rPr>
                <w:sz w:val="18"/>
                <w:szCs w:val="18"/>
              </w:rPr>
            </w:pPr>
            <w:r w:rsidRPr="00C60007">
              <w:rPr>
                <w:sz w:val="18"/>
                <w:szCs w:val="18"/>
              </w:rPr>
              <w:t>1 byte</w:t>
            </w:r>
          </w:p>
        </w:tc>
        <w:tc>
          <w:tcPr>
            <w:tcW w:w="2830" w:type="dxa"/>
          </w:tcPr>
          <w:p w14:paraId="1D47B0E0" w14:textId="29B7B1BD" w:rsidR="0079106E" w:rsidRPr="00C60007" w:rsidRDefault="00894F5C" w:rsidP="0079106E">
            <w:pPr>
              <w:pStyle w:val="Body"/>
              <w:rPr>
                <w:sz w:val="18"/>
                <w:szCs w:val="18"/>
              </w:rPr>
            </w:pPr>
            <w:r w:rsidRPr="00C60007">
              <w:rPr>
                <w:sz w:val="18"/>
                <w:szCs w:val="18"/>
              </w:rPr>
              <w:t>none/rfeIo0-rfeIo7</w:t>
            </w:r>
          </w:p>
        </w:tc>
        <w:tc>
          <w:tcPr>
            <w:tcW w:w="1105" w:type="dxa"/>
          </w:tcPr>
          <w:p w14:paraId="625948B4" w14:textId="7E9E259D" w:rsidR="0079106E" w:rsidRPr="00C60007" w:rsidRDefault="00894F5C" w:rsidP="0079106E">
            <w:pPr>
              <w:pStyle w:val="Body"/>
              <w:rPr>
                <w:sz w:val="18"/>
                <w:szCs w:val="18"/>
              </w:rPr>
            </w:pPr>
            <w:r w:rsidRPr="00C60007">
              <w:rPr>
                <w:sz w:val="18"/>
                <w:szCs w:val="18"/>
              </w:rPr>
              <w:t>None</w:t>
            </w:r>
          </w:p>
        </w:tc>
      </w:tr>
      <w:tr w:rsidR="00894F5C" w:rsidRPr="00DE759B" w14:paraId="7CCAC9E8" w14:textId="77777777" w:rsidTr="00BB5F50">
        <w:tc>
          <w:tcPr>
            <w:tcW w:w="2204" w:type="dxa"/>
          </w:tcPr>
          <w:p w14:paraId="416D9B10" w14:textId="59F9134E" w:rsidR="0079106E" w:rsidRPr="00C60007" w:rsidRDefault="00DF332B" w:rsidP="0079106E">
            <w:pPr>
              <w:pStyle w:val="Body"/>
              <w:rPr>
                <w:sz w:val="18"/>
                <w:szCs w:val="18"/>
              </w:rPr>
            </w:pPr>
            <w:proofErr w:type="spellStart"/>
            <w:r w:rsidRPr="00C60007">
              <w:rPr>
                <w:sz w:val="18"/>
                <w:szCs w:val="18"/>
              </w:rPr>
              <w:t>loifOutputPower</w:t>
            </w:r>
            <w:proofErr w:type="spellEnd"/>
          </w:p>
        </w:tc>
        <w:tc>
          <w:tcPr>
            <w:tcW w:w="1688" w:type="dxa"/>
          </w:tcPr>
          <w:p w14:paraId="24E29998" w14:textId="136BDDEB" w:rsidR="0079106E" w:rsidRPr="00C60007" w:rsidRDefault="0079106E" w:rsidP="0079106E">
            <w:pPr>
              <w:pStyle w:val="Body"/>
              <w:rPr>
                <w:sz w:val="18"/>
                <w:szCs w:val="18"/>
              </w:rPr>
            </w:pPr>
            <w:r w:rsidRPr="00C60007">
              <w:rPr>
                <w:sz w:val="18"/>
                <w:szCs w:val="18"/>
              </w:rPr>
              <w:t>int8_t</w:t>
            </w:r>
          </w:p>
        </w:tc>
        <w:tc>
          <w:tcPr>
            <w:tcW w:w="585" w:type="dxa"/>
          </w:tcPr>
          <w:p w14:paraId="242B1B76" w14:textId="4C41CEB5" w:rsidR="0079106E" w:rsidRPr="00C60007" w:rsidRDefault="00DF332B" w:rsidP="0079106E">
            <w:pPr>
              <w:pStyle w:val="Body"/>
              <w:rPr>
                <w:sz w:val="18"/>
                <w:szCs w:val="18"/>
              </w:rPr>
            </w:pPr>
            <w:r w:rsidRPr="00C60007">
              <w:rPr>
                <w:sz w:val="18"/>
                <w:szCs w:val="18"/>
              </w:rPr>
              <w:t>1 byte</w:t>
            </w:r>
          </w:p>
        </w:tc>
        <w:tc>
          <w:tcPr>
            <w:tcW w:w="2830" w:type="dxa"/>
          </w:tcPr>
          <w:p w14:paraId="24C93D09" w14:textId="4E17F891" w:rsidR="0079106E" w:rsidRPr="00C60007" w:rsidRDefault="00894F5C" w:rsidP="0079106E">
            <w:pPr>
              <w:pStyle w:val="Body"/>
              <w:rPr>
                <w:sz w:val="18"/>
                <w:szCs w:val="18"/>
              </w:rPr>
            </w:pPr>
            <w:r w:rsidRPr="00C60007">
              <w:rPr>
                <w:sz w:val="18"/>
                <w:szCs w:val="18"/>
              </w:rPr>
              <w:t>-3 to 6 dBm (1 dB resolution)</w:t>
            </w:r>
          </w:p>
        </w:tc>
        <w:tc>
          <w:tcPr>
            <w:tcW w:w="1105" w:type="dxa"/>
          </w:tcPr>
          <w:p w14:paraId="57373A77" w14:textId="1C091544" w:rsidR="0079106E" w:rsidRPr="00C60007" w:rsidRDefault="00894F5C" w:rsidP="0079106E">
            <w:pPr>
              <w:pStyle w:val="Body"/>
              <w:rPr>
                <w:sz w:val="18"/>
                <w:szCs w:val="18"/>
              </w:rPr>
            </w:pPr>
            <w:r w:rsidRPr="00C60007">
              <w:rPr>
                <w:sz w:val="18"/>
                <w:szCs w:val="18"/>
              </w:rPr>
              <w:t>3dbm</w:t>
            </w:r>
          </w:p>
        </w:tc>
      </w:tr>
      <w:tr w:rsidR="00894F5C" w:rsidRPr="00DE759B" w14:paraId="7A69153A" w14:textId="77777777" w:rsidTr="00BB5F50">
        <w:tc>
          <w:tcPr>
            <w:tcW w:w="2204" w:type="dxa"/>
          </w:tcPr>
          <w:p w14:paraId="0AB0D1F4" w14:textId="221B90BC" w:rsidR="0079106E" w:rsidRPr="00C60007" w:rsidRDefault="00DF332B" w:rsidP="0079106E">
            <w:pPr>
              <w:pStyle w:val="Body"/>
              <w:rPr>
                <w:sz w:val="18"/>
                <w:szCs w:val="18"/>
              </w:rPr>
            </w:pPr>
            <w:proofErr w:type="spellStart"/>
            <w:r w:rsidRPr="00C60007">
              <w:rPr>
                <w:sz w:val="18"/>
                <w:szCs w:val="18"/>
              </w:rPr>
              <w:t>wdmaOutputBufferAddress</w:t>
            </w:r>
            <w:proofErr w:type="spellEnd"/>
          </w:p>
        </w:tc>
        <w:tc>
          <w:tcPr>
            <w:tcW w:w="1688" w:type="dxa"/>
          </w:tcPr>
          <w:p w14:paraId="3C733D1B" w14:textId="5D25D30B" w:rsidR="0079106E" w:rsidRPr="00C60007" w:rsidRDefault="0079106E" w:rsidP="0079106E">
            <w:pPr>
              <w:pStyle w:val="Body"/>
              <w:rPr>
                <w:sz w:val="18"/>
                <w:szCs w:val="18"/>
              </w:rPr>
            </w:pPr>
            <w:proofErr w:type="spellStart"/>
            <w:r w:rsidRPr="00C60007">
              <w:rPr>
                <w:sz w:val="18"/>
                <w:szCs w:val="18"/>
              </w:rPr>
              <w:t>sysMemAddress</w:t>
            </w:r>
            <w:proofErr w:type="spellEnd"/>
          </w:p>
        </w:tc>
        <w:tc>
          <w:tcPr>
            <w:tcW w:w="585" w:type="dxa"/>
          </w:tcPr>
          <w:p w14:paraId="2BFC08E1" w14:textId="34CA234B" w:rsidR="0079106E" w:rsidRPr="00C60007" w:rsidRDefault="00DF332B" w:rsidP="0079106E">
            <w:pPr>
              <w:pStyle w:val="Body"/>
              <w:rPr>
                <w:sz w:val="18"/>
                <w:szCs w:val="18"/>
              </w:rPr>
            </w:pPr>
            <w:r w:rsidRPr="00C60007">
              <w:rPr>
                <w:sz w:val="18"/>
                <w:szCs w:val="18"/>
              </w:rPr>
              <w:t>4 bytes</w:t>
            </w:r>
          </w:p>
        </w:tc>
        <w:tc>
          <w:tcPr>
            <w:tcW w:w="2830" w:type="dxa"/>
          </w:tcPr>
          <w:p w14:paraId="7EED71EE" w14:textId="7A99C6ED" w:rsidR="0079106E" w:rsidRPr="00C60007" w:rsidRDefault="00894F5C" w:rsidP="0079106E">
            <w:pPr>
              <w:pStyle w:val="Body"/>
              <w:rPr>
                <w:sz w:val="18"/>
                <w:szCs w:val="18"/>
              </w:rPr>
            </w:pPr>
            <w:r w:rsidRPr="00C60007">
              <w:rPr>
                <w:sz w:val="18"/>
                <w:szCs w:val="18"/>
              </w:rPr>
              <w:t>0,0x33E</w:t>
            </w:r>
            <w:r w:rsidR="000966D5">
              <w:rPr>
                <w:sz w:val="18"/>
                <w:szCs w:val="18"/>
              </w:rPr>
              <w:t>8</w:t>
            </w:r>
            <w:r w:rsidRPr="00C60007">
              <w:rPr>
                <w:sz w:val="18"/>
                <w:szCs w:val="18"/>
              </w:rPr>
              <w:t>000-0x341FFFFF</w:t>
            </w:r>
          </w:p>
        </w:tc>
        <w:tc>
          <w:tcPr>
            <w:tcW w:w="1105" w:type="dxa"/>
          </w:tcPr>
          <w:p w14:paraId="7638C1A0" w14:textId="4635EC1C" w:rsidR="0079106E" w:rsidRPr="00C60007" w:rsidRDefault="00894F5C" w:rsidP="0079106E">
            <w:pPr>
              <w:pStyle w:val="Body"/>
              <w:rPr>
                <w:sz w:val="18"/>
                <w:szCs w:val="18"/>
              </w:rPr>
            </w:pPr>
            <w:r w:rsidRPr="00C60007">
              <w:rPr>
                <w:sz w:val="18"/>
                <w:szCs w:val="18"/>
              </w:rPr>
              <w:t>0x33E</w:t>
            </w:r>
            <w:r w:rsidR="00A81C3D">
              <w:rPr>
                <w:sz w:val="18"/>
                <w:szCs w:val="18"/>
              </w:rPr>
              <w:t>8</w:t>
            </w:r>
            <w:r w:rsidRPr="00C60007">
              <w:rPr>
                <w:sz w:val="18"/>
                <w:szCs w:val="18"/>
              </w:rPr>
              <w:t>0000</w:t>
            </w:r>
          </w:p>
        </w:tc>
      </w:tr>
      <w:tr w:rsidR="00894F5C" w:rsidRPr="00DE759B" w14:paraId="6A70A566" w14:textId="77777777" w:rsidTr="00BB5F50">
        <w:tc>
          <w:tcPr>
            <w:tcW w:w="2204" w:type="dxa"/>
          </w:tcPr>
          <w:p w14:paraId="2C6046E3" w14:textId="31E0B1DB" w:rsidR="0079106E" w:rsidRPr="00C60007" w:rsidRDefault="00DF332B" w:rsidP="0079106E">
            <w:pPr>
              <w:pStyle w:val="Body"/>
              <w:rPr>
                <w:sz w:val="18"/>
                <w:szCs w:val="18"/>
              </w:rPr>
            </w:pPr>
            <w:proofErr w:type="spellStart"/>
            <w:r w:rsidRPr="00C60007">
              <w:rPr>
                <w:sz w:val="18"/>
                <w:szCs w:val="18"/>
              </w:rPr>
              <w:t>wdmaOutputBufferSizePerRx</w:t>
            </w:r>
            <w:proofErr w:type="spellEnd"/>
          </w:p>
        </w:tc>
        <w:tc>
          <w:tcPr>
            <w:tcW w:w="1688" w:type="dxa"/>
          </w:tcPr>
          <w:p w14:paraId="048C2CD7" w14:textId="51D0385E" w:rsidR="0079106E" w:rsidRPr="00C60007" w:rsidRDefault="0079106E" w:rsidP="0079106E">
            <w:pPr>
              <w:pStyle w:val="Body"/>
              <w:rPr>
                <w:sz w:val="18"/>
                <w:szCs w:val="18"/>
              </w:rPr>
            </w:pPr>
            <w:r w:rsidRPr="00C60007">
              <w:rPr>
                <w:sz w:val="18"/>
                <w:szCs w:val="18"/>
              </w:rPr>
              <w:t>uint32_t</w:t>
            </w:r>
          </w:p>
        </w:tc>
        <w:tc>
          <w:tcPr>
            <w:tcW w:w="585" w:type="dxa"/>
          </w:tcPr>
          <w:p w14:paraId="10A0D454" w14:textId="07EB8BF0" w:rsidR="0079106E" w:rsidRPr="00C60007" w:rsidRDefault="00DF332B" w:rsidP="00C60007">
            <w:pPr>
              <w:rPr>
                <w:color w:val="000000"/>
                <w:sz w:val="18"/>
                <w:szCs w:val="18"/>
              </w:rPr>
            </w:pPr>
            <w:r w:rsidRPr="00C60007">
              <w:rPr>
                <w:color w:val="000000"/>
                <w:sz w:val="18"/>
                <w:szCs w:val="18"/>
              </w:rPr>
              <w:t>4 bytes</w:t>
            </w:r>
          </w:p>
        </w:tc>
        <w:tc>
          <w:tcPr>
            <w:tcW w:w="2830" w:type="dxa"/>
          </w:tcPr>
          <w:p w14:paraId="18E0A394" w14:textId="77777777" w:rsidR="00894F5C" w:rsidRPr="00C60007" w:rsidRDefault="00894F5C" w:rsidP="00894F5C">
            <w:pPr>
              <w:pStyle w:val="Body"/>
              <w:rPr>
                <w:sz w:val="18"/>
                <w:szCs w:val="18"/>
              </w:rPr>
            </w:pPr>
            <w:r w:rsidRPr="00C60007">
              <w:rPr>
                <w:sz w:val="18"/>
                <w:szCs w:val="18"/>
              </w:rPr>
              <w:t>0-4194304</w:t>
            </w:r>
          </w:p>
          <w:p w14:paraId="04FE520B" w14:textId="77777777" w:rsidR="0079106E" w:rsidRPr="00C60007" w:rsidRDefault="0079106E" w:rsidP="0079106E">
            <w:pPr>
              <w:pStyle w:val="Body"/>
              <w:rPr>
                <w:sz w:val="18"/>
                <w:szCs w:val="18"/>
              </w:rPr>
            </w:pPr>
          </w:p>
        </w:tc>
        <w:tc>
          <w:tcPr>
            <w:tcW w:w="1105" w:type="dxa"/>
          </w:tcPr>
          <w:p w14:paraId="2B9E13F7" w14:textId="6D4A60C4" w:rsidR="0079106E" w:rsidRPr="00C60007" w:rsidRDefault="00894F5C" w:rsidP="0079106E">
            <w:pPr>
              <w:pStyle w:val="Body"/>
              <w:rPr>
                <w:sz w:val="18"/>
                <w:szCs w:val="18"/>
              </w:rPr>
            </w:pPr>
            <w:r w:rsidRPr="00C60007">
              <w:rPr>
                <w:sz w:val="18"/>
                <w:szCs w:val="18"/>
              </w:rPr>
              <w:t>65536</w:t>
            </w:r>
          </w:p>
        </w:tc>
      </w:tr>
      <w:tr w:rsidR="00894F5C" w:rsidRPr="00DE759B" w14:paraId="18415458" w14:textId="77777777" w:rsidTr="00BB5F50">
        <w:tc>
          <w:tcPr>
            <w:tcW w:w="2204" w:type="dxa"/>
          </w:tcPr>
          <w:p w14:paraId="7E861C82" w14:textId="49013D04" w:rsidR="0079106E" w:rsidRPr="00C60007" w:rsidRDefault="00DF332B" w:rsidP="0079106E">
            <w:pPr>
              <w:pStyle w:val="Body"/>
              <w:rPr>
                <w:sz w:val="18"/>
                <w:szCs w:val="18"/>
              </w:rPr>
            </w:pPr>
            <w:r w:rsidRPr="00C60007">
              <w:rPr>
                <w:sz w:val="18"/>
                <w:szCs w:val="18"/>
              </w:rPr>
              <w:t>csi2TxDataRate</w:t>
            </w:r>
          </w:p>
        </w:tc>
        <w:tc>
          <w:tcPr>
            <w:tcW w:w="1688" w:type="dxa"/>
          </w:tcPr>
          <w:p w14:paraId="7A009AFD" w14:textId="4A45414A" w:rsidR="0079106E" w:rsidRPr="00C60007" w:rsidRDefault="00163E59" w:rsidP="0079106E">
            <w:pPr>
              <w:pStyle w:val="Body"/>
              <w:rPr>
                <w:sz w:val="18"/>
                <w:szCs w:val="18"/>
              </w:rPr>
            </w:pPr>
            <w:r w:rsidRPr="00C60007">
              <w:rPr>
                <w:sz w:val="18"/>
                <w:szCs w:val="18"/>
              </w:rPr>
              <w:t>rfe_csi2TxMode_t</w:t>
            </w:r>
          </w:p>
        </w:tc>
        <w:tc>
          <w:tcPr>
            <w:tcW w:w="585" w:type="dxa"/>
          </w:tcPr>
          <w:p w14:paraId="0446CE2E" w14:textId="13C29432" w:rsidR="0079106E" w:rsidRPr="00C60007" w:rsidRDefault="00DF332B" w:rsidP="00C60007">
            <w:pPr>
              <w:rPr>
                <w:color w:val="000000"/>
                <w:sz w:val="18"/>
                <w:szCs w:val="18"/>
              </w:rPr>
            </w:pPr>
            <w:r w:rsidRPr="00C60007">
              <w:rPr>
                <w:color w:val="000000"/>
                <w:sz w:val="18"/>
                <w:szCs w:val="18"/>
              </w:rPr>
              <w:t>1 byte</w:t>
            </w:r>
          </w:p>
        </w:tc>
        <w:tc>
          <w:tcPr>
            <w:tcW w:w="2830" w:type="dxa"/>
          </w:tcPr>
          <w:p w14:paraId="2B606E57" w14:textId="5B68064D" w:rsidR="0079106E" w:rsidRPr="00C60007" w:rsidRDefault="00BC796E" w:rsidP="0079106E">
            <w:pPr>
              <w:pStyle w:val="Body"/>
              <w:rPr>
                <w:sz w:val="18"/>
                <w:szCs w:val="18"/>
              </w:rPr>
            </w:pPr>
            <w:proofErr w:type="spellStart"/>
            <w:r w:rsidRPr="00C60007">
              <w:rPr>
                <w:sz w:val="18"/>
                <w:szCs w:val="18"/>
              </w:rPr>
              <w:t>a</w:t>
            </w:r>
            <w:r w:rsidR="00894F5C" w:rsidRPr="00C60007">
              <w:rPr>
                <w:sz w:val="18"/>
                <w:szCs w:val="18"/>
              </w:rPr>
              <w:t>dcDataRate</w:t>
            </w:r>
            <w:proofErr w:type="spellEnd"/>
            <w:r w:rsidR="00894F5C" w:rsidRPr="00C60007">
              <w:rPr>
                <w:sz w:val="18"/>
                <w:szCs w:val="18"/>
              </w:rPr>
              <w:t>/320/640/1280/2560Mbps</w:t>
            </w:r>
          </w:p>
        </w:tc>
        <w:tc>
          <w:tcPr>
            <w:tcW w:w="1105" w:type="dxa"/>
          </w:tcPr>
          <w:p w14:paraId="2D75B8DA" w14:textId="5C2A5CE4" w:rsidR="0079106E" w:rsidRPr="00C60007" w:rsidRDefault="00BC796E" w:rsidP="0079106E">
            <w:pPr>
              <w:pStyle w:val="Body"/>
              <w:rPr>
                <w:sz w:val="18"/>
                <w:szCs w:val="18"/>
              </w:rPr>
            </w:pPr>
            <w:proofErr w:type="spellStart"/>
            <w:r w:rsidRPr="00C60007">
              <w:rPr>
                <w:sz w:val="18"/>
                <w:szCs w:val="18"/>
              </w:rPr>
              <w:t>a</w:t>
            </w:r>
            <w:r w:rsidR="00894F5C" w:rsidRPr="00C60007">
              <w:rPr>
                <w:sz w:val="18"/>
                <w:szCs w:val="18"/>
              </w:rPr>
              <w:t>dcDataRate</w:t>
            </w:r>
            <w:proofErr w:type="spellEnd"/>
          </w:p>
        </w:tc>
      </w:tr>
    </w:tbl>
    <w:p w14:paraId="726A66E2" w14:textId="77777777" w:rsidR="00BC796E" w:rsidRDefault="00BB5F50" w:rsidP="00BC796E">
      <w:pPr>
        <w:pStyle w:val="Body"/>
        <w:ind w:left="-522"/>
      </w:pPr>
      <w:r w:rsidRPr="00BB5F50">
        <w:lastRenderedPageBreak/>
        <w:t>Important note: This implementation is backwards compatible</w:t>
      </w:r>
    </w:p>
    <w:p w14:paraId="6724734F" w14:textId="77777777" w:rsidR="002C47FD" w:rsidRPr="007101A1" w:rsidRDefault="002C47FD" w:rsidP="002C47FD">
      <w:pPr>
        <w:pStyle w:val="Body"/>
        <w:rPr>
          <w:u w:val="single"/>
        </w:rPr>
      </w:pPr>
    </w:p>
    <w:p w14:paraId="7C688852" w14:textId="77777777" w:rsidR="002C47FD" w:rsidRPr="00500B96" w:rsidRDefault="002C47FD" w:rsidP="002C47FD">
      <w:pPr>
        <w:pStyle w:val="Body"/>
        <w:ind w:left="-1080" w:firstLine="297"/>
        <w:rPr>
          <w:b/>
          <w:bCs/>
        </w:rPr>
      </w:pPr>
      <w:r w:rsidRPr="00500B96">
        <w:rPr>
          <w:b/>
          <w:bCs/>
        </w:rPr>
        <w:t>RFE Applications</w:t>
      </w:r>
    </w:p>
    <w:p w14:paraId="51429DD6" w14:textId="79634978" w:rsidR="002C47FD" w:rsidRDefault="002C47FD" w:rsidP="002C47FD">
      <w:pPr>
        <w:pStyle w:val="Body"/>
        <w:ind w:left="-522"/>
      </w:pPr>
      <w:r w:rsidRPr="00500B96">
        <w:t>*</w:t>
      </w:r>
      <w:r>
        <w:t xml:space="preserve"> Adapted the Applications to be compatible </w:t>
      </w:r>
      <w:r w:rsidR="00E501D9">
        <w:t>with the updated RFE API and Configuration</w:t>
      </w:r>
      <w:r>
        <w:t>.</w:t>
      </w:r>
    </w:p>
    <w:p w14:paraId="43254E75" w14:textId="77777777" w:rsidR="002C47FD" w:rsidRDefault="002C47FD" w:rsidP="002C47FD">
      <w:pPr>
        <w:pStyle w:val="Body"/>
        <w:ind w:left="-522"/>
      </w:pPr>
      <w:r>
        <w:t xml:space="preserve">* Restructured the </w:t>
      </w:r>
      <w:proofErr w:type="spellStart"/>
      <w:r>
        <w:t>rfeDrivers</w:t>
      </w:r>
      <w:proofErr w:type="spellEnd"/>
      <w:r>
        <w:t xml:space="preserve"> folder to avoid duplication and bring in more commonality across  example apps.</w:t>
      </w:r>
    </w:p>
    <w:p w14:paraId="093FB2CD" w14:textId="77777777" w:rsidR="002C47FD" w:rsidRDefault="002C47FD" w:rsidP="002C47FD">
      <w:pPr>
        <w:pStyle w:val="Body"/>
        <w:ind w:left="-522"/>
      </w:pPr>
    </w:p>
    <w:p w14:paraId="6BBB2335" w14:textId="77777777" w:rsidR="002C47FD" w:rsidRPr="00500B96" w:rsidRDefault="002C47FD" w:rsidP="002C47FD">
      <w:pPr>
        <w:pStyle w:val="Body"/>
        <w:ind w:left="-522"/>
      </w:pPr>
      <w:r w:rsidRPr="00500B96">
        <w:t>Refer to RFE SW Reference Manual for the details.</w:t>
      </w:r>
    </w:p>
    <w:p w14:paraId="0542A610" w14:textId="77777777" w:rsidR="002C47FD" w:rsidRDefault="002C47FD" w:rsidP="002C47FD">
      <w:pPr>
        <w:pStyle w:val="Heading3"/>
        <w:numPr>
          <w:ilvl w:val="0"/>
          <w:numId w:val="0"/>
        </w:numPr>
        <w:ind w:left="-20"/>
      </w:pPr>
    </w:p>
    <w:p w14:paraId="47B0B2EC" w14:textId="247585C8" w:rsidR="006445FC" w:rsidRPr="00500B96" w:rsidRDefault="00972FCD" w:rsidP="006445FC">
      <w:pPr>
        <w:pStyle w:val="Heading3"/>
      </w:pPr>
      <w:bookmarkStart w:id="30" w:name="_Toc146881626"/>
      <w:r w:rsidRPr="00972FCD">
        <w:t>SAF85xx</w:t>
      </w:r>
      <w:r>
        <w:t xml:space="preserve"> </w:t>
      </w:r>
      <w:r w:rsidRPr="00972FCD">
        <w:t>RFE</w:t>
      </w:r>
      <w:r>
        <w:t xml:space="preserve"> </w:t>
      </w:r>
      <w:r w:rsidRPr="00972FCD">
        <w:t>SW</w:t>
      </w:r>
      <w:r>
        <w:t xml:space="preserve"> </w:t>
      </w:r>
      <w:r w:rsidRPr="00972FCD">
        <w:t>CD</w:t>
      </w:r>
      <w:r>
        <w:t xml:space="preserve"> </w:t>
      </w:r>
      <w:r w:rsidRPr="00972FCD">
        <w:t>0.8.16</w:t>
      </w:r>
      <w:r>
        <w:t xml:space="preserve"> </w:t>
      </w:r>
      <w:r w:rsidRPr="00972FCD">
        <w:t>D230630</w:t>
      </w:r>
      <w:bookmarkEnd w:id="30"/>
    </w:p>
    <w:p w14:paraId="60CCED30" w14:textId="77777777" w:rsidR="006445FC" w:rsidRPr="00500B96" w:rsidRDefault="006445FC" w:rsidP="006445FC">
      <w:pPr>
        <w:pStyle w:val="Body"/>
        <w:ind w:left="-1080" w:firstLine="297"/>
        <w:rPr>
          <w:b/>
          <w:bCs/>
        </w:rPr>
      </w:pPr>
      <w:r w:rsidRPr="00500B96">
        <w:rPr>
          <w:b/>
          <w:bCs/>
        </w:rPr>
        <w:t>RFE Documentation</w:t>
      </w:r>
    </w:p>
    <w:p w14:paraId="30B42208" w14:textId="40380692" w:rsidR="006445FC" w:rsidRPr="00500B96" w:rsidRDefault="006445FC" w:rsidP="006445FC">
      <w:pPr>
        <w:pStyle w:val="Body"/>
        <w:ind w:left="-522"/>
      </w:pPr>
      <w:r w:rsidRPr="00500B96">
        <w:t>* Updated to reflect the 0.8.1</w:t>
      </w:r>
      <w:r>
        <w:t>6</w:t>
      </w:r>
      <w:r w:rsidRPr="00500B96">
        <w:t xml:space="preserve"> release content.</w:t>
      </w:r>
    </w:p>
    <w:p w14:paraId="098A4D59" w14:textId="77777777" w:rsidR="006445FC" w:rsidRPr="00500B96" w:rsidRDefault="006445FC" w:rsidP="006445FC">
      <w:pPr>
        <w:pStyle w:val="Body"/>
        <w:ind w:left="-522"/>
      </w:pPr>
      <w:r w:rsidRPr="00500B96">
        <w:t>* RFE API profiling detailed and updated (profiling of API from RFE Driver code as measured from APP-A53).</w:t>
      </w:r>
    </w:p>
    <w:p w14:paraId="19C60AE7" w14:textId="77777777" w:rsidR="006445FC" w:rsidRPr="00500B96" w:rsidRDefault="006445FC" w:rsidP="006445FC">
      <w:pPr>
        <w:pStyle w:val="Body"/>
        <w:ind w:left="-1080" w:firstLine="297"/>
      </w:pPr>
      <w:r w:rsidRPr="00500B96">
        <w:rPr>
          <w:b/>
          <w:bCs/>
        </w:rPr>
        <w:t>RFE FW</w:t>
      </w:r>
    </w:p>
    <w:p w14:paraId="3BDD4FB1" w14:textId="77777777" w:rsidR="006445FC" w:rsidRDefault="006445FC" w:rsidP="006445FC">
      <w:pPr>
        <w:pStyle w:val="Body"/>
        <w:ind w:left="-522"/>
      </w:pPr>
      <w:r w:rsidRPr="00500B96">
        <w:t xml:space="preserve">* </w:t>
      </w:r>
      <w:r>
        <w:t>ES2 Changes</w:t>
      </w:r>
    </w:p>
    <w:p w14:paraId="3BE61749" w14:textId="77CA9182" w:rsidR="006445FC" w:rsidRDefault="006445FC" w:rsidP="00D37D2E">
      <w:pPr>
        <w:pStyle w:val="Body"/>
      </w:pPr>
      <w:r w:rsidRPr="00D37D2E">
        <w:rPr>
          <w:sz w:val="18"/>
          <w:szCs w:val="18"/>
        </w:rPr>
        <w:t xml:space="preserve">Current firmware adapted according to the ES2 changes. This </w:t>
      </w:r>
      <w:r w:rsidR="002E0255">
        <w:rPr>
          <w:sz w:val="18"/>
          <w:szCs w:val="18"/>
        </w:rPr>
        <w:t>release</w:t>
      </w:r>
      <w:r w:rsidRPr="00D37D2E">
        <w:rPr>
          <w:sz w:val="18"/>
          <w:szCs w:val="18"/>
        </w:rPr>
        <w:t xml:space="preserve"> is no longer backward compatible with ES1.</w:t>
      </w:r>
      <w:r w:rsidR="002E0255">
        <w:rPr>
          <w:sz w:val="18"/>
          <w:szCs w:val="18"/>
        </w:rPr>
        <w:t>1</w:t>
      </w:r>
      <w:r w:rsidRPr="00D37D2E">
        <w:rPr>
          <w:sz w:val="18"/>
          <w:szCs w:val="18"/>
        </w:rPr>
        <w:t xml:space="preserve"> hardware</w:t>
      </w:r>
      <w:r>
        <w:rPr>
          <w:sz w:val="18"/>
          <w:szCs w:val="18"/>
        </w:rPr>
        <w:t xml:space="preserve">. </w:t>
      </w:r>
    </w:p>
    <w:p w14:paraId="5D9D02E7" w14:textId="2689F374" w:rsidR="006445FC" w:rsidRDefault="008931C4" w:rsidP="006445FC">
      <w:pPr>
        <w:pStyle w:val="Body"/>
        <w:ind w:left="-522"/>
      </w:pPr>
      <w:r>
        <w:t xml:space="preserve">* </w:t>
      </w:r>
      <w:proofErr w:type="spellStart"/>
      <w:r w:rsidR="006445FC" w:rsidRPr="00500B96">
        <w:t>FuSa</w:t>
      </w:r>
      <w:proofErr w:type="spellEnd"/>
      <w:r w:rsidR="006445FC" w:rsidRPr="00500B96">
        <w:t xml:space="preserve"> </w:t>
      </w:r>
      <w:r w:rsidR="006445FC">
        <w:t xml:space="preserve">and BIST </w:t>
      </w:r>
    </w:p>
    <w:p w14:paraId="6804C57A" w14:textId="3224323F" w:rsidR="006445FC" w:rsidRDefault="006445FC" w:rsidP="00D37D2E">
      <w:pPr>
        <w:pStyle w:val="Body"/>
      </w:pPr>
      <w:r>
        <w:t xml:space="preserve">In the current release </w:t>
      </w:r>
      <w:proofErr w:type="spellStart"/>
      <w:r>
        <w:t>FuSa</w:t>
      </w:r>
      <w:proofErr w:type="spellEnd"/>
      <w:r>
        <w:t xml:space="preserve"> and BIST are disabled</w:t>
      </w:r>
      <w:r w:rsidR="00DC4209">
        <w:t xml:space="preserve"> and not supported</w:t>
      </w:r>
      <w:r w:rsidR="001344C7">
        <w:t xml:space="preserve">. All </w:t>
      </w:r>
      <w:proofErr w:type="spellStart"/>
      <w:r w:rsidR="001344C7">
        <w:t>FuSa</w:t>
      </w:r>
      <w:proofErr w:type="spellEnd"/>
      <w:r w:rsidR="001344C7">
        <w:t xml:space="preserve"> faults need to be masked in the configuration and also the BIST interval should be set to none. </w:t>
      </w:r>
    </w:p>
    <w:p w14:paraId="0B6572FB" w14:textId="2C564909" w:rsidR="006445FC" w:rsidRPr="00500B96" w:rsidRDefault="006445FC" w:rsidP="006445FC">
      <w:pPr>
        <w:pStyle w:val="Body"/>
        <w:ind w:firstLine="261"/>
        <w:rPr>
          <w:sz w:val="18"/>
          <w:szCs w:val="18"/>
        </w:rPr>
      </w:pPr>
    </w:p>
    <w:p w14:paraId="7E07EAB3" w14:textId="01EBF495" w:rsidR="000D5675" w:rsidRPr="000D5675" w:rsidRDefault="008931C4" w:rsidP="000D5675">
      <w:pPr>
        <w:pStyle w:val="Body"/>
        <w:ind w:left="-522"/>
      </w:pPr>
      <w:r>
        <w:rPr>
          <w:noProof/>
        </w:rPr>
        <w:drawing>
          <wp:anchor distT="0" distB="0" distL="114300" distR="114300" simplePos="0" relativeHeight="251659264" behindDoc="0" locked="0" layoutInCell="1" allowOverlap="1" wp14:anchorId="0469B3F3" wp14:editId="25AD9045">
            <wp:simplePos x="0" y="0"/>
            <wp:positionH relativeFrom="column">
              <wp:posOffset>-199585</wp:posOffset>
            </wp:positionH>
            <wp:positionV relativeFrom="paragraph">
              <wp:posOffset>355014</wp:posOffset>
            </wp:positionV>
            <wp:extent cx="1564005" cy="875030"/>
            <wp:effectExtent l="0" t="0" r="0" b="127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564005" cy="875030"/>
                    </a:xfrm>
                    <a:prstGeom prst="rect">
                      <a:avLst/>
                    </a:prstGeom>
                    <a:noFill/>
                  </pic:spPr>
                </pic:pic>
              </a:graphicData>
            </a:graphic>
          </wp:anchor>
        </w:drawing>
      </w:r>
      <w:r w:rsidR="006445FC">
        <w:t xml:space="preserve">*  </w:t>
      </w:r>
      <w:r w:rsidR="004128DF" w:rsidRPr="004128DF">
        <w:t>A new variable added to the reserved space of RFE Sync area. Variable required for cascading. RFE Sync Area have to be zero-initialized including non-used partition.</w:t>
      </w:r>
      <w:r w:rsidR="00622C2A">
        <w:t>.</w:t>
      </w:r>
    </w:p>
    <w:p w14:paraId="53E89C19" w14:textId="77777777" w:rsidR="00DC4209" w:rsidRDefault="00DC4209" w:rsidP="006445FC">
      <w:pPr>
        <w:pStyle w:val="Body"/>
        <w:ind w:left="-1080" w:firstLine="297"/>
        <w:rPr>
          <w:b/>
          <w:bCs/>
        </w:rPr>
      </w:pPr>
    </w:p>
    <w:p w14:paraId="3C5416A6" w14:textId="5F22C4E6" w:rsidR="006445FC" w:rsidRPr="00500B96" w:rsidRDefault="006445FC" w:rsidP="006445FC">
      <w:pPr>
        <w:pStyle w:val="Body"/>
        <w:ind w:left="-1080" w:firstLine="297"/>
      </w:pPr>
      <w:r w:rsidRPr="00500B96">
        <w:rPr>
          <w:b/>
          <w:bCs/>
        </w:rPr>
        <w:t>RFE API</w:t>
      </w:r>
    </w:p>
    <w:p w14:paraId="00F5ACAF" w14:textId="4E954EE5" w:rsidR="006445FC" w:rsidRDefault="006445FC" w:rsidP="006445FC">
      <w:pPr>
        <w:pStyle w:val="Body"/>
        <w:ind w:left="-522"/>
      </w:pPr>
      <w:r w:rsidRPr="00500B96">
        <w:t>*</w:t>
      </w:r>
      <w:r>
        <w:t xml:space="preserve"> </w:t>
      </w:r>
      <w:r w:rsidR="008931C4">
        <w:t xml:space="preserve">New API </w:t>
      </w:r>
      <w:proofErr w:type="spellStart"/>
      <w:r w:rsidR="008931C4" w:rsidRPr="00D37D2E">
        <w:rPr>
          <w:i/>
          <w:iCs/>
        </w:rPr>
        <w:t>rfe_configureInterrupt</w:t>
      </w:r>
      <w:proofErr w:type="spellEnd"/>
      <w:r w:rsidR="008931C4" w:rsidRPr="00D37D2E">
        <w:rPr>
          <w:i/>
          <w:iCs/>
        </w:rPr>
        <w:t>()</w:t>
      </w:r>
      <w:r w:rsidR="008931C4">
        <w:t xml:space="preserve"> added to allow RFE Driver to be used with RFE Firmware interrupt support</w:t>
      </w:r>
      <w:r w:rsidR="00622C2A">
        <w:t>.</w:t>
      </w:r>
    </w:p>
    <w:p w14:paraId="3FC35BAE" w14:textId="296E8E60" w:rsidR="000D5675" w:rsidRPr="008931C4" w:rsidRDefault="000D5675" w:rsidP="006445FC">
      <w:pPr>
        <w:pStyle w:val="Body"/>
        <w:ind w:left="-522"/>
      </w:pPr>
      <w:r>
        <w:t xml:space="preserve">* </w:t>
      </w:r>
      <w:r w:rsidR="00B63C1D" w:rsidRPr="00B63C1D">
        <w:t>With ES2, LLDO 0.9 v safety monitor from RFE digital reports fault(s) directly to RTS FCCU instead of RFE FCCU</w:t>
      </w:r>
      <w:r w:rsidR="00B63C1D">
        <w:t>. As a consequence, t</w:t>
      </w:r>
      <w:r>
        <w:t xml:space="preserve">wo </w:t>
      </w:r>
      <w:proofErr w:type="spellStart"/>
      <w:r>
        <w:t>FuSa</w:t>
      </w:r>
      <w:proofErr w:type="spellEnd"/>
      <w:r>
        <w:t xml:space="preserve"> faults, </w:t>
      </w:r>
      <w:r w:rsidRPr="000D5675">
        <w:t xml:space="preserve">fuSaFault_R2_sm41_ov_ldo_dig and fuSaFault_R2_sm41_uv_ldo_dig are removed from </w:t>
      </w:r>
      <w:proofErr w:type="spellStart"/>
      <w:r w:rsidRPr="000D5675">
        <w:t>FuSa</w:t>
      </w:r>
      <w:proofErr w:type="spellEnd"/>
      <w:r w:rsidRPr="000D5675">
        <w:t xml:space="preserve"> fault list. </w:t>
      </w:r>
      <w:proofErr w:type="spellStart"/>
      <w:r w:rsidRPr="000D5675">
        <w:t>FuSa</w:t>
      </w:r>
      <w:proofErr w:type="spellEnd"/>
      <w:r w:rsidRPr="000D5675">
        <w:t xml:space="preserve"> fault count has been reduced from 14 to 12 in </w:t>
      </w:r>
      <w:proofErr w:type="spellStart"/>
      <w:r w:rsidRPr="000D5675">
        <w:t>rfe_error.h</w:t>
      </w:r>
      <w:proofErr w:type="spellEnd"/>
      <w:r w:rsidR="00622C2A">
        <w:t>.</w:t>
      </w:r>
    </w:p>
    <w:p w14:paraId="759E048C" w14:textId="375FA0D7" w:rsidR="000D5675" w:rsidRPr="000D5675" w:rsidRDefault="000D5675" w:rsidP="000D5675">
      <w:pPr>
        <w:pStyle w:val="Body"/>
        <w:ind w:left="-522"/>
      </w:pPr>
      <w:r>
        <w:t xml:space="preserve">* </w:t>
      </w:r>
      <w:r w:rsidR="00622C2A" w:rsidRPr="00622C2A">
        <w:t xml:space="preserve">Enumerated value added to </w:t>
      </w:r>
      <w:proofErr w:type="spellStart"/>
      <w:r w:rsidR="00622C2A" w:rsidRPr="00622C2A">
        <w:t>rfe_effectiveSamplingFrequency_t</w:t>
      </w:r>
      <w:proofErr w:type="spellEnd"/>
      <w:r w:rsidR="00622C2A" w:rsidRPr="00622C2A">
        <w:t xml:space="preserve"> enumerated data type in Chirp Profile Section</w:t>
      </w:r>
      <w:r w:rsidR="00622C2A">
        <w:t>.</w:t>
      </w:r>
    </w:p>
    <w:p w14:paraId="4E7D3084" w14:textId="77777777" w:rsidR="00DC4209" w:rsidRDefault="00DC4209" w:rsidP="006445FC">
      <w:pPr>
        <w:pStyle w:val="Body"/>
        <w:ind w:left="-1080" w:firstLine="297"/>
        <w:rPr>
          <w:b/>
          <w:bCs/>
        </w:rPr>
      </w:pPr>
    </w:p>
    <w:p w14:paraId="343B29A8" w14:textId="5E5DC5E1" w:rsidR="006445FC" w:rsidRPr="00500B96" w:rsidRDefault="006445FC" w:rsidP="006445FC">
      <w:pPr>
        <w:pStyle w:val="Body"/>
        <w:ind w:left="-1080" w:firstLine="297"/>
        <w:rPr>
          <w:b/>
          <w:bCs/>
        </w:rPr>
      </w:pPr>
      <w:r w:rsidRPr="00500B96">
        <w:rPr>
          <w:b/>
          <w:bCs/>
        </w:rPr>
        <w:t>RFE Configuration</w:t>
      </w:r>
    </w:p>
    <w:p w14:paraId="5CB9D8D6" w14:textId="31C0695C" w:rsidR="006445FC" w:rsidRDefault="006445FC" w:rsidP="006445FC">
      <w:pPr>
        <w:pStyle w:val="Body"/>
        <w:ind w:left="-522"/>
      </w:pPr>
      <w:r w:rsidRPr="00500B96">
        <w:t xml:space="preserve">* </w:t>
      </w:r>
      <w:r w:rsidR="00622C2A">
        <w:rPr>
          <w:color w:val="333333"/>
          <w:sz w:val="21"/>
          <w:szCs w:val="21"/>
          <w:shd w:val="clear" w:color="auto" w:fill="FFFFFF"/>
        </w:rPr>
        <w:t xml:space="preserve">Enumerated value added to </w:t>
      </w:r>
      <w:proofErr w:type="spellStart"/>
      <w:r w:rsidR="00622C2A">
        <w:rPr>
          <w:color w:val="333333"/>
          <w:sz w:val="21"/>
          <w:szCs w:val="21"/>
          <w:shd w:val="clear" w:color="auto" w:fill="FFFFFF"/>
        </w:rPr>
        <w:t>rfe_effectiveSamplingFrequency_t</w:t>
      </w:r>
      <w:proofErr w:type="spellEnd"/>
      <w:r w:rsidR="00622C2A">
        <w:rPr>
          <w:color w:val="333333"/>
          <w:sz w:val="21"/>
          <w:szCs w:val="21"/>
          <w:shd w:val="clear" w:color="auto" w:fill="FFFFFF"/>
        </w:rPr>
        <w:t xml:space="preserve"> enumerated data type in Chirp Profile Section</w:t>
      </w:r>
      <w:r w:rsidR="00622C2A">
        <w:t>.</w:t>
      </w:r>
      <w:r w:rsidR="000D5675">
        <w:t xml:space="preserve"> </w:t>
      </w:r>
      <w:r w:rsidR="00E82E92">
        <w:fldChar w:fldCharType="begin"/>
      </w:r>
      <w:r w:rsidR="00E82E92">
        <w:instrText xml:space="preserve"> REF _Ref138501961 \h </w:instrText>
      </w:r>
      <w:r w:rsidR="00E82E92">
        <w:fldChar w:fldCharType="separate"/>
      </w:r>
      <w:r w:rsidR="00291864">
        <w:t xml:space="preserve">Table </w:t>
      </w:r>
      <w:r w:rsidR="00291864">
        <w:rPr>
          <w:noProof/>
        </w:rPr>
        <w:t>3</w:t>
      </w:r>
      <w:r w:rsidR="00E82E92">
        <w:fldChar w:fldCharType="end"/>
      </w:r>
      <w:r w:rsidR="00E82E92">
        <w:t xml:space="preserve"> </w:t>
      </w:r>
      <w:r w:rsidR="000D5675" w:rsidRPr="000D5675">
        <w:t>section sizes shown below</w:t>
      </w:r>
      <w:r w:rsidR="000D5675">
        <w:t>:</w:t>
      </w:r>
    </w:p>
    <w:p w14:paraId="2DF1F148" w14:textId="2278FC67" w:rsidR="00DC4209" w:rsidRDefault="00DC4209" w:rsidP="006445FC">
      <w:pPr>
        <w:pStyle w:val="Body"/>
        <w:ind w:left="-522"/>
      </w:pPr>
    </w:p>
    <w:p w14:paraId="1677D1AA" w14:textId="1E2279F4" w:rsidR="00DC4209" w:rsidRDefault="00DC4209" w:rsidP="006445FC">
      <w:pPr>
        <w:pStyle w:val="Body"/>
        <w:ind w:left="-522"/>
      </w:pPr>
    </w:p>
    <w:p w14:paraId="2BAD4B8D" w14:textId="77777777" w:rsidR="00412EAF" w:rsidRDefault="00412EAF" w:rsidP="006445FC">
      <w:pPr>
        <w:pStyle w:val="Body"/>
        <w:ind w:left="-522"/>
      </w:pPr>
    </w:p>
    <w:tbl>
      <w:tblPr>
        <w:tblStyle w:val="TableGrid"/>
        <w:tblW w:w="0" w:type="auto"/>
        <w:tblInd w:w="-522" w:type="dxa"/>
        <w:tblLook w:val="04A0" w:firstRow="1" w:lastRow="0" w:firstColumn="1" w:lastColumn="0" w:noHBand="0" w:noVBand="1"/>
      </w:tblPr>
      <w:tblGrid>
        <w:gridCol w:w="1806"/>
        <w:gridCol w:w="1121"/>
        <w:gridCol w:w="2268"/>
        <w:gridCol w:w="2699"/>
      </w:tblGrid>
      <w:tr w:rsidR="00DC4209" w14:paraId="5384C8DB" w14:textId="77777777" w:rsidTr="00DC4209">
        <w:trPr>
          <w:trHeight w:val="842"/>
        </w:trPr>
        <w:tc>
          <w:tcPr>
            <w:tcW w:w="1806" w:type="dxa"/>
          </w:tcPr>
          <w:p w14:paraId="05929B9D" w14:textId="326B0692" w:rsidR="00DC4209" w:rsidRDefault="00DC4209" w:rsidP="006445FC">
            <w:pPr>
              <w:pStyle w:val="Body"/>
            </w:pPr>
            <w:r>
              <w:t>Section</w:t>
            </w:r>
          </w:p>
        </w:tc>
        <w:tc>
          <w:tcPr>
            <w:tcW w:w="1121" w:type="dxa"/>
          </w:tcPr>
          <w:p w14:paraId="64689187" w14:textId="31A4FBCD" w:rsidR="00DC4209" w:rsidRDefault="00DC4209" w:rsidP="006445FC">
            <w:pPr>
              <w:pStyle w:val="Body"/>
            </w:pPr>
            <w:r>
              <w:t>Amount</w:t>
            </w:r>
          </w:p>
        </w:tc>
        <w:tc>
          <w:tcPr>
            <w:tcW w:w="2268" w:type="dxa"/>
          </w:tcPr>
          <w:p w14:paraId="0CDDB0B8" w14:textId="77777777" w:rsidR="00DC4209" w:rsidRDefault="00DC4209" w:rsidP="006445FC">
            <w:pPr>
              <w:pStyle w:val="Body"/>
            </w:pPr>
            <w:r>
              <w:t xml:space="preserve">Size in release 0.8.15 </w:t>
            </w:r>
          </w:p>
          <w:p w14:paraId="1AA3CA6D" w14:textId="4B8A1F40" w:rsidR="00DC4209" w:rsidRDefault="00DC4209" w:rsidP="006445FC">
            <w:pPr>
              <w:pStyle w:val="Body"/>
            </w:pPr>
            <w:r>
              <w:t>(in bytes)</w:t>
            </w:r>
          </w:p>
        </w:tc>
        <w:tc>
          <w:tcPr>
            <w:tcW w:w="2699" w:type="dxa"/>
          </w:tcPr>
          <w:p w14:paraId="18997E08" w14:textId="69C0F117" w:rsidR="00DC4209" w:rsidRDefault="00DC4209" w:rsidP="006445FC">
            <w:pPr>
              <w:pStyle w:val="Body"/>
            </w:pPr>
            <w:r>
              <w:t>New size as per release 0.8.16 (in bytes)</w:t>
            </w:r>
          </w:p>
        </w:tc>
      </w:tr>
      <w:tr w:rsidR="00DC4209" w14:paraId="222ED42E" w14:textId="77777777" w:rsidTr="00DC4209">
        <w:tc>
          <w:tcPr>
            <w:tcW w:w="1806" w:type="dxa"/>
          </w:tcPr>
          <w:p w14:paraId="281A4C22" w14:textId="276BE727" w:rsidR="00DC4209" w:rsidRDefault="00DC4209" w:rsidP="006445FC">
            <w:pPr>
              <w:pStyle w:val="Body"/>
            </w:pPr>
            <w:r w:rsidRPr="00DC4209">
              <w:t>metadata</w:t>
            </w:r>
          </w:p>
        </w:tc>
        <w:tc>
          <w:tcPr>
            <w:tcW w:w="1121" w:type="dxa"/>
          </w:tcPr>
          <w:p w14:paraId="13E76E46" w14:textId="72F79FDF" w:rsidR="00DC4209" w:rsidRDefault="00DC4209" w:rsidP="00D37D2E">
            <w:pPr>
              <w:pStyle w:val="Body"/>
              <w:jc w:val="center"/>
            </w:pPr>
            <w:r>
              <w:t>1</w:t>
            </w:r>
          </w:p>
        </w:tc>
        <w:tc>
          <w:tcPr>
            <w:tcW w:w="2268" w:type="dxa"/>
          </w:tcPr>
          <w:p w14:paraId="307E3691" w14:textId="2E0BC724" w:rsidR="00DC4209" w:rsidRDefault="00DC4209" w:rsidP="00D37D2E">
            <w:pPr>
              <w:pStyle w:val="Body"/>
              <w:jc w:val="center"/>
            </w:pPr>
            <w:r>
              <w:t>5</w:t>
            </w:r>
          </w:p>
        </w:tc>
        <w:tc>
          <w:tcPr>
            <w:tcW w:w="2699" w:type="dxa"/>
          </w:tcPr>
          <w:p w14:paraId="750028EC" w14:textId="5527E346" w:rsidR="00DC4209" w:rsidRDefault="00DC4209" w:rsidP="00D37D2E">
            <w:pPr>
              <w:pStyle w:val="Body"/>
              <w:jc w:val="center"/>
            </w:pPr>
            <w:r>
              <w:t>8</w:t>
            </w:r>
          </w:p>
        </w:tc>
      </w:tr>
      <w:tr w:rsidR="00DC4209" w14:paraId="0FE885C2" w14:textId="77777777" w:rsidTr="00DC4209">
        <w:tc>
          <w:tcPr>
            <w:tcW w:w="1806" w:type="dxa"/>
          </w:tcPr>
          <w:p w14:paraId="798EB8A8" w14:textId="4D2E4848" w:rsidR="00DC4209" w:rsidRDefault="00DC4209" w:rsidP="006445FC">
            <w:pPr>
              <w:pStyle w:val="Body"/>
            </w:pPr>
            <w:r w:rsidRPr="00DC4209">
              <w:t>general</w:t>
            </w:r>
          </w:p>
        </w:tc>
        <w:tc>
          <w:tcPr>
            <w:tcW w:w="1121" w:type="dxa"/>
          </w:tcPr>
          <w:p w14:paraId="734EFDF6" w14:textId="15D1096C" w:rsidR="00DC4209" w:rsidRDefault="00DC4209" w:rsidP="00D37D2E">
            <w:pPr>
              <w:pStyle w:val="Body"/>
              <w:jc w:val="center"/>
            </w:pPr>
            <w:r>
              <w:t>1</w:t>
            </w:r>
          </w:p>
        </w:tc>
        <w:tc>
          <w:tcPr>
            <w:tcW w:w="2268" w:type="dxa"/>
          </w:tcPr>
          <w:p w14:paraId="3871CD2A" w14:textId="5CB5326F" w:rsidR="00DC4209" w:rsidRDefault="00DC4209" w:rsidP="00D37D2E">
            <w:pPr>
              <w:pStyle w:val="Body"/>
              <w:jc w:val="center"/>
            </w:pPr>
            <w:r>
              <w:t>11</w:t>
            </w:r>
          </w:p>
        </w:tc>
        <w:tc>
          <w:tcPr>
            <w:tcW w:w="2699" w:type="dxa"/>
          </w:tcPr>
          <w:p w14:paraId="00D89569" w14:textId="3BE2D938" w:rsidR="00DC4209" w:rsidRDefault="00DC4209" w:rsidP="00D37D2E">
            <w:pPr>
              <w:pStyle w:val="Body"/>
              <w:jc w:val="center"/>
            </w:pPr>
            <w:r>
              <w:t>44</w:t>
            </w:r>
          </w:p>
        </w:tc>
      </w:tr>
      <w:tr w:rsidR="00DC4209" w14:paraId="0E2398F4" w14:textId="77777777" w:rsidTr="00DC4209">
        <w:tc>
          <w:tcPr>
            <w:tcW w:w="1806" w:type="dxa"/>
          </w:tcPr>
          <w:p w14:paraId="6660282F" w14:textId="1993EE45" w:rsidR="00DC4209" w:rsidRDefault="00DC4209" w:rsidP="006445FC">
            <w:pPr>
              <w:pStyle w:val="Body"/>
            </w:pPr>
            <w:proofErr w:type="spellStart"/>
            <w:r w:rsidRPr="00DC4209">
              <w:t>monitorAndSafety</w:t>
            </w:r>
            <w:proofErr w:type="spellEnd"/>
          </w:p>
        </w:tc>
        <w:tc>
          <w:tcPr>
            <w:tcW w:w="1121" w:type="dxa"/>
          </w:tcPr>
          <w:p w14:paraId="11F28E12" w14:textId="65DB09D9" w:rsidR="00DC4209" w:rsidRDefault="00DC4209" w:rsidP="00D37D2E">
            <w:pPr>
              <w:pStyle w:val="Body"/>
              <w:jc w:val="center"/>
            </w:pPr>
            <w:r>
              <w:t>1</w:t>
            </w:r>
          </w:p>
        </w:tc>
        <w:tc>
          <w:tcPr>
            <w:tcW w:w="2268" w:type="dxa"/>
          </w:tcPr>
          <w:p w14:paraId="2141156B" w14:textId="15D29381" w:rsidR="00DC4209" w:rsidRDefault="00DC4209" w:rsidP="00D37D2E">
            <w:pPr>
              <w:pStyle w:val="Body"/>
              <w:jc w:val="center"/>
            </w:pPr>
            <w:r>
              <w:t>149</w:t>
            </w:r>
          </w:p>
        </w:tc>
        <w:tc>
          <w:tcPr>
            <w:tcW w:w="2699" w:type="dxa"/>
          </w:tcPr>
          <w:p w14:paraId="58DF6B48" w14:textId="0FD7EE98" w:rsidR="00DC4209" w:rsidRDefault="00DC4209" w:rsidP="00D37D2E">
            <w:pPr>
              <w:pStyle w:val="Body"/>
              <w:jc w:val="center"/>
            </w:pPr>
            <w:r>
              <w:t>164</w:t>
            </w:r>
          </w:p>
        </w:tc>
      </w:tr>
      <w:tr w:rsidR="00DC4209" w14:paraId="2DCC12AB" w14:textId="77777777" w:rsidTr="00DC4209">
        <w:tc>
          <w:tcPr>
            <w:tcW w:w="1806" w:type="dxa"/>
          </w:tcPr>
          <w:p w14:paraId="06AF7C6B" w14:textId="3A213A91" w:rsidR="00DC4209" w:rsidRDefault="00DC4209" w:rsidP="006445FC">
            <w:pPr>
              <w:pStyle w:val="Body"/>
            </w:pPr>
            <w:proofErr w:type="spellStart"/>
            <w:r w:rsidRPr="00DC4209">
              <w:t>radarCycle</w:t>
            </w:r>
            <w:proofErr w:type="spellEnd"/>
          </w:p>
        </w:tc>
        <w:tc>
          <w:tcPr>
            <w:tcW w:w="1121" w:type="dxa"/>
          </w:tcPr>
          <w:p w14:paraId="1544DC0E" w14:textId="79E30355" w:rsidR="00DC4209" w:rsidRDefault="00DC4209" w:rsidP="00D37D2E">
            <w:pPr>
              <w:pStyle w:val="Body"/>
              <w:jc w:val="center"/>
            </w:pPr>
            <w:r>
              <w:t>1</w:t>
            </w:r>
          </w:p>
        </w:tc>
        <w:tc>
          <w:tcPr>
            <w:tcW w:w="2268" w:type="dxa"/>
          </w:tcPr>
          <w:p w14:paraId="0DBACDFF" w14:textId="0E125E5D" w:rsidR="00DC4209" w:rsidRDefault="00DC4209" w:rsidP="00D37D2E">
            <w:pPr>
              <w:pStyle w:val="Body"/>
              <w:jc w:val="center"/>
            </w:pPr>
            <w:r>
              <w:t>55</w:t>
            </w:r>
          </w:p>
        </w:tc>
        <w:tc>
          <w:tcPr>
            <w:tcW w:w="2699" w:type="dxa"/>
          </w:tcPr>
          <w:p w14:paraId="527D58FF" w14:textId="72B4AF48" w:rsidR="00DC4209" w:rsidRDefault="00DC4209" w:rsidP="00D37D2E">
            <w:pPr>
              <w:pStyle w:val="Body"/>
              <w:jc w:val="center"/>
            </w:pPr>
            <w:r>
              <w:t>72</w:t>
            </w:r>
          </w:p>
        </w:tc>
      </w:tr>
      <w:tr w:rsidR="00DC4209" w14:paraId="6D46A9C0" w14:textId="77777777" w:rsidTr="00D37D2E">
        <w:tc>
          <w:tcPr>
            <w:tcW w:w="1806" w:type="dxa"/>
          </w:tcPr>
          <w:p w14:paraId="576CA4C0" w14:textId="6F0079C0" w:rsidR="00DC4209" w:rsidRPr="00DC4209" w:rsidRDefault="00DC4209" w:rsidP="006445FC">
            <w:pPr>
              <w:pStyle w:val="Body"/>
            </w:pPr>
            <w:proofErr w:type="spellStart"/>
            <w:r w:rsidRPr="00DC4209">
              <w:t>chirpSequence</w:t>
            </w:r>
            <w:proofErr w:type="spellEnd"/>
          </w:p>
        </w:tc>
        <w:tc>
          <w:tcPr>
            <w:tcW w:w="1121" w:type="dxa"/>
          </w:tcPr>
          <w:p w14:paraId="7DF94CD6" w14:textId="444C3735" w:rsidR="00DC4209" w:rsidRDefault="00DC4209" w:rsidP="00D37D2E">
            <w:pPr>
              <w:pStyle w:val="Body"/>
              <w:jc w:val="center"/>
            </w:pPr>
            <w:r>
              <w:t>8</w:t>
            </w:r>
          </w:p>
        </w:tc>
        <w:tc>
          <w:tcPr>
            <w:tcW w:w="2268" w:type="dxa"/>
          </w:tcPr>
          <w:p w14:paraId="6005ADF1" w14:textId="57B5FC70" w:rsidR="00DC4209" w:rsidRDefault="00DC4209" w:rsidP="00D37D2E">
            <w:pPr>
              <w:pStyle w:val="Body"/>
              <w:jc w:val="center"/>
            </w:pPr>
            <w:r>
              <w:t>26</w:t>
            </w:r>
          </w:p>
        </w:tc>
        <w:tc>
          <w:tcPr>
            <w:tcW w:w="2699" w:type="dxa"/>
          </w:tcPr>
          <w:p w14:paraId="54EEEEA9" w14:textId="3D16C6E4" w:rsidR="00DC4209" w:rsidRDefault="00DC4209" w:rsidP="00D37D2E">
            <w:pPr>
              <w:pStyle w:val="Body"/>
              <w:jc w:val="center"/>
            </w:pPr>
            <w:r>
              <w:t>36</w:t>
            </w:r>
          </w:p>
        </w:tc>
      </w:tr>
      <w:tr w:rsidR="00DC4209" w14:paraId="03EEE509" w14:textId="77777777" w:rsidTr="00D37D2E">
        <w:tc>
          <w:tcPr>
            <w:tcW w:w="1806" w:type="dxa"/>
          </w:tcPr>
          <w:p w14:paraId="7AE877FD" w14:textId="5A5E1A90" w:rsidR="00DC4209" w:rsidRPr="00DC4209" w:rsidRDefault="00DC4209" w:rsidP="006445FC">
            <w:pPr>
              <w:pStyle w:val="Body"/>
            </w:pPr>
            <w:proofErr w:type="spellStart"/>
            <w:r w:rsidRPr="00DC4209">
              <w:t>chirpProfile</w:t>
            </w:r>
            <w:proofErr w:type="spellEnd"/>
          </w:p>
        </w:tc>
        <w:tc>
          <w:tcPr>
            <w:tcW w:w="1121" w:type="dxa"/>
          </w:tcPr>
          <w:p w14:paraId="4350245D" w14:textId="193D2D60" w:rsidR="00DC4209" w:rsidRDefault="00DC4209" w:rsidP="00D37D2E">
            <w:pPr>
              <w:pStyle w:val="Body"/>
              <w:jc w:val="center"/>
            </w:pPr>
            <w:r>
              <w:t>8</w:t>
            </w:r>
          </w:p>
        </w:tc>
        <w:tc>
          <w:tcPr>
            <w:tcW w:w="2268" w:type="dxa"/>
          </w:tcPr>
          <w:p w14:paraId="748FDC93" w14:textId="51FECD63" w:rsidR="00DC4209" w:rsidRDefault="00DC4209" w:rsidP="00D37D2E">
            <w:pPr>
              <w:pStyle w:val="Body"/>
              <w:jc w:val="center"/>
            </w:pPr>
            <w:r>
              <w:t>38</w:t>
            </w:r>
          </w:p>
        </w:tc>
        <w:tc>
          <w:tcPr>
            <w:tcW w:w="2699" w:type="dxa"/>
          </w:tcPr>
          <w:p w14:paraId="4E0DD69B" w14:textId="3486EBD5" w:rsidR="00DC4209" w:rsidRDefault="00DC4209" w:rsidP="00D37D2E">
            <w:pPr>
              <w:pStyle w:val="Body"/>
              <w:keepNext/>
              <w:jc w:val="center"/>
            </w:pPr>
            <w:r>
              <w:t>56</w:t>
            </w:r>
          </w:p>
        </w:tc>
      </w:tr>
    </w:tbl>
    <w:p w14:paraId="38B65497" w14:textId="607148E3" w:rsidR="00DC4209" w:rsidRDefault="00E82E92" w:rsidP="00D37D2E">
      <w:pPr>
        <w:pStyle w:val="Caption"/>
      </w:pPr>
      <w:bookmarkStart w:id="31" w:name="_Ref138501961"/>
      <w:r>
        <w:t xml:space="preserve">Table </w:t>
      </w:r>
      <w:r>
        <w:fldChar w:fldCharType="begin"/>
      </w:r>
      <w:r>
        <w:instrText xml:space="preserve"> SEQ Table \* ARABIC </w:instrText>
      </w:r>
      <w:r>
        <w:fldChar w:fldCharType="separate"/>
      </w:r>
      <w:r w:rsidR="00291864">
        <w:rPr>
          <w:noProof/>
        </w:rPr>
        <w:t>3</w:t>
      </w:r>
      <w:r>
        <w:fldChar w:fldCharType="end"/>
      </w:r>
      <w:bookmarkEnd w:id="31"/>
      <w:r>
        <w:rPr>
          <w:lang w:val="en-IN"/>
        </w:rPr>
        <w:t>: Updated section sizes as per the new configuration</w:t>
      </w:r>
    </w:p>
    <w:p w14:paraId="4166AAC3" w14:textId="34963D30" w:rsidR="000D5675" w:rsidRDefault="008931C4" w:rsidP="008931C4">
      <w:pPr>
        <w:pStyle w:val="Body"/>
        <w:ind w:left="-522"/>
      </w:pPr>
      <w:r>
        <w:t xml:space="preserve">* </w:t>
      </w:r>
      <w:r w:rsidR="000D5675">
        <w:t xml:space="preserve">RFE Config Tool adapted to support 1kB </w:t>
      </w:r>
      <w:proofErr w:type="spellStart"/>
      <w:r w:rsidR="000D5675">
        <w:t>rfeCfg</w:t>
      </w:r>
      <w:proofErr w:type="spellEnd"/>
      <w:r w:rsidR="000D5675">
        <w:t xml:space="preserve"> Structure</w:t>
      </w:r>
      <w:r w:rsidR="00622C2A">
        <w:t>.</w:t>
      </w:r>
    </w:p>
    <w:p w14:paraId="26CEE653" w14:textId="213D7137" w:rsidR="008931C4" w:rsidRPr="00500B96" w:rsidRDefault="000D5675" w:rsidP="008931C4">
      <w:pPr>
        <w:pStyle w:val="Body"/>
        <w:ind w:left="-522"/>
      </w:pPr>
      <w:r>
        <w:t xml:space="preserve">* </w:t>
      </w:r>
      <w:r w:rsidR="008931C4" w:rsidRPr="008931C4">
        <w:t xml:space="preserve">Fast-Reset Duration and Delay are moved from </w:t>
      </w:r>
      <w:proofErr w:type="spellStart"/>
      <w:r w:rsidR="008931C4" w:rsidRPr="008931C4">
        <w:t>ChirpSequence</w:t>
      </w:r>
      <w:proofErr w:type="spellEnd"/>
      <w:r w:rsidR="008931C4" w:rsidRPr="008931C4">
        <w:t xml:space="preserve"> Section to Profile Section.</w:t>
      </w:r>
      <w:r w:rsidR="008931C4">
        <w:t xml:space="preserve"> </w:t>
      </w:r>
      <w:r w:rsidR="008931C4" w:rsidRPr="008931C4">
        <w:t>Fast-Reset Enable remains to be at chirp sequence level</w:t>
      </w:r>
      <w:r w:rsidR="00622C2A">
        <w:t>.</w:t>
      </w:r>
    </w:p>
    <w:p w14:paraId="60C07C88" w14:textId="5E4A2F9D" w:rsidR="006445FC" w:rsidRPr="00500B96" w:rsidRDefault="006445FC" w:rsidP="006445FC">
      <w:pPr>
        <w:pStyle w:val="Body"/>
        <w:rPr>
          <w:u w:val="single"/>
        </w:rPr>
      </w:pPr>
    </w:p>
    <w:p w14:paraId="537651BC" w14:textId="58A8A3B7" w:rsidR="006445FC" w:rsidRPr="00500B96" w:rsidRDefault="006445FC" w:rsidP="006445FC">
      <w:pPr>
        <w:pStyle w:val="Body"/>
        <w:ind w:left="-1080" w:firstLine="297"/>
        <w:rPr>
          <w:b/>
          <w:bCs/>
        </w:rPr>
      </w:pPr>
      <w:r w:rsidRPr="00500B96">
        <w:rPr>
          <w:b/>
          <w:bCs/>
        </w:rPr>
        <w:t>RFE Applications</w:t>
      </w:r>
    </w:p>
    <w:p w14:paraId="69373803" w14:textId="3344F432" w:rsidR="006445FC" w:rsidRDefault="006445FC" w:rsidP="006445FC">
      <w:pPr>
        <w:pStyle w:val="Body"/>
        <w:ind w:left="-522"/>
      </w:pPr>
      <w:r w:rsidRPr="00500B96">
        <w:t>*</w:t>
      </w:r>
      <w:r>
        <w:t xml:space="preserve"> Adapted the Applications to be compatible with ES2 along with modifications in CMM scripts</w:t>
      </w:r>
      <w:r w:rsidR="00622C2A">
        <w:t>.</w:t>
      </w:r>
    </w:p>
    <w:p w14:paraId="586AFD88" w14:textId="54AC489B" w:rsidR="006445FC" w:rsidRDefault="006445FC" w:rsidP="006445FC">
      <w:pPr>
        <w:pStyle w:val="Body"/>
        <w:ind w:left="-522"/>
      </w:pPr>
      <w:r>
        <w:t>* Additional Example application added to demonstrate the interrupt feature</w:t>
      </w:r>
      <w:r w:rsidR="00622C2A">
        <w:t>.</w:t>
      </w:r>
    </w:p>
    <w:p w14:paraId="1D497867" w14:textId="659988C1" w:rsidR="008931C4" w:rsidRDefault="006445FC" w:rsidP="008931C4">
      <w:pPr>
        <w:pStyle w:val="Body"/>
        <w:ind w:left="-522"/>
      </w:pPr>
      <w:r>
        <w:t xml:space="preserve">* Restructured the </w:t>
      </w:r>
      <w:proofErr w:type="spellStart"/>
      <w:r>
        <w:t>rfeDrivers</w:t>
      </w:r>
      <w:proofErr w:type="spellEnd"/>
      <w:r>
        <w:t xml:space="preserve"> folder to avoid duplication and bring in more commonality across  example apps</w:t>
      </w:r>
      <w:r w:rsidR="00622C2A">
        <w:t>.</w:t>
      </w:r>
    </w:p>
    <w:p w14:paraId="3EE7F661" w14:textId="77777777" w:rsidR="008931C4" w:rsidRDefault="008931C4" w:rsidP="008931C4">
      <w:pPr>
        <w:pStyle w:val="Body"/>
        <w:ind w:left="-522"/>
      </w:pPr>
    </w:p>
    <w:p w14:paraId="0A5B26D2" w14:textId="77C1D88F" w:rsidR="008931C4" w:rsidRPr="00500B96" w:rsidRDefault="008931C4" w:rsidP="00D37D2E">
      <w:pPr>
        <w:pStyle w:val="Body"/>
        <w:ind w:left="-522"/>
      </w:pPr>
      <w:r w:rsidRPr="00500B96">
        <w:t>Refer to RFE SW Reference Manual for the details.</w:t>
      </w:r>
    </w:p>
    <w:p w14:paraId="2940AE3F" w14:textId="77777777" w:rsidR="006445FC" w:rsidRDefault="006445FC" w:rsidP="00D37D2E">
      <w:pPr>
        <w:pStyle w:val="Heading3"/>
        <w:numPr>
          <w:ilvl w:val="0"/>
          <w:numId w:val="0"/>
        </w:numPr>
        <w:ind w:left="-20"/>
      </w:pPr>
    </w:p>
    <w:p w14:paraId="5DF4E628" w14:textId="449C23A9" w:rsidR="00EF6C33" w:rsidRPr="00500B96" w:rsidRDefault="00EF6C33" w:rsidP="00EF6C33">
      <w:pPr>
        <w:pStyle w:val="Heading3"/>
      </w:pPr>
      <w:bookmarkStart w:id="32" w:name="_Toc146881627"/>
      <w:r w:rsidRPr="00151B78">
        <w:t xml:space="preserve">SAF85xx RFE SW </w:t>
      </w:r>
      <w:r w:rsidR="0047407A">
        <w:t>CD</w:t>
      </w:r>
      <w:r w:rsidRPr="00151B78">
        <w:t xml:space="preserve"> 0.8.1</w:t>
      </w:r>
      <w:r>
        <w:t>5</w:t>
      </w:r>
      <w:r w:rsidRPr="00151B78">
        <w:t xml:space="preserve"> D230</w:t>
      </w:r>
      <w:r>
        <w:t>428</w:t>
      </w:r>
      <w:bookmarkEnd w:id="32"/>
    </w:p>
    <w:p w14:paraId="172E6CE4" w14:textId="7F4EBEC6" w:rsidR="00EF6C33" w:rsidRPr="00500B96" w:rsidRDefault="00EF6C33" w:rsidP="00EF6C33">
      <w:pPr>
        <w:pStyle w:val="Body"/>
        <w:ind w:left="-1080" w:firstLine="297"/>
        <w:rPr>
          <w:b/>
          <w:bCs/>
        </w:rPr>
      </w:pPr>
      <w:r w:rsidRPr="00500B96">
        <w:rPr>
          <w:b/>
          <w:bCs/>
        </w:rPr>
        <w:t>RFE Documentation</w:t>
      </w:r>
    </w:p>
    <w:p w14:paraId="6B1430EE" w14:textId="097F27C7" w:rsidR="00EF6C33" w:rsidRPr="00500B96" w:rsidRDefault="00EF6C33" w:rsidP="00EF6C33">
      <w:pPr>
        <w:pStyle w:val="Body"/>
        <w:ind w:left="-522"/>
      </w:pPr>
      <w:r w:rsidRPr="00500B96">
        <w:t>* Updated to reflect the 0.8.1</w:t>
      </w:r>
      <w:r w:rsidR="0006649D">
        <w:t>5</w:t>
      </w:r>
      <w:r w:rsidRPr="00500B96">
        <w:t xml:space="preserve"> release content.</w:t>
      </w:r>
    </w:p>
    <w:p w14:paraId="00A60CF5" w14:textId="77777777" w:rsidR="00EF6C33" w:rsidRPr="00500B96" w:rsidRDefault="00EF6C33" w:rsidP="00EF6C33">
      <w:pPr>
        <w:pStyle w:val="Body"/>
        <w:ind w:left="-522"/>
      </w:pPr>
      <w:r w:rsidRPr="00500B96">
        <w:t>* RFE API profiling detailed and updated (profiling of API from RFE Driver code as measured from APP-A53).</w:t>
      </w:r>
    </w:p>
    <w:p w14:paraId="7D4BB518" w14:textId="5E0BAC61" w:rsidR="00EF6C33" w:rsidRPr="00500B96" w:rsidRDefault="00EF6C33" w:rsidP="00EF6C33">
      <w:pPr>
        <w:pStyle w:val="Body"/>
        <w:ind w:left="-1080" w:firstLine="297"/>
      </w:pPr>
      <w:r w:rsidRPr="00500B96">
        <w:rPr>
          <w:b/>
          <w:bCs/>
        </w:rPr>
        <w:t>RFE FW</w:t>
      </w:r>
    </w:p>
    <w:p w14:paraId="44C935A0" w14:textId="1CEB9EE9" w:rsidR="0006649D" w:rsidRDefault="00EF6C33" w:rsidP="0006649D">
      <w:pPr>
        <w:pStyle w:val="Body"/>
        <w:ind w:left="-522"/>
      </w:pPr>
      <w:r w:rsidRPr="00500B96">
        <w:lastRenderedPageBreak/>
        <w:t xml:space="preserve">*  </w:t>
      </w:r>
      <w:r w:rsidRPr="00500B96">
        <w:tab/>
      </w:r>
      <w:proofErr w:type="spellStart"/>
      <w:r w:rsidRPr="00500B96">
        <w:t>FuSa</w:t>
      </w:r>
      <w:proofErr w:type="spellEnd"/>
      <w:r w:rsidRPr="00500B96">
        <w:t xml:space="preserve"> Update</w:t>
      </w:r>
    </w:p>
    <w:p w14:paraId="6E25A29A" w14:textId="35C4DCD1" w:rsidR="0006649D" w:rsidRDefault="0006649D" w:rsidP="009D7ADC">
      <w:pPr>
        <w:pStyle w:val="Body"/>
      </w:pPr>
      <w:r w:rsidRPr="0006649D">
        <w:rPr>
          <w:sz w:val="18"/>
          <w:szCs w:val="18"/>
        </w:rPr>
        <w:t>Following</w:t>
      </w:r>
      <w:r w:rsidRPr="009D7ADC">
        <w:rPr>
          <w:sz w:val="18"/>
          <w:szCs w:val="18"/>
        </w:rPr>
        <w:t xml:space="preserve"> Fit 2 Added</w:t>
      </w:r>
    </w:p>
    <w:p w14:paraId="34DBD3EC" w14:textId="77777777" w:rsidR="0006649D" w:rsidRPr="009D7ADC" w:rsidRDefault="0006649D" w:rsidP="009D7ADC">
      <w:pPr>
        <w:pStyle w:val="Body"/>
        <w:ind w:firstLine="261"/>
        <w:rPr>
          <w:sz w:val="18"/>
          <w:szCs w:val="18"/>
        </w:rPr>
      </w:pPr>
      <w:r w:rsidRPr="009D7ADC">
        <w:rPr>
          <w:sz w:val="18"/>
          <w:szCs w:val="18"/>
        </w:rPr>
        <w:t>SM54_CHIRPPLL_RMS VCO Detector + Amplitude Monitor​</w:t>
      </w:r>
    </w:p>
    <w:p w14:paraId="705DE6D0" w14:textId="77777777" w:rsidR="0006649D" w:rsidRPr="009D7ADC" w:rsidRDefault="0006649D" w:rsidP="009D7ADC">
      <w:pPr>
        <w:pStyle w:val="Body"/>
        <w:ind w:firstLine="261"/>
        <w:rPr>
          <w:sz w:val="18"/>
          <w:szCs w:val="18"/>
        </w:rPr>
      </w:pPr>
      <w:r w:rsidRPr="009D7ADC">
        <w:rPr>
          <w:sz w:val="18"/>
          <w:szCs w:val="18"/>
        </w:rPr>
        <w:t>SM62_TE_LOCKSTEP​</w:t>
      </w:r>
    </w:p>
    <w:p w14:paraId="5D6CB0D9" w14:textId="77777777" w:rsidR="0006649D" w:rsidRPr="009D7ADC" w:rsidRDefault="0006649D" w:rsidP="009D7ADC">
      <w:pPr>
        <w:pStyle w:val="Body"/>
        <w:ind w:firstLine="261"/>
        <w:rPr>
          <w:sz w:val="18"/>
          <w:szCs w:val="18"/>
        </w:rPr>
      </w:pPr>
      <w:r w:rsidRPr="009D7ADC">
        <w:rPr>
          <w:sz w:val="18"/>
          <w:szCs w:val="18"/>
        </w:rPr>
        <w:t>SM64_ATB-ADC + SW​</w:t>
      </w:r>
    </w:p>
    <w:p w14:paraId="501F9FFF" w14:textId="667607C3" w:rsidR="0006649D" w:rsidRPr="009D7ADC" w:rsidRDefault="0006649D" w:rsidP="009D7ADC">
      <w:pPr>
        <w:pStyle w:val="Body"/>
        <w:ind w:firstLine="261"/>
        <w:rPr>
          <w:sz w:val="18"/>
          <w:szCs w:val="18"/>
        </w:rPr>
      </w:pPr>
      <w:r w:rsidRPr="009D7ADC">
        <w:rPr>
          <w:sz w:val="18"/>
          <w:szCs w:val="18"/>
        </w:rPr>
        <w:t>SM92_RFE_M7_CORE_SWT​</w:t>
      </w:r>
    </w:p>
    <w:p w14:paraId="48BCFEAC" w14:textId="61644A8E" w:rsidR="00EF6C33" w:rsidRDefault="00EF6C33" w:rsidP="00EF6C33">
      <w:pPr>
        <w:pStyle w:val="Body"/>
        <w:ind w:left="-261" w:firstLine="261"/>
        <w:rPr>
          <w:sz w:val="18"/>
          <w:szCs w:val="18"/>
        </w:rPr>
      </w:pPr>
      <w:r w:rsidRPr="00500B96">
        <w:rPr>
          <w:sz w:val="18"/>
          <w:szCs w:val="18"/>
        </w:rPr>
        <w:t>Safety Mechanisms validated</w:t>
      </w:r>
      <w:r>
        <w:rPr>
          <w:sz w:val="18"/>
          <w:szCs w:val="18"/>
        </w:rPr>
        <w:t xml:space="preserve"> (refer to section </w:t>
      </w:r>
      <w:r w:rsidR="009D7ADC">
        <w:rPr>
          <w:sz w:val="18"/>
          <w:szCs w:val="18"/>
        </w:rPr>
        <w:fldChar w:fldCharType="begin"/>
      </w:r>
      <w:r w:rsidR="009D7ADC">
        <w:rPr>
          <w:sz w:val="18"/>
          <w:szCs w:val="18"/>
        </w:rPr>
        <w:instrText xml:space="preserve"> REF _Ref125721422 \r \h </w:instrText>
      </w:r>
      <w:r w:rsidR="009D7ADC">
        <w:rPr>
          <w:sz w:val="18"/>
          <w:szCs w:val="18"/>
        </w:rPr>
      </w:r>
      <w:r w:rsidR="009D7ADC">
        <w:rPr>
          <w:sz w:val="18"/>
          <w:szCs w:val="18"/>
        </w:rPr>
        <w:fldChar w:fldCharType="separate"/>
      </w:r>
      <w:r w:rsidR="00291864">
        <w:rPr>
          <w:sz w:val="18"/>
          <w:szCs w:val="18"/>
        </w:rPr>
        <w:t>5</w:t>
      </w:r>
      <w:r w:rsidR="009D7ADC">
        <w:rPr>
          <w:sz w:val="18"/>
          <w:szCs w:val="18"/>
        </w:rPr>
        <w:fldChar w:fldCharType="end"/>
      </w:r>
      <w:r>
        <w:rPr>
          <w:sz w:val="18"/>
          <w:szCs w:val="18"/>
        </w:rPr>
        <w:t xml:space="preserve"> for the list of validated </w:t>
      </w:r>
      <w:proofErr w:type="spellStart"/>
      <w:r>
        <w:rPr>
          <w:sz w:val="18"/>
          <w:szCs w:val="18"/>
        </w:rPr>
        <w:t>FuSa</w:t>
      </w:r>
      <w:proofErr w:type="spellEnd"/>
      <w:r>
        <w:rPr>
          <w:sz w:val="18"/>
          <w:szCs w:val="18"/>
        </w:rPr>
        <w:t xml:space="preserve"> Faults)</w:t>
      </w:r>
    </w:p>
    <w:p w14:paraId="08228F4B" w14:textId="757C0E2D" w:rsidR="0006649D" w:rsidRPr="00500B96" w:rsidRDefault="0006649D" w:rsidP="009D7ADC">
      <w:pPr>
        <w:pStyle w:val="Body"/>
        <w:ind w:firstLine="261"/>
        <w:rPr>
          <w:sz w:val="18"/>
          <w:szCs w:val="18"/>
        </w:rPr>
      </w:pPr>
      <w:r w:rsidRPr="0006649D">
        <w:rPr>
          <w:sz w:val="18"/>
          <w:szCs w:val="18"/>
        </w:rPr>
        <w:t>SM98, SM204</w:t>
      </w:r>
      <w:r>
        <w:rPr>
          <w:sz w:val="18"/>
          <w:szCs w:val="18"/>
        </w:rPr>
        <w:t xml:space="preserve"> added</w:t>
      </w:r>
    </w:p>
    <w:p w14:paraId="0685BCBF" w14:textId="4D827104" w:rsidR="00EF6C33" w:rsidRDefault="00B4732B" w:rsidP="00B4732B">
      <w:pPr>
        <w:pStyle w:val="Body"/>
        <w:ind w:left="-522"/>
      </w:pPr>
      <w:r>
        <w:t>*  Updated RFE Init Error Codes</w:t>
      </w:r>
    </w:p>
    <w:p w14:paraId="14AE5B51" w14:textId="58899F0A" w:rsidR="00B4732B" w:rsidRPr="009D7ADC" w:rsidRDefault="00B4732B" w:rsidP="009D7ADC">
      <w:pPr>
        <w:pStyle w:val="Body"/>
        <w:rPr>
          <w:sz w:val="18"/>
          <w:szCs w:val="18"/>
        </w:rPr>
      </w:pPr>
      <w:r w:rsidRPr="009D7ADC">
        <w:rPr>
          <w:sz w:val="18"/>
          <w:szCs w:val="18"/>
        </w:rPr>
        <w:t xml:space="preserve">Power-up and initialization of RFE is done autonomously without RFE </w:t>
      </w:r>
      <w:r w:rsidR="000161E0">
        <w:rPr>
          <w:sz w:val="18"/>
          <w:szCs w:val="18"/>
        </w:rPr>
        <w:t>A</w:t>
      </w:r>
      <w:r w:rsidRPr="009D7ADC">
        <w:rPr>
          <w:sz w:val="18"/>
          <w:szCs w:val="18"/>
        </w:rPr>
        <w:t xml:space="preserve">bstract API control. During this stage RFE is self-starting the RFE FW which will power-up and initialize </w:t>
      </w:r>
      <w:r w:rsidR="002166F0">
        <w:rPr>
          <w:sz w:val="18"/>
          <w:szCs w:val="18"/>
        </w:rPr>
        <w:t>all the modules</w:t>
      </w:r>
      <w:r w:rsidRPr="009D7ADC">
        <w:rPr>
          <w:sz w:val="18"/>
          <w:szCs w:val="18"/>
        </w:rPr>
        <w:t>. The master clock generator (</w:t>
      </w:r>
      <w:proofErr w:type="spellStart"/>
      <w:r w:rsidRPr="009D7ADC">
        <w:rPr>
          <w:sz w:val="18"/>
          <w:szCs w:val="18"/>
        </w:rPr>
        <w:t>CLk</w:t>
      </w:r>
      <w:proofErr w:type="spellEnd"/>
      <w:r w:rsidRPr="009D7ADC">
        <w:rPr>
          <w:sz w:val="18"/>
          <w:szCs w:val="18"/>
        </w:rPr>
        <w:t xml:space="preserve"> PLL) will be started.</w:t>
      </w:r>
      <w:r>
        <w:rPr>
          <w:sz w:val="18"/>
          <w:szCs w:val="18"/>
        </w:rPr>
        <w:t xml:space="preserve"> </w:t>
      </w:r>
      <w:r w:rsidRPr="009D7ADC">
        <w:rPr>
          <w:sz w:val="18"/>
          <w:szCs w:val="18"/>
        </w:rPr>
        <w:t>​Upon CLK PLL lock, 0xC0DE0001 is written to RFE Sync Shared memory region (0x33fffff4). ​</w:t>
      </w:r>
    </w:p>
    <w:p w14:paraId="7FF1FD93" w14:textId="77777777" w:rsidR="00B4732B" w:rsidRPr="009D7ADC" w:rsidRDefault="00B4732B" w:rsidP="009D7ADC">
      <w:pPr>
        <w:pStyle w:val="Body"/>
        <w:rPr>
          <w:sz w:val="18"/>
          <w:szCs w:val="18"/>
        </w:rPr>
      </w:pPr>
      <w:r w:rsidRPr="009D7ADC">
        <w:rPr>
          <w:sz w:val="18"/>
          <w:szCs w:val="18"/>
        </w:rPr>
        <w:t>In case of error, 0xC0DE&lt;</w:t>
      </w:r>
      <w:proofErr w:type="spellStart"/>
      <w:r w:rsidRPr="009D7ADC">
        <w:rPr>
          <w:sz w:val="18"/>
          <w:szCs w:val="18"/>
        </w:rPr>
        <w:t>internalCode</w:t>
      </w:r>
      <w:proofErr w:type="spellEnd"/>
      <w:r w:rsidRPr="009D7ADC">
        <w:rPr>
          <w:sz w:val="18"/>
          <w:szCs w:val="18"/>
        </w:rPr>
        <w:t xml:space="preserve">&gt; is written instead, where </w:t>
      </w:r>
      <w:proofErr w:type="spellStart"/>
      <w:r w:rsidRPr="009D7ADC">
        <w:rPr>
          <w:sz w:val="18"/>
          <w:szCs w:val="18"/>
        </w:rPr>
        <w:t>internalCode</w:t>
      </w:r>
      <w:proofErr w:type="spellEnd"/>
      <w:r w:rsidRPr="009D7ADC">
        <w:rPr>
          <w:sz w:val="18"/>
          <w:szCs w:val="18"/>
        </w:rPr>
        <w:t xml:space="preserve"> =​</w:t>
      </w:r>
    </w:p>
    <w:p w14:paraId="0199F7BA" w14:textId="77777777" w:rsidR="00B4732B" w:rsidRPr="009D7ADC" w:rsidRDefault="00B4732B" w:rsidP="009D7ADC">
      <w:pPr>
        <w:pStyle w:val="Body"/>
        <w:rPr>
          <w:sz w:val="18"/>
          <w:szCs w:val="18"/>
        </w:rPr>
      </w:pPr>
      <w:r w:rsidRPr="009D7ADC">
        <w:rPr>
          <w:sz w:val="18"/>
          <w:szCs w:val="18"/>
        </w:rPr>
        <w:t>0x10A1 =&gt; wrong 0.9[V] supply​</w:t>
      </w:r>
    </w:p>
    <w:p w14:paraId="0AC14FD9" w14:textId="77777777" w:rsidR="00B4732B" w:rsidRPr="009D7ADC" w:rsidRDefault="00B4732B" w:rsidP="009D7ADC">
      <w:pPr>
        <w:pStyle w:val="Body"/>
        <w:rPr>
          <w:sz w:val="18"/>
          <w:szCs w:val="18"/>
        </w:rPr>
      </w:pPr>
      <w:r w:rsidRPr="009D7ADC">
        <w:rPr>
          <w:sz w:val="18"/>
          <w:szCs w:val="18"/>
        </w:rPr>
        <w:t>0x10A2 =&gt; lack of\unstable XO​</w:t>
      </w:r>
    </w:p>
    <w:p w14:paraId="3520F0EE" w14:textId="77777777" w:rsidR="00B4732B" w:rsidRPr="009D7ADC" w:rsidRDefault="00B4732B" w:rsidP="009D7ADC">
      <w:pPr>
        <w:pStyle w:val="Body"/>
        <w:rPr>
          <w:sz w:val="18"/>
          <w:szCs w:val="18"/>
        </w:rPr>
      </w:pPr>
      <w:r w:rsidRPr="009D7ADC">
        <w:rPr>
          <w:sz w:val="18"/>
          <w:szCs w:val="18"/>
        </w:rPr>
        <w:t xml:space="preserve">0x10A3 =&gt; wrong Clock PLL supply </w:t>
      </w:r>
      <w:proofErr w:type="spellStart"/>
      <w:r w:rsidRPr="009D7ADC">
        <w:rPr>
          <w:sz w:val="18"/>
          <w:szCs w:val="18"/>
        </w:rPr>
        <w:t>derrived</w:t>
      </w:r>
      <w:proofErr w:type="spellEnd"/>
      <w:r w:rsidRPr="009D7ADC">
        <w:rPr>
          <w:sz w:val="18"/>
          <w:szCs w:val="18"/>
        </w:rPr>
        <w:t xml:space="preserve"> from 0.9[V]​</w:t>
      </w:r>
    </w:p>
    <w:p w14:paraId="4BC7A92C" w14:textId="77777777" w:rsidR="00B4732B" w:rsidRPr="009D7ADC" w:rsidRDefault="00B4732B" w:rsidP="009D7ADC">
      <w:pPr>
        <w:pStyle w:val="Body"/>
        <w:rPr>
          <w:sz w:val="18"/>
          <w:szCs w:val="18"/>
        </w:rPr>
      </w:pPr>
      <w:r w:rsidRPr="009D7ADC">
        <w:rPr>
          <w:sz w:val="18"/>
          <w:szCs w:val="18"/>
        </w:rPr>
        <w:t>0x10A4 =&gt; CLK PLL not locked​</w:t>
      </w:r>
    </w:p>
    <w:p w14:paraId="376ED562" w14:textId="77777777" w:rsidR="00EF6C33" w:rsidRPr="00500B96" w:rsidRDefault="00EF6C33" w:rsidP="00EF6C33">
      <w:pPr>
        <w:pStyle w:val="Body"/>
        <w:ind w:left="-522"/>
      </w:pPr>
      <w:r w:rsidRPr="00500B96">
        <w:t>Refer to RFE SW Reference Manual for the details.</w:t>
      </w:r>
    </w:p>
    <w:p w14:paraId="31FCEDF7" w14:textId="77777777" w:rsidR="00EF6C33" w:rsidRPr="00500B96" w:rsidRDefault="00EF6C33" w:rsidP="00EF6C33">
      <w:pPr>
        <w:pStyle w:val="Body"/>
        <w:ind w:left="-522"/>
      </w:pPr>
    </w:p>
    <w:p w14:paraId="4F41DCA5" w14:textId="77777777" w:rsidR="00EF6C33" w:rsidRPr="00500B96" w:rsidRDefault="00EF6C33" w:rsidP="00EF6C33">
      <w:pPr>
        <w:pStyle w:val="Body"/>
        <w:ind w:left="-1080" w:firstLine="297"/>
      </w:pPr>
      <w:r w:rsidRPr="00500B96">
        <w:rPr>
          <w:b/>
          <w:bCs/>
        </w:rPr>
        <w:t>RFE API</w:t>
      </w:r>
    </w:p>
    <w:p w14:paraId="7D860489" w14:textId="5C6BED93" w:rsidR="00EF6C33" w:rsidRDefault="00EF6C33" w:rsidP="000B5E30">
      <w:pPr>
        <w:pStyle w:val="Body"/>
        <w:ind w:left="-522"/>
      </w:pPr>
      <w:r w:rsidRPr="00500B96">
        <w:t>*</w:t>
      </w:r>
      <w:r w:rsidR="000B5E30">
        <w:t xml:space="preserve"> No Change</w:t>
      </w:r>
    </w:p>
    <w:p w14:paraId="19690710" w14:textId="77777777" w:rsidR="00EF6C33" w:rsidRPr="00500B96" w:rsidRDefault="00EF6C33" w:rsidP="00EF6C33">
      <w:pPr>
        <w:pStyle w:val="Body"/>
        <w:ind w:left="-522"/>
      </w:pPr>
    </w:p>
    <w:p w14:paraId="6D40BE10" w14:textId="77777777" w:rsidR="00EF6C33" w:rsidRPr="00500B96" w:rsidRDefault="00EF6C33" w:rsidP="00EF6C33">
      <w:pPr>
        <w:pStyle w:val="Body"/>
        <w:ind w:left="-1080" w:firstLine="297"/>
        <w:rPr>
          <w:b/>
          <w:bCs/>
        </w:rPr>
      </w:pPr>
      <w:r w:rsidRPr="00500B96">
        <w:rPr>
          <w:b/>
          <w:bCs/>
        </w:rPr>
        <w:t>RFE Configuration</w:t>
      </w:r>
    </w:p>
    <w:p w14:paraId="3F28EDBC" w14:textId="78709810" w:rsidR="00EF6C33" w:rsidRPr="00500B96" w:rsidRDefault="00EF6C33" w:rsidP="000B5E30">
      <w:pPr>
        <w:pStyle w:val="Body"/>
        <w:ind w:left="-522"/>
      </w:pPr>
      <w:r w:rsidRPr="00500B96">
        <w:t xml:space="preserve">* </w:t>
      </w:r>
      <w:r w:rsidR="000B5E30">
        <w:t>No Change</w:t>
      </w:r>
      <w:r w:rsidRPr="00500B96">
        <w:t>.</w:t>
      </w:r>
    </w:p>
    <w:p w14:paraId="20351758" w14:textId="77777777" w:rsidR="00EF6C33" w:rsidRPr="00500B96" w:rsidRDefault="00EF6C33" w:rsidP="00EF6C33">
      <w:pPr>
        <w:pStyle w:val="Body"/>
        <w:rPr>
          <w:u w:val="single"/>
        </w:rPr>
      </w:pPr>
    </w:p>
    <w:p w14:paraId="2FCD60D6" w14:textId="77777777" w:rsidR="00EF6C33" w:rsidRPr="00500B96" w:rsidRDefault="00EF6C33" w:rsidP="00EF6C33">
      <w:pPr>
        <w:pStyle w:val="Body"/>
        <w:ind w:left="-1080" w:firstLine="297"/>
        <w:rPr>
          <w:b/>
          <w:bCs/>
        </w:rPr>
      </w:pPr>
      <w:r w:rsidRPr="00500B96">
        <w:rPr>
          <w:b/>
          <w:bCs/>
        </w:rPr>
        <w:t>RFE Applications</w:t>
      </w:r>
    </w:p>
    <w:p w14:paraId="6E629A32" w14:textId="28B6CF3E" w:rsidR="00EF6C33" w:rsidRDefault="00EF6C33" w:rsidP="000B5E30">
      <w:pPr>
        <w:pStyle w:val="Body"/>
        <w:ind w:left="-522"/>
      </w:pPr>
      <w:r w:rsidRPr="00500B96">
        <w:t xml:space="preserve">* </w:t>
      </w:r>
      <w:r w:rsidR="000B5E30">
        <w:t>No change except version updates</w:t>
      </w:r>
      <w:r>
        <w:t xml:space="preserve">. </w:t>
      </w:r>
    </w:p>
    <w:p w14:paraId="02355BD2" w14:textId="77777777" w:rsidR="0019144D" w:rsidRPr="00500B96" w:rsidRDefault="0019144D" w:rsidP="00D526CD">
      <w:pPr>
        <w:pStyle w:val="Body"/>
      </w:pPr>
    </w:p>
    <w:p w14:paraId="0460B2B2" w14:textId="0A36B0F9" w:rsidR="00EC7548" w:rsidRPr="00500B96" w:rsidRDefault="00151B78" w:rsidP="00EC7548">
      <w:pPr>
        <w:pStyle w:val="Heading3"/>
      </w:pPr>
      <w:bookmarkStart w:id="33" w:name="_Toc146881628"/>
      <w:r w:rsidRPr="00151B78">
        <w:t>SAF85xx RFE SW EAR 0.8.14 D230317</w:t>
      </w:r>
      <w:bookmarkEnd w:id="33"/>
    </w:p>
    <w:p w14:paraId="0CB4062C" w14:textId="77777777" w:rsidR="00EC7548" w:rsidRPr="00500B96" w:rsidRDefault="00EC7548" w:rsidP="00EC7548">
      <w:pPr>
        <w:pStyle w:val="Body"/>
        <w:ind w:left="-1080" w:firstLine="297"/>
        <w:rPr>
          <w:b/>
          <w:bCs/>
        </w:rPr>
      </w:pPr>
      <w:r w:rsidRPr="00500B96">
        <w:rPr>
          <w:b/>
          <w:bCs/>
        </w:rPr>
        <w:t>RFE Documentation</w:t>
      </w:r>
    </w:p>
    <w:p w14:paraId="715D7F9A" w14:textId="0971893F" w:rsidR="00EC7548" w:rsidRPr="00500B96" w:rsidRDefault="00EC7548" w:rsidP="00EC7548">
      <w:pPr>
        <w:pStyle w:val="Body"/>
        <w:ind w:left="-522"/>
      </w:pPr>
      <w:r w:rsidRPr="00500B96">
        <w:t>* Updated to reflect the 0.8.1</w:t>
      </w:r>
      <w:r w:rsidR="004F38AC">
        <w:t>4</w:t>
      </w:r>
      <w:r w:rsidRPr="00500B96">
        <w:t xml:space="preserve"> release content.</w:t>
      </w:r>
    </w:p>
    <w:p w14:paraId="2AF52AF0" w14:textId="77777777" w:rsidR="00EC7548" w:rsidRPr="00500B96" w:rsidRDefault="00EC7548" w:rsidP="00EC7548">
      <w:pPr>
        <w:pStyle w:val="Body"/>
        <w:ind w:left="-522"/>
      </w:pPr>
      <w:r w:rsidRPr="00500B96">
        <w:t>* RFE API profiling detailed and updated (profiling of API from RFE Driver code as measured from APP-A53).</w:t>
      </w:r>
    </w:p>
    <w:p w14:paraId="1A7CF38F" w14:textId="77777777" w:rsidR="00EC7548" w:rsidRPr="00500B96" w:rsidRDefault="00EC7548" w:rsidP="00EC7548">
      <w:pPr>
        <w:pStyle w:val="Body"/>
        <w:ind w:left="-1080" w:firstLine="297"/>
      </w:pPr>
      <w:r w:rsidRPr="00500B96">
        <w:rPr>
          <w:b/>
          <w:bCs/>
        </w:rPr>
        <w:t>RFE FW</w:t>
      </w:r>
    </w:p>
    <w:p w14:paraId="2B1BF1C8" w14:textId="6FDBE7A0" w:rsidR="00EC7548" w:rsidRPr="00500B96" w:rsidRDefault="00EC7548" w:rsidP="00EC7548">
      <w:pPr>
        <w:pStyle w:val="Body"/>
        <w:ind w:left="-522"/>
      </w:pPr>
      <w:r w:rsidRPr="00500B96">
        <w:t xml:space="preserve">*  </w:t>
      </w:r>
      <w:r w:rsidRPr="00500B96">
        <w:tab/>
      </w:r>
      <w:proofErr w:type="spellStart"/>
      <w:r w:rsidRPr="00500B96">
        <w:t>FuSa</w:t>
      </w:r>
      <w:proofErr w:type="spellEnd"/>
      <w:r w:rsidRPr="00500B96">
        <w:t xml:space="preserve"> Update</w:t>
      </w:r>
    </w:p>
    <w:p w14:paraId="39111942" w14:textId="77777777" w:rsidR="00612003" w:rsidRDefault="00612003" w:rsidP="00612003">
      <w:pPr>
        <w:pStyle w:val="Body"/>
        <w:ind w:left="-261" w:firstLine="261"/>
        <w:rPr>
          <w:sz w:val="18"/>
          <w:szCs w:val="18"/>
        </w:rPr>
      </w:pPr>
      <w:r>
        <w:rPr>
          <w:sz w:val="18"/>
          <w:szCs w:val="18"/>
        </w:rPr>
        <w:lastRenderedPageBreak/>
        <w:t xml:space="preserve">4 </w:t>
      </w:r>
      <w:r w:rsidR="004F38AC">
        <w:rPr>
          <w:sz w:val="18"/>
          <w:szCs w:val="18"/>
        </w:rPr>
        <w:t xml:space="preserve">FIT2 </w:t>
      </w:r>
      <w:r>
        <w:rPr>
          <w:sz w:val="18"/>
          <w:szCs w:val="18"/>
        </w:rPr>
        <w:t xml:space="preserve">Tests added </w:t>
      </w:r>
    </w:p>
    <w:p w14:paraId="48D9A526" w14:textId="77777777" w:rsidR="00612003" w:rsidRDefault="00612003" w:rsidP="00612003">
      <w:pPr>
        <w:pStyle w:val="Body"/>
        <w:ind w:firstLine="261"/>
        <w:rPr>
          <w:sz w:val="18"/>
          <w:szCs w:val="18"/>
        </w:rPr>
      </w:pPr>
      <w:r>
        <w:rPr>
          <w:sz w:val="18"/>
          <w:szCs w:val="18"/>
        </w:rPr>
        <w:t>2</w:t>
      </w:r>
      <w:r w:rsidRPr="00612003">
        <w:rPr>
          <w:sz w:val="18"/>
          <w:szCs w:val="18"/>
        </w:rPr>
        <w:t>x SW Register CRC (SM68, SM69)</w:t>
      </w:r>
      <w:r>
        <w:rPr>
          <w:sz w:val="18"/>
          <w:szCs w:val="18"/>
        </w:rPr>
        <w:t xml:space="preserve">, </w:t>
      </w:r>
    </w:p>
    <w:p w14:paraId="62B3A4C4" w14:textId="19CE69C5" w:rsidR="00612003" w:rsidRPr="00612003" w:rsidRDefault="00612003" w:rsidP="0053772A">
      <w:pPr>
        <w:pStyle w:val="Body"/>
        <w:ind w:firstLine="261"/>
        <w:rPr>
          <w:sz w:val="18"/>
          <w:szCs w:val="18"/>
        </w:rPr>
      </w:pPr>
      <w:r w:rsidRPr="00612003">
        <w:rPr>
          <w:sz w:val="18"/>
          <w:szCs w:val="18"/>
        </w:rPr>
        <w:t>1x HW Register CRC (SM94)</w:t>
      </w:r>
      <w:r w:rsidR="00EE3473">
        <w:rPr>
          <w:sz w:val="18"/>
          <w:szCs w:val="18"/>
        </w:rPr>
        <w:t xml:space="preserve"> and</w:t>
      </w:r>
    </w:p>
    <w:p w14:paraId="6A17530E" w14:textId="20C4DC08" w:rsidR="00EC7548" w:rsidRPr="00500B96" w:rsidRDefault="00612003" w:rsidP="0053772A">
      <w:pPr>
        <w:pStyle w:val="Body"/>
        <w:ind w:firstLine="261"/>
        <w:rPr>
          <w:sz w:val="18"/>
          <w:szCs w:val="18"/>
        </w:rPr>
      </w:pPr>
      <w:r w:rsidRPr="00612003">
        <w:rPr>
          <w:sz w:val="18"/>
          <w:szCs w:val="18"/>
        </w:rPr>
        <w:t>1x FTTI WDT (SM63)</w:t>
      </w:r>
    </w:p>
    <w:p w14:paraId="1BDA3247" w14:textId="097F1F1A" w:rsidR="00EC7548" w:rsidRPr="00500B96" w:rsidRDefault="004F38AC" w:rsidP="0053772A">
      <w:pPr>
        <w:pStyle w:val="Body"/>
        <w:rPr>
          <w:sz w:val="18"/>
          <w:szCs w:val="18"/>
        </w:rPr>
      </w:pPr>
      <w:r w:rsidRPr="004F38AC">
        <w:rPr>
          <w:sz w:val="18"/>
          <w:szCs w:val="18"/>
        </w:rPr>
        <w:t>R1 auto recovery mode added</w:t>
      </w:r>
      <w:r w:rsidR="00612003">
        <w:rPr>
          <w:sz w:val="18"/>
          <w:szCs w:val="18"/>
        </w:rPr>
        <w:t xml:space="preserve"> - </w:t>
      </w:r>
      <w:r w:rsidR="00612003" w:rsidRPr="00612003">
        <w:rPr>
          <w:sz w:val="18"/>
          <w:szCs w:val="18"/>
        </w:rPr>
        <w:t xml:space="preserve">One config element "recovery mode" is introduced to </w:t>
      </w:r>
      <w:proofErr w:type="spellStart"/>
      <w:r w:rsidR="00612003" w:rsidRPr="00612003">
        <w:rPr>
          <w:sz w:val="18"/>
          <w:szCs w:val="18"/>
        </w:rPr>
        <w:t>rfe</w:t>
      </w:r>
      <w:proofErr w:type="spellEnd"/>
      <w:r w:rsidR="00612003" w:rsidRPr="00612003">
        <w:rPr>
          <w:sz w:val="18"/>
          <w:szCs w:val="18"/>
        </w:rPr>
        <w:t xml:space="preserve"> config to enable\disable automatic recovery when radar cycle is executed in autonomous mode</w:t>
      </w:r>
    </w:p>
    <w:p w14:paraId="512D33EA" w14:textId="618651E9" w:rsidR="004F38AC" w:rsidRPr="004F38AC" w:rsidRDefault="00612003" w:rsidP="0053772A">
      <w:pPr>
        <w:pStyle w:val="Body"/>
        <w:rPr>
          <w:sz w:val="18"/>
          <w:szCs w:val="18"/>
        </w:rPr>
      </w:pPr>
      <w:r>
        <w:t>Because safety monitor sm42 was not a real safety mechanism, it has been removed. As a consequence, two safety faults have been removed from the faults list.</w:t>
      </w:r>
    </w:p>
    <w:p w14:paraId="4E2D7E6F" w14:textId="5A14631D" w:rsidR="004F38AC" w:rsidRPr="004F38AC" w:rsidRDefault="004F38AC" w:rsidP="0053772A">
      <w:pPr>
        <w:pStyle w:val="Body"/>
        <w:rPr>
          <w:sz w:val="18"/>
          <w:szCs w:val="18"/>
        </w:rPr>
      </w:pPr>
      <w:r w:rsidRPr="004F38AC">
        <w:rPr>
          <w:sz w:val="18"/>
          <w:szCs w:val="18"/>
        </w:rPr>
        <w:t>MCGEN/ADPLL registers integrity check</w:t>
      </w:r>
      <w:r w:rsidR="00612003">
        <w:rPr>
          <w:sz w:val="18"/>
          <w:szCs w:val="18"/>
        </w:rPr>
        <w:t xml:space="preserve"> - </w:t>
      </w:r>
      <w:r w:rsidR="00612003" w:rsidRPr="00612003">
        <w:rPr>
          <w:sz w:val="18"/>
          <w:szCs w:val="18"/>
        </w:rPr>
        <w:t>During RFE Init MCGEN/ADPLL SW configured</w:t>
      </w:r>
      <w:r w:rsidR="00612003">
        <w:rPr>
          <w:sz w:val="18"/>
          <w:szCs w:val="18"/>
        </w:rPr>
        <w:t xml:space="preserve"> </w:t>
      </w:r>
      <w:r w:rsidR="00612003" w:rsidRPr="00612003">
        <w:rPr>
          <w:sz w:val="18"/>
          <w:szCs w:val="18"/>
        </w:rPr>
        <w:t>registers are read back to check the integrity</w:t>
      </w:r>
      <w:r w:rsidR="00612003">
        <w:rPr>
          <w:sz w:val="18"/>
          <w:szCs w:val="18"/>
        </w:rPr>
        <w:t xml:space="preserve">. </w:t>
      </w:r>
      <w:r w:rsidR="00612003" w:rsidRPr="00612003">
        <w:rPr>
          <w:sz w:val="18"/>
          <w:szCs w:val="18"/>
        </w:rPr>
        <w:t>Error in register integrity will be reports as initialization error (internal error can be read out)</w:t>
      </w:r>
    </w:p>
    <w:p w14:paraId="03A2C0E9" w14:textId="44162CBD" w:rsidR="00287DA3" w:rsidRPr="00500B96" w:rsidRDefault="00287DA3" w:rsidP="00287DA3">
      <w:pPr>
        <w:pStyle w:val="Body"/>
        <w:ind w:left="-261" w:firstLine="261"/>
        <w:rPr>
          <w:sz w:val="18"/>
          <w:szCs w:val="18"/>
        </w:rPr>
      </w:pPr>
      <w:r w:rsidRPr="00500B96">
        <w:rPr>
          <w:sz w:val="18"/>
          <w:szCs w:val="18"/>
        </w:rPr>
        <w:t>Safety Mechanisms validated</w:t>
      </w:r>
      <w:r>
        <w:rPr>
          <w:sz w:val="18"/>
          <w:szCs w:val="18"/>
        </w:rPr>
        <w:t xml:space="preserve"> (refer to section </w:t>
      </w:r>
      <w:r>
        <w:rPr>
          <w:sz w:val="18"/>
          <w:szCs w:val="18"/>
        </w:rPr>
        <w:fldChar w:fldCharType="begin"/>
      </w:r>
      <w:r>
        <w:rPr>
          <w:sz w:val="18"/>
          <w:szCs w:val="18"/>
        </w:rPr>
        <w:instrText xml:space="preserve"> REF _Ref125721422 \r \h </w:instrText>
      </w:r>
      <w:r>
        <w:rPr>
          <w:sz w:val="18"/>
          <w:szCs w:val="18"/>
        </w:rPr>
      </w:r>
      <w:r>
        <w:rPr>
          <w:sz w:val="18"/>
          <w:szCs w:val="18"/>
        </w:rPr>
        <w:fldChar w:fldCharType="separate"/>
      </w:r>
      <w:r w:rsidR="00291864">
        <w:rPr>
          <w:sz w:val="18"/>
          <w:szCs w:val="18"/>
        </w:rPr>
        <w:t>5</w:t>
      </w:r>
      <w:r>
        <w:rPr>
          <w:sz w:val="18"/>
          <w:szCs w:val="18"/>
        </w:rPr>
        <w:fldChar w:fldCharType="end"/>
      </w:r>
      <w:r>
        <w:rPr>
          <w:sz w:val="18"/>
          <w:szCs w:val="18"/>
        </w:rPr>
        <w:t xml:space="preserve"> for the list of validated </w:t>
      </w:r>
      <w:proofErr w:type="spellStart"/>
      <w:r>
        <w:rPr>
          <w:sz w:val="18"/>
          <w:szCs w:val="18"/>
        </w:rPr>
        <w:t>FuSa</w:t>
      </w:r>
      <w:proofErr w:type="spellEnd"/>
      <w:r>
        <w:rPr>
          <w:sz w:val="18"/>
          <w:szCs w:val="18"/>
        </w:rPr>
        <w:t xml:space="preserve"> Faults)</w:t>
      </w:r>
    </w:p>
    <w:p w14:paraId="1CC7A0BE" w14:textId="1B6432E0" w:rsidR="00EC7548" w:rsidRPr="00500B96" w:rsidRDefault="00287DA3" w:rsidP="004F38AC">
      <w:pPr>
        <w:pStyle w:val="Body"/>
        <w:ind w:left="-261" w:firstLine="261"/>
        <w:rPr>
          <w:sz w:val="18"/>
          <w:szCs w:val="18"/>
        </w:rPr>
      </w:pPr>
      <w:r>
        <w:rPr>
          <w:sz w:val="18"/>
          <w:szCs w:val="18"/>
        </w:rPr>
        <w:t xml:space="preserve">Migrated to </w:t>
      </w:r>
      <w:r w:rsidRPr="00287DA3">
        <w:rPr>
          <w:sz w:val="18"/>
          <w:szCs w:val="18"/>
        </w:rPr>
        <w:t xml:space="preserve">Arm Compiler for Embedded </w:t>
      </w:r>
      <w:proofErr w:type="spellStart"/>
      <w:r w:rsidRPr="00287DA3">
        <w:rPr>
          <w:sz w:val="18"/>
          <w:szCs w:val="18"/>
        </w:rPr>
        <w:t>FuSa</w:t>
      </w:r>
      <w:proofErr w:type="spellEnd"/>
      <w:r w:rsidRPr="00287DA3">
        <w:rPr>
          <w:sz w:val="18"/>
          <w:szCs w:val="18"/>
        </w:rPr>
        <w:t xml:space="preserve"> 6.16.2 LTS.</w:t>
      </w:r>
    </w:p>
    <w:p w14:paraId="316E4F6C" w14:textId="2E03452C" w:rsidR="00EC7548" w:rsidRDefault="00EC7548" w:rsidP="00EC7548">
      <w:pPr>
        <w:pStyle w:val="Body"/>
        <w:ind w:left="-522"/>
      </w:pPr>
      <w:r w:rsidRPr="00500B96">
        <w:t xml:space="preserve">*   </w:t>
      </w:r>
      <w:r w:rsidR="002633CD">
        <w:t>di/dt</w:t>
      </w:r>
    </w:p>
    <w:p w14:paraId="4C42BBF1" w14:textId="3C68FAB3" w:rsidR="002633CD" w:rsidRPr="00500B96" w:rsidRDefault="002633CD" w:rsidP="002633CD">
      <w:pPr>
        <w:pStyle w:val="Body"/>
        <w:ind w:left="-261" w:firstLine="261"/>
        <w:rPr>
          <w:sz w:val="18"/>
          <w:szCs w:val="18"/>
        </w:rPr>
      </w:pPr>
      <w:r w:rsidRPr="002633CD">
        <w:rPr>
          <w:sz w:val="18"/>
          <w:szCs w:val="18"/>
        </w:rPr>
        <w:t xml:space="preserve">GLDO2 undershoot </w:t>
      </w:r>
      <w:r w:rsidR="00EE3473">
        <w:rPr>
          <w:sz w:val="18"/>
          <w:szCs w:val="18"/>
        </w:rPr>
        <w:t>during</w:t>
      </w:r>
      <w:r w:rsidRPr="002633CD">
        <w:rPr>
          <w:sz w:val="18"/>
          <w:szCs w:val="18"/>
        </w:rPr>
        <w:t xml:space="preserve"> PLL calibration and recalibration solved</w:t>
      </w:r>
    </w:p>
    <w:p w14:paraId="169E69AF" w14:textId="587AB2A2" w:rsidR="002633CD" w:rsidRPr="00500B96" w:rsidRDefault="00492968" w:rsidP="00492968">
      <w:pPr>
        <w:pStyle w:val="Body"/>
        <w:ind w:left="-522"/>
      </w:pPr>
      <w:r w:rsidRPr="00500B96">
        <w:t xml:space="preserve">*  </w:t>
      </w:r>
      <w:r w:rsidR="00CE2B31">
        <w:t>F</w:t>
      </w:r>
      <w:r>
        <w:t xml:space="preserve">ix for </w:t>
      </w:r>
      <w:r w:rsidRPr="001E59BB">
        <w:t>sporadic spurs on 5MHz and 10MHz 1st FFT (range) bins</w:t>
      </w:r>
      <w:r>
        <w:t xml:space="preserve"> (fix same as in 0.8.12 HF</w:t>
      </w:r>
      <w:r w:rsidR="00736966">
        <w:t>01</w:t>
      </w:r>
      <w:r>
        <w:t>)</w:t>
      </w:r>
    </w:p>
    <w:p w14:paraId="35657ABB" w14:textId="61538B60" w:rsidR="00EC7548" w:rsidRPr="00500B96" w:rsidRDefault="00EC7548" w:rsidP="00EC7548">
      <w:pPr>
        <w:pStyle w:val="Body"/>
        <w:ind w:left="-522"/>
      </w:pPr>
      <w:r w:rsidRPr="00500B96">
        <w:t xml:space="preserve">*   </w:t>
      </w:r>
      <w:r w:rsidR="00492968" w:rsidRPr="00492968">
        <w:t>Memory synchronization barriers (DSB)</w:t>
      </w:r>
      <w:r w:rsidR="00404AE7">
        <w:t xml:space="preserve"> for race condition avoidance.</w:t>
      </w:r>
    </w:p>
    <w:p w14:paraId="11223227" w14:textId="2700A753" w:rsidR="00EC7548" w:rsidRPr="00500B96" w:rsidRDefault="00EC7548" w:rsidP="00EC7548">
      <w:pPr>
        <w:pStyle w:val="Body"/>
        <w:ind w:left="-522"/>
      </w:pPr>
      <w:r w:rsidRPr="00500B96">
        <w:t xml:space="preserve">*   </w:t>
      </w:r>
      <w:r w:rsidR="00492968" w:rsidRPr="00492968">
        <w:t>BIST Power Management added (as per 0.8.13 debug)</w:t>
      </w:r>
    </w:p>
    <w:p w14:paraId="67EAA9F4" w14:textId="116D6BC9" w:rsidR="00EC7548" w:rsidRPr="00500B96" w:rsidRDefault="00EC7548" w:rsidP="00EC7548">
      <w:pPr>
        <w:pStyle w:val="Body"/>
        <w:ind w:left="-522"/>
      </w:pPr>
      <w:r w:rsidRPr="00500B96">
        <w:t xml:space="preserve">*   </w:t>
      </w:r>
      <w:r w:rsidR="002465E1">
        <w:t xml:space="preserve">In </w:t>
      </w:r>
      <w:r w:rsidR="00492968" w:rsidRPr="00492968">
        <w:t xml:space="preserve">RFE </w:t>
      </w:r>
      <w:r w:rsidR="00B95ACD">
        <w:t xml:space="preserve">AUTOSAR </w:t>
      </w:r>
      <w:r w:rsidR="00492968" w:rsidRPr="00492968">
        <w:t>CDD Driver</w:t>
      </w:r>
      <w:r w:rsidR="002465E1">
        <w:t xml:space="preserve">, </w:t>
      </w:r>
      <w:r w:rsidR="00B95ACD">
        <w:t xml:space="preserve">EB </w:t>
      </w:r>
      <w:proofErr w:type="spellStart"/>
      <w:r w:rsidR="00B95ACD">
        <w:t>t</w:t>
      </w:r>
      <w:r w:rsidR="00492968" w:rsidRPr="00492968">
        <w:t>resos</w:t>
      </w:r>
      <w:proofErr w:type="spellEnd"/>
      <w:r w:rsidR="00492968" w:rsidRPr="00492968">
        <w:t xml:space="preserve"> plug </w:t>
      </w:r>
      <w:r w:rsidR="002465E1">
        <w:t xml:space="preserve">added for importing in </w:t>
      </w:r>
      <w:r w:rsidR="002465E1">
        <w:rPr>
          <w:color w:val="333333"/>
          <w:shd w:val="clear" w:color="auto" w:fill="FFFFFF"/>
        </w:rPr>
        <w:t xml:space="preserve"> EB </w:t>
      </w:r>
      <w:proofErr w:type="spellStart"/>
      <w:r w:rsidR="002465E1">
        <w:rPr>
          <w:color w:val="333333"/>
          <w:shd w:val="clear" w:color="auto" w:fill="FFFFFF"/>
        </w:rPr>
        <w:t>tresos</w:t>
      </w:r>
      <w:proofErr w:type="spellEnd"/>
      <w:r w:rsidR="002465E1">
        <w:rPr>
          <w:color w:val="333333"/>
          <w:shd w:val="clear" w:color="auto" w:fill="FFFFFF"/>
        </w:rPr>
        <w:t xml:space="preserve"> Studio</w:t>
      </w:r>
      <w:r w:rsidR="007E4264">
        <w:rPr>
          <w:color w:val="333333"/>
          <w:shd w:val="clear" w:color="auto" w:fill="FFFFFF"/>
        </w:rPr>
        <w:t xml:space="preserve"> (</w:t>
      </w:r>
      <w:r w:rsidR="007E4264">
        <w:t>S32 Design Studio configurator is not supported for RFE CDD)</w:t>
      </w:r>
    </w:p>
    <w:p w14:paraId="3086E0CA" w14:textId="3384AD9D" w:rsidR="00EC7548" w:rsidRDefault="00EC7548" w:rsidP="00EC7548">
      <w:pPr>
        <w:pStyle w:val="Body"/>
        <w:ind w:left="-522"/>
        <w:rPr>
          <w:color w:val="333333"/>
          <w:sz w:val="21"/>
          <w:szCs w:val="21"/>
          <w:shd w:val="clear" w:color="auto" w:fill="FFFFFF"/>
        </w:rPr>
      </w:pPr>
      <w:r w:rsidRPr="00500B96">
        <w:t xml:space="preserve">*   </w:t>
      </w:r>
      <w:proofErr w:type="spellStart"/>
      <w:r w:rsidR="00492968" w:rsidRPr="00492968">
        <w:rPr>
          <w:color w:val="333333"/>
          <w:sz w:val="21"/>
          <w:szCs w:val="21"/>
          <w:shd w:val="clear" w:color="auto" w:fill="FFFFFF"/>
        </w:rPr>
        <w:t>LiP</w:t>
      </w:r>
      <w:proofErr w:type="spellEnd"/>
      <w:r w:rsidR="00492968" w:rsidRPr="00492968">
        <w:rPr>
          <w:color w:val="333333"/>
          <w:sz w:val="21"/>
          <w:szCs w:val="21"/>
          <w:shd w:val="clear" w:color="auto" w:fill="FFFFFF"/>
        </w:rPr>
        <w:t xml:space="preserve"> support</w:t>
      </w:r>
    </w:p>
    <w:p w14:paraId="26FFDDCA" w14:textId="5BFF40DB" w:rsidR="00492968" w:rsidRDefault="00492968" w:rsidP="00492968">
      <w:pPr>
        <w:pStyle w:val="Body"/>
        <w:ind w:left="-522"/>
        <w:rPr>
          <w:color w:val="333333"/>
          <w:sz w:val="21"/>
          <w:szCs w:val="21"/>
          <w:shd w:val="clear" w:color="auto" w:fill="FFFFFF"/>
        </w:rPr>
      </w:pPr>
      <w:r w:rsidRPr="00500B96">
        <w:t xml:space="preserve">*   </w:t>
      </w:r>
      <w:r w:rsidRPr="00492968">
        <w:rPr>
          <w:color w:val="333333"/>
          <w:sz w:val="21"/>
          <w:szCs w:val="21"/>
          <w:shd w:val="clear" w:color="auto" w:fill="FFFFFF"/>
        </w:rPr>
        <w:t>CMD Client \ Server optimized for speed</w:t>
      </w:r>
    </w:p>
    <w:p w14:paraId="64E308A4" w14:textId="4776391C" w:rsidR="00711796" w:rsidRDefault="00711796" w:rsidP="00711796">
      <w:pPr>
        <w:pStyle w:val="Body"/>
        <w:ind w:left="-522"/>
      </w:pPr>
      <w:r>
        <w:t>* PR Calibration issue resolved</w:t>
      </w:r>
    </w:p>
    <w:p w14:paraId="72D1207C" w14:textId="77777777" w:rsidR="00711796" w:rsidRPr="00711796" w:rsidRDefault="00711796" w:rsidP="00711796">
      <w:pPr>
        <w:pStyle w:val="Body"/>
        <w:ind w:left="-261"/>
      </w:pPr>
      <w:r w:rsidRPr="00711796">
        <w:t>Functional reset executed during every PR Calibration</w:t>
      </w:r>
    </w:p>
    <w:p w14:paraId="3AB7F13F" w14:textId="77777777" w:rsidR="00711796" w:rsidRDefault="00711796" w:rsidP="00711796">
      <w:pPr>
        <w:pStyle w:val="Body"/>
        <w:ind w:left="-261"/>
      </w:pPr>
      <w:r w:rsidRPr="00711796">
        <w:t>Functional reset in Power ON executed only if Re-Calibration scheduled</w:t>
      </w:r>
    </w:p>
    <w:p w14:paraId="4924F3D5" w14:textId="77777777" w:rsidR="00711796" w:rsidRDefault="00711796" w:rsidP="00711796">
      <w:pPr>
        <w:pStyle w:val="Body"/>
        <w:ind w:left="-261"/>
      </w:pPr>
    </w:p>
    <w:p w14:paraId="2C29D031" w14:textId="0897F880" w:rsidR="00EC7548" w:rsidRPr="00500B96" w:rsidRDefault="00EC7548" w:rsidP="0053772A">
      <w:pPr>
        <w:pStyle w:val="Body"/>
        <w:ind w:left="-522"/>
      </w:pPr>
      <w:r w:rsidRPr="00500B96">
        <w:t>Refer to RFE SW Reference Manual for the details.</w:t>
      </w:r>
    </w:p>
    <w:p w14:paraId="2BE0855B" w14:textId="77777777" w:rsidR="00EC7548" w:rsidRPr="00500B96" w:rsidRDefault="00EC7548" w:rsidP="00EC7548">
      <w:pPr>
        <w:pStyle w:val="Body"/>
        <w:ind w:left="-522"/>
      </w:pPr>
    </w:p>
    <w:p w14:paraId="5F68BD43" w14:textId="77777777" w:rsidR="00EC7548" w:rsidRPr="00500B96" w:rsidRDefault="00EC7548" w:rsidP="00EC7548">
      <w:pPr>
        <w:pStyle w:val="Body"/>
        <w:ind w:left="-1080" w:firstLine="297"/>
      </w:pPr>
      <w:r w:rsidRPr="00500B96">
        <w:rPr>
          <w:b/>
          <w:bCs/>
        </w:rPr>
        <w:t>RFE API</w:t>
      </w:r>
    </w:p>
    <w:p w14:paraId="50319EF0" w14:textId="3D8AE3BD" w:rsidR="00EC7548" w:rsidRPr="00500B96" w:rsidRDefault="00EC7548" w:rsidP="00EC7548">
      <w:pPr>
        <w:pStyle w:val="Body"/>
        <w:ind w:left="-522"/>
      </w:pPr>
      <w:r w:rsidRPr="00500B96">
        <w:t xml:space="preserve">* </w:t>
      </w:r>
      <w:r w:rsidR="003679AC">
        <w:t xml:space="preserve">In </w:t>
      </w:r>
      <w:proofErr w:type="spellStart"/>
      <w:r w:rsidR="003679AC" w:rsidRPr="0053772A">
        <w:rPr>
          <w:rFonts w:ascii="Courier New" w:hAnsi="Courier New" w:cs="Courier New"/>
        </w:rPr>
        <w:t>rfe_error.h</w:t>
      </w:r>
      <w:proofErr w:type="spellEnd"/>
      <w:r w:rsidR="00ED4979">
        <w:rPr>
          <w:rFonts w:ascii="Courier New" w:hAnsi="Courier New" w:cs="Courier New"/>
        </w:rPr>
        <w:t>,</w:t>
      </w:r>
      <w:r w:rsidR="003679AC">
        <w:t xml:space="preserve"> </w:t>
      </w:r>
      <w:r w:rsidR="003679AC" w:rsidRPr="0053772A">
        <w:rPr>
          <w:rFonts w:ascii="Courier New" w:hAnsi="Courier New" w:cs="Courier New"/>
        </w:rPr>
        <w:t>RFE_FUSA_R1_FAULT_COUNT_MAX</w:t>
      </w:r>
      <w:r w:rsidR="003679AC">
        <w:t xml:space="preserve"> reduced from 79 to 77</w:t>
      </w:r>
    </w:p>
    <w:p w14:paraId="1AAB30BC" w14:textId="77777777" w:rsidR="00EC7548" w:rsidRPr="00500B96" w:rsidRDefault="00EC7548" w:rsidP="00EC7548">
      <w:pPr>
        <w:pStyle w:val="Body"/>
        <w:ind w:left="-522"/>
      </w:pPr>
    </w:p>
    <w:p w14:paraId="34796414" w14:textId="7189C654" w:rsidR="00EC7548" w:rsidRDefault="00EC7548" w:rsidP="00EC7548">
      <w:pPr>
        <w:pStyle w:val="Body"/>
        <w:ind w:left="-522"/>
      </w:pPr>
      <w:r w:rsidRPr="00500B96">
        <w:t xml:space="preserve">* </w:t>
      </w:r>
      <w:r w:rsidR="003679AC" w:rsidRPr="003679AC">
        <w:t xml:space="preserve">In </w:t>
      </w:r>
      <w:proofErr w:type="spellStart"/>
      <w:r w:rsidR="003679AC" w:rsidRPr="0053772A">
        <w:rPr>
          <w:rFonts w:ascii="Courier New" w:hAnsi="Courier New" w:cs="Courier New"/>
        </w:rPr>
        <w:t>rfe_error.h</w:t>
      </w:r>
      <w:proofErr w:type="spellEnd"/>
      <w:r w:rsidR="003679AC">
        <w:t xml:space="preserve"> in the enumeration </w:t>
      </w:r>
      <w:proofErr w:type="spellStart"/>
      <w:r w:rsidR="003679AC" w:rsidRPr="0053772A">
        <w:rPr>
          <w:rFonts w:ascii="Courier New" w:hAnsi="Courier New" w:cs="Courier New"/>
        </w:rPr>
        <w:t>rfe_fuSaFault_t</w:t>
      </w:r>
      <w:proofErr w:type="spellEnd"/>
      <w:r w:rsidR="003679AC" w:rsidRPr="003679AC">
        <w:t>, faults</w:t>
      </w:r>
      <w:r w:rsidR="003679AC">
        <w:t xml:space="preserve"> </w:t>
      </w:r>
      <w:r w:rsidR="003679AC" w:rsidRPr="0053772A">
        <w:rPr>
          <w:rFonts w:ascii="Courier New" w:hAnsi="Courier New" w:cs="Courier New"/>
        </w:rPr>
        <w:t>rfe_fuSaFault_R1_sm42_dc_det_low_mcgen_e</w:t>
      </w:r>
      <w:r w:rsidR="003679AC" w:rsidRPr="003679AC">
        <w:t xml:space="preserve"> and</w:t>
      </w:r>
      <w:r w:rsidR="003679AC">
        <w:t xml:space="preserve"> </w:t>
      </w:r>
      <w:r w:rsidR="003679AC" w:rsidRPr="0053772A">
        <w:rPr>
          <w:rFonts w:ascii="Courier New" w:hAnsi="Courier New" w:cs="Courier New"/>
        </w:rPr>
        <w:t>rfe_fuSaFault_R1_sm42_dc_det_high_mcgen_e</w:t>
      </w:r>
      <w:r w:rsidR="003679AC" w:rsidRPr="003679AC">
        <w:t xml:space="preserve"> have been removed</w:t>
      </w:r>
    </w:p>
    <w:p w14:paraId="1A3AD464" w14:textId="0C1C3AD1" w:rsidR="003679AC" w:rsidRDefault="003679AC" w:rsidP="003679AC">
      <w:pPr>
        <w:pStyle w:val="Body"/>
        <w:ind w:left="-522"/>
      </w:pPr>
      <w:r w:rsidRPr="00500B96">
        <w:t xml:space="preserve">* </w:t>
      </w:r>
      <w:r w:rsidRPr="003679AC">
        <w:t xml:space="preserve">In </w:t>
      </w:r>
      <w:proofErr w:type="spellStart"/>
      <w:r w:rsidRPr="00730A83">
        <w:rPr>
          <w:rFonts w:ascii="Courier New" w:hAnsi="Courier New" w:cs="Courier New"/>
        </w:rPr>
        <w:t>rfe_</w:t>
      </w:r>
      <w:r>
        <w:rPr>
          <w:rFonts w:ascii="Courier New" w:hAnsi="Courier New" w:cs="Courier New"/>
        </w:rPr>
        <w:t>types</w:t>
      </w:r>
      <w:r w:rsidRPr="00730A83">
        <w:rPr>
          <w:rFonts w:ascii="Courier New" w:hAnsi="Courier New" w:cs="Courier New"/>
        </w:rPr>
        <w:t>.h</w:t>
      </w:r>
      <w:proofErr w:type="spellEnd"/>
      <w:r>
        <w:t xml:space="preserve"> in the enumeration </w:t>
      </w:r>
      <w:proofErr w:type="spellStart"/>
      <w:r w:rsidRPr="003679AC">
        <w:rPr>
          <w:rFonts w:ascii="Courier New" w:hAnsi="Courier New" w:cs="Courier New"/>
        </w:rPr>
        <w:t>rfe</w:t>
      </w:r>
      <w:r>
        <w:rPr>
          <w:rFonts w:ascii="Courier New" w:hAnsi="Courier New" w:cs="Courier New"/>
        </w:rPr>
        <w:t>_</w:t>
      </w:r>
      <w:r w:rsidRPr="003679AC">
        <w:rPr>
          <w:rFonts w:ascii="Courier New" w:hAnsi="Courier New" w:cs="Courier New"/>
        </w:rPr>
        <w:t>bistInterval</w:t>
      </w:r>
      <w:r>
        <w:rPr>
          <w:rFonts w:ascii="Courier New" w:hAnsi="Courier New" w:cs="Courier New"/>
        </w:rPr>
        <w:t>_</w:t>
      </w:r>
      <w:r w:rsidRPr="003679AC">
        <w:rPr>
          <w:rFonts w:ascii="Courier New" w:hAnsi="Courier New" w:cs="Courier New"/>
        </w:rPr>
        <w:t>t</w:t>
      </w:r>
      <w:proofErr w:type="spellEnd"/>
      <w:r w:rsidRPr="003679AC">
        <w:t xml:space="preserve">, </w:t>
      </w:r>
      <w:proofErr w:type="spellStart"/>
      <w:r w:rsidRPr="0053772A">
        <w:rPr>
          <w:rFonts w:ascii="Courier New" w:hAnsi="Courier New" w:cs="Courier New"/>
        </w:rPr>
        <w:t>rfe_bistInterval_none_e</w:t>
      </w:r>
      <w:proofErr w:type="spellEnd"/>
      <w:r>
        <w:t xml:space="preserve"> added indicating not to perform BIST in the radar cycle.</w:t>
      </w:r>
    </w:p>
    <w:p w14:paraId="32092723" w14:textId="5C57421C" w:rsidR="003679AC" w:rsidRDefault="003679AC" w:rsidP="003679AC">
      <w:pPr>
        <w:pStyle w:val="Body"/>
        <w:ind w:left="-522"/>
      </w:pPr>
      <w:r w:rsidRPr="00500B96">
        <w:lastRenderedPageBreak/>
        <w:t xml:space="preserve">* </w:t>
      </w:r>
      <w:r w:rsidRPr="003679AC">
        <w:t xml:space="preserve">In </w:t>
      </w:r>
      <w:proofErr w:type="spellStart"/>
      <w:r w:rsidRPr="0053772A">
        <w:rPr>
          <w:rFonts w:ascii="Courier New" w:hAnsi="Courier New" w:cs="Courier New"/>
        </w:rPr>
        <w:t>rfe_types.h</w:t>
      </w:r>
      <w:proofErr w:type="spellEnd"/>
      <w:r w:rsidRPr="003679AC">
        <w:t xml:space="preserve"> under enumeration </w:t>
      </w:r>
      <w:proofErr w:type="spellStart"/>
      <w:r w:rsidRPr="0053772A">
        <w:rPr>
          <w:rFonts w:ascii="Courier New" w:hAnsi="Courier New" w:cs="Courier New"/>
        </w:rPr>
        <w:t>rfe_paramUpdate_t</w:t>
      </w:r>
      <w:proofErr w:type="spellEnd"/>
      <w:r w:rsidRPr="003679AC">
        <w:t xml:space="preserve">, new enumeration </w:t>
      </w:r>
      <w:proofErr w:type="spellStart"/>
      <w:r w:rsidRPr="0053772A">
        <w:rPr>
          <w:rFonts w:ascii="Courier New" w:hAnsi="Courier New" w:cs="Courier New"/>
        </w:rPr>
        <w:t>rfe_paramUpdate_monitorAndSafety_autoErrorRecoveryMode_e</w:t>
      </w:r>
      <w:proofErr w:type="spellEnd"/>
      <w:r w:rsidRPr="003679AC">
        <w:t xml:space="preserve"> added for R1 auto recovery mode</w:t>
      </w:r>
      <w:r>
        <w:t>.</w:t>
      </w:r>
    </w:p>
    <w:p w14:paraId="4D8A701D" w14:textId="77777777" w:rsidR="003679AC" w:rsidRPr="00500B96" w:rsidRDefault="003679AC" w:rsidP="00EC7548">
      <w:pPr>
        <w:pStyle w:val="Body"/>
        <w:ind w:left="-522"/>
      </w:pPr>
    </w:p>
    <w:p w14:paraId="28D9616B" w14:textId="77777777" w:rsidR="00EC7548" w:rsidRPr="00500B96" w:rsidRDefault="00EC7548" w:rsidP="00EC7548">
      <w:pPr>
        <w:pStyle w:val="Body"/>
        <w:ind w:left="-1080" w:firstLine="297"/>
        <w:rPr>
          <w:b/>
          <w:bCs/>
        </w:rPr>
      </w:pPr>
      <w:r w:rsidRPr="00500B96">
        <w:rPr>
          <w:b/>
          <w:bCs/>
        </w:rPr>
        <w:t>RFE Configuration</w:t>
      </w:r>
    </w:p>
    <w:p w14:paraId="367B1658" w14:textId="77777777" w:rsidR="00EC7548" w:rsidRPr="00500B96" w:rsidRDefault="00EC7548" w:rsidP="00EC7548">
      <w:pPr>
        <w:pStyle w:val="Body"/>
        <w:ind w:left="-522"/>
      </w:pPr>
      <w:r w:rsidRPr="00500B96">
        <w:t xml:space="preserve">* </w:t>
      </w:r>
      <w:proofErr w:type="spellStart"/>
      <w:r w:rsidRPr="00500B96">
        <w:t>FuSa</w:t>
      </w:r>
      <w:proofErr w:type="spellEnd"/>
      <w:r w:rsidRPr="00500B96">
        <w:t xml:space="preserve"> updates</w:t>
      </w:r>
    </w:p>
    <w:p w14:paraId="2B150AF5" w14:textId="3A8AB91C" w:rsidR="00EC7548" w:rsidRPr="00500B96" w:rsidRDefault="00EC7548" w:rsidP="00EC7548">
      <w:pPr>
        <w:pStyle w:val="Body"/>
        <w:ind w:left="-261"/>
        <w:rPr>
          <w:rFonts w:ascii="Courier New" w:hAnsi="Courier New" w:cs="Courier New"/>
        </w:rPr>
      </w:pPr>
      <w:r w:rsidRPr="00500B96">
        <w:t xml:space="preserve">- </w:t>
      </w:r>
      <w:r w:rsidR="00151B78">
        <w:t>Two faults removed</w:t>
      </w:r>
    </w:p>
    <w:p w14:paraId="61521C70" w14:textId="42A9709F" w:rsidR="00EC7548" w:rsidRDefault="00EC7548" w:rsidP="00EC7548">
      <w:pPr>
        <w:pStyle w:val="Body"/>
        <w:ind w:left="-261"/>
      </w:pPr>
      <w:r w:rsidRPr="00500B96">
        <w:t xml:space="preserve">- </w:t>
      </w:r>
      <w:r w:rsidR="00151B78">
        <w:t>Byte count remains the same but the masks are adjusted to reflect the removal of SM42</w:t>
      </w:r>
    </w:p>
    <w:p w14:paraId="79526AEF" w14:textId="62A9FAB8" w:rsidR="00151B78" w:rsidRPr="00500B96" w:rsidRDefault="00151B78" w:rsidP="00EC7548">
      <w:pPr>
        <w:pStyle w:val="Body"/>
        <w:ind w:left="-261"/>
      </w:pPr>
      <w:r>
        <w:t xml:space="preserve">- R1 Error recovery mode </w:t>
      </w:r>
      <w:r w:rsidRPr="0053772A">
        <w:rPr>
          <w:rFonts w:ascii="Courier New" w:hAnsi="Courier New" w:cs="Courier New"/>
        </w:rPr>
        <w:t>“</w:t>
      </w:r>
      <w:proofErr w:type="spellStart"/>
      <w:r w:rsidRPr="0053772A">
        <w:rPr>
          <w:rFonts w:ascii="Courier New" w:hAnsi="Courier New" w:cs="Courier New"/>
        </w:rPr>
        <w:t>errorRecovery</w:t>
      </w:r>
      <w:proofErr w:type="spellEnd"/>
      <w:r w:rsidRPr="0053772A">
        <w:rPr>
          <w:rFonts w:ascii="Courier New" w:hAnsi="Courier New" w:cs="Courier New"/>
        </w:rPr>
        <w:t xml:space="preserve"> mode”</w:t>
      </w:r>
      <w:r>
        <w:rPr>
          <w:rFonts w:ascii="Courier New" w:hAnsi="Courier New" w:cs="Courier New"/>
        </w:rPr>
        <w:t xml:space="preserve"> </w:t>
      </w:r>
      <w:r w:rsidRPr="0053772A">
        <w:t>added</w:t>
      </w:r>
      <w:r>
        <w:rPr>
          <w:rFonts w:ascii="Courier New" w:hAnsi="Courier New" w:cs="Courier New"/>
        </w:rPr>
        <w:t>.</w:t>
      </w:r>
    </w:p>
    <w:p w14:paraId="70092DB6" w14:textId="77777777" w:rsidR="00EC7548" w:rsidRPr="00500B96" w:rsidRDefault="00EC7548" w:rsidP="00EC7548">
      <w:pPr>
        <w:pStyle w:val="Body"/>
        <w:ind w:left="-522"/>
      </w:pPr>
      <w:r w:rsidRPr="00500B96">
        <w:t xml:space="preserve">Refer to RFE SW Reference Manual on detailed speciation of RFE </w:t>
      </w:r>
      <w:r>
        <w:t>BLOB</w:t>
      </w:r>
      <w:r w:rsidRPr="00500B96">
        <w:t>.</w:t>
      </w:r>
    </w:p>
    <w:p w14:paraId="2B2B81F3" w14:textId="77777777" w:rsidR="00EC7548" w:rsidRPr="00500B96" w:rsidRDefault="00EC7548" w:rsidP="00EC7548">
      <w:pPr>
        <w:pStyle w:val="Body"/>
        <w:rPr>
          <w:u w:val="single"/>
        </w:rPr>
      </w:pPr>
    </w:p>
    <w:p w14:paraId="3F25113B" w14:textId="77777777" w:rsidR="00EC7548" w:rsidRPr="00500B96" w:rsidRDefault="00EC7548" w:rsidP="00EC7548">
      <w:pPr>
        <w:pStyle w:val="Body"/>
        <w:ind w:left="-1080" w:firstLine="297"/>
        <w:rPr>
          <w:b/>
          <w:bCs/>
        </w:rPr>
      </w:pPr>
      <w:r w:rsidRPr="00500B96">
        <w:rPr>
          <w:b/>
          <w:bCs/>
        </w:rPr>
        <w:t>RFE Applications</w:t>
      </w:r>
    </w:p>
    <w:p w14:paraId="0C12E8FE" w14:textId="66CFA6B6" w:rsidR="00EC7548" w:rsidRPr="00500B96" w:rsidRDefault="00EC7548" w:rsidP="00EC7548">
      <w:pPr>
        <w:pStyle w:val="Body"/>
        <w:ind w:left="-522"/>
      </w:pPr>
      <w:r w:rsidRPr="00500B96">
        <w:t xml:space="preserve">* </w:t>
      </w:r>
      <w:r w:rsidR="00FB4DB2">
        <w:t xml:space="preserve">Restructured the </w:t>
      </w:r>
      <w:proofErr w:type="spellStart"/>
      <w:r w:rsidR="00FB4DB2">
        <w:t>rfeDrivers</w:t>
      </w:r>
      <w:proofErr w:type="spellEnd"/>
      <w:r w:rsidR="00FB4DB2">
        <w:t xml:space="preserve"> folder to avoid duplication and bring in more commonality across example apps. </w:t>
      </w:r>
    </w:p>
    <w:p w14:paraId="4C81029C" w14:textId="73B4B642" w:rsidR="00EC7548" w:rsidRDefault="00EC7548" w:rsidP="00EC7548">
      <w:pPr>
        <w:pStyle w:val="Body"/>
        <w:ind w:left="-522"/>
      </w:pPr>
      <w:r w:rsidRPr="00500B96">
        <w:t xml:space="preserve">* </w:t>
      </w:r>
      <w:r w:rsidR="00ED4979">
        <w:t xml:space="preserve">In </w:t>
      </w:r>
      <w:r w:rsidR="00ED4979" w:rsidRPr="00ED4979">
        <w:t xml:space="preserve">RFE </w:t>
      </w:r>
      <w:r w:rsidR="00ED4979">
        <w:t xml:space="preserve">AUTOSAR </w:t>
      </w:r>
      <w:r w:rsidR="00ED4979" w:rsidRPr="00ED4979">
        <w:t>CDD Driver</w:t>
      </w:r>
      <w:r w:rsidR="00ED4979">
        <w:t xml:space="preserve">, </w:t>
      </w:r>
      <w:r w:rsidR="00ED4979" w:rsidRPr="00ED4979">
        <w:t xml:space="preserve">EB </w:t>
      </w:r>
      <w:proofErr w:type="spellStart"/>
      <w:r w:rsidR="00ED4979" w:rsidRPr="00ED4979">
        <w:t>tresos</w:t>
      </w:r>
      <w:proofErr w:type="spellEnd"/>
      <w:r w:rsidR="00ED4979">
        <w:t xml:space="preserve"> </w:t>
      </w:r>
      <w:r w:rsidR="00ED4979" w:rsidRPr="00ED4979">
        <w:t>plug in</w:t>
      </w:r>
      <w:r w:rsidR="00ED4979">
        <w:t xml:space="preserve"> added so that the CDD can be imported in </w:t>
      </w:r>
      <w:r w:rsidR="00ED4979" w:rsidRPr="00ED4979">
        <w:t xml:space="preserve">EB </w:t>
      </w:r>
      <w:proofErr w:type="spellStart"/>
      <w:r w:rsidR="00ED4979" w:rsidRPr="00ED4979">
        <w:t>tresos</w:t>
      </w:r>
      <w:proofErr w:type="spellEnd"/>
      <w:r w:rsidR="00ED4979" w:rsidRPr="00ED4979">
        <w:t xml:space="preserve"> Studio</w:t>
      </w:r>
    </w:p>
    <w:p w14:paraId="334B6B47" w14:textId="77777777" w:rsidR="00EC7548" w:rsidRDefault="00EC7548" w:rsidP="0053772A">
      <w:pPr>
        <w:pStyle w:val="Heading3"/>
        <w:numPr>
          <w:ilvl w:val="0"/>
          <w:numId w:val="0"/>
        </w:numPr>
        <w:ind w:left="-20"/>
      </w:pPr>
    </w:p>
    <w:p w14:paraId="54103465" w14:textId="1CC45707" w:rsidR="0019144D" w:rsidRPr="00500B96" w:rsidRDefault="0019144D" w:rsidP="0019144D">
      <w:pPr>
        <w:pStyle w:val="Heading3"/>
      </w:pPr>
      <w:bookmarkStart w:id="34" w:name="_Toc146881629"/>
      <w:r w:rsidRPr="00500B96">
        <w:t>SAF85xx RFE SW CD 0.8.13 D230127</w:t>
      </w:r>
      <w:bookmarkEnd w:id="34"/>
    </w:p>
    <w:p w14:paraId="60D0530F" w14:textId="77777777" w:rsidR="0019144D" w:rsidRPr="00500B96" w:rsidRDefault="0019144D" w:rsidP="0019144D">
      <w:pPr>
        <w:pStyle w:val="Body"/>
        <w:ind w:left="-1080" w:firstLine="297"/>
        <w:rPr>
          <w:b/>
          <w:bCs/>
        </w:rPr>
      </w:pPr>
      <w:r w:rsidRPr="00500B96">
        <w:rPr>
          <w:b/>
          <w:bCs/>
        </w:rPr>
        <w:t>RFE Documentation</w:t>
      </w:r>
    </w:p>
    <w:p w14:paraId="330F587E" w14:textId="74047F42" w:rsidR="0019144D" w:rsidRPr="00500B96" w:rsidRDefault="0019144D" w:rsidP="0019144D">
      <w:pPr>
        <w:pStyle w:val="Body"/>
        <w:ind w:left="-522"/>
      </w:pPr>
      <w:r w:rsidRPr="00500B96">
        <w:t>* Updated to reflect the 0.8.13 release content.</w:t>
      </w:r>
    </w:p>
    <w:p w14:paraId="6EC29EC8" w14:textId="3B5E90E5" w:rsidR="0019144D" w:rsidRPr="00500B96" w:rsidRDefault="0019144D" w:rsidP="0019144D">
      <w:pPr>
        <w:pStyle w:val="Body"/>
        <w:ind w:left="-522"/>
      </w:pPr>
      <w:r w:rsidRPr="00500B96">
        <w:t xml:space="preserve">* RFE API profiling </w:t>
      </w:r>
      <w:r w:rsidR="00D526CD" w:rsidRPr="00500B96">
        <w:t xml:space="preserve">detailed and </w:t>
      </w:r>
      <w:r w:rsidRPr="00500B96">
        <w:t xml:space="preserve">updated (profiling of API from RFE Driver code as measured from </w:t>
      </w:r>
      <w:r w:rsidR="009F1AB5" w:rsidRPr="00500B96">
        <w:t>APP-</w:t>
      </w:r>
      <w:r w:rsidRPr="00500B96">
        <w:t>A53).</w:t>
      </w:r>
    </w:p>
    <w:p w14:paraId="5DFA7E8A" w14:textId="77777777" w:rsidR="0019144D" w:rsidRPr="00500B96" w:rsidRDefault="0019144D" w:rsidP="0019144D">
      <w:pPr>
        <w:pStyle w:val="Body"/>
        <w:ind w:left="-1080" w:firstLine="297"/>
      </w:pPr>
      <w:r w:rsidRPr="00500B96">
        <w:rPr>
          <w:b/>
          <w:bCs/>
        </w:rPr>
        <w:t>RFE FW</w:t>
      </w:r>
    </w:p>
    <w:p w14:paraId="7A26F13B" w14:textId="6784FB67" w:rsidR="0092746A" w:rsidRPr="00500B96" w:rsidRDefault="0019144D" w:rsidP="0092746A">
      <w:pPr>
        <w:pStyle w:val="Body"/>
        <w:ind w:left="-522"/>
      </w:pPr>
      <w:r w:rsidRPr="00500B96">
        <w:t xml:space="preserve">* </w:t>
      </w:r>
      <w:r w:rsidR="0092746A" w:rsidRPr="00500B96">
        <w:tab/>
        <w:t>Calibration</w:t>
      </w:r>
    </w:p>
    <w:p w14:paraId="430152F4" w14:textId="73AD9EEB" w:rsidR="0092746A" w:rsidRPr="00500B96" w:rsidRDefault="0092746A" w:rsidP="00D526CD">
      <w:pPr>
        <w:pStyle w:val="Body"/>
        <w:ind w:left="-261" w:firstLine="261"/>
        <w:rPr>
          <w:sz w:val="18"/>
          <w:szCs w:val="18"/>
        </w:rPr>
      </w:pPr>
      <w:r w:rsidRPr="00500B96">
        <w:rPr>
          <w:sz w:val="18"/>
          <w:szCs w:val="18"/>
        </w:rPr>
        <w:t>ATB-ADC SE (Single Ended) Trimming</w:t>
      </w:r>
      <w:r w:rsidRPr="00500B96">
        <w:rPr>
          <w:sz w:val="18"/>
          <w:szCs w:val="18"/>
        </w:rPr>
        <w:tab/>
      </w:r>
    </w:p>
    <w:p w14:paraId="24D8317C" w14:textId="50C32729" w:rsidR="0092746A" w:rsidRPr="00500B96" w:rsidRDefault="0092746A" w:rsidP="00D526CD">
      <w:pPr>
        <w:pStyle w:val="Body"/>
        <w:rPr>
          <w:sz w:val="18"/>
          <w:szCs w:val="18"/>
        </w:rPr>
      </w:pPr>
      <w:r w:rsidRPr="00500B96">
        <w:rPr>
          <w:sz w:val="18"/>
          <w:szCs w:val="18"/>
        </w:rPr>
        <w:t>Chirp PLL L</w:t>
      </w:r>
      <w:r w:rsidR="00D526CD" w:rsidRPr="00500B96">
        <w:rPr>
          <w:sz w:val="18"/>
          <w:szCs w:val="18"/>
        </w:rPr>
        <w:t xml:space="preserve">oop </w:t>
      </w:r>
      <w:r w:rsidRPr="00500B96">
        <w:rPr>
          <w:sz w:val="18"/>
          <w:szCs w:val="18"/>
        </w:rPr>
        <w:t>F</w:t>
      </w:r>
      <w:r w:rsidR="00D526CD" w:rsidRPr="00500B96">
        <w:rPr>
          <w:sz w:val="18"/>
          <w:szCs w:val="18"/>
        </w:rPr>
        <w:t>ilter</w:t>
      </w:r>
      <w:r w:rsidRPr="00500B96">
        <w:rPr>
          <w:sz w:val="18"/>
          <w:szCs w:val="18"/>
        </w:rPr>
        <w:t xml:space="preserve"> B</w:t>
      </w:r>
      <w:r w:rsidR="00D526CD" w:rsidRPr="00500B96">
        <w:rPr>
          <w:sz w:val="18"/>
          <w:szCs w:val="18"/>
        </w:rPr>
        <w:t>andwidth</w:t>
      </w:r>
      <w:r w:rsidRPr="00500B96">
        <w:rPr>
          <w:sz w:val="18"/>
          <w:szCs w:val="18"/>
        </w:rPr>
        <w:t xml:space="preserve"> Calibration</w:t>
      </w:r>
      <w:r w:rsidR="00BA355B">
        <w:rPr>
          <w:sz w:val="18"/>
          <w:szCs w:val="18"/>
        </w:rPr>
        <w:t xml:space="preserve"> (Chirp PLL is also validated for 4GHz Now),</w:t>
      </w:r>
      <w:r w:rsidRPr="00500B96">
        <w:rPr>
          <w:sz w:val="18"/>
          <w:szCs w:val="18"/>
        </w:rPr>
        <w:t xml:space="preserve"> </w:t>
      </w:r>
      <w:r w:rsidR="00D526CD" w:rsidRPr="00500B96">
        <w:rPr>
          <w:sz w:val="18"/>
          <w:szCs w:val="18"/>
        </w:rPr>
        <w:t>refer to RFE SW reference Manual for details on how to set center frequency and select VCO in reference to this calibration.</w:t>
      </w:r>
    </w:p>
    <w:p w14:paraId="4A8158AF" w14:textId="77777777" w:rsidR="0092746A" w:rsidRPr="00500B96" w:rsidRDefault="0092746A" w:rsidP="0092746A">
      <w:pPr>
        <w:pStyle w:val="Body"/>
        <w:rPr>
          <w:sz w:val="18"/>
          <w:szCs w:val="18"/>
        </w:rPr>
      </w:pPr>
      <w:r w:rsidRPr="00500B96">
        <w:rPr>
          <w:sz w:val="18"/>
          <w:szCs w:val="18"/>
        </w:rPr>
        <w:t>Tx Pout Real Time Monitor (RTM) Calibration</w:t>
      </w:r>
    </w:p>
    <w:p w14:paraId="56AE6AB1" w14:textId="49511400" w:rsidR="0092746A" w:rsidRPr="00500B96" w:rsidRDefault="0092746A">
      <w:pPr>
        <w:pStyle w:val="Body"/>
        <w:ind w:left="-522"/>
      </w:pPr>
      <w:r w:rsidRPr="00500B96">
        <w:t xml:space="preserve">* </w:t>
      </w:r>
      <w:r w:rsidRPr="00500B96">
        <w:tab/>
      </w:r>
      <w:proofErr w:type="spellStart"/>
      <w:r w:rsidRPr="00500B96">
        <w:t>FuSa</w:t>
      </w:r>
      <w:proofErr w:type="spellEnd"/>
      <w:r w:rsidRPr="00500B96">
        <w:t xml:space="preserve"> Update</w:t>
      </w:r>
    </w:p>
    <w:p w14:paraId="7C3FF205" w14:textId="3AA2FC42" w:rsidR="0092746A" w:rsidRPr="00500B96" w:rsidRDefault="00CD5060" w:rsidP="00D526CD">
      <w:pPr>
        <w:pStyle w:val="Body"/>
        <w:ind w:left="-261" w:firstLine="261"/>
        <w:rPr>
          <w:sz w:val="18"/>
          <w:szCs w:val="18"/>
        </w:rPr>
      </w:pPr>
      <w:r w:rsidRPr="00CD5060">
        <w:rPr>
          <w:sz w:val="18"/>
          <w:szCs w:val="18"/>
        </w:rPr>
        <w:t>During RFE Initialization (FIT1), HW Fault Injection Tests are executed</w:t>
      </w:r>
    </w:p>
    <w:p w14:paraId="3C34B555" w14:textId="3C9E7264" w:rsidR="0092746A" w:rsidRPr="00500B96" w:rsidRDefault="0092746A" w:rsidP="00D526CD">
      <w:pPr>
        <w:pStyle w:val="Body"/>
        <w:ind w:left="-261" w:firstLine="261"/>
        <w:rPr>
          <w:sz w:val="18"/>
          <w:szCs w:val="18"/>
        </w:rPr>
      </w:pPr>
      <w:r w:rsidRPr="00500B96">
        <w:rPr>
          <w:sz w:val="18"/>
          <w:szCs w:val="18"/>
        </w:rPr>
        <w:t xml:space="preserve">Safety Mechanisms </w:t>
      </w:r>
      <w:r w:rsidR="00500B96" w:rsidRPr="00500B96">
        <w:rPr>
          <w:sz w:val="18"/>
          <w:szCs w:val="18"/>
        </w:rPr>
        <w:t>validated</w:t>
      </w:r>
      <w:r w:rsidR="000207CD">
        <w:rPr>
          <w:sz w:val="18"/>
          <w:szCs w:val="18"/>
        </w:rPr>
        <w:t xml:space="preserve"> (refer to section </w:t>
      </w:r>
      <w:r w:rsidR="000207CD">
        <w:rPr>
          <w:sz w:val="18"/>
          <w:szCs w:val="18"/>
        </w:rPr>
        <w:fldChar w:fldCharType="begin"/>
      </w:r>
      <w:r w:rsidR="000207CD">
        <w:rPr>
          <w:sz w:val="18"/>
          <w:szCs w:val="18"/>
        </w:rPr>
        <w:instrText xml:space="preserve"> REF _Ref125721422 \r \h </w:instrText>
      </w:r>
      <w:r w:rsidR="000207CD">
        <w:rPr>
          <w:sz w:val="18"/>
          <w:szCs w:val="18"/>
        </w:rPr>
      </w:r>
      <w:r w:rsidR="000207CD">
        <w:rPr>
          <w:sz w:val="18"/>
          <w:szCs w:val="18"/>
        </w:rPr>
        <w:fldChar w:fldCharType="separate"/>
      </w:r>
      <w:r w:rsidR="00291864">
        <w:rPr>
          <w:sz w:val="18"/>
          <w:szCs w:val="18"/>
        </w:rPr>
        <w:t>5</w:t>
      </w:r>
      <w:r w:rsidR="000207CD">
        <w:rPr>
          <w:sz w:val="18"/>
          <w:szCs w:val="18"/>
        </w:rPr>
        <w:fldChar w:fldCharType="end"/>
      </w:r>
      <w:r w:rsidR="000207CD">
        <w:rPr>
          <w:sz w:val="18"/>
          <w:szCs w:val="18"/>
        </w:rPr>
        <w:t xml:space="preserve"> for the list of validated </w:t>
      </w:r>
      <w:proofErr w:type="spellStart"/>
      <w:r w:rsidR="000207CD">
        <w:rPr>
          <w:sz w:val="18"/>
          <w:szCs w:val="18"/>
        </w:rPr>
        <w:t>FuSa</w:t>
      </w:r>
      <w:proofErr w:type="spellEnd"/>
      <w:r w:rsidR="000207CD">
        <w:rPr>
          <w:sz w:val="18"/>
          <w:szCs w:val="18"/>
        </w:rPr>
        <w:t xml:space="preserve"> Faults)</w:t>
      </w:r>
    </w:p>
    <w:p w14:paraId="4D1D601C" w14:textId="35E5C3E8" w:rsidR="0092746A" w:rsidRPr="00500B96" w:rsidRDefault="0092746A" w:rsidP="00D526CD">
      <w:pPr>
        <w:pStyle w:val="Body"/>
        <w:ind w:left="-261" w:firstLine="261"/>
        <w:rPr>
          <w:sz w:val="18"/>
          <w:szCs w:val="18"/>
        </w:rPr>
      </w:pPr>
      <w:r w:rsidRPr="00500B96">
        <w:rPr>
          <w:sz w:val="18"/>
          <w:szCs w:val="18"/>
        </w:rPr>
        <w:t>R1 Recovery</w:t>
      </w:r>
      <w:r w:rsidR="00500B96" w:rsidRPr="00500B96">
        <w:rPr>
          <w:sz w:val="18"/>
          <w:szCs w:val="18"/>
        </w:rPr>
        <w:t xml:space="preserve"> introduced</w:t>
      </w:r>
    </w:p>
    <w:p w14:paraId="4004F9C3" w14:textId="53FD98FE" w:rsidR="0092746A" w:rsidRPr="00500B96" w:rsidRDefault="0092746A" w:rsidP="0092746A">
      <w:pPr>
        <w:pStyle w:val="Body"/>
        <w:ind w:left="-522"/>
      </w:pPr>
      <w:r w:rsidRPr="00500B96">
        <w:t>*   BIST</w:t>
      </w:r>
    </w:p>
    <w:p w14:paraId="19EE7AB8" w14:textId="42E32389" w:rsidR="0092746A" w:rsidRPr="00500B96" w:rsidRDefault="0092746A" w:rsidP="00D526CD">
      <w:pPr>
        <w:pStyle w:val="Body"/>
        <w:ind w:left="-261" w:firstLine="261"/>
        <w:rPr>
          <w:sz w:val="18"/>
          <w:szCs w:val="18"/>
        </w:rPr>
      </w:pPr>
      <w:r w:rsidRPr="00500B96">
        <w:rPr>
          <w:sz w:val="18"/>
          <w:szCs w:val="18"/>
        </w:rPr>
        <w:t>RX B</w:t>
      </w:r>
      <w:r w:rsidR="00500B96" w:rsidRPr="00500B96">
        <w:rPr>
          <w:sz w:val="18"/>
          <w:szCs w:val="18"/>
        </w:rPr>
        <w:t>IST added</w:t>
      </w:r>
      <w:r w:rsidR="006E5041">
        <w:rPr>
          <w:sz w:val="18"/>
          <w:szCs w:val="18"/>
        </w:rPr>
        <w:t xml:space="preserve"> (Refer to the RFE BIST section of </w:t>
      </w:r>
      <w:r w:rsidR="006E5041" w:rsidRPr="00105B61">
        <w:rPr>
          <w:sz w:val="18"/>
          <w:szCs w:val="18"/>
        </w:rPr>
        <w:t>RFE SW Reference Manual for the details</w:t>
      </w:r>
      <w:r w:rsidR="006E5041">
        <w:rPr>
          <w:sz w:val="18"/>
          <w:szCs w:val="18"/>
        </w:rPr>
        <w:t>)</w:t>
      </w:r>
    </w:p>
    <w:p w14:paraId="541E4956" w14:textId="1ED721C1" w:rsidR="0092746A" w:rsidRPr="00500B96" w:rsidRDefault="0092746A" w:rsidP="0092746A">
      <w:pPr>
        <w:pStyle w:val="Body"/>
        <w:ind w:left="-261" w:firstLine="261"/>
        <w:rPr>
          <w:sz w:val="18"/>
          <w:szCs w:val="18"/>
        </w:rPr>
      </w:pPr>
      <w:r w:rsidRPr="00500B96">
        <w:rPr>
          <w:sz w:val="18"/>
          <w:szCs w:val="18"/>
        </w:rPr>
        <w:t>CRC B</w:t>
      </w:r>
      <w:r w:rsidR="00500B96" w:rsidRPr="00500B96">
        <w:rPr>
          <w:sz w:val="18"/>
          <w:szCs w:val="18"/>
        </w:rPr>
        <w:t>IST added</w:t>
      </w:r>
      <w:r w:rsidR="006E5041">
        <w:rPr>
          <w:sz w:val="18"/>
          <w:szCs w:val="18"/>
        </w:rPr>
        <w:t xml:space="preserve"> (Refer to the RFE BIST section of </w:t>
      </w:r>
      <w:r w:rsidR="006E5041" w:rsidRPr="007549BB">
        <w:rPr>
          <w:sz w:val="18"/>
          <w:szCs w:val="18"/>
        </w:rPr>
        <w:t>RFE SW Reference Manual for the details</w:t>
      </w:r>
      <w:r w:rsidR="006E5041">
        <w:rPr>
          <w:sz w:val="18"/>
          <w:szCs w:val="18"/>
        </w:rPr>
        <w:t>)</w:t>
      </w:r>
    </w:p>
    <w:p w14:paraId="4936CA7A" w14:textId="6D1743BA" w:rsidR="0092746A" w:rsidRPr="00500B96" w:rsidRDefault="0092746A" w:rsidP="00D526CD">
      <w:pPr>
        <w:pStyle w:val="Body"/>
        <w:ind w:left="-522"/>
      </w:pPr>
      <w:r w:rsidRPr="00500B96">
        <w:lastRenderedPageBreak/>
        <w:t>*   RFE Init</w:t>
      </w:r>
      <w:r w:rsidR="00500B96" w:rsidRPr="00500B96">
        <w:t>ialization</w:t>
      </w:r>
      <w:r w:rsidRPr="00500B96">
        <w:t xml:space="preserve"> errors reported</w:t>
      </w:r>
      <w:r w:rsidR="00500B96" w:rsidRPr="00500B96">
        <w:t xml:space="preserve"> via RFE Sync area</w:t>
      </w:r>
      <w:r w:rsidR="0025492B">
        <w:t xml:space="preserve">, the errors can be read via </w:t>
      </w:r>
      <w:proofErr w:type="spellStart"/>
      <w:r w:rsidR="00D50752" w:rsidRPr="00105B61">
        <w:rPr>
          <w:rStyle w:val="ui-provider"/>
          <w:i/>
          <w:iCs/>
        </w:rPr>
        <w:t>rfe_testGetInternalError</w:t>
      </w:r>
      <w:proofErr w:type="spellEnd"/>
      <w:r w:rsidR="00D50752">
        <w:rPr>
          <w:rStyle w:val="ui-provider"/>
        </w:rPr>
        <w:t xml:space="preserve"> function.</w:t>
      </w:r>
    </w:p>
    <w:p w14:paraId="079110BA" w14:textId="77777777" w:rsidR="00F8274D" w:rsidRDefault="0092746A" w:rsidP="00F8274D">
      <w:pPr>
        <w:pStyle w:val="Body"/>
        <w:ind w:left="-522"/>
      </w:pPr>
      <w:r w:rsidRPr="00500B96">
        <w:t>*   Datapath bit width autoconfiguration</w:t>
      </w:r>
    </w:p>
    <w:p w14:paraId="6D792B76" w14:textId="227E4025" w:rsidR="00D31642" w:rsidRPr="00F8274D" w:rsidRDefault="00F8274D" w:rsidP="00F8274D">
      <w:pPr>
        <w:pStyle w:val="Body"/>
        <w:ind w:left="-522"/>
      </w:pPr>
      <w:r>
        <w:t xml:space="preserve">        </w:t>
      </w:r>
      <w:r w:rsidR="00D31642" w:rsidRPr="00D31642">
        <w:rPr>
          <w:sz w:val="18"/>
          <w:szCs w:val="18"/>
        </w:rPr>
        <w:t>RFE Configure general::</w:t>
      </w:r>
      <w:proofErr w:type="spellStart"/>
      <w:r w:rsidR="00D31642" w:rsidRPr="00D31642">
        <w:rPr>
          <w:sz w:val="18"/>
          <w:szCs w:val="18"/>
        </w:rPr>
        <w:t>pdcBitwidth</w:t>
      </w:r>
      <w:proofErr w:type="spellEnd"/>
      <w:r w:rsidR="00D31642" w:rsidRPr="00D31642">
        <w:rPr>
          <w:sz w:val="18"/>
          <w:szCs w:val="18"/>
        </w:rPr>
        <w:t xml:space="preserve"> parameter</w:t>
      </w:r>
    </w:p>
    <w:p w14:paraId="5C854394" w14:textId="27A74F46" w:rsidR="00D31642" w:rsidRPr="00D31642" w:rsidRDefault="00D31642" w:rsidP="00D31642">
      <w:pPr>
        <w:pStyle w:val="Body"/>
        <w:ind w:left="-261" w:firstLine="261"/>
        <w:rPr>
          <w:sz w:val="18"/>
          <w:szCs w:val="18"/>
        </w:rPr>
      </w:pPr>
      <w:r>
        <w:rPr>
          <w:sz w:val="18"/>
          <w:szCs w:val="18"/>
        </w:rPr>
        <w:t xml:space="preserve">- </w:t>
      </w:r>
      <w:r w:rsidRPr="00D31642">
        <w:rPr>
          <w:sz w:val="18"/>
          <w:szCs w:val="18"/>
        </w:rPr>
        <w:t>Datapath can be set to 12 \ 14 \ 16 bit independently from Calibrations and BIST</w:t>
      </w:r>
    </w:p>
    <w:p w14:paraId="791203CB" w14:textId="784D8D22" w:rsidR="00D31642" w:rsidRPr="00D31642" w:rsidRDefault="00D31642" w:rsidP="00D31642">
      <w:pPr>
        <w:pStyle w:val="Body"/>
        <w:ind w:left="-261" w:firstLine="261"/>
        <w:rPr>
          <w:sz w:val="18"/>
          <w:szCs w:val="18"/>
        </w:rPr>
      </w:pPr>
      <w:r>
        <w:rPr>
          <w:sz w:val="18"/>
          <w:szCs w:val="18"/>
        </w:rPr>
        <w:t xml:space="preserve">- </w:t>
      </w:r>
      <w:r w:rsidRPr="00D31642">
        <w:rPr>
          <w:sz w:val="18"/>
          <w:szCs w:val="18"/>
        </w:rPr>
        <w:t>Calibration and BIST will use 16bit regardless the data path bit width setting in RFE Configure</w:t>
      </w:r>
    </w:p>
    <w:p w14:paraId="391F0FDF" w14:textId="41FA466C" w:rsidR="0092746A" w:rsidRPr="00500B96" w:rsidRDefault="0092746A" w:rsidP="0092746A">
      <w:pPr>
        <w:pStyle w:val="Body"/>
        <w:ind w:left="-522"/>
      </w:pPr>
      <w:r w:rsidRPr="00500B96">
        <w:t>*   RFE Software Secure Boot</w:t>
      </w:r>
    </w:p>
    <w:p w14:paraId="396C8144" w14:textId="40AAD322" w:rsidR="0092746A" w:rsidRPr="00500B96" w:rsidRDefault="0092746A" w:rsidP="00D526CD">
      <w:pPr>
        <w:pStyle w:val="Body"/>
        <w:rPr>
          <w:sz w:val="18"/>
          <w:szCs w:val="18"/>
        </w:rPr>
      </w:pPr>
      <w:r w:rsidRPr="00500B96">
        <w:rPr>
          <w:sz w:val="18"/>
          <w:szCs w:val="18"/>
        </w:rPr>
        <w:t xml:space="preserve">Release package contains </w:t>
      </w:r>
      <w:r w:rsidR="00B06632" w:rsidRPr="00500B96">
        <w:rPr>
          <w:sz w:val="18"/>
          <w:szCs w:val="18"/>
        </w:rPr>
        <w:t>encrypted binaries of RFE FW which can be use</w:t>
      </w:r>
      <w:r w:rsidR="00500B96" w:rsidRPr="00500B96">
        <w:rPr>
          <w:sz w:val="18"/>
          <w:szCs w:val="18"/>
        </w:rPr>
        <w:t>d</w:t>
      </w:r>
      <w:r w:rsidR="00B06632" w:rsidRPr="00500B96">
        <w:rPr>
          <w:sz w:val="18"/>
          <w:szCs w:val="18"/>
        </w:rPr>
        <w:t xml:space="preserve"> for secure boot using HSE Firmware</w:t>
      </w:r>
      <w:r w:rsidR="00500B96" w:rsidRPr="00500B96">
        <w:rPr>
          <w:sz w:val="18"/>
          <w:szCs w:val="18"/>
        </w:rPr>
        <w:t xml:space="preserve"> (refer to HSE documentation)</w:t>
      </w:r>
    </w:p>
    <w:p w14:paraId="77B0A08C" w14:textId="5FC440C0" w:rsidR="0092746A" w:rsidRPr="00500B96" w:rsidRDefault="0092746A" w:rsidP="00D526CD">
      <w:pPr>
        <w:pStyle w:val="Body"/>
        <w:ind w:left="-522"/>
      </w:pPr>
      <w:r w:rsidRPr="00500B96">
        <w:t>*   Large Dynamic Tables</w:t>
      </w:r>
    </w:p>
    <w:p w14:paraId="4E0C0016" w14:textId="06F4E80F" w:rsidR="0092746A" w:rsidRPr="00500B96" w:rsidRDefault="0092746A" w:rsidP="00D526CD">
      <w:pPr>
        <w:pStyle w:val="Body"/>
        <w:ind w:left="-522"/>
      </w:pPr>
      <w:r w:rsidRPr="00500B96">
        <w:t>*   RFE Driver: ported to on App-M7 Bare Metal</w:t>
      </w:r>
    </w:p>
    <w:p w14:paraId="3D6C351E" w14:textId="7C7746E9" w:rsidR="0092746A" w:rsidRPr="00500B96" w:rsidRDefault="0092746A" w:rsidP="00D526CD">
      <w:pPr>
        <w:pStyle w:val="Body"/>
        <w:ind w:left="-522"/>
      </w:pPr>
      <w:r w:rsidRPr="00500B96">
        <w:t>*   RFE CDD Driver: ported to App-M7 Bare Metal</w:t>
      </w:r>
    </w:p>
    <w:p w14:paraId="6BD5356F" w14:textId="268CCF63" w:rsidR="0092746A" w:rsidRPr="00500B96" w:rsidRDefault="0092746A" w:rsidP="00D526CD">
      <w:pPr>
        <w:pStyle w:val="Body"/>
        <w:ind w:left="-522"/>
      </w:pPr>
      <w:r w:rsidRPr="00500B96">
        <w:t xml:space="preserve">*   </w:t>
      </w:r>
      <w:r w:rsidR="00D50752">
        <w:rPr>
          <w:color w:val="333333"/>
          <w:sz w:val="21"/>
          <w:szCs w:val="21"/>
          <w:shd w:val="clear" w:color="auto" w:fill="FFFFFF"/>
        </w:rPr>
        <w:t>Use of separate VCs per profiles enabled</w:t>
      </w:r>
    </w:p>
    <w:p w14:paraId="75340959" w14:textId="32E9EE8C" w:rsidR="0092746A" w:rsidRPr="00500B96" w:rsidRDefault="0092746A" w:rsidP="0019144D">
      <w:pPr>
        <w:pStyle w:val="Body"/>
        <w:ind w:left="-261"/>
      </w:pPr>
    </w:p>
    <w:p w14:paraId="72410267" w14:textId="5FB8409C" w:rsidR="0019144D" w:rsidRPr="00500B96" w:rsidRDefault="0019144D" w:rsidP="0019144D">
      <w:pPr>
        <w:pStyle w:val="Body"/>
        <w:ind w:left="-261"/>
      </w:pPr>
      <w:r w:rsidRPr="00500B96">
        <w:t>Refer to RFE SW Reference Manual for the details.</w:t>
      </w:r>
    </w:p>
    <w:p w14:paraId="43060E59" w14:textId="790E39DA" w:rsidR="0019144D" w:rsidRDefault="0019144D" w:rsidP="0019144D">
      <w:pPr>
        <w:pStyle w:val="Body"/>
        <w:ind w:left="-522"/>
      </w:pPr>
    </w:p>
    <w:p w14:paraId="31CE4919" w14:textId="77777777" w:rsidR="008D17A0" w:rsidRPr="00500B96" w:rsidRDefault="008D17A0" w:rsidP="0019144D">
      <w:pPr>
        <w:pStyle w:val="Body"/>
        <w:ind w:left="-522"/>
      </w:pPr>
    </w:p>
    <w:p w14:paraId="5A613995" w14:textId="19A49E93" w:rsidR="0019144D" w:rsidRPr="00500B96" w:rsidRDefault="0019144D" w:rsidP="0019144D">
      <w:pPr>
        <w:pStyle w:val="Body"/>
        <w:ind w:left="-1080" w:firstLine="297"/>
      </w:pPr>
      <w:r w:rsidRPr="00500B96">
        <w:rPr>
          <w:b/>
          <w:bCs/>
        </w:rPr>
        <w:t>RFE API</w:t>
      </w:r>
    </w:p>
    <w:p w14:paraId="5EEAED62" w14:textId="3979511F" w:rsidR="0019144D" w:rsidRPr="00500B96" w:rsidRDefault="0019144D" w:rsidP="00B06632">
      <w:pPr>
        <w:pStyle w:val="Body"/>
        <w:ind w:left="-522"/>
      </w:pPr>
      <w:r w:rsidRPr="00500B96">
        <w:t xml:space="preserve">* </w:t>
      </w:r>
      <w:r w:rsidR="00B06632" w:rsidRPr="00500B96">
        <w:t xml:space="preserve">In the </w:t>
      </w:r>
      <w:r w:rsidR="00B06632" w:rsidRPr="00500B96">
        <w:rPr>
          <w:rFonts w:ascii="Courier New" w:hAnsi="Courier New" w:cs="Courier New"/>
        </w:rPr>
        <w:t xml:space="preserve">void </w:t>
      </w:r>
      <w:proofErr w:type="spellStart"/>
      <w:r w:rsidR="00B06632" w:rsidRPr="00500B96">
        <w:rPr>
          <w:rFonts w:ascii="Courier New" w:hAnsi="Courier New" w:cs="Courier New"/>
        </w:rPr>
        <w:t>rfe_getFuSaFaults</w:t>
      </w:r>
      <w:proofErr w:type="spellEnd"/>
      <w:r w:rsidR="00B06632" w:rsidRPr="00500B96">
        <w:rPr>
          <w:rFonts w:ascii="Courier New" w:hAnsi="Courier New" w:cs="Courier New"/>
        </w:rPr>
        <w:t>(uint8_t *pFuSaR1R2FaultList, RFE_ERROR_FUNCTION_PARAMETER)</w:t>
      </w:r>
      <w:r w:rsidR="00B06632" w:rsidRPr="00500B96">
        <w:t xml:space="preserve"> message in the pay load has changed</w:t>
      </w:r>
      <w:r w:rsidR="00D526CD" w:rsidRPr="00500B96">
        <w:t xml:space="preserve"> due to changes in </w:t>
      </w:r>
      <w:proofErr w:type="spellStart"/>
      <w:r w:rsidR="00D526CD" w:rsidRPr="00500B96">
        <w:t>FuSa</w:t>
      </w:r>
      <w:proofErr w:type="spellEnd"/>
      <w:r w:rsidR="00D526CD" w:rsidRPr="00500B96">
        <w:t xml:space="preserve"> fault flags</w:t>
      </w:r>
      <w:r w:rsidRPr="00500B96">
        <w:t>.</w:t>
      </w:r>
      <w:r w:rsidR="0061438B">
        <w:t xml:space="preserve"> </w:t>
      </w:r>
      <w:r w:rsidR="009F12E5" w:rsidRPr="00500B96">
        <w:t>Refer to RFE SW Reference Manual</w:t>
      </w:r>
      <w:r w:rsidR="00CD4A52">
        <w:t xml:space="preserve"> (</w:t>
      </w:r>
      <w:r w:rsidR="00CD4A52">
        <w:rPr>
          <w:rStyle w:val="ui-provider"/>
        </w:rPr>
        <w:t>CMD_RSP_Format.pdf)</w:t>
      </w:r>
      <w:r w:rsidR="009F12E5">
        <w:t xml:space="preserve"> for more details</w:t>
      </w:r>
    </w:p>
    <w:p w14:paraId="2ACF0782" w14:textId="4571CC39" w:rsidR="00B06632" w:rsidRPr="00500B96" w:rsidRDefault="00B06632">
      <w:pPr>
        <w:pStyle w:val="Body"/>
        <w:ind w:left="-522"/>
      </w:pPr>
    </w:p>
    <w:p w14:paraId="55155865" w14:textId="7625720F" w:rsidR="0019144D" w:rsidRPr="00500B96" w:rsidRDefault="00B06632" w:rsidP="00B06632">
      <w:pPr>
        <w:pStyle w:val="Body"/>
        <w:ind w:left="-522"/>
      </w:pPr>
      <w:r w:rsidRPr="00500B96">
        <w:t xml:space="preserve">* In the function </w:t>
      </w:r>
      <w:r w:rsidRPr="00500B96">
        <w:rPr>
          <w:rFonts w:ascii="Courier New" w:hAnsi="Courier New" w:cs="Courier New"/>
        </w:rPr>
        <w:t xml:space="preserve">void </w:t>
      </w:r>
      <w:proofErr w:type="spellStart"/>
      <w:r w:rsidRPr="00500B96">
        <w:rPr>
          <w:rFonts w:ascii="Courier New" w:hAnsi="Courier New" w:cs="Courier New"/>
        </w:rPr>
        <w:t>rfe_getFuSaFaultStatistics</w:t>
      </w:r>
      <w:proofErr w:type="spellEnd"/>
      <w:r w:rsidRPr="00500B96">
        <w:rPr>
          <w:rFonts w:ascii="Courier New" w:hAnsi="Courier New" w:cs="Courier New"/>
        </w:rPr>
        <w:t xml:space="preserve">(uint16_t *pR1FaultPromotedToR2, </w:t>
      </w:r>
      <w:proofErr w:type="spellStart"/>
      <w:r w:rsidRPr="00500B96">
        <w:rPr>
          <w:rFonts w:ascii="Courier New" w:hAnsi="Courier New" w:cs="Courier New"/>
        </w:rPr>
        <w:t>rfe_radarCycleCount_t</w:t>
      </w:r>
      <w:proofErr w:type="spellEnd"/>
      <w:r w:rsidRPr="00500B96">
        <w:rPr>
          <w:rFonts w:ascii="Courier New" w:hAnsi="Courier New" w:cs="Courier New"/>
        </w:rPr>
        <w:t xml:space="preserve"> *</w:t>
      </w:r>
      <w:proofErr w:type="spellStart"/>
      <w:r w:rsidRPr="00500B96">
        <w:rPr>
          <w:rFonts w:ascii="Courier New" w:hAnsi="Courier New" w:cs="Courier New"/>
        </w:rPr>
        <w:t>pRadarCycleCount</w:t>
      </w:r>
      <w:proofErr w:type="spellEnd"/>
      <w:r w:rsidRPr="00500B96">
        <w:rPr>
          <w:rFonts w:ascii="Courier New" w:hAnsi="Courier New" w:cs="Courier New"/>
        </w:rPr>
        <w:t xml:space="preserve">, uint8_t *pFuSaR1FaultCountList, RFE_ERROR_FUNCTION_PARAMETER); </w:t>
      </w:r>
      <w:r w:rsidRPr="00500B96">
        <w:t>message in the pay load has changed</w:t>
      </w:r>
      <w:r w:rsidR="00D526CD" w:rsidRPr="00500B96">
        <w:t xml:space="preserve"> due to changes in </w:t>
      </w:r>
      <w:proofErr w:type="spellStart"/>
      <w:r w:rsidR="00D526CD" w:rsidRPr="00500B96">
        <w:t>FuSa</w:t>
      </w:r>
      <w:proofErr w:type="spellEnd"/>
      <w:r w:rsidR="00D526CD" w:rsidRPr="00500B96">
        <w:t xml:space="preserve"> fault flags</w:t>
      </w:r>
      <w:r w:rsidR="0019144D" w:rsidRPr="00500B96">
        <w:t>.</w:t>
      </w:r>
      <w:r w:rsidR="009F12E5">
        <w:t xml:space="preserve"> </w:t>
      </w:r>
      <w:r w:rsidR="009F12E5" w:rsidRPr="00500B96">
        <w:t>Refer to RFE SW Reference Manual</w:t>
      </w:r>
      <w:r w:rsidR="009F12E5">
        <w:t xml:space="preserve"> </w:t>
      </w:r>
      <w:r w:rsidR="00CD4A52">
        <w:t>(</w:t>
      </w:r>
      <w:r w:rsidR="00CD4A52">
        <w:rPr>
          <w:rStyle w:val="ui-provider"/>
        </w:rPr>
        <w:t xml:space="preserve">CMD_RSP_Format.pdf) </w:t>
      </w:r>
      <w:r w:rsidR="009F12E5">
        <w:t>for more details</w:t>
      </w:r>
    </w:p>
    <w:p w14:paraId="3A2AB2A3" w14:textId="39D450CF" w:rsidR="00B06632" w:rsidRPr="00500B96" w:rsidRDefault="00B06632">
      <w:pPr>
        <w:pStyle w:val="Body"/>
        <w:ind w:left="-522"/>
        <w:rPr>
          <w:rFonts w:ascii="Courier New" w:hAnsi="Courier New" w:cs="Courier New"/>
        </w:rPr>
      </w:pPr>
    </w:p>
    <w:p w14:paraId="2EECF6A1" w14:textId="27C5337A" w:rsidR="0019144D" w:rsidRPr="00500B96" w:rsidRDefault="0019144D" w:rsidP="0019144D">
      <w:pPr>
        <w:pStyle w:val="Body"/>
        <w:ind w:left="-1080" w:firstLine="297"/>
        <w:rPr>
          <w:b/>
          <w:bCs/>
        </w:rPr>
      </w:pPr>
    </w:p>
    <w:p w14:paraId="53BE5375" w14:textId="2B04D841" w:rsidR="0019144D" w:rsidRPr="00500B96" w:rsidRDefault="0019144D" w:rsidP="0019144D">
      <w:pPr>
        <w:pStyle w:val="Body"/>
        <w:ind w:left="-1080" w:firstLine="297"/>
        <w:rPr>
          <w:b/>
          <w:bCs/>
        </w:rPr>
      </w:pPr>
      <w:r w:rsidRPr="00500B96">
        <w:rPr>
          <w:b/>
          <w:bCs/>
        </w:rPr>
        <w:t>RFE Configuration</w:t>
      </w:r>
    </w:p>
    <w:p w14:paraId="47948898" w14:textId="02F5E48A" w:rsidR="0019144D" w:rsidRPr="00500B96" w:rsidRDefault="0019144D" w:rsidP="0019144D">
      <w:pPr>
        <w:pStyle w:val="Body"/>
        <w:ind w:left="-522"/>
      </w:pPr>
      <w:r w:rsidRPr="00500B96">
        <w:t xml:space="preserve">* </w:t>
      </w:r>
      <w:proofErr w:type="spellStart"/>
      <w:r w:rsidRPr="00500B96">
        <w:t>FuSa</w:t>
      </w:r>
      <w:proofErr w:type="spellEnd"/>
      <w:r w:rsidRPr="00500B96">
        <w:t xml:space="preserve"> updates</w:t>
      </w:r>
    </w:p>
    <w:p w14:paraId="284907F0" w14:textId="0B532EA6" w:rsidR="0019144D" w:rsidRPr="00500B96" w:rsidRDefault="0019144D" w:rsidP="0019144D">
      <w:pPr>
        <w:pStyle w:val="Body"/>
        <w:ind w:left="-261"/>
        <w:rPr>
          <w:rFonts w:ascii="Courier New" w:hAnsi="Courier New" w:cs="Courier New"/>
        </w:rPr>
      </w:pPr>
      <w:r w:rsidRPr="00500B96">
        <w:t xml:space="preserve">- </w:t>
      </w:r>
      <w:proofErr w:type="spellStart"/>
      <w:r w:rsidRPr="00500B96">
        <w:t>FuSa</w:t>
      </w:r>
      <w:proofErr w:type="spellEnd"/>
      <w:r w:rsidRPr="00500B96">
        <w:t xml:space="preserve"> fault </w:t>
      </w:r>
      <w:r w:rsidR="00D526CD" w:rsidRPr="00500B96">
        <w:t xml:space="preserve">flag </w:t>
      </w:r>
      <w:r w:rsidRPr="00500B96">
        <w:t>list extended to reflect</w:t>
      </w:r>
      <w:r w:rsidR="00EC4EC0" w:rsidRPr="00500B96">
        <w:t xml:space="preserve"> additional safety mechanism</w:t>
      </w:r>
      <w:r w:rsidRPr="00500B96">
        <w:t xml:space="preserve">, see </w:t>
      </w:r>
      <w:r w:rsidRPr="00500B96">
        <w:rPr>
          <w:rFonts w:ascii="Courier New" w:hAnsi="Courier New" w:cs="Courier New"/>
        </w:rPr>
        <w:t xml:space="preserve">t </w:t>
      </w:r>
      <w:r w:rsidRPr="00500B96">
        <w:t xml:space="preserve">in  </w:t>
      </w:r>
      <w:proofErr w:type="spellStart"/>
      <w:r w:rsidRPr="00500B96">
        <w:rPr>
          <w:rFonts w:ascii="Courier New" w:hAnsi="Courier New" w:cs="Courier New"/>
        </w:rPr>
        <w:t>rfe_error.h</w:t>
      </w:r>
      <w:proofErr w:type="spellEnd"/>
    </w:p>
    <w:p w14:paraId="14C23810" w14:textId="1CB65572" w:rsidR="0019144D" w:rsidRPr="00500B96" w:rsidRDefault="0019144D" w:rsidP="0019144D">
      <w:pPr>
        <w:pStyle w:val="Body"/>
        <w:ind w:left="-261"/>
      </w:pPr>
      <w:r w:rsidRPr="00500B96">
        <w:t>-</w:t>
      </w:r>
      <w:r w:rsidR="00EA0D53" w:rsidRPr="00500B96">
        <w:t xml:space="preserve"> </w:t>
      </w:r>
      <w:r w:rsidR="002F6701" w:rsidRPr="00500B96">
        <w:t xml:space="preserve">RFE configuration </w:t>
      </w:r>
      <w:r w:rsidR="000D4E3D">
        <w:t>BLOB</w:t>
      </w:r>
      <w:r w:rsidR="002F6701" w:rsidRPr="00500B96">
        <w:t xml:space="preserve"> </w:t>
      </w:r>
      <w:proofErr w:type="spellStart"/>
      <w:r w:rsidR="002F6701" w:rsidRPr="00500B96">
        <w:t>fusaFaultMask</w:t>
      </w:r>
      <w:proofErr w:type="spellEnd"/>
      <w:r w:rsidR="002F6701" w:rsidRPr="00500B96">
        <w:t xml:space="preserve"> </w:t>
      </w:r>
      <w:r w:rsidR="002F6701" w:rsidRPr="00500B96">
        <w:rPr>
          <w:rFonts w:ascii="Courier New" w:hAnsi="Courier New" w:cs="Courier New"/>
        </w:rPr>
        <w:t>unit8_t[RFE_FUSA_R1_R2_MASK_UNMASK_FAULT_BYTE_COUNT ]</w:t>
      </w:r>
      <w:r w:rsidR="002F6701" w:rsidRPr="00500B96">
        <w:t xml:space="preserve"> set to 12 bytes</w:t>
      </w:r>
    </w:p>
    <w:p w14:paraId="79ED884A" w14:textId="0AF6F1E0" w:rsidR="0019144D" w:rsidRPr="00500B96" w:rsidRDefault="0019144D" w:rsidP="0019144D">
      <w:pPr>
        <w:pStyle w:val="Body"/>
        <w:ind w:left="-522"/>
      </w:pPr>
      <w:r w:rsidRPr="00500B96">
        <w:t xml:space="preserve">* </w:t>
      </w:r>
      <w:r w:rsidR="00EA0D53" w:rsidRPr="00500B96">
        <w:t>Calibration and BIST</w:t>
      </w:r>
      <w:r w:rsidRPr="00500B96">
        <w:t xml:space="preserve"> updates</w:t>
      </w:r>
    </w:p>
    <w:p w14:paraId="28926DDA" w14:textId="750A50F1" w:rsidR="0019144D" w:rsidRPr="00500B96" w:rsidRDefault="0019144D" w:rsidP="00EA0D53">
      <w:pPr>
        <w:pStyle w:val="Body"/>
        <w:ind w:left="-261"/>
        <w:rPr>
          <w:rFonts w:ascii="Courier New" w:hAnsi="Courier New" w:cs="Courier New"/>
        </w:rPr>
      </w:pPr>
      <w:r w:rsidRPr="00500B96">
        <w:lastRenderedPageBreak/>
        <w:t xml:space="preserve">- RFE Configuration </w:t>
      </w:r>
      <w:r w:rsidR="000D4E3D">
        <w:t>BLOB</w:t>
      </w:r>
      <w:r w:rsidRPr="00500B96">
        <w:t xml:space="preserve"> format changed </w:t>
      </w:r>
      <w:r w:rsidR="00EA0D53" w:rsidRPr="00500B96">
        <w:t xml:space="preserve">select the transmitters for which BIST will be performed. </w:t>
      </w:r>
      <w:proofErr w:type="spellStart"/>
      <w:r w:rsidR="00EA0D53" w:rsidRPr="00500B96">
        <w:rPr>
          <w:rFonts w:ascii="Courier New" w:hAnsi="Courier New" w:cs="Courier New"/>
        </w:rPr>
        <w:t>txSelectForTxBist</w:t>
      </w:r>
      <w:proofErr w:type="spellEnd"/>
      <w:r w:rsidR="00EA0D53" w:rsidRPr="00500B96">
        <w:rPr>
          <w:rFonts w:ascii="Courier New" w:hAnsi="Courier New" w:cs="Courier New"/>
        </w:rPr>
        <w:t xml:space="preserve"> </w:t>
      </w:r>
      <w:r w:rsidR="00EA0D53" w:rsidRPr="00500B96">
        <w:t>changed from</w:t>
      </w:r>
      <w:r w:rsidR="00EA0D53" w:rsidRPr="00500B96">
        <w:rPr>
          <w:rFonts w:ascii="Courier New" w:hAnsi="Courier New" w:cs="Courier New"/>
        </w:rPr>
        <w:t xml:space="preserve"> unit32_t to </w:t>
      </w:r>
      <w:proofErr w:type="spellStart"/>
      <w:r w:rsidR="00EA0D53" w:rsidRPr="00500B96">
        <w:rPr>
          <w:rFonts w:ascii="Courier New" w:hAnsi="Courier New" w:cs="Courier New"/>
        </w:rPr>
        <w:t>rfe_txSelect_t</w:t>
      </w:r>
      <w:proofErr w:type="spellEnd"/>
    </w:p>
    <w:p w14:paraId="73D79265" w14:textId="79D6C714" w:rsidR="00EA0D53" w:rsidRPr="00500B96" w:rsidRDefault="00EA0D53">
      <w:pPr>
        <w:pStyle w:val="Body"/>
        <w:ind w:left="-261"/>
      </w:pPr>
      <w:r w:rsidRPr="00500B96">
        <w:rPr>
          <w:rFonts w:ascii="Courier New" w:hAnsi="Courier New" w:cs="Courier New"/>
        </w:rPr>
        <w:t>-</w:t>
      </w:r>
      <w:r w:rsidR="002F6701" w:rsidRPr="00500B96">
        <w:t xml:space="preserve"> RFE Configuration </w:t>
      </w:r>
      <w:r w:rsidR="000D4E3D">
        <w:t>BLOB</w:t>
      </w:r>
      <w:r w:rsidR="002F6701" w:rsidRPr="00500B96">
        <w:t>,</w:t>
      </w:r>
      <w:r w:rsidRPr="00500B96">
        <w:rPr>
          <w:rFonts w:ascii="Courier New" w:hAnsi="Courier New" w:cs="Courier New"/>
        </w:rPr>
        <w:t xml:space="preserve"> </w:t>
      </w:r>
      <w:r w:rsidRPr="00500B96">
        <w:t xml:space="preserve">TX peak power detector threshold ( power in the steps of 0.1 [dBm] ) </w:t>
      </w:r>
      <w:proofErr w:type="spellStart"/>
      <w:r w:rsidRPr="00500B96">
        <w:rPr>
          <w:rFonts w:ascii="Courier New" w:hAnsi="Courier New" w:cs="Courier New"/>
        </w:rPr>
        <w:t>txPpdThreshold</w:t>
      </w:r>
      <w:proofErr w:type="spellEnd"/>
      <w:r w:rsidRPr="00500B96">
        <w:rPr>
          <w:rFonts w:ascii="Courier New" w:hAnsi="Courier New" w:cs="Courier New"/>
        </w:rPr>
        <w:t xml:space="preserve"> </w:t>
      </w:r>
      <w:r w:rsidRPr="00500B96">
        <w:t>changed to</w:t>
      </w:r>
      <w:r w:rsidRPr="00500B96">
        <w:rPr>
          <w:rFonts w:ascii="Courier New" w:hAnsi="Courier New" w:cs="Courier New"/>
        </w:rPr>
        <w:t xml:space="preserve"> int16_t[RFE_CHIRP_PROFILES_MAX]</w:t>
      </w:r>
      <w:r w:rsidRPr="00500B96">
        <w:t>, with min of -90 and max of 150</w:t>
      </w:r>
    </w:p>
    <w:p w14:paraId="148D1E7D" w14:textId="425DDF77" w:rsidR="0019144D" w:rsidRPr="00500B96" w:rsidRDefault="0019144D" w:rsidP="0019144D">
      <w:pPr>
        <w:pStyle w:val="Body"/>
        <w:ind w:left="-522"/>
      </w:pPr>
      <w:r w:rsidRPr="00500B96">
        <w:t xml:space="preserve">Refer to RFE SW Reference Manual on detailed </w:t>
      </w:r>
      <w:r w:rsidR="00FB4DB2">
        <w:t>specification</w:t>
      </w:r>
      <w:r w:rsidR="00FB4DB2" w:rsidRPr="00500B96">
        <w:t xml:space="preserve"> </w:t>
      </w:r>
      <w:r w:rsidRPr="00500B96">
        <w:t xml:space="preserve">of RFE </w:t>
      </w:r>
      <w:r w:rsidR="000D4E3D">
        <w:t>BLOB</w:t>
      </w:r>
      <w:r w:rsidRPr="00500B96">
        <w:t>.</w:t>
      </w:r>
    </w:p>
    <w:p w14:paraId="2983B828" w14:textId="207FBA02" w:rsidR="00804102" w:rsidRPr="00500B96" w:rsidRDefault="00804102">
      <w:pPr>
        <w:pStyle w:val="Body"/>
        <w:rPr>
          <w:u w:val="single"/>
        </w:rPr>
      </w:pPr>
    </w:p>
    <w:p w14:paraId="0619B6B0" w14:textId="77777777" w:rsidR="009F1AB5" w:rsidRPr="00500B96" w:rsidRDefault="009F1AB5" w:rsidP="009F1AB5">
      <w:pPr>
        <w:pStyle w:val="Body"/>
        <w:ind w:left="-1080" w:firstLine="297"/>
        <w:rPr>
          <w:b/>
          <w:bCs/>
        </w:rPr>
      </w:pPr>
      <w:r w:rsidRPr="00500B96">
        <w:rPr>
          <w:b/>
          <w:bCs/>
        </w:rPr>
        <w:t>RFE Applications</w:t>
      </w:r>
    </w:p>
    <w:p w14:paraId="23824220" w14:textId="33C2C254" w:rsidR="009F1AB5" w:rsidRPr="00500B96" w:rsidRDefault="009F1AB5" w:rsidP="009F1AB5">
      <w:pPr>
        <w:pStyle w:val="Body"/>
        <w:ind w:left="-522"/>
      </w:pPr>
      <w:r w:rsidRPr="00500B96">
        <w:t xml:space="preserve">* SoC drivers are added </w:t>
      </w:r>
      <w:r w:rsidR="004E2A63">
        <w:t xml:space="preserve">in </w:t>
      </w:r>
      <w:r w:rsidRPr="00500B96">
        <w:t>/</w:t>
      </w:r>
      <w:proofErr w:type="spellStart"/>
      <w:r w:rsidRPr="00500B96">
        <w:t>rfe</w:t>
      </w:r>
      <w:proofErr w:type="spellEnd"/>
      <w:r w:rsidRPr="00500B96">
        <w:t>/</w:t>
      </w:r>
      <w:proofErr w:type="spellStart"/>
      <w:r w:rsidRPr="00500B96">
        <w:t>rfeDriver</w:t>
      </w:r>
      <w:proofErr w:type="spellEnd"/>
      <w:r w:rsidRPr="00500B96">
        <w:t>/ folder.</w:t>
      </w:r>
    </w:p>
    <w:p w14:paraId="74B18625" w14:textId="1EF58B5D" w:rsidR="009F1AB5" w:rsidRDefault="009F1AB5" w:rsidP="009F1AB5">
      <w:pPr>
        <w:pStyle w:val="Body"/>
        <w:ind w:left="-522"/>
      </w:pPr>
      <w:r w:rsidRPr="00500B96">
        <w:t xml:space="preserve">* rfeAppAutosarBasicExample32 added for demonstrating use of </w:t>
      </w:r>
      <w:r w:rsidR="004E2A63">
        <w:t>AUTOSAR</w:t>
      </w:r>
      <w:r w:rsidRPr="00500B96">
        <w:t xml:space="preserve"> complex device driver </w:t>
      </w:r>
      <w:r w:rsidR="00D526CD" w:rsidRPr="00500B96">
        <w:t xml:space="preserve">(CDD) </w:t>
      </w:r>
      <w:r w:rsidRPr="00500B96">
        <w:t>RFE Driver on bare</w:t>
      </w:r>
      <w:r w:rsidR="00D526CD" w:rsidRPr="00500B96">
        <w:t xml:space="preserve"> </w:t>
      </w:r>
      <w:r w:rsidRPr="00500B96">
        <w:t>metal APP-M7</w:t>
      </w:r>
    </w:p>
    <w:p w14:paraId="4CF02ABA" w14:textId="34A40766" w:rsidR="00884A0A" w:rsidRDefault="00884A0A" w:rsidP="009F1AB5">
      <w:pPr>
        <w:pStyle w:val="Body"/>
        <w:ind w:left="-522"/>
      </w:pPr>
    </w:p>
    <w:p w14:paraId="73FB0CB2" w14:textId="2652B166" w:rsidR="00884A0A" w:rsidRPr="00ED7B3B" w:rsidRDefault="00884A0A" w:rsidP="00884A0A">
      <w:pPr>
        <w:pStyle w:val="Heading3"/>
      </w:pPr>
      <w:bookmarkStart w:id="35" w:name="_Toc129599267"/>
      <w:bookmarkStart w:id="36" w:name="_Toc129599324"/>
      <w:bookmarkStart w:id="37" w:name="_Toc129599438"/>
      <w:bookmarkStart w:id="38" w:name="_Toc129628216"/>
      <w:bookmarkStart w:id="39" w:name="_Toc129847959"/>
      <w:bookmarkStart w:id="40" w:name="_Toc129599268"/>
      <w:bookmarkStart w:id="41" w:name="_Toc129599325"/>
      <w:bookmarkStart w:id="42" w:name="_Toc129599439"/>
      <w:bookmarkStart w:id="43" w:name="_Toc129628217"/>
      <w:bookmarkStart w:id="44" w:name="_Toc129847960"/>
      <w:bookmarkStart w:id="45" w:name="_Toc129599269"/>
      <w:bookmarkStart w:id="46" w:name="_Toc129599326"/>
      <w:bookmarkStart w:id="47" w:name="_Toc129599440"/>
      <w:bookmarkStart w:id="48" w:name="_Toc129628218"/>
      <w:bookmarkStart w:id="49" w:name="_Toc129847961"/>
      <w:bookmarkStart w:id="50" w:name="_Toc127470508"/>
      <w:bookmarkStart w:id="51" w:name="_Toc146881630"/>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r w:rsidRPr="000854BB">
        <w:t xml:space="preserve">SAF85xx RFE SW 0.8.12 </w:t>
      </w:r>
      <w:r w:rsidR="00F81E4C">
        <w:t xml:space="preserve">HF01 </w:t>
      </w:r>
      <w:r w:rsidRPr="000854BB">
        <w:t>D230217</w:t>
      </w:r>
      <w:bookmarkEnd w:id="50"/>
      <w:bookmarkEnd w:id="51"/>
    </w:p>
    <w:p w14:paraId="01230534" w14:textId="77777777" w:rsidR="00884A0A" w:rsidRPr="00ED7B3B" w:rsidRDefault="00884A0A" w:rsidP="00884A0A">
      <w:pPr>
        <w:pStyle w:val="Body"/>
        <w:ind w:left="-1080" w:firstLine="297"/>
        <w:rPr>
          <w:b/>
          <w:bCs/>
        </w:rPr>
      </w:pPr>
    </w:p>
    <w:p w14:paraId="378B3BBC" w14:textId="77777777" w:rsidR="00884A0A" w:rsidRPr="00ED7B3B" w:rsidRDefault="00884A0A" w:rsidP="00884A0A">
      <w:pPr>
        <w:pStyle w:val="Body"/>
        <w:ind w:left="-1080" w:firstLine="297"/>
        <w:rPr>
          <w:b/>
          <w:bCs/>
        </w:rPr>
      </w:pPr>
      <w:r w:rsidRPr="00ED7B3B">
        <w:rPr>
          <w:b/>
          <w:bCs/>
        </w:rPr>
        <w:t>RFE Documentation</w:t>
      </w:r>
    </w:p>
    <w:p w14:paraId="737F7CB4" w14:textId="77777777" w:rsidR="00884A0A" w:rsidRPr="00ED7B3B" w:rsidRDefault="00884A0A" w:rsidP="00884A0A">
      <w:pPr>
        <w:pStyle w:val="Body"/>
        <w:ind w:left="-522"/>
      </w:pPr>
      <w:r w:rsidRPr="00ED7B3B">
        <w:t>* Updated to reflect the 0.8.12</w:t>
      </w:r>
      <w:r>
        <w:t>_HF</w:t>
      </w:r>
      <w:r w:rsidRPr="00ED7B3B">
        <w:t xml:space="preserve"> release content.</w:t>
      </w:r>
    </w:p>
    <w:p w14:paraId="7CDFEFC9" w14:textId="77777777" w:rsidR="00884A0A" w:rsidRPr="00ED7B3B" w:rsidRDefault="00884A0A" w:rsidP="00884A0A">
      <w:pPr>
        <w:pStyle w:val="Body"/>
        <w:ind w:left="-1080" w:firstLine="297"/>
        <w:rPr>
          <w:b/>
          <w:bCs/>
        </w:rPr>
      </w:pPr>
    </w:p>
    <w:p w14:paraId="35FEEF86" w14:textId="77777777" w:rsidR="00884A0A" w:rsidRPr="00ED7B3B" w:rsidRDefault="00884A0A" w:rsidP="00884A0A">
      <w:pPr>
        <w:pStyle w:val="Body"/>
        <w:ind w:left="-1080" w:firstLine="297"/>
      </w:pPr>
      <w:r w:rsidRPr="00ED7B3B">
        <w:rPr>
          <w:b/>
          <w:bCs/>
        </w:rPr>
        <w:t>RFE FW</w:t>
      </w:r>
    </w:p>
    <w:p w14:paraId="1037CB1D" w14:textId="77777777" w:rsidR="00884A0A" w:rsidRDefault="00884A0A" w:rsidP="00884A0A">
      <w:pPr>
        <w:pStyle w:val="Body"/>
        <w:ind w:left="-522"/>
      </w:pPr>
      <w:r w:rsidRPr="00194589">
        <w:t>*</w:t>
      </w:r>
      <w:r>
        <w:t xml:space="preserve"> Specific fix for </w:t>
      </w:r>
      <w:r w:rsidRPr="001E59BB">
        <w:t>sporadic spurs on 5MHz and 10MHz 1st FFT (range) bins</w:t>
      </w:r>
      <w:r>
        <w:t xml:space="preserve"> on to top of 0.8.12 release</w:t>
      </w:r>
    </w:p>
    <w:p w14:paraId="030F1090" w14:textId="77777777" w:rsidR="00884A0A" w:rsidRPr="00500B96" w:rsidRDefault="00884A0A" w:rsidP="009F1AB5">
      <w:pPr>
        <w:pStyle w:val="Body"/>
        <w:rPr>
          <w:u w:val="single"/>
        </w:rPr>
      </w:pPr>
    </w:p>
    <w:p w14:paraId="1CA96286" w14:textId="0AA13C9F" w:rsidR="00E2227F" w:rsidRPr="00500B96" w:rsidRDefault="00E2227F" w:rsidP="00E2227F">
      <w:pPr>
        <w:pStyle w:val="Heading3"/>
      </w:pPr>
      <w:bookmarkStart w:id="52" w:name="_Toc146881631"/>
      <w:r w:rsidRPr="00500B96">
        <w:t>SAF85xx RFE SW CD 0.8.12 D22</w:t>
      </w:r>
      <w:r w:rsidR="00ED7B3B" w:rsidRPr="00500B96">
        <w:t>1216</w:t>
      </w:r>
      <w:bookmarkEnd w:id="52"/>
    </w:p>
    <w:p w14:paraId="3CAB13CF" w14:textId="12AEF037" w:rsidR="00E2227F" w:rsidRPr="00500B96" w:rsidRDefault="00E2227F" w:rsidP="00E2227F">
      <w:pPr>
        <w:pStyle w:val="Body"/>
        <w:ind w:left="-1080" w:firstLine="297"/>
        <w:rPr>
          <w:b/>
          <w:bCs/>
        </w:rPr>
      </w:pPr>
    </w:p>
    <w:p w14:paraId="72BC3823" w14:textId="77777777" w:rsidR="00711277" w:rsidRPr="00500B96" w:rsidRDefault="00711277" w:rsidP="00711277">
      <w:pPr>
        <w:pStyle w:val="Body"/>
        <w:ind w:left="-1080" w:firstLine="297"/>
        <w:rPr>
          <w:b/>
          <w:bCs/>
        </w:rPr>
      </w:pPr>
      <w:r w:rsidRPr="00500B96">
        <w:rPr>
          <w:b/>
          <w:bCs/>
        </w:rPr>
        <w:t>RFE Documentation</w:t>
      </w:r>
    </w:p>
    <w:p w14:paraId="39C2787F" w14:textId="7216F396" w:rsidR="00711277" w:rsidRPr="00500B96" w:rsidRDefault="00711277" w:rsidP="00711277">
      <w:pPr>
        <w:pStyle w:val="Body"/>
        <w:ind w:left="-522"/>
      </w:pPr>
      <w:r w:rsidRPr="00500B96">
        <w:t xml:space="preserve">* Updated to reflect the </w:t>
      </w:r>
      <w:r w:rsidR="00ED7B3B" w:rsidRPr="00500B96">
        <w:t>0.8.12 release content.</w:t>
      </w:r>
    </w:p>
    <w:p w14:paraId="6D34350B" w14:textId="744644CF" w:rsidR="00BE5C19" w:rsidRPr="00500B96" w:rsidRDefault="00BE5C19" w:rsidP="00711277">
      <w:pPr>
        <w:pStyle w:val="Body"/>
        <w:ind w:left="-522"/>
      </w:pPr>
      <w:r w:rsidRPr="00500B96">
        <w:t xml:space="preserve">* RFE API profiling updated (profiling </w:t>
      </w:r>
      <w:r w:rsidR="00216FFF" w:rsidRPr="00500B96">
        <w:t xml:space="preserve">of </w:t>
      </w:r>
      <w:r w:rsidR="00072F9E" w:rsidRPr="00500B96">
        <w:t xml:space="preserve">API from </w:t>
      </w:r>
      <w:r w:rsidRPr="00500B96">
        <w:t xml:space="preserve">RFE Driver code as measured from </w:t>
      </w:r>
      <w:r w:rsidR="009F1AB5" w:rsidRPr="00500B96">
        <w:t>APP-</w:t>
      </w:r>
      <w:r w:rsidRPr="00500B96">
        <w:t>A53)</w:t>
      </w:r>
      <w:r w:rsidR="00ED7B3B" w:rsidRPr="00500B96">
        <w:t>.</w:t>
      </w:r>
    </w:p>
    <w:p w14:paraId="521BE1B6" w14:textId="77777777" w:rsidR="00711277" w:rsidRPr="00500B96" w:rsidRDefault="00711277" w:rsidP="00E2227F">
      <w:pPr>
        <w:pStyle w:val="Body"/>
        <w:ind w:left="-1080" w:firstLine="297"/>
        <w:rPr>
          <w:b/>
          <w:bCs/>
        </w:rPr>
      </w:pPr>
    </w:p>
    <w:p w14:paraId="2935793C" w14:textId="7665DBB8" w:rsidR="00E2227F" w:rsidRPr="00500B96" w:rsidRDefault="00E2227F" w:rsidP="00E2227F">
      <w:pPr>
        <w:pStyle w:val="Body"/>
        <w:ind w:left="-1080" w:firstLine="297"/>
      </w:pPr>
      <w:r w:rsidRPr="00500B96">
        <w:rPr>
          <w:b/>
          <w:bCs/>
        </w:rPr>
        <w:t>RFE FW</w:t>
      </w:r>
    </w:p>
    <w:p w14:paraId="4523061B" w14:textId="7FEB0B95" w:rsidR="00ED7B3B" w:rsidRPr="00500B96" w:rsidRDefault="00E2227F" w:rsidP="00E2227F">
      <w:pPr>
        <w:pStyle w:val="Body"/>
        <w:ind w:left="-522"/>
      </w:pPr>
      <w:r w:rsidRPr="00500B96">
        <w:t xml:space="preserve">* </w:t>
      </w:r>
      <w:r w:rsidR="00ED7B3B" w:rsidRPr="00500B96">
        <w:t>Supports only SAF85xx ES1.1 A1-E5-T2MF</w:t>
      </w:r>
    </w:p>
    <w:p w14:paraId="115B6BF5" w14:textId="12651FC3" w:rsidR="001750FE" w:rsidRPr="00500B96" w:rsidRDefault="00ED7B3B" w:rsidP="00E2227F">
      <w:pPr>
        <w:pStyle w:val="Body"/>
        <w:ind w:left="-522"/>
      </w:pPr>
      <w:r w:rsidRPr="00500B96">
        <w:t xml:space="preserve">* </w:t>
      </w:r>
      <w:r w:rsidR="001750FE" w:rsidRPr="00500B96">
        <w:t>ADPLL retune timing violation solved</w:t>
      </w:r>
    </w:p>
    <w:p w14:paraId="07F807AA" w14:textId="77777777" w:rsidR="00194589" w:rsidRPr="00500B96" w:rsidRDefault="00AA75A1" w:rsidP="00E2227F">
      <w:pPr>
        <w:pStyle w:val="Body"/>
        <w:ind w:left="-522"/>
      </w:pPr>
      <w:r w:rsidRPr="00500B96">
        <w:t xml:space="preserve">* di\dt </w:t>
      </w:r>
    </w:p>
    <w:p w14:paraId="3A055ABF" w14:textId="3771ABD7" w:rsidR="001750FE" w:rsidRPr="00500B96" w:rsidRDefault="00194589" w:rsidP="00194589">
      <w:pPr>
        <w:pStyle w:val="Body"/>
        <w:ind w:left="-261"/>
      </w:pPr>
      <w:r w:rsidRPr="00500B96">
        <w:t xml:space="preserve">- </w:t>
      </w:r>
      <w:r w:rsidR="0093540A" w:rsidRPr="00500B96">
        <w:t xml:space="preserve">di\dt for </w:t>
      </w:r>
      <w:r w:rsidR="00AA75A1" w:rsidRPr="00500B96">
        <w:t xml:space="preserve">the end of </w:t>
      </w:r>
      <w:r w:rsidR="0093540A" w:rsidRPr="00500B96">
        <w:t xml:space="preserve">the </w:t>
      </w:r>
      <w:r w:rsidR="00AA75A1" w:rsidRPr="00500B96">
        <w:t xml:space="preserve">first chirp sequence with re-calibration enabled </w:t>
      </w:r>
      <w:r w:rsidR="00A50DC1" w:rsidRPr="00500B96">
        <w:t>has</w:t>
      </w:r>
      <w:r w:rsidR="00AA75A1" w:rsidRPr="00500B96">
        <w:t xml:space="preserve"> </w:t>
      </w:r>
      <w:r w:rsidR="0093540A" w:rsidRPr="00500B96">
        <w:t xml:space="preserve">been </w:t>
      </w:r>
      <w:r w:rsidR="00AA75A1" w:rsidRPr="00500B96">
        <w:t>improved.</w:t>
      </w:r>
    </w:p>
    <w:p w14:paraId="2507E08F" w14:textId="735C7A6F" w:rsidR="00194589" w:rsidRPr="00500B96" w:rsidRDefault="00194589" w:rsidP="00194589">
      <w:pPr>
        <w:pStyle w:val="Body"/>
        <w:ind w:left="-261"/>
      </w:pPr>
      <w:r w:rsidRPr="00500B96">
        <w:t xml:space="preserve">- </w:t>
      </w:r>
      <w:r w:rsidR="00A50DC1" w:rsidRPr="00500B96">
        <w:t xml:space="preserve">GLDO2 voltage undershoot occurring during </w:t>
      </w:r>
      <w:r w:rsidRPr="00500B96">
        <w:t xml:space="preserve">param update </w:t>
      </w:r>
      <w:r w:rsidR="00A50DC1" w:rsidRPr="00500B96">
        <w:t xml:space="preserve">has been </w:t>
      </w:r>
      <w:r w:rsidRPr="00500B96">
        <w:t>solved</w:t>
      </w:r>
    </w:p>
    <w:p w14:paraId="44518373" w14:textId="7686830F" w:rsidR="00194589" w:rsidRPr="00500B96" w:rsidRDefault="00194589" w:rsidP="00194589">
      <w:pPr>
        <w:pStyle w:val="Body"/>
        <w:ind w:left="-261"/>
      </w:pPr>
      <w:r w:rsidRPr="00500B96">
        <w:t xml:space="preserve">- GLDO2 </w:t>
      </w:r>
      <w:r w:rsidR="00A50DC1" w:rsidRPr="00500B96">
        <w:t xml:space="preserve">voltage drop </w:t>
      </w:r>
      <w:r w:rsidRPr="00500B96">
        <w:t xml:space="preserve">to 0.9V </w:t>
      </w:r>
      <w:r w:rsidR="00A50DC1" w:rsidRPr="00500B96">
        <w:t xml:space="preserve">occurring </w:t>
      </w:r>
      <w:r w:rsidRPr="00500B96">
        <w:t xml:space="preserve">between chirp sequences </w:t>
      </w:r>
      <w:r w:rsidR="00A50DC1" w:rsidRPr="00500B96">
        <w:t xml:space="preserve">has been </w:t>
      </w:r>
      <w:r w:rsidRPr="00500B96">
        <w:t>solved</w:t>
      </w:r>
    </w:p>
    <w:p w14:paraId="32810806" w14:textId="30E21A17" w:rsidR="00194589" w:rsidRPr="00500B96" w:rsidRDefault="00194589" w:rsidP="00194589">
      <w:pPr>
        <w:pStyle w:val="Body"/>
        <w:ind w:left="-261"/>
      </w:pPr>
      <w:r w:rsidRPr="00500B96">
        <w:t xml:space="preserve">- </w:t>
      </w:r>
      <w:r w:rsidR="00A50DC1" w:rsidRPr="00500B96">
        <w:t xml:space="preserve">GLDO2 voltage undershoot occurring between chirp sequences with </w:t>
      </w:r>
      <w:r w:rsidRPr="00500B96">
        <w:t xml:space="preserve">different TX Pout </w:t>
      </w:r>
      <w:r w:rsidR="00A50DC1" w:rsidRPr="00500B96">
        <w:t xml:space="preserve">settings has been </w:t>
      </w:r>
      <w:r w:rsidRPr="00500B96">
        <w:t>solved</w:t>
      </w:r>
    </w:p>
    <w:p w14:paraId="2841A3A9" w14:textId="2364BCAB" w:rsidR="00194589" w:rsidRPr="00500B96" w:rsidRDefault="001750FE" w:rsidP="00E2227F">
      <w:pPr>
        <w:pStyle w:val="Body"/>
        <w:ind w:left="-522"/>
      </w:pPr>
      <w:r w:rsidRPr="00500B96">
        <w:lastRenderedPageBreak/>
        <w:t xml:space="preserve">* </w:t>
      </w:r>
      <w:r w:rsidR="00194589" w:rsidRPr="00500B96">
        <w:t>Calibration strategy Changed back to 0.8.10. All profiles present in configuration file are calibrated during configuration and visible in spectrum, only used profiles calibrated at rec-calibration.</w:t>
      </w:r>
    </w:p>
    <w:p w14:paraId="5E00FE86" w14:textId="4CB68F2E" w:rsidR="001750FE" w:rsidRPr="00500B96" w:rsidRDefault="00194589" w:rsidP="00E2227F">
      <w:pPr>
        <w:pStyle w:val="Body"/>
        <w:ind w:left="-522"/>
      </w:pPr>
      <w:r w:rsidRPr="00500B96">
        <w:t xml:space="preserve">* </w:t>
      </w:r>
      <w:r w:rsidR="001750FE" w:rsidRPr="00500B96">
        <w:t>Chirp PLL loop bandwidth updated for 4G</w:t>
      </w:r>
      <w:r w:rsidR="0042069F" w:rsidRPr="00500B96">
        <w:t>Hz</w:t>
      </w:r>
      <w:r w:rsidR="001750FE" w:rsidRPr="00500B96">
        <w:t xml:space="preserve"> VCO</w:t>
      </w:r>
    </w:p>
    <w:p w14:paraId="7779BE23" w14:textId="38952A92" w:rsidR="00194589" w:rsidRPr="00500B96" w:rsidRDefault="00BE5C19" w:rsidP="00711277">
      <w:pPr>
        <w:pStyle w:val="Body"/>
        <w:ind w:left="-522"/>
      </w:pPr>
      <w:r w:rsidRPr="00500B96">
        <w:t xml:space="preserve">* </w:t>
      </w:r>
      <w:r w:rsidR="00194589" w:rsidRPr="00500B96">
        <w:t xml:space="preserve">RX IF Calibration </w:t>
      </w:r>
      <w:r w:rsidR="00BB4D92" w:rsidRPr="00500B96">
        <w:t xml:space="preserve">based on feedback loop </w:t>
      </w:r>
      <w:r w:rsidR="00C65107" w:rsidRPr="00500B96">
        <w:t xml:space="preserve">is </w:t>
      </w:r>
      <w:r w:rsidR="00194589" w:rsidRPr="00500B96">
        <w:t>introduced</w:t>
      </w:r>
      <w:r w:rsidR="00BB4D92" w:rsidRPr="00500B96">
        <w:t>, calibration sets the RX IF to meet targets (LPF, HFP, Rx Gain) for process corners.</w:t>
      </w:r>
    </w:p>
    <w:p w14:paraId="2C024EE2" w14:textId="77777777" w:rsidR="00500D98" w:rsidRPr="00500B96" w:rsidRDefault="00500D98" w:rsidP="00711277">
      <w:pPr>
        <w:pStyle w:val="Body"/>
        <w:ind w:left="-522"/>
        <w:rPr>
          <w:i/>
          <w:iCs/>
        </w:rPr>
      </w:pPr>
      <w:r w:rsidRPr="00500B96">
        <w:rPr>
          <w:i/>
          <w:iCs/>
        </w:rPr>
        <w:t xml:space="preserve">Note: </w:t>
      </w:r>
    </w:p>
    <w:p w14:paraId="234947ED" w14:textId="6EF1E2F6" w:rsidR="00291701" w:rsidRPr="00500B96" w:rsidRDefault="00291701" w:rsidP="00291701">
      <w:pPr>
        <w:pStyle w:val="Body"/>
        <w:rPr>
          <w:i/>
          <w:iCs/>
        </w:rPr>
      </w:pPr>
      <w:r w:rsidRPr="00500B96">
        <w:rPr>
          <w:i/>
          <w:iCs/>
        </w:rPr>
        <w:t xml:space="preserve">RX IF Calibration procedure requires always 16 bits data path, that is </w:t>
      </w:r>
      <w:proofErr w:type="spellStart"/>
      <w:r w:rsidRPr="00500B96">
        <w:rPr>
          <w:rFonts w:ascii="Courier New" w:hAnsi="Courier New" w:cs="Courier New"/>
          <w:i/>
          <w:iCs/>
        </w:rPr>
        <w:t>pdcBitwidth</w:t>
      </w:r>
      <w:proofErr w:type="spellEnd"/>
      <w:r w:rsidRPr="00500B96">
        <w:rPr>
          <w:rFonts w:ascii="Courier New" w:hAnsi="Courier New" w:cs="Courier New"/>
          <w:i/>
          <w:iCs/>
        </w:rPr>
        <w:t xml:space="preserve"> = rfe_pdcBitwidth_16bit_e</w:t>
      </w:r>
      <w:r w:rsidRPr="00500B96">
        <w:rPr>
          <w:i/>
          <w:iCs/>
        </w:rPr>
        <w:t>.</w:t>
      </w:r>
    </w:p>
    <w:p w14:paraId="30FAABFA" w14:textId="77777777" w:rsidR="00291701" w:rsidRPr="00500B96" w:rsidRDefault="00291701" w:rsidP="00291701">
      <w:pPr>
        <w:pStyle w:val="Body"/>
        <w:rPr>
          <w:i/>
          <w:iCs/>
        </w:rPr>
      </w:pPr>
      <w:r w:rsidRPr="00500B96">
        <w:rPr>
          <w:i/>
          <w:iCs/>
        </w:rPr>
        <w:t xml:space="preserve">RX IF Calibration is called by </w:t>
      </w:r>
      <w:proofErr w:type="spellStart"/>
      <w:r w:rsidRPr="00500B96">
        <w:rPr>
          <w:rFonts w:ascii="Courier New" w:hAnsi="Courier New" w:cs="Courier New"/>
          <w:i/>
          <w:iCs/>
        </w:rPr>
        <w:t>rfe_configure</w:t>
      </w:r>
      <w:proofErr w:type="spellEnd"/>
      <w:r w:rsidRPr="00500B96">
        <w:rPr>
          <w:rFonts w:ascii="Courier New" w:hAnsi="Courier New" w:cs="Courier New"/>
          <w:i/>
          <w:iCs/>
        </w:rPr>
        <w:t>()</w:t>
      </w:r>
      <w:r w:rsidRPr="00500B96">
        <w:rPr>
          <w:i/>
          <w:iCs/>
        </w:rPr>
        <w:t xml:space="preserve"> only, see RFE Abstract API.  Note that, RX IF Calibration is not called during Recalibration.</w:t>
      </w:r>
    </w:p>
    <w:p w14:paraId="1EE489B8" w14:textId="6252DF60" w:rsidR="00291701" w:rsidRPr="00500B96" w:rsidRDefault="00291701" w:rsidP="00291701">
      <w:pPr>
        <w:pStyle w:val="Body"/>
        <w:rPr>
          <w:i/>
          <w:iCs/>
        </w:rPr>
      </w:pPr>
      <w:r w:rsidRPr="00500B96">
        <w:rPr>
          <w:i/>
          <w:iCs/>
        </w:rPr>
        <w:t>In case the radar application is using 14 bit or 12 bit samples during radar data acquisition the following procedure must always be followed:</w:t>
      </w:r>
    </w:p>
    <w:p w14:paraId="6915E4D2" w14:textId="77777777" w:rsidR="00A13AD8" w:rsidRPr="00500B96" w:rsidRDefault="00A13AD8" w:rsidP="00A13AD8">
      <w:pPr>
        <w:pStyle w:val="Body"/>
        <w:ind w:left="261"/>
        <w:rPr>
          <w:i/>
          <w:iCs/>
        </w:rPr>
      </w:pPr>
      <w:r w:rsidRPr="00500B96">
        <w:rPr>
          <w:i/>
          <w:iCs/>
        </w:rPr>
        <w:t xml:space="preserve">- </w:t>
      </w:r>
      <w:r w:rsidR="00291701" w:rsidRPr="00500B96">
        <w:rPr>
          <w:i/>
          <w:iCs/>
        </w:rPr>
        <w:t>the PDC bit width (data path) must be set to 16 bit in the RFE configuration file for the first RX IF Calibration.</w:t>
      </w:r>
    </w:p>
    <w:p w14:paraId="188E109B" w14:textId="77777777" w:rsidR="00A13AD8" w:rsidRPr="00500B96" w:rsidRDefault="00A13AD8" w:rsidP="00A13AD8">
      <w:pPr>
        <w:pStyle w:val="Body"/>
        <w:ind w:left="261"/>
        <w:rPr>
          <w:i/>
          <w:iCs/>
        </w:rPr>
      </w:pPr>
      <w:r w:rsidRPr="00500B96">
        <w:rPr>
          <w:i/>
          <w:iCs/>
        </w:rPr>
        <w:t xml:space="preserve">- </w:t>
      </w:r>
      <w:proofErr w:type="spellStart"/>
      <w:r w:rsidR="00291701" w:rsidRPr="00500B96">
        <w:rPr>
          <w:rFonts w:ascii="Courier New" w:hAnsi="Courier New" w:cs="Courier New"/>
          <w:i/>
          <w:iCs/>
        </w:rPr>
        <w:t>pdcBitwidth</w:t>
      </w:r>
      <w:proofErr w:type="spellEnd"/>
      <w:r w:rsidR="00291701" w:rsidRPr="00500B96">
        <w:rPr>
          <w:rFonts w:ascii="Courier New" w:hAnsi="Courier New" w:cs="Courier New"/>
          <w:i/>
          <w:iCs/>
        </w:rPr>
        <w:t xml:space="preserve"> </w:t>
      </w:r>
      <w:r w:rsidR="00291701" w:rsidRPr="00500B96">
        <w:rPr>
          <w:i/>
          <w:iCs/>
        </w:rPr>
        <w:t xml:space="preserve">must be set to 12 bit or 14 bit directly after calling </w:t>
      </w:r>
      <w:proofErr w:type="spellStart"/>
      <w:r w:rsidR="00291701" w:rsidRPr="00500B96">
        <w:rPr>
          <w:rFonts w:ascii="Courier New" w:hAnsi="Courier New" w:cs="Courier New"/>
          <w:i/>
          <w:iCs/>
        </w:rPr>
        <w:t>rfe_configure</w:t>
      </w:r>
      <w:proofErr w:type="spellEnd"/>
      <w:r w:rsidR="00291701" w:rsidRPr="00500B96">
        <w:rPr>
          <w:rFonts w:ascii="Courier New" w:hAnsi="Courier New" w:cs="Courier New"/>
          <w:i/>
          <w:iCs/>
        </w:rPr>
        <w:t>()</w:t>
      </w:r>
      <w:r w:rsidR="00291701" w:rsidRPr="00500B96">
        <w:rPr>
          <w:i/>
          <w:iCs/>
        </w:rPr>
        <w:t xml:space="preserve">. Use </w:t>
      </w:r>
      <w:proofErr w:type="spellStart"/>
      <w:r w:rsidR="00291701" w:rsidRPr="00500B96">
        <w:rPr>
          <w:rFonts w:ascii="Courier New" w:hAnsi="Courier New" w:cs="Courier New"/>
          <w:i/>
          <w:iCs/>
        </w:rPr>
        <w:t>rfe_updateParam</w:t>
      </w:r>
      <w:proofErr w:type="spellEnd"/>
      <w:r w:rsidR="00291701" w:rsidRPr="00500B96">
        <w:rPr>
          <w:rFonts w:ascii="Courier New" w:hAnsi="Courier New" w:cs="Courier New"/>
          <w:i/>
          <w:iCs/>
        </w:rPr>
        <w:t>()</w:t>
      </w:r>
      <w:r w:rsidR="00291701" w:rsidRPr="00500B96">
        <w:rPr>
          <w:i/>
          <w:iCs/>
        </w:rPr>
        <w:t>to update</w:t>
      </w:r>
      <w:r w:rsidR="00291701" w:rsidRPr="00500B96">
        <w:rPr>
          <w:rFonts w:ascii="Courier New" w:hAnsi="Courier New" w:cs="Courier New"/>
          <w:i/>
          <w:iCs/>
        </w:rPr>
        <w:t xml:space="preserve"> </w:t>
      </w:r>
      <w:proofErr w:type="spellStart"/>
      <w:r w:rsidR="00291701" w:rsidRPr="00500B96">
        <w:rPr>
          <w:rFonts w:ascii="Courier New" w:hAnsi="Courier New" w:cs="Courier New"/>
          <w:i/>
          <w:iCs/>
        </w:rPr>
        <w:t>pdcBitwidth</w:t>
      </w:r>
      <w:proofErr w:type="spellEnd"/>
      <w:r w:rsidR="00291701" w:rsidRPr="00500B96">
        <w:rPr>
          <w:i/>
          <w:iCs/>
        </w:rPr>
        <w:t>.</w:t>
      </w:r>
    </w:p>
    <w:p w14:paraId="01C0BDB5" w14:textId="69B18C4C" w:rsidR="00291701" w:rsidRPr="00500B96" w:rsidRDefault="00A13AD8" w:rsidP="00A13AD8">
      <w:pPr>
        <w:pStyle w:val="Body"/>
        <w:ind w:left="261"/>
        <w:rPr>
          <w:i/>
          <w:iCs/>
        </w:rPr>
      </w:pPr>
      <w:r w:rsidRPr="00500B96">
        <w:rPr>
          <w:i/>
          <w:iCs/>
        </w:rPr>
        <w:t xml:space="preserve">- </w:t>
      </w:r>
      <w:proofErr w:type="spellStart"/>
      <w:r w:rsidR="00291701" w:rsidRPr="00500B96">
        <w:rPr>
          <w:rFonts w:ascii="Courier New" w:hAnsi="Courier New" w:cs="Courier New"/>
          <w:i/>
          <w:iCs/>
        </w:rPr>
        <w:t>pdcBitwidth</w:t>
      </w:r>
      <w:proofErr w:type="spellEnd"/>
      <w:r w:rsidR="00291701" w:rsidRPr="00500B96">
        <w:rPr>
          <w:rFonts w:ascii="Courier New" w:hAnsi="Courier New" w:cs="Courier New"/>
          <w:i/>
          <w:iCs/>
        </w:rPr>
        <w:t xml:space="preserve"> </w:t>
      </w:r>
      <w:r w:rsidR="00291701" w:rsidRPr="00500B96">
        <w:rPr>
          <w:i/>
          <w:iCs/>
        </w:rPr>
        <w:t xml:space="preserve">must be set to 16 bit just before calling </w:t>
      </w:r>
      <w:proofErr w:type="spellStart"/>
      <w:r w:rsidR="00291701" w:rsidRPr="00500B96">
        <w:rPr>
          <w:rFonts w:ascii="Courier New" w:hAnsi="Courier New" w:cs="Courier New"/>
          <w:i/>
          <w:iCs/>
        </w:rPr>
        <w:t>rfe_configure</w:t>
      </w:r>
      <w:proofErr w:type="spellEnd"/>
      <w:r w:rsidR="00291701" w:rsidRPr="00500B96">
        <w:rPr>
          <w:rFonts w:ascii="Courier New" w:hAnsi="Courier New" w:cs="Courier New"/>
          <w:i/>
          <w:iCs/>
        </w:rPr>
        <w:t>()</w:t>
      </w:r>
      <w:r w:rsidR="00291701" w:rsidRPr="00500B96">
        <w:rPr>
          <w:i/>
          <w:iCs/>
        </w:rPr>
        <w:t xml:space="preserve">. Use </w:t>
      </w:r>
      <w:proofErr w:type="spellStart"/>
      <w:r w:rsidR="00291701" w:rsidRPr="00500B96">
        <w:rPr>
          <w:rFonts w:ascii="Courier New" w:hAnsi="Courier New" w:cs="Courier New"/>
          <w:i/>
          <w:iCs/>
        </w:rPr>
        <w:t>rfe_updateParam</w:t>
      </w:r>
      <w:proofErr w:type="spellEnd"/>
      <w:r w:rsidR="00291701" w:rsidRPr="00500B96">
        <w:rPr>
          <w:rFonts w:ascii="Courier New" w:hAnsi="Courier New" w:cs="Courier New"/>
          <w:i/>
          <w:iCs/>
        </w:rPr>
        <w:t>()</w:t>
      </w:r>
      <w:r w:rsidR="00291701" w:rsidRPr="00500B96">
        <w:rPr>
          <w:i/>
          <w:iCs/>
        </w:rPr>
        <w:t xml:space="preserve">to update </w:t>
      </w:r>
      <w:proofErr w:type="spellStart"/>
      <w:r w:rsidR="00291701" w:rsidRPr="00500B96">
        <w:rPr>
          <w:rFonts w:ascii="Courier New" w:hAnsi="Courier New" w:cs="Courier New"/>
          <w:i/>
          <w:iCs/>
        </w:rPr>
        <w:t>pdcBitwidth</w:t>
      </w:r>
      <w:proofErr w:type="spellEnd"/>
      <w:r w:rsidR="00291701" w:rsidRPr="00500B96">
        <w:rPr>
          <w:i/>
          <w:iCs/>
        </w:rPr>
        <w:t>.</w:t>
      </w:r>
    </w:p>
    <w:p w14:paraId="30C6C2BB" w14:textId="77777777" w:rsidR="00291701" w:rsidRPr="00500B96" w:rsidRDefault="00291701" w:rsidP="00500D98">
      <w:pPr>
        <w:pStyle w:val="Body"/>
        <w:rPr>
          <w:i/>
          <w:iCs/>
        </w:rPr>
      </w:pPr>
    </w:p>
    <w:p w14:paraId="31989CA4" w14:textId="78B91369" w:rsidR="00194589" w:rsidRPr="00500B96" w:rsidRDefault="00194589" w:rsidP="00711277">
      <w:pPr>
        <w:pStyle w:val="Body"/>
        <w:ind w:left="-522"/>
      </w:pPr>
      <w:r w:rsidRPr="00500B96">
        <w:t xml:space="preserve">* TX Pout accuracy </w:t>
      </w:r>
      <w:r w:rsidR="0093540A" w:rsidRPr="00500B96">
        <w:t>improved across temperatures to meet +\-0.5dB.</w:t>
      </w:r>
    </w:p>
    <w:p w14:paraId="72B19484" w14:textId="5BFA6B55" w:rsidR="00A50DC1" w:rsidRPr="00500B96" w:rsidRDefault="00A50DC1" w:rsidP="00711277">
      <w:pPr>
        <w:pStyle w:val="Body"/>
        <w:ind w:left="-522"/>
      </w:pPr>
      <w:r w:rsidRPr="00500B96">
        <w:t>* During power down mode, supply of Chirp PLL, PDC and ADC hardware is switched off reducing power dissipation</w:t>
      </w:r>
    </w:p>
    <w:p w14:paraId="2C77ED51" w14:textId="77777777" w:rsidR="0093540A" w:rsidRPr="00500B96" w:rsidRDefault="00194589" w:rsidP="00194589">
      <w:pPr>
        <w:pStyle w:val="Body"/>
        <w:ind w:left="-261"/>
      </w:pPr>
      <w:r w:rsidRPr="00500B96">
        <w:t>- extra power state introduced for PDC\ADC power management</w:t>
      </w:r>
    </w:p>
    <w:p w14:paraId="65E42F67" w14:textId="325CC82B" w:rsidR="00194589" w:rsidRPr="00500B96" w:rsidRDefault="0093540A" w:rsidP="00194589">
      <w:pPr>
        <w:pStyle w:val="Body"/>
        <w:ind w:left="-261"/>
      </w:pPr>
      <w:r w:rsidRPr="00500B96">
        <w:t>see RFE Power Management Control chapter of RFE SW Reference Manual for the details.</w:t>
      </w:r>
    </w:p>
    <w:p w14:paraId="0A5B338A" w14:textId="69E326FD" w:rsidR="00BB4D92" w:rsidRPr="00500B96" w:rsidRDefault="00BB4D92" w:rsidP="00711277">
      <w:pPr>
        <w:pStyle w:val="Body"/>
        <w:ind w:left="-522"/>
      </w:pPr>
      <w:r w:rsidRPr="00500B96">
        <w:t>* Dynamic power management (DPM) implemented: RFE FW powers down hardware autonomously, depending on idle time windows between chirp sequences, time windows are function of user configuration for radar timing.</w:t>
      </w:r>
    </w:p>
    <w:p w14:paraId="149ABA7E" w14:textId="60A07117" w:rsidR="00802204" w:rsidRPr="00500B96" w:rsidRDefault="00194589" w:rsidP="00711277">
      <w:pPr>
        <w:pStyle w:val="Body"/>
        <w:ind w:left="-522"/>
      </w:pPr>
      <w:r w:rsidRPr="00500B96">
        <w:t xml:space="preserve">* </w:t>
      </w:r>
      <w:proofErr w:type="spellStart"/>
      <w:r w:rsidR="00BE5C19" w:rsidRPr="00500B96">
        <w:t>FuSa</w:t>
      </w:r>
      <w:proofErr w:type="spellEnd"/>
      <w:r w:rsidR="00BE5C19" w:rsidRPr="00500B96">
        <w:t xml:space="preserve"> </w:t>
      </w:r>
      <w:r w:rsidR="00802204" w:rsidRPr="00500B96">
        <w:t>updates:</w:t>
      </w:r>
    </w:p>
    <w:p w14:paraId="36A05E1E" w14:textId="1A988699" w:rsidR="00BE5C19" w:rsidRPr="00500B96" w:rsidRDefault="00802204" w:rsidP="00802204">
      <w:pPr>
        <w:pStyle w:val="Body"/>
        <w:ind w:left="-261"/>
      </w:pPr>
      <w:r w:rsidRPr="00500B96">
        <w:t xml:space="preserve">- </w:t>
      </w:r>
      <w:r w:rsidR="00BE5C19" w:rsidRPr="00500B96">
        <w:t xml:space="preserve">faults validated as per </w:t>
      </w:r>
      <w:r w:rsidR="00213DD8" w:rsidRPr="00500B96">
        <w:t xml:space="preserve">pass </w:t>
      </w:r>
      <w:r w:rsidR="00BE5C19" w:rsidRPr="00500B96">
        <w:t>list</w:t>
      </w:r>
    </w:p>
    <w:p w14:paraId="1DFF65F6" w14:textId="19D72FCD" w:rsidR="00802204" w:rsidRPr="00500B96" w:rsidRDefault="00802204" w:rsidP="00802204">
      <w:pPr>
        <w:pStyle w:val="Body"/>
        <w:ind w:left="-261"/>
      </w:pPr>
      <w:r w:rsidRPr="00500B96">
        <w:t xml:space="preserve">- RFE ERROR_N is de-asserted after RFE initialization, after </w:t>
      </w:r>
      <w:proofErr w:type="spellStart"/>
      <w:r w:rsidRPr="00500B96">
        <w:rPr>
          <w:rFonts w:ascii="Courier New" w:hAnsi="Courier New" w:cs="Courier New"/>
        </w:rPr>
        <w:t>rfe_sync</w:t>
      </w:r>
      <w:proofErr w:type="spellEnd"/>
      <w:r w:rsidRPr="00500B96">
        <w:rPr>
          <w:rFonts w:ascii="Courier New" w:hAnsi="Courier New" w:cs="Courier New"/>
        </w:rPr>
        <w:t>()</w:t>
      </w:r>
      <w:r w:rsidRPr="00500B96">
        <w:t>.</w:t>
      </w:r>
    </w:p>
    <w:p w14:paraId="5683DC83" w14:textId="4C71C4BC" w:rsidR="00802204" w:rsidRPr="00500B96" w:rsidRDefault="00802204" w:rsidP="00E91B83">
      <w:pPr>
        <w:rPr>
          <w:rFonts w:ascii="Calibri" w:hAnsi="Calibri" w:cs="Calibri"/>
          <w:i/>
          <w:iCs/>
        </w:rPr>
      </w:pPr>
      <w:r w:rsidRPr="00500B96">
        <w:rPr>
          <w:i/>
          <w:iCs/>
        </w:rPr>
        <w:t>Note: To clear RFE ERROR_N Main FCCU should be cleared after RFE FW is up, or Main FCCU RFE ERROR_N input (NCF[118]) should be programmed to hardware recoverable fault so it is automatically cleared upon RFE ERROR_N desertion</w:t>
      </w:r>
      <w:r w:rsidR="00E91B83" w:rsidRPr="00500B96">
        <w:rPr>
          <w:i/>
          <w:iCs/>
        </w:rPr>
        <w:t>, to start further monitoring</w:t>
      </w:r>
      <w:r w:rsidRPr="00500B96">
        <w:rPr>
          <w:i/>
          <w:iCs/>
        </w:rPr>
        <w:t>.</w:t>
      </w:r>
    </w:p>
    <w:p w14:paraId="2F38EE08" w14:textId="2A9F1ACF" w:rsidR="00711277" w:rsidRPr="00500B96" w:rsidRDefault="00711277" w:rsidP="00711277">
      <w:pPr>
        <w:pStyle w:val="Body"/>
        <w:ind w:left="-522"/>
      </w:pPr>
      <w:r w:rsidRPr="00500B96">
        <w:t xml:space="preserve">* BIST </w:t>
      </w:r>
      <w:r w:rsidR="00BE5C19" w:rsidRPr="00500B96">
        <w:t>updates</w:t>
      </w:r>
    </w:p>
    <w:p w14:paraId="34D43F5B" w14:textId="4140902D" w:rsidR="00BB4D92" w:rsidRPr="00500B96" w:rsidRDefault="00BB4D92" w:rsidP="00711277">
      <w:pPr>
        <w:pStyle w:val="Body"/>
        <w:ind w:left="-522"/>
      </w:pPr>
      <w:r w:rsidRPr="00500B96">
        <w:t xml:space="preserve">   The following RFE BIST tests are present</w:t>
      </w:r>
    </w:p>
    <w:p w14:paraId="14FEC7A0" w14:textId="5F9C2C14" w:rsidR="00711277" w:rsidRPr="00500B96" w:rsidRDefault="00711277" w:rsidP="00711277">
      <w:pPr>
        <w:pStyle w:val="Body"/>
        <w:ind w:left="-261"/>
      </w:pPr>
      <w:r w:rsidRPr="00500B96">
        <w:t xml:space="preserve">- </w:t>
      </w:r>
      <w:proofErr w:type="spellStart"/>
      <w:r w:rsidRPr="00500B96">
        <w:t>ChirpPLL</w:t>
      </w:r>
      <w:proofErr w:type="spellEnd"/>
      <w:r w:rsidR="00BB4D92" w:rsidRPr="00500B96">
        <w:t xml:space="preserve"> LLDO monitoring</w:t>
      </w:r>
    </w:p>
    <w:p w14:paraId="41BBC862" w14:textId="22095505" w:rsidR="00711277" w:rsidRPr="00500B96" w:rsidRDefault="00711277" w:rsidP="00711277">
      <w:pPr>
        <w:pStyle w:val="Body"/>
        <w:ind w:left="-261"/>
      </w:pPr>
      <w:r w:rsidRPr="00500B96">
        <w:t>- TX12\23\34 phase difference</w:t>
      </w:r>
      <w:r w:rsidR="00BB4D92" w:rsidRPr="00500B96">
        <w:t xml:space="preserve"> monitoring</w:t>
      </w:r>
    </w:p>
    <w:p w14:paraId="3995CE09" w14:textId="6E3E47A9" w:rsidR="00711277" w:rsidRPr="00500B96" w:rsidRDefault="00711277" w:rsidP="00711277">
      <w:pPr>
        <w:pStyle w:val="Body"/>
        <w:ind w:left="-261"/>
      </w:pPr>
      <w:r w:rsidRPr="00500B96">
        <w:t>- TX1\2\3\4 phase step</w:t>
      </w:r>
      <w:r w:rsidR="00BB4D92" w:rsidRPr="00500B96">
        <w:t xml:space="preserve"> monitoring</w:t>
      </w:r>
    </w:p>
    <w:p w14:paraId="66501561" w14:textId="061B443B" w:rsidR="00BB4D92" w:rsidRPr="00500B96" w:rsidRDefault="00BB4D92" w:rsidP="00711277">
      <w:pPr>
        <w:pStyle w:val="Body"/>
        <w:ind w:left="-261"/>
      </w:pPr>
      <w:r w:rsidRPr="00500B96">
        <w:lastRenderedPageBreak/>
        <w:t>Refer to RFE SW Reference Manual for the details.</w:t>
      </w:r>
    </w:p>
    <w:p w14:paraId="7706B633" w14:textId="648798DE" w:rsidR="001750FE" w:rsidRPr="00500B96" w:rsidRDefault="001750FE" w:rsidP="00E2227F">
      <w:pPr>
        <w:pStyle w:val="Body"/>
        <w:ind w:left="-522"/>
      </w:pPr>
    </w:p>
    <w:p w14:paraId="49277B5C" w14:textId="77777777" w:rsidR="001750FE" w:rsidRPr="00500B96" w:rsidRDefault="001750FE" w:rsidP="001750FE">
      <w:pPr>
        <w:pStyle w:val="Body"/>
        <w:ind w:left="-1080" w:firstLine="297"/>
      </w:pPr>
      <w:r w:rsidRPr="00500B96">
        <w:rPr>
          <w:b/>
          <w:bCs/>
        </w:rPr>
        <w:t>RFE API</w:t>
      </w:r>
    </w:p>
    <w:p w14:paraId="2EA60080" w14:textId="42DF4BF6" w:rsidR="006B611D" w:rsidRPr="00500B96" w:rsidRDefault="001750FE" w:rsidP="006B611D">
      <w:pPr>
        <w:pStyle w:val="Body"/>
        <w:ind w:left="-522"/>
      </w:pPr>
      <w:r w:rsidRPr="00500B96">
        <w:t xml:space="preserve">* The </w:t>
      </w:r>
      <w:proofErr w:type="spellStart"/>
      <w:r w:rsidR="00711277" w:rsidRPr="00500B96">
        <w:rPr>
          <w:rFonts w:ascii="Courier New" w:hAnsi="Courier New" w:cs="Courier New"/>
        </w:rPr>
        <w:t>rfe_getBistZeroHourReferenceData</w:t>
      </w:r>
      <w:proofErr w:type="spellEnd"/>
      <w:r w:rsidR="00711277" w:rsidRPr="00500B96">
        <w:rPr>
          <w:rFonts w:ascii="Courier New" w:hAnsi="Courier New" w:cs="Courier New"/>
        </w:rPr>
        <w:t>()</w:t>
      </w:r>
      <w:r w:rsidR="00711277" w:rsidRPr="00500B96">
        <w:t xml:space="preserve"> function parameter types changed to reflect signed format for zero</w:t>
      </w:r>
      <w:r w:rsidR="00E91B83" w:rsidRPr="00500B96">
        <w:t xml:space="preserve"> h</w:t>
      </w:r>
      <w:r w:rsidR="00711277" w:rsidRPr="00500B96">
        <w:t>our</w:t>
      </w:r>
      <w:r w:rsidR="00E91B83" w:rsidRPr="00500B96">
        <w:t xml:space="preserve"> r</w:t>
      </w:r>
      <w:r w:rsidR="00711277" w:rsidRPr="00500B96">
        <w:t xml:space="preserve">eferences. </w:t>
      </w:r>
      <w:r w:rsidR="00BB4D92" w:rsidRPr="00500B96">
        <w:t>Several parameters</w:t>
      </w:r>
      <w:r w:rsidR="00436DB1" w:rsidRPr="00500B96">
        <w:t xml:space="preserve"> used in CMD message changed from unsigned into signed types</w:t>
      </w:r>
      <w:r w:rsidR="00BB4D92" w:rsidRPr="00500B96">
        <w:t>, refer to RFE SW Reference Manual for details</w:t>
      </w:r>
      <w:r w:rsidR="00436DB1" w:rsidRPr="00500B96">
        <w:t>. This update has no effect on the CMD message structure.</w:t>
      </w:r>
    </w:p>
    <w:p w14:paraId="20E46E34" w14:textId="6208DA2A" w:rsidR="006B611D" w:rsidRPr="00500B96" w:rsidRDefault="006B611D" w:rsidP="006B611D">
      <w:pPr>
        <w:pStyle w:val="Body"/>
        <w:ind w:left="-522"/>
      </w:pPr>
      <w:r w:rsidRPr="00500B96">
        <w:t xml:space="preserve">The RFE FW performs the TX phase difference, RX phase difference and RX gain difference measurements only if the corresponding fault bits are unmasked in the config </w:t>
      </w:r>
      <w:r w:rsidR="000D4E3D">
        <w:t>BLOB</w:t>
      </w:r>
      <w:r w:rsidRPr="00500B96">
        <w:t>.</w:t>
      </w:r>
    </w:p>
    <w:p w14:paraId="41007223" w14:textId="32EAF669" w:rsidR="001750FE" w:rsidRPr="00500B96" w:rsidRDefault="001750FE" w:rsidP="00E2227F">
      <w:pPr>
        <w:pStyle w:val="Body"/>
        <w:ind w:left="-522"/>
      </w:pPr>
      <w:r w:rsidRPr="00500B96">
        <w:t xml:space="preserve">* </w:t>
      </w:r>
      <w:r w:rsidR="00711277" w:rsidRPr="00500B96">
        <w:rPr>
          <w:rFonts w:ascii="Courier New" w:hAnsi="Courier New" w:cs="Courier New"/>
        </w:rPr>
        <w:t>uint32_t</w:t>
      </w:r>
      <w:r w:rsidR="00711277" w:rsidRPr="00500B96">
        <w:t xml:space="preserve"> </w:t>
      </w:r>
      <w:proofErr w:type="spellStart"/>
      <w:r w:rsidRPr="00500B96">
        <w:rPr>
          <w:rFonts w:ascii="Courier New" w:hAnsi="Courier New" w:cs="Courier New"/>
        </w:rPr>
        <w:t>rfe_</w:t>
      </w:r>
      <w:r w:rsidR="006B611D" w:rsidRPr="00500B96">
        <w:rPr>
          <w:rFonts w:ascii="Courier New" w:hAnsi="Courier New" w:cs="Courier New"/>
        </w:rPr>
        <w:t>testG</w:t>
      </w:r>
      <w:r w:rsidRPr="00500B96">
        <w:rPr>
          <w:rFonts w:ascii="Courier New" w:hAnsi="Courier New" w:cs="Courier New"/>
        </w:rPr>
        <w:t>etInternalError</w:t>
      </w:r>
      <w:proofErr w:type="spellEnd"/>
      <w:r w:rsidRPr="00500B96">
        <w:rPr>
          <w:rFonts w:ascii="Courier New" w:hAnsi="Courier New" w:cs="Courier New"/>
        </w:rPr>
        <w:t>()</w:t>
      </w:r>
      <w:r w:rsidRPr="00500B96">
        <w:t xml:space="preserve"> function added</w:t>
      </w:r>
      <w:r w:rsidR="00E91B83" w:rsidRPr="00500B96">
        <w:t>.</w:t>
      </w:r>
    </w:p>
    <w:p w14:paraId="7D02F9B0" w14:textId="77777777" w:rsidR="001750FE" w:rsidRPr="00500B96" w:rsidRDefault="001750FE" w:rsidP="001750FE">
      <w:pPr>
        <w:pStyle w:val="Body"/>
        <w:ind w:left="-1080" w:firstLine="297"/>
        <w:rPr>
          <w:b/>
          <w:bCs/>
        </w:rPr>
      </w:pPr>
    </w:p>
    <w:p w14:paraId="65ECC3C2" w14:textId="59FDE9E6" w:rsidR="001750FE" w:rsidRPr="00500B96" w:rsidRDefault="001750FE" w:rsidP="001750FE">
      <w:pPr>
        <w:pStyle w:val="Body"/>
        <w:ind w:left="-1080" w:firstLine="297"/>
        <w:rPr>
          <w:b/>
          <w:bCs/>
        </w:rPr>
      </w:pPr>
      <w:r w:rsidRPr="00500B96">
        <w:rPr>
          <w:b/>
          <w:bCs/>
        </w:rPr>
        <w:t>RFE Configuration</w:t>
      </w:r>
    </w:p>
    <w:p w14:paraId="411892E3" w14:textId="77777777" w:rsidR="00436DB1" w:rsidRPr="00500B96" w:rsidRDefault="00436DB1" w:rsidP="00436DB1">
      <w:pPr>
        <w:pStyle w:val="Body"/>
        <w:ind w:left="-522"/>
      </w:pPr>
      <w:r w:rsidRPr="00500B96">
        <w:t xml:space="preserve">* </w:t>
      </w:r>
      <w:proofErr w:type="spellStart"/>
      <w:r w:rsidRPr="00500B96">
        <w:t>FuSa</w:t>
      </w:r>
      <w:proofErr w:type="spellEnd"/>
      <w:r w:rsidRPr="00500B96">
        <w:t xml:space="preserve"> updates</w:t>
      </w:r>
    </w:p>
    <w:p w14:paraId="66C7EBE6" w14:textId="08A66749" w:rsidR="00436DB1" w:rsidRPr="00500B96" w:rsidRDefault="00436DB1" w:rsidP="00436DB1">
      <w:pPr>
        <w:pStyle w:val="Body"/>
        <w:ind w:left="-261"/>
        <w:rPr>
          <w:rFonts w:ascii="Courier New" w:hAnsi="Courier New" w:cs="Courier New"/>
        </w:rPr>
      </w:pPr>
      <w:r w:rsidRPr="00500B96">
        <w:t xml:space="preserve">- </w:t>
      </w:r>
      <w:proofErr w:type="spellStart"/>
      <w:r w:rsidRPr="00500B96">
        <w:t>FuSa</w:t>
      </w:r>
      <w:proofErr w:type="spellEnd"/>
      <w:r w:rsidRPr="00500B96">
        <w:t xml:space="preserve"> fault list extended to reflect individual BIST faults, see </w:t>
      </w:r>
      <w:r w:rsidRPr="00500B96">
        <w:rPr>
          <w:rFonts w:ascii="Courier New" w:hAnsi="Courier New" w:cs="Courier New"/>
        </w:rPr>
        <w:t xml:space="preserve">t </w:t>
      </w:r>
      <w:r w:rsidRPr="00500B96">
        <w:t xml:space="preserve">in  </w:t>
      </w:r>
      <w:proofErr w:type="spellStart"/>
      <w:r w:rsidRPr="00500B96">
        <w:rPr>
          <w:rFonts w:ascii="Courier New" w:hAnsi="Courier New" w:cs="Courier New"/>
        </w:rPr>
        <w:t>rfe_error.h</w:t>
      </w:r>
      <w:proofErr w:type="spellEnd"/>
    </w:p>
    <w:p w14:paraId="371C470C" w14:textId="3C6D1E17" w:rsidR="00F329D5" w:rsidRPr="00500B96" w:rsidRDefault="00F329D5" w:rsidP="00436DB1">
      <w:pPr>
        <w:pStyle w:val="Body"/>
        <w:ind w:left="-261"/>
      </w:pPr>
      <w:r w:rsidRPr="00500B96">
        <w:t xml:space="preserve">- </w:t>
      </w:r>
      <w:r w:rsidR="00BB4D92" w:rsidRPr="00500B96">
        <w:t>Number of PPD thresholds is equal to number of profiles (8). In earlier releases, the number of PPD thresholds is equal to number of Tx (4).</w:t>
      </w:r>
    </w:p>
    <w:p w14:paraId="3E392DE6" w14:textId="604E4630" w:rsidR="00711277" w:rsidRPr="00500B96" w:rsidRDefault="00711277" w:rsidP="00711277">
      <w:pPr>
        <w:pStyle w:val="Body"/>
        <w:ind w:left="-522"/>
      </w:pPr>
      <w:r w:rsidRPr="00500B96">
        <w:t xml:space="preserve">* BIST </w:t>
      </w:r>
      <w:r w:rsidR="00436DB1" w:rsidRPr="00500B96">
        <w:t>updates</w:t>
      </w:r>
    </w:p>
    <w:p w14:paraId="0759AA08" w14:textId="72CCBCE2" w:rsidR="00711277" w:rsidRPr="00500B96" w:rsidRDefault="00711277" w:rsidP="00711277">
      <w:pPr>
        <w:pStyle w:val="Body"/>
        <w:ind w:left="-261"/>
      </w:pPr>
      <w:r w:rsidRPr="00500B96">
        <w:t xml:space="preserve">- RFE Configuration </w:t>
      </w:r>
      <w:r w:rsidR="000D4E3D">
        <w:t>BLOB</w:t>
      </w:r>
      <w:r w:rsidR="00096276" w:rsidRPr="00500B96">
        <w:t xml:space="preserve"> </w:t>
      </w:r>
      <w:r w:rsidRPr="00500B96">
        <w:t xml:space="preserve">format changed to reflect signed format for </w:t>
      </w:r>
      <w:proofErr w:type="spellStart"/>
      <w:r w:rsidRPr="00500B96">
        <w:rPr>
          <w:rFonts w:ascii="Courier New" w:hAnsi="Courier New" w:cs="Courier New"/>
        </w:rPr>
        <w:t>zeroHourReferences</w:t>
      </w:r>
      <w:proofErr w:type="spellEnd"/>
    </w:p>
    <w:p w14:paraId="33643FF6" w14:textId="337722F6" w:rsidR="001750FE" w:rsidRPr="00500B96" w:rsidRDefault="00BB4D92" w:rsidP="00E2227F">
      <w:pPr>
        <w:pStyle w:val="Body"/>
        <w:ind w:left="-522"/>
      </w:pPr>
      <w:r w:rsidRPr="00500B96">
        <w:t xml:space="preserve">Refer to RFE SW Reference Manual on detailed speciation of RFE </w:t>
      </w:r>
      <w:r w:rsidR="000D4E3D">
        <w:t>BLOB</w:t>
      </w:r>
      <w:r w:rsidRPr="00500B96">
        <w:t>.</w:t>
      </w:r>
    </w:p>
    <w:p w14:paraId="25CD4223" w14:textId="77777777" w:rsidR="00BB4D92" w:rsidRPr="00500B96" w:rsidRDefault="00BB4D92" w:rsidP="00E2227F">
      <w:pPr>
        <w:pStyle w:val="Body"/>
        <w:ind w:left="-522"/>
      </w:pPr>
    </w:p>
    <w:p w14:paraId="4A81F8F4" w14:textId="77777777" w:rsidR="00E2227F" w:rsidRPr="00500B96" w:rsidRDefault="00E2227F" w:rsidP="00804102">
      <w:pPr>
        <w:pStyle w:val="Body"/>
        <w:ind w:left="-1080"/>
        <w:rPr>
          <w:u w:val="single"/>
        </w:rPr>
      </w:pPr>
    </w:p>
    <w:p w14:paraId="71C4CA38" w14:textId="115363CF" w:rsidR="009E2B3C" w:rsidRPr="00500B96" w:rsidRDefault="009E2B3C" w:rsidP="009E2B3C">
      <w:pPr>
        <w:pStyle w:val="Heading3"/>
      </w:pPr>
      <w:bookmarkStart w:id="53" w:name="_Toc146881632"/>
      <w:r w:rsidRPr="00500B96">
        <w:t>SAF85xx RFE SW CD 0.8.1</w:t>
      </w:r>
      <w:r w:rsidR="003D7AF3" w:rsidRPr="00500B96">
        <w:t>1</w:t>
      </w:r>
      <w:r w:rsidRPr="00500B96">
        <w:t xml:space="preserve"> D220</w:t>
      </w:r>
      <w:r w:rsidR="003D7AF3" w:rsidRPr="00500B96">
        <w:t>930</w:t>
      </w:r>
      <w:bookmarkEnd w:id="53"/>
    </w:p>
    <w:p w14:paraId="1B096CF1" w14:textId="77777777" w:rsidR="00E2227F" w:rsidRPr="00500B96" w:rsidRDefault="00E2227F" w:rsidP="009E2B3C">
      <w:pPr>
        <w:pStyle w:val="Body"/>
        <w:ind w:left="-1080" w:firstLine="297"/>
        <w:rPr>
          <w:b/>
          <w:bCs/>
        </w:rPr>
      </w:pPr>
    </w:p>
    <w:p w14:paraId="1E9F60AD" w14:textId="0A23D0AF" w:rsidR="009E2B3C" w:rsidRPr="00500B96" w:rsidRDefault="009E2B3C" w:rsidP="009E2B3C">
      <w:pPr>
        <w:pStyle w:val="Body"/>
        <w:ind w:left="-1080" w:firstLine="297"/>
      </w:pPr>
      <w:r w:rsidRPr="00500B96">
        <w:rPr>
          <w:b/>
          <w:bCs/>
        </w:rPr>
        <w:t>RFE FW</w:t>
      </w:r>
    </w:p>
    <w:p w14:paraId="634C7ED3" w14:textId="77777777" w:rsidR="009E2B3C" w:rsidRPr="00500B96" w:rsidRDefault="009E2B3C" w:rsidP="009E2B3C">
      <w:pPr>
        <w:pStyle w:val="Body"/>
        <w:ind w:left="-522"/>
      </w:pPr>
      <w:r w:rsidRPr="00500B96">
        <w:t xml:space="preserve">* </w:t>
      </w:r>
      <w:proofErr w:type="spellStart"/>
      <w:r w:rsidRPr="00500B96">
        <w:t>ChirpPLL</w:t>
      </w:r>
      <w:proofErr w:type="spellEnd"/>
      <w:r w:rsidRPr="00500B96">
        <w:t xml:space="preserve"> VCO (AAFC) Calibration longer lock time, causing RF stop at cold, is solved.</w:t>
      </w:r>
    </w:p>
    <w:p w14:paraId="020B21B9" w14:textId="77777777" w:rsidR="00650C3A" w:rsidRPr="00500B96" w:rsidRDefault="00650C3A" w:rsidP="00804102">
      <w:pPr>
        <w:pStyle w:val="Body"/>
        <w:ind w:left="-1080"/>
        <w:rPr>
          <w:u w:val="single"/>
        </w:rPr>
      </w:pPr>
    </w:p>
    <w:p w14:paraId="1CD16E71" w14:textId="28943E6A" w:rsidR="005634A7" w:rsidRPr="00500B96" w:rsidRDefault="005634A7" w:rsidP="005634A7">
      <w:pPr>
        <w:pStyle w:val="Heading3"/>
      </w:pPr>
      <w:bookmarkStart w:id="54" w:name="_Toc146881633"/>
      <w:r w:rsidRPr="00500B96">
        <w:t>SAF85xx RFE SW CD 0.8.10 D2208</w:t>
      </w:r>
      <w:r w:rsidR="00350251" w:rsidRPr="00500B96">
        <w:t>2</w:t>
      </w:r>
      <w:r w:rsidR="000E28E3" w:rsidRPr="00500B96">
        <w:t>6</w:t>
      </w:r>
      <w:bookmarkEnd w:id="54"/>
    </w:p>
    <w:p w14:paraId="2986A56A" w14:textId="3414CC6E" w:rsidR="005634A7" w:rsidRPr="00500B96" w:rsidRDefault="005634A7" w:rsidP="005634A7">
      <w:pPr>
        <w:pStyle w:val="Body"/>
      </w:pPr>
    </w:p>
    <w:p w14:paraId="2D84AE79" w14:textId="77777777" w:rsidR="005634A7" w:rsidRPr="00500B96" w:rsidRDefault="005634A7" w:rsidP="005634A7">
      <w:pPr>
        <w:pStyle w:val="Body"/>
        <w:ind w:left="-1080" w:firstLine="297"/>
        <w:rPr>
          <w:b/>
          <w:bCs/>
        </w:rPr>
      </w:pPr>
      <w:r w:rsidRPr="00500B96">
        <w:rPr>
          <w:b/>
          <w:bCs/>
        </w:rPr>
        <w:t>RFE Documentation</w:t>
      </w:r>
    </w:p>
    <w:p w14:paraId="3A427C57" w14:textId="2E601CEA" w:rsidR="005634A7" w:rsidRPr="00500B96" w:rsidRDefault="005634A7" w:rsidP="002E3909">
      <w:pPr>
        <w:pStyle w:val="Body"/>
        <w:ind w:left="-522"/>
      </w:pPr>
      <w:r w:rsidRPr="00500B96">
        <w:t xml:space="preserve">* </w:t>
      </w:r>
      <w:r w:rsidR="00521189" w:rsidRPr="00500B96">
        <w:t>included</w:t>
      </w:r>
      <w:r w:rsidR="00350251" w:rsidRPr="00500B96">
        <w:t xml:space="preserve"> </w:t>
      </w:r>
      <w:r w:rsidR="00521189" w:rsidRPr="00500B96">
        <w:t xml:space="preserve">update of </w:t>
      </w:r>
      <w:r w:rsidR="001C3FC3" w:rsidRPr="00500B96">
        <w:t>Fu</w:t>
      </w:r>
      <w:r w:rsidR="00323B3D" w:rsidRPr="00500B96">
        <w:t xml:space="preserve">nctional </w:t>
      </w:r>
      <w:r w:rsidR="001C3FC3" w:rsidRPr="00500B96">
        <w:t>Sa</w:t>
      </w:r>
      <w:r w:rsidR="00323B3D" w:rsidRPr="00500B96">
        <w:t>fety</w:t>
      </w:r>
      <w:r w:rsidR="001C3FC3" w:rsidRPr="00500B96">
        <w:t xml:space="preserve"> </w:t>
      </w:r>
      <w:r w:rsidR="00521189" w:rsidRPr="00500B96">
        <w:t>and BIST API</w:t>
      </w:r>
      <w:r w:rsidR="001C3FC3" w:rsidRPr="00500B96">
        <w:t>.</w:t>
      </w:r>
    </w:p>
    <w:p w14:paraId="088A9EA6" w14:textId="25F2F8B8" w:rsidR="00252408" w:rsidRPr="00500B96" w:rsidRDefault="0014316E" w:rsidP="001C3FC3">
      <w:pPr>
        <w:pStyle w:val="Body"/>
        <w:ind w:left="-522"/>
      </w:pPr>
      <w:r w:rsidRPr="00500B96">
        <w:t>*</w:t>
      </w:r>
      <w:r w:rsidR="00521189" w:rsidRPr="00500B96">
        <w:t xml:space="preserve"> added the new state “start offset” in the RADAR cycle state diagram.</w:t>
      </w:r>
    </w:p>
    <w:p w14:paraId="7BDF5DAC" w14:textId="77777777" w:rsidR="0014316E" w:rsidRPr="00500B96" w:rsidRDefault="0014316E" w:rsidP="001C3FC3">
      <w:pPr>
        <w:pStyle w:val="Body"/>
        <w:ind w:left="-522"/>
      </w:pPr>
    </w:p>
    <w:p w14:paraId="432EACEF" w14:textId="734B1580" w:rsidR="001C3FC3" w:rsidRPr="00500B96" w:rsidRDefault="001C3FC3" w:rsidP="001C3FC3">
      <w:pPr>
        <w:pStyle w:val="Body"/>
        <w:ind w:left="-1080" w:firstLine="297"/>
      </w:pPr>
      <w:r w:rsidRPr="00500B96">
        <w:rPr>
          <w:b/>
          <w:bCs/>
        </w:rPr>
        <w:t>RFE FW</w:t>
      </w:r>
    </w:p>
    <w:p w14:paraId="50D5F6D5" w14:textId="5C755BB9" w:rsidR="001C3FC3" w:rsidRPr="00500B96" w:rsidRDefault="007924F1" w:rsidP="001C3FC3">
      <w:pPr>
        <w:pStyle w:val="Body"/>
        <w:ind w:left="-522"/>
      </w:pPr>
      <w:r w:rsidRPr="00500B96">
        <w:rPr>
          <w:noProof/>
        </w:rPr>
        <w:lastRenderedPageBreak/>
        <w:drawing>
          <wp:anchor distT="0" distB="0" distL="114300" distR="114300" simplePos="0" relativeHeight="251656192" behindDoc="0" locked="0" layoutInCell="1" allowOverlap="1" wp14:anchorId="14493F08" wp14:editId="5303CA5E">
            <wp:simplePos x="0" y="0"/>
            <wp:positionH relativeFrom="column">
              <wp:posOffset>-256540</wp:posOffset>
            </wp:positionH>
            <wp:positionV relativeFrom="paragraph">
              <wp:posOffset>288290</wp:posOffset>
            </wp:positionV>
            <wp:extent cx="2761615" cy="1627505"/>
            <wp:effectExtent l="0" t="0" r="635"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761615" cy="16275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C3FC3" w:rsidRPr="00500B96">
        <w:t>* di</w:t>
      </w:r>
      <w:r w:rsidR="00130A65" w:rsidRPr="00500B96">
        <w:t>/</w:t>
      </w:r>
      <w:r w:rsidR="001C3FC3" w:rsidRPr="00500B96">
        <w:t>dt</w:t>
      </w:r>
      <w:r w:rsidRPr="00500B96">
        <w:t xml:space="preserve"> at cold temperature during </w:t>
      </w:r>
      <w:r w:rsidR="0061261E" w:rsidRPr="00500B96">
        <w:t>‘</w:t>
      </w:r>
      <w:r w:rsidRPr="00500B96">
        <w:t>configuration calibration</w:t>
      </w:r>
      <w:r w:rsidR="0061261E" w:rsidRPr="00500B96">
        <w:t>’.</w:t>
      </w:r>
    </w:p>
    <w:p w14:paraId="46E1BA7D" w14:textId="09CDC321" w:rsidR="007924F1" w:rsidRPr="00500B96" w:rsidRDefault="007924F1" w:rsidP="001C3FC3">
      <w:pPr>
        <w:pStyle w:val="Body"/>
        <w:ind w:left="-522"/>
      </w:pPr>
    </w:p>
    <w:p w14:paraId="10F827CD" w14:textId="23FC497A" w:rsidR="0061261E" w:rsidRPr="00500B96" w:rsidRDefault="0061261E" w:rsidP="001C3FC3">
      <w:pPr>
        <w:pStyle w:val="Body"/>
        <w:ind w:left="-522"/>
      </w:pPr>
      <w:r w:rsidRPr="00500B96">
        <w:rPr>
          <w:noProof/>
        </w:rPr>
        <w:drawing>
          <wp:anchor distT="0" distB="0" distL="114300" distR="114300" simplePos="0" relativeHeight="251658240" behindDoc="0" locked="0" layoutInCell="1" allowOverlap="1" wp14:anchorId="1AB2627C" wp14:editId="53776013">
            <wp:simplePos x="0" y="0"/>
            <wp:positionH relativeFrom="column">
              <wp:posOffset>-250825</wp:posOffset>
            </wp:positionH>
            <wp:positionV relativeFrom="paragraph">
              <wp:posOffset>280670</wp:posOffset>
            </wp:positionV>
            <wp:extent cx="3139440" cy="1744345"/>
            <wp:effectExtent l="0" t="0" r="3810" b="825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139440" cy="1744345"/>
                    </a:xfrm>
                    <a:prstGeom prst="rect">
                      <a:avLst/>
                    </a:prstGeom>
                    <a:noFill/>
                    <a:ln>
                      <a:noFill/>
                    </a:ln>
                  </pic:spPr>
                </pic:pic>
              </a:graphicData>
            </a:graphic>
          </wp:anchor>
        </w:drawing>
      </w:r>
      <w:r w:rsidRPr="00500B96">
        <w:t>* di</w:t>
      </w:r>
      <w:r w:rsidR="00130A65" w:rsidRPr="00500B96">
        <w:t>/</w:t>
      </w:r>
      <w:r w:rsidRPr="00500B96">
        <w:t>dt at hot temperature during ‘configuration calibration’.</w:t>
      </w:r>
    </w:p>
    <w:p w14:paraId="0ECDBF2F" w14:textId="21A2BA04" w:rsidR="0061261E" w:rsidRPr="00500B96" w:rsidRDefault="0025492B" w:rsidP="001C3FC3">
      <w:pPr>
        <w:pStyle w:val="Body"/>
        <w:ind w:left="-522"/>
      </w:pPr>
      <w:r>
        <w:t xml:space="preserve">* </w:t>
      </w:r>
      <w:r w:rsidRPr="00105B61">
        <w:t xml:space="preserve">GLDO undershoots are generally not signaled as di\dt on NXP board\test set-ups, so it is not </w:t>
      </w:r>
      <w:r>
        <w:t xml:space="preserve">  </w:t>
      </w:r>
      <w:r w:rsidRPr="00105B61">
        <w:t>possible to have automated full-proof di\dt release tests. Instead error prone manual inspection of waveforms has to be done which in nature cannot be exhaustive as limited wave</w:t>
      </w:r>
      <w:r>
        <w:t>-</w:t>
      </w:r>
      <w:r w:rsidRPr="00105B61">
        <w:t>f</w:t>
      </w:r>
      <w:r>
        <w:t>o</w:t>
      </w:r>
      <w:r w:rsidRPr="00105B61">
        <w:t>rms can only be inspected</w:t>
      </w:r>
    </w:p>
    <w:p w14:paraId="6B3241C7" w14:textId="70794289" w:rsidR="0014316E" w:rsidRPr="00500B96" w:rsidRDefault="00245D88" w:rsidP="00245D88">
      <w:pPr>
        <w:pStyle w:val="Body"/>
        <w:ind w:left="-522"/>
      </w:pPr>
      <w:r w:rsidRPr="00500B96">
        <w:t xml:space="preserve">* </w:t>
      </w:r>
      <w:r w:rsidR="001C3FC3" w:rsidRPr="00500B96">
        <w:t xml:space="preserve"> </w:t>
      </w:r>
      <w:r w:rsidRPr="00500B96">
        <w:t>Tx power</w:t>
      </w:r>
      <w:r w:rsidR="001C3FC3" w:rsidRPr="00500B96">
        <w:t xml:space="preserve"> </w:t>
      </w:r>
      <w:r w:rsidR="0014316E" w:rsidRPr="00500B96">
        <w:t>accuracy</w:t>
      </w:r>
      <w:r w:rsidRPr="00500B96">
        <w:t xml:space="preserve"> </w:t>
      </w:r>
      <w:r w:rsidR="00E35983" w:rsidRPr="00500B96">
        <w:t>improved compared to 0.8.9HF.</w:t>
      </w:r>
    </w:p>
    <w:p w14:paraId="36574184" w14:textId="4A2C5227" w:rsidR="0014316E" w:rsidRPr="00500B96" w:rsidRDefault="00245D88" w:rsidP="00245D88">
      <w:pPr>
        <w:pStyle w:val="Body"/>
        <w:ind w:left="-522"/>
      </w:pPr>
      <w:r w:rsidRPr="00500B96">
        <w:rPr>
          <w:noProof/>
        </w:rPr>
        <w:drawing>
          <wp:anchor distT="0" distB="0" distL="114300" distR="114300" simplePos="0" relativeHeight="251654144" behindDoc="0" locked="0" layoutInCell="1" allowOverlap="1" wp14:anchorId="1D03636B" wp14:editId="6DF45F95">
            <wp:simplePos x="0" y="0"/>
            <wp:positionH relativeFrom="column">
              <wp:posOffset>-271780</wp:posOffset>
            </wp:positionH>
            <wp:positionV relativeFrom="paragraph">
              <wp:posOffset>361315</wp:posOffset>
            </wp:positionV>
            <wp:extent cx="2716530" cy="1068705"/>
            <wp:effectExtent l="0" t="0" r="762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716530" cy="1068705"/>
                    </a:xfrm>
                    <a:prstGeom prst="rect">
                      <a:avLst/>
                    </a:prstGeom>
                  </pic:spPr>
                </pic:pic>
              </a:graphicData>
            </a:graphic>
            <wp14:sizeRelH relativeFrom="margin">
              <wp14:pctWidth>0</wp14:pctWidth>
            </wp14:sizeRelH>
            <wp14:sizeRelV relativeFrom="margin">
              <wp14:pctHeight>0</wp14:pctHeight>
            </wp14:sizeRelV>
          </wp:anchor>
        </w:drawing>
      </w:r>
      <w:r w:rsidR="0014316E" w:rsidRPr="00500B96">
        <w:t xml:space="preserve">* ADC dither </w:t>
      </w:r>
      <w:r w:rsidR="00BE56E3" w:rsidRPr="00500B96">
        <w:t>updated to remove spurious</w:t>
      </w:r>
    </w:p>
    <w:p w14:paraId="45D305CE" w14:textId="38104DC8" w:rsidR="00245D88" w:rsidRPr="00500B96" w:rsidRDefault="00245D88" w:rsidP="001C3FC3">
      <w:pPr>
        <w:pStyle w:val="Body"/>
        <w:ind w:left="-522"/>
      </w:pPr>
    </w:p>
    <w:p w14:paraId="6BBB9876" w14:textId="4FA7B4FB" w:rsidR="0044267A" w:rsidRPr="00500B96" w:rsidRDefault="0014316E" w:rsidP="00245D88">
      <w:pPr>
        <w:pStyle w:val="Body"/>
        <w:ind w:left="-522"/>
      </w:pPr>
      <w:r w:rsidRPr="00500B96">
        <w:t xml:space="preserve">* </w:t>
      </w:r>
      <w:r w:rsidR="00BE56E3" w:rsidRPr="00500B96">
        <w:t>O</w:t>
      </w:r>
      <w:r w:rsidR="00521189" w:rsidRPr="00500B96">
        <w:t xml:space="preserve">ccupied </w:t>
      </w:r>
      <w:r w:rsidR="00BE56E3" w:rsidRPr="00500B96">
        <w:t>B</w:t>
      </w:r>
      <w:r w:rsidR="00521189" w:rsidRPr="00500B96">
        <w:t>and</w:t>
      </w:r>
      <w:r w:rsidR="00323B3D" w:rsidRPr="00500B96">
        <w:t>w</w:t>
      </w:r>
      <w:r w:rsidR="00521189" w:rsidRPr="00500B96">
        <w:t>idth</w:t>
      </w:r>
      <w:r w:rsidR="00323B3D" w:rsidRPr="00500B96">
        <w:t xml:space="preserve"> (OBW)</w:t>
      </w:r>
      <w:r w:rsidR="00521189" w:rsidRPr="00500B96">
        <w:t xml:space="preserve">: </w:t>
      </w:r>
      <w:r w:rsidRPr="00500B96">
        <w:t>visible only for in-band per defined frequencies</w:t>
      </w:r>
      <w:r w:rsidR="00323B3D" w:rsidRPr="00500B96">
        <w:t>;</w:t>
      </w:r>
    </w:p>
    <w:p w14:paraId="6FD6E3F0" w14:textId="24CA15E4" w:rsidR="00F74321" w:rsidRPr="00500B96" w:rsidRDefault="00F74321" w:rsidP="00245D88">
      <w:pPr>
        <w:pStyle w:val="Body"/>
        <w:ind w:left="-522"/>
      </w:pPr>
      <w:r w:rsidRPr="00500B96">
        <w:t xml:space="preserve">* Calibration phase in a RADAR cycle excludes chirp profiles not used in </w:t>
      </w:r>
      <w:r w:rsidR="005A2316" w:rsidRPr="00500B96">
        <w:t xml:space="preserve">current </w:t>
      </w:r>
      <w:r w:rsidRPr="00500B96">
        <w:t>RADAR cycle</w:t>
      </w:r>
      <w:r w:rsidR="005A2316" w:rsidRPr="00500B96">
        <w:t xml:space="preserve"> actually. Calibration phase in a RADAR cycle includes transmitters having Tx transmission enabled in one or more chirp profiles in current RADAR cycle.</w:t>
      </w:r>
    </w:p>
    <w:p w14:paraId="7F4636AB" w14:textId="2B13F0D4" w:rsidR="001C3FC3" w:rsidRPr="00500B96" w:rsidRDefault="001C3FC3" w:rsidP="001C3FC3">
      <w:pPr>
        <w:pStyle w:val="Body"/>
        <w:ind w:left="-522"/>
      </w:pPr>
    </w:p>
    <w:p w14:paraId="30F4242B" w14:textId="6566EB12" w:rsidR="00252408" w:rsidRPr="00500B96" w:rsidRDefault="00252408" w:rsidP="00252408">
      <w:pPr>
        <w:pStyle w:val="Body"/>
        <w:ind w:left="-1080" w:firstLine="297"/>
      </w:pPr>
      <w:r w:rsidRPr="00500B96">
        <w:rPr>
          <w:b/>
          <w:bCs/>
        </w:rPr>
        <w:lastRenderedPageBreak/>
        <w:t>RFE API</w:t>
      </w:r>
    </w:p>
    <w:p w14:paraId="2F3ACF61" w14:textId="107B850E" w:rsidR="007E667D" w:rsidRPr="00500B96" w:rsidRDefault="00252408" w:rsidP="00252408">
      <w:pPr>
        <w:pStyle w:val="Body"/>
        <w:ind w:left="-522"/>
      </w:pPr>
      <w:r w:rsidRPr="00500B96">
        <w:t xml:space="preserve">* </w:t>
      </w:r>
      <w:r w:rsidR="007E667D" w:rsidRPr="00500B96">
        <w:t>The function</w:t>
      </w:r>
    </w:p>
    <w:p w14:paraId="047D489A" w14:textId="420469E0" w:rsidR="009B1335" w:rsidRPr="00500B96" w:rsidRDefault="007E667D" w:rsidP="009B1335">
      <w:pPr>
        <w:pStyle w:val="Body"/>
        <w:ind w:left="-522" w:firstLine="261"/>
        <w:rPr>
          <w:rFonts w:ascii="Courier New" w:hAnsi="Courier New" w:cs="Courier New"/>
        </w:rPr>
      </w:pPr>
      <w:r w:rsidRPr="00500B96">
        <w:t xml:space="preserve">- </w:t>
      </w:r>
      <w:r w:rsidR="009B1335" w:rsidRPr="00500B96">
        <w:rPr>
          <w:rFonts w:ascii="Courier New" w:hAnsi="Courier New" w:cs="Courier New"/>
        </w:rPr>
        <w:t xml:space="preserve">uint8_t </w:t>
      </w:r>
      <w:proofErr w:type="spellStart"/>
      <w:r w:rsidR="009B1335" w:rsidRPr="00500B96">
        <w:rPr>
          <w:rFonts w:ascii="Courier New" w:hAnsi="Courier New" w:cs="Courier New"/>
        </w:rPr>
        <w:t>rfe_getFuSaErrors</w:t>
      </w:r>
      <w:proofErr w:type="spellEnd"/>
      <w:r w:rsidR="009B1335" w:rsidRPr="00500B96">
        <w:rPr>
          <w:rFonts w:ascii="Courier New" w:hAnsi="Courier New" w:cs="Courier New"/>
        </w:rPr>
        <w:t xml:space="preserve">( </w:t>
      </w:r>
      <w:proofErr w:type="spellStart"/>
      <w:r w:rsidR="009B1335" w:rsidRPr="00500B96">
        <w:rPr>
          <w:rFonts w:ascii="Courier New" w:hAnsi="Courier New" w:cs="Courier New"/>
        </w:rPr>
        <w:t>rfe_fusaError_t</w:t>
      </w:r>
      <w:proofErr w:type="spellEnd"/>
      <w:r w:rsidR="009B1335" w:rsidRPr="00500B96">
        <w:rPr>
          <w:rFonts w:ascii="Courier New" w:hAnsi="Courier New" w:cs="Courier New"/>
        </w:rPr>
        <w:t xml:space="preserve"> *</w:t>
      </w:r>
      <w:proofErr w:type="spellStart"/>
      <w:r w:rsidR="009B1335" w:rsidRPr="00500B96">
        <w:rPr>
          <w:rFonts w:ascii="Courier New" w:hAnsi="Courier New" w:cs="Courier New"/>
        </w:rPr>
        <w:t>pFusaErrorList</w:t>
      </w:r>
      <w:proofErr w:type="spellEnd"/>
      <w:r w:rsidR="009B1335" w:rsidRPr="00500B96">
        <w:rPr>
          <w:rFonts w:ascii="Courier New" w:hAnsi="Courier New" w:cs="Courier New"/>
        </w:rPr>
        <w:t>,</w:t>
      </w:r>
    </w:p>
    <w:p w14:paraId="68072309" w14:textId="2D8001F3" w:rsidR="009B1335" w:rsidRPr="00500B96" w:rsidRDefault="009B1335" w:rsidP="009B1335">
      <w:pPr>
        <w:pStyle w:val="Body"/>
        <w:ind w:left="-522" w:firstLine="261"/>
        <w:rPr>
          <w:rFonts w:ascii="Courier New" w:hAnsi="Courier New" w:cs="Courier New"/>
        </w:rPr>
      </w:pPr>
      <w:r w:rsidRPr="00500B96">
        <w:rPr>
          <w:rFonts w:ascii="Courier New" w:hAnsi="Courier New" w:cs="Courier New"/>
        </w:rPr>
        <w:t xml:space="preserve"> uint8_t </w:t>
      </w:r>
      <w:proofErr w:type="spellStart"/>
      <w:r w:rsidRPr="00500B96">
        <w:rPr>
          <w:rFonts w:ascii="Courier New" w:hAnsi="Courier New" w:cs="Courier New"/>
        </w:rPr>
        <w:t>listLength</w:t>
      </w:r>
      <w:proofErr w:type="spellEnd"/>
      <w:r w:rsidRPr="00500B96">
        <w:rPr>
          <w:rFonts w:ascii="Courier New" w:hAnsi="Courier New" w:cs="Courier New"/>
        </w:rPr>
        <w:t>, uint32_t *</w:t>
      </w:r>
      <w:proofErr w:type="spellStart"/>
      <w:r w:rsidRPr="00500B96">
        <w:rPr>
          <w:rFonts w:ascii="Courier New" w:hAnsi="Courier New" w:cs="Courier New"/>
        </w:rPr>
        <w:t>pFwInternalErrorCode</w:t>
      </w:r>
      <w:proofErr w:type="spellEnd"/>
      <w:r w:rsidRPr="00500B96">
        <w:rPr>
          <w:rFonts w:ascii="Courier New" w:hAnsi="Courier New" w:cs="Courier New"/>
        </w:rPr>
        <w:t>);</w:t>
      </w:r>
    </w:p>
    <w:p w14:paraId="211C5220" w14:textId="397EAA4D" w:rsidR="00252408" w:rsidRPr="00500B96" w:rsidRDefault="00323B3D" w:rsidP="007E667D">
      <w:pPr>
        <w:pStyle w:val="Body"/>
        <w:ind w:left="-522" w:firstLine="261"/>
      </w:pPr>
      <w:r w:rsidRPr="00500B96">
        <w:t xml:space="preserve">is </w:t>
      </w:r>
      <w:r w:rsidR="009B1335" w:rsidRPr="00500B96">
        <w:t>changed to</w:t>
      </w:r>
    </w:p>
    <w:p w14:paraId="0C66DF6D" w14:textId="22D78D30" w:rsidR="009B1335" w:rsidRPr="00500B96" w:rsidRDefault="009B1335" w:rsidP="009B1335">
      <w:pPr>
        <w:pStyle w:val="Body"/>
        <w:ind w:left="-522" w:firstLine="261"/>
        <w:rPr>
          <w:rFonts w:ascii="Courier New" w:hAnsi="Courier New" w:cs="Courier New"/>
        </w:rPr>
      </w:pPr>
      <w:r w:rsidRPr="00500B96">
        <w:rPr>
          <w:rFonts w:ascii="Courier New" w:hAnsi="Courier New" w:cs="Courier New"/>
        </w:rPr>
        <w:t xml:space="preserve">void </w:t>
      </w:r>
      <w:proofErr w:type="spellStart"/>
      <w:r w:rsidRPr="00500B96">
        <w:rPr>
          <w:rFonts w:ascii="Courier New" w:hAnsi="Courier New" w:cs="Courier New"/>
        </w:rPr>
        <w:t>rfe_getFuSaFaults</w:t>
      </w:r>
      <w:proofErr w:type="spellEnd"/>
      <w:r w:rsidRPr="00500B96">
        <w:rPr>
          <w:rFonts w:ascii="Courier New" w:hAnsi="Courier New" w:cs="Courier New"/>
        </w:rPr>
        <w:t>( uint8_t *pFuSaR1R2FaultList )</w:t>
      </w:r>
    </w:p>
    <w:p w14:paraId="5BB627CD" w14:textId="62165D35" w:rsidR="007E667D" w:rsidRPr="00500B96" w:rsidRDefault="009B1335" w:rsidP="001C3FC3">
      <w:pPr>
        <w:pStyle w:val="Body"/>
        <w:ind w:left="-522"/>
      </w:pPr>
      <w:r w:rsidRPr="00500B96">
        <w:t xml:space="preserve">* </w:t>
      </w:r>
      <w:r w:rsidR="00245D88" w:rsidRPr="00500B96">
        <w:t>New Functional Safety and BIST API functions.</w:t>
      </w:r>
      <w:r w:rsidR="00323B3D" w:rsidRPr="00500B96">
        <w:t>:</w:t>
      </w:r>
    </w:p>
    <w:p w14:paraId="3D3E1DCB" w14:textId="54C7E721" w:rsidR="009B1335" w:rsidRPr="00500B96" w:rsidRDefault="009B1335" w:rsidP="009B1335">
      <w:pPr>
        <w:pStyle w:val="Body"/>
        <w:ind w:left="-522" w:firstLine="261"/>
      </w:pPr>
      <w:r w:rsidRPr="00500B96">
        <w:t xml:space="preserve">- </w:t>
      </w:r>
      <w:r w:rsidRPr="00500B96">
        <w:rPr>
          <w:rFonts w:ascii="Courier New" w:hAnsi="Courier New" w:cs="Courier New"/>
        </w:rPr>
        <w:t xml:space="preserve">void </w:t>
      </w:r>
      <w:proofErr w:type="spellStart"/>
      <w:r w:rsidRPr="00500B96">
        <w:rPr>
          <w:rFonts w:ascii="Courier New" w:hAnsi="Courier New" w:cs="Courier New"/>
        </w:rPr>
        <w:t>rfe_getFuSaFaultStatistics</w:t>
      </w:r>
      <w:proofErr w:type="spellEnd"/>
      <w:r w:rsidRPr="00500B96">
        <w:rPr>
          <w:rFonts w:ascii="Courier New" w:hAnsi="Courier New" w:cs="Courier New"/>
        </w:rPr>
        <w:t xml:space="preserve">( uint16_t *pR1FaultPromotedToR2, </w:t>
      </w:r>
      <w:proofErr w:type="spellStart"/>
      <w:r w:rsidRPr="00500B96">
        <w:rPr>
          <w:rFonts w:ascii="Courier New" w:hAnsi="Courier New" w:cs="Courier New"/>
        </w:rPr>
        <w:t>rfe_radarCycleCount_t</w:t>
      </w:r>
      <w:proofErr w:type="spellEnd"/>
      <w:r w:rsidRPr="00500B96">
        <w:rPr>
          <w:rFonts w:ascii="Courier New" w:hAnsi="Courier New" w:cs="Courier New"/>
        </w:rPr>
        <w:t xml:space="preserve"> *</w:t>
      </w:r>
      <w:proofErr w:type="spellStart"/>
      <w:r w:rsidRPr="00500B96">
        <w:rPr>
          <w:rFonts w:ascii="Courier New" w:hAnsi="Courier New" w:cs="Courier New"/>
        </w:rPr>
        <w:t>pRadarCycleCount</w:t>
      </w:r>
      <w:proofErr w:type="spellEnd"/>
      <w:r w:rsidRPr="00500B96">
        <w:rPr>
          <w:rFonts w:ascii="Courier New" w:hAnsi="Courier New" w:cs="Courier New"/>
        </w:rPr>
        <w:t>, uint8_t *pFuSaR1FaultCountList );</w:t>
      </w:r>
    </w:p>
    <w:p w14:paraId="4D78FD75" w14:textId="4DB25C46" w:rsidR="009B1335" w:rsidRPr="00500B96" w:rsidRDefault="009B1335" w:rsidP="009B1335">
      <w:pPr>
        <w:pStyle w:val="Body"/>
        <w:ind w:left="-522" w:firstLine="261"/>
      </w:pPr>
      <w:r w:rsidRPr="00500B96">
        <w:t xml:space="preserve">- </w:t>
      </w:r>
      <w:r w:rsidRPr="00500B96">
        <w:rPr>
          <w:rFonts w:ascii="Courier New" w:hAnsi="Courier New" w:cs="Courier New"/>
        </w:rPr>
        <w:t xml:space="preserve">void </w:t>
      </w:r>
      <w:proofErr w:type="spellStart"/>
      <w:r w:rsidRPr="00500B96">
        <w:rPr>
          <w:rFonts w:ascii="Courier New" w:hAnsi="Courier New" w:cs="Courier New"/>
        </w:rPr>
        <w:t>rfe_getBistZeroHourReferenceData</w:t>
      </w:r>
      <w:proofErr w:type="spellEnd"/>
      <w:r w:rsidRPr="00500B96">
        <w:rPr>
          <w:rFonts w:ascii="Courier New" w:hAnsi="Courier New" w:cs="Courier New"/>
        </w:rPr>
        <w:t xml:space="preserve">( </w:t>
      </w:r>
      <w:proofErr w:type="spellStart"/>
      <w:r w:rsidRPr="00500B96">
        <w:rPr>
          <w:rFonts w:ascii="Courier New" w:hAnsi="Courier New" w:cs="Courier New"/>
        </w:rPr>
        <w:t>rfe_txBistZeroHourRefData_t</w:t>
      </w:r>
      <w:proofErr w:type="spellEnd"/>
      <w:r w:rsidRPr="00500B96">
        <w:rPr>
          <w:rFonts w:ascii="Courier New" w:hAnsi="Courier New" w:cs="Courier New"/>
        </w:rPr>
        <w:t xml:space="preserve"> *</w:t>
      </w:r>
      <w:proofErr w:type="spellStart"/>
      <w:r w:rsidRPr="00500B96">
        <w:rPr>
          <w:rFonts w:ascii="Courier New" w:hAnsi="Courier New" w:cs="Courier New"/>
        </w:rPr>
        <w:t>pTxReferenceData</w:t>
      </w:r>
      <w:proofErr w:type="spellEnd"/>
      <w:r w:rsidRPr="00500B96">
        <w:rPr>
          <w:rFonts w:ascii="Courier New" w:hAnsi="Courier New" w:cs="Courier New"/>
        </w:rPr>
        <w:t xml:space="preserve">, </w:t>
      </w:r>
      <w:proofErr w:type="spellStart"/>
      <w:r w:rsidRPr="00500B96">
        <w:rPr>
          <w:rFonts w:ascii="Courier New" w:hAnsi="Courier New" w:cs="Courier New"/>
        </w:rPr>
        <w:t>rfe_rxBistZeroHourRefData_t</w:t>
      </w:r>
      <w:proofErr w:type="spellEnd"/>
      <w:r w:rsidRPr="00500B96">
        <w:rPr>
          <w:rFonts w:ascii="Courier New" w:hAnsi="Courier New" w:cs="Courier New"/>
        </w:rPr>
        <w:t xml:space="preserve"> *</w:t>
      </w:r>
      <w:proofErr w:type="spellStart"/>
      <w:r w:rsidRPr="00500B96">
        <w:rPr>
          <w:rFonts w:ascii="Courier New" w:hAnsi="Courier New" w:cs="Courier New"/>
        </w:rPr>
        <w:t>pRxReferenceData</w:t>
      </w:r>
      <w:proofErr w:type="spellEnd"/>
      <w:r w:rsidRPr="00500B96">
        <w:rPr>
          <w:rFonts w:ascii="Courier New" w:hAnsi="Courier New" w:cs="Courier New"/>
        </w:rPr>
        <w:t xml:space="preserve"> );</w:t>
      </w:r>
    </w:p>
    <w:p w14:paraId="5569F266" w14:textId="39DD77C1" w:rsidR="009B1335" w:rsidRPr="00500B96" w:rsidRDefault="009B1335" w:rsidP="001C3FC3">
      <w:pPr>
        <w:pStyle w:val="Body"/>
        <w:ind w:left="-522"/>
      </w:pPr>
      <w:r w:rsidRPr="00500B96">
        <w:t xml:space="preserve">* </w:t>
      </w:r>
      <w:r w:rsidR="00FD48FF" w:rsidRPr="00500B96">
        <w:t>Many e</w:t>
      </w:r>
      <w:r w:rsidR="00323B3D" w:rsidRPr="00500B96">
        <w:t xml:space="preserve">rror types are updated in </w:t>
      </w:r>
      <w:proofErr w:type="spellStart"/>
      <w:r w:rsidRPr="00500B96">
        <w:rPr>
          <w:rFonts w:ascii="Courier New" w:hAnsi="Courier New" w:cs="Courier New"/>
        </w:rPr>
        <w:t>rfe_error.h</w:t>
      </w:r>
      <w:proofErr w:type="spellEnd"/>
      <w:r w:rsidR="00323B3D" w:rsidRPr="00500B96">
        <w:t>.</w:t>
      </w:r>
    </w:p>
    <w:p w14:paraId="69488229" w14:textId="77777777" w:rsidR="00323B3D" w:rsidRPr="00500B96" w:rsidRDefault="009B1335" w:rsidP="001C3FC3">
      <w:pPr>
        <w:pStyle w:val="Body"/>
        <w:ind w:left="-522"/>
        <w:rPr>
          <w:rFonts w:ascii="Courier New" w:hAnsi="Courier New" w:cs="Courier New"/>
        </w:rPr>
      </w:pPr>
      <w:r w:rsidRPr="00500B96">
        <w:t xml:space="preserve">* </w:t>
      </w:r>
      <w:proofErr w:type="spellStart"/>
      <w:r w:rsidR="00323B3D" w:rsidRPr="00500B96">
        <w:t>FuSa</w:t>
      </w:r>
      <w:proofErr w:type="spellEnd"/>
      <w:r w:rsidR="00323B3D" w:rsidRPr="00500B96">
        <w:t xml:space="preserve"> faults m</w:t>
      </w:r>
      <w:r w:rsidRPr="00500B96">
        <w:t xml:space="preserve">asking\unmasking removed from </w:t>
      </w:r>
      <w:proofErr w:type="spellStart"/>
      <w:r w:rsidRPr="00500B96">
        <w:rPr>
          <w:rFonts w:ascii="Courier New" w:hAnsi="Courier New" w:cs="Courier New"/>
        </w:rPr>
        <w:t>rfe_testSetParam</w:t>
      </w:r>
      <w:proofErr w:type="spellEnd"/>
      <w:r w:rsidRPr="00500B96">
        <w:rPr>
          <w:rFonts w:ascii="Courier New" w:hAnsi="Courier New" w:cs="Courier New"/>
        </w:rPr>
        <w:t>()</w:t>
      </w:r>
      <w:r w:rsidR="00323B3D" w:rsidRPr="00500B96">
        <w:rPr>
          <w:rFonts w:ascii="Courier New" w:hAnsi="Courier New" w:cs="Courier New"/>
        </w:rPr>
        <w:t>.</w:t>
      </w:r>
    </w:p>
    <w:p w14:paraId="0F728AAF" w14:textId="31E74BE7" w:rsidR="009B1335" w:rsidRPr="00500B96" w:rsidRDefault="00323B3D" w:rsidP="001C3FC3">
      <w:pPr>
        <w:pStyle w:val="Body"/>
        <w:ind w:left="-522"/>
      </w:pPr>
      <w:r w:rsidRPr="00500B96">
        <w:t xml:space="preserve">* </w:t>
      </w:r>
      <w:proofErr w:type="spellStart"/>
      <w:r w:rsidRPr="00500B96">
        <w:t>FuSa</w:t>
      </w:r>
      <w:proofErr w:type="spellEnd"/>
      <w:r w:rsidRPr="00500B96">
        <w:t xml:space="preserve"> faults masking\unmasking </w:t>
      </w:r>
      <w:r w:rsidR="00BE56E3" w:rsidRPr="00500B96">
        <w:t xml:space="preserve">added to </w:t>
      </w:r>
      <w:r w:rsidR="009B1335" w:rsidRPr="00500B96">
        <w:t>RFE Configuration</w:t>
      </w:r>
      <w:r w:rsidRPr="00500B96">
        <w:t xml:space="preserve"> data structure.</w:t>
      </w:r>
    </w:p>
    <w:p w14:paraId="614170DA" w14:textId="2E134A94" w:rsidR="009B1335" w:rsidRPr="00500B96" w:rsidRDefault="009B1335" w:rsidP="001C3FC3">
      <w:pPr>
        <w:pStyle w:val="Body"/>
        <w:ind w:left="-522"/>
      </w:pPr>
      <w:r w:rsidRPr="00500B96">
        <w:t xml:space="preserve">* </w:t>
      </w:r>
      <w:r w:rsidR="00FD48FF" w:rsidRPr="00500B96">
        <w:t xml:space="preserve">The function </w:t>
      </w:r>
      <w:proofErr w:type="spellStart"/>
      <w:r w:rsidRPr="00500B96">
        <w:rPr>
          <w:rFonts w:ascii="Courier New" w:hAnsi="Courier New" w:cs="Courier New"/>
        </w:rPr>
        <w:t>rfe_updateParam</w:t>
      </w:r>
      <w:proofErr w:type="spellEnd"/>
      <w:r w:rsidRPr="00500B96">
        <w:rPr>
          <w:rFonts w:ascii="Courier New" w:hAnsi="Courier New" w:cs="Courier New"/>
        </w:rPr>
        <w:t>()</w:t>
      </w:r>
      <w:r w:rsidRPr="00500B96">
        <w:t xml:space="preserve"> extended with functions for the </w:t>
      </w:r>
      <w:r w:rsidR="00323B3D" w:rsidRPr="00500B96">
        <w:t xml:space="preserve">newly </w:t>
      </w:r>
      <w:r w:rsidRPr="00500B96">
        <w:t>added RFE parameters</w:t>
      </w:r>
    </w:p>
    <w:p w14:paraId="4D940DB6" w14:textId="77777777" w:rsidR="009B1335" w:rsidRPr="00500B96" w:rsidRDefault="009B1335" w:rsidP="001C3FC3">
      <w:pPr>
        <w:pStyle w:val="Body"/>
        <w:ind w:left="-522"/>
      </w:pPr>
    </w:p>
    <w:p w14:paraId="129C4CB2" w14:textId="2D94D6D7" w:rsidR="00252408" w:rsidRPr="00500B96" w:rsidRDefault="00252408" w:rsidP="00252408">
      <w:pPr>
        <w:pStyle w:val="Body"/>
        <w:ind w:left="-1080" w:firstLine="297"/>
        <w:rPr>
          <w:b/>
          <w:bCs/>
        </w:rPr>
      </w:pPr>
      <w:r w:rsidRPr="00500B96">
        <w:rPr>
          <w:b/>
          <w:bCs/>
        </w:rPr>
        <w:t>RFE Configuration</w:t>
      </w:r>
    </w:p>
    <w:p w14:paraId="58FFB0E2" w14:textId="77777777" w:rsidR="00252408" w:rsidRPr="00500B96" w:rsidRDefault="00252408" w:rsidP="00252408">
      <w:pPr>
        <w:pStyle w:val="Body"/>
        <w:ind w:left="-522"/>
      </w:pPr>
      <w:r w:rsidRPr="00500B96">
        <w:t xml:space="preserve">* </w:t>
      </w:r>
      <w:proofErr w:type="spellStart"/>
      <w:r w:rsidRPr="00500B96">
        <w:t>FuSa</w:t>
      </w:r>
      <w:proofErr w:type="spellEnd"/>
      <w:r w:rsidRPr="00500B96">
        <w:t xml:space="preserve"> related changes</w:t>
      </w:r>
    </w:p>
    <w:p w14:paraId="1136F420" w14:textId="63E44D9A" w:rsidR="00252408" w:rsidRPr="00500B96" w:rsidRDefault="00252408" w:rsidP="00252408">
      <w:pPr>
        <w:pStyle w:val="Body"/>
        <w:ind w:left="-522" w:firstLine="261"/>
      </w:pPr>
      <w:r w:rsidRPr="00500B96">
        <w:t xml:space="preserve">- </w:t>
      </w:r>
      <w:proofErr w:type="spellStart"/>
      <w:r w:rsidRPr="00500B96">
        <w:rPr>
          <w:rFonts w:ascii="Courier New" w:hAnsi="Courier New" w:cs="Courier New"/>
        </w:rPr>
        <w:t>PdcClipping</w:t>
      </w:r>
      <w:proofErr w:type="spellEnd"/>
      <w:r w:rsidRPr="00500B96">
        <w:t xml:space="preserve"> renamed to </w:t>
      </w:r>
      <w:proofErr w:type="spellStart"/>
      <w:r w:rsidRPr="00500B96">
        <w:rPr>
          <w:rFonts w:ascii="Courier New" w:hAnsi="Courier New" w:cs="Courier New"/>
        </w:rPr>
        <w:t>AdcClipping</w:t>
      </w:r>
      <w:proofErr w:type="spellEnd"/>
    </w:p>
    <w:p w14:paraId="58576EED" w14:textId="08DBD8F2" w:rsidR="00252408" w:rsidRPr="00500B96" w:rsidRDefault="00252408" w:rsidP="00252408">
      <w:pPr>
        <w:pStyle w:val="Body"/>
        <w:ind w:left="-522"/>
      </w:pPr>
      <w:r w:rsidRPr="00500B96">
        <w:t xml:space="preserve">* Parameters added for </w:t>
      </w:r>
      <w:proofErr w:type="spellStart"/>
      <w:r w:rsidRPr="00500B96">
        <w:t>FuSa</w:t>
      </w:r>
      <w:proofErr w:type="spellEnd"/>
      <w:r w:rsidRPr="00500B96">
        <w:t xml:space="preserve"> \ BIST</w:t>
      </w:r>
      <w:r w:rsidR="007E667D" w:rsidRPr="00500B96">
        <w:t xml:space="preserve">, </w:t>
      </w:r>
      <w:proofErr w:type="spellStart"/>
      <w:r w:rsidR="007E667D" w:rsidRPr="00500B96">
        <w:rPr>
          <w:rFonts w:ascii="Courier New" w:hAnsi="Courier New" w:cs="Courier New"/>
        </w:rPr>
        <w:t>rfeCfg_param_t</w:t>
      </w:r>
      <w:proofErr w:type="spellEnd"/>
      <w:r w:rsidR="007E667D" w:rsidRPr="00500B96">
        <w:rPr>
          <w:rFonts w:ascii="Courier New" w:hAnsi="Courier New" w:cs="Courier New"/>
        </w:rPr>
        <w:t xml:space="preserve"> </w:t>
      </w:r>
      <w:r w:rsidR="007E667D" w:rsidRPr="00500B96">
        <w:t>adapted:</w:t>
      </w:r>
    </w:p>
    <w:p w14:paraId="393F7EDA" w14:textId="65FD9234" w:rsidR="00252408" w:rsidRPr="00500B96" w:rsidRDefault="00252408" w:rsidP="00252408">
      <w:pPr>
        <w:pStyle w:val="Body"/>
        <w:ind w:left="-522" w:firstLine="261"/>
        <w:rPr>
          <w:rFonts w:ascii="Courier New" w:hAnsi="Courier New" w:cs="Courier New"/>
        </w:rPr>
      </w:pPr>
      <w:r w:rsidRPr="00500B96">
        <w:rPr>
          <w:rFonts w:ascii="Courier New" w:hAnsi="Courier New" w:cs="Courier New"/>
        </w:rPr>
        <w:t>- thresholdValueToPromoteR1Faults</w:t>
      </w:r>
    </w:p>
    <w:p w14:paraId="53F23E12" w14:textId="4BDEB027" w:rsidR="00252408" w:rsidRPr="00500B96" w:rsidRDefault="00252408" w:rsidP="00252408">
      <w:pPr>
        <w:pStyle w:val="Body"/>
        <w:ind w:left="-522" w:firstLine="261"/>
        <w:rPr>
          <w:rFonts w:ascii="Courier New" w:hAnsi="Courier New" w:cs="Courier New"/>
        </w:rPr>
      </w:pPr>
      <w:r w:rsidRPr="00500B96">
        <w:rPr>
          <w:rFonts w:ascii="Courier New" w:hAnsi="Courier New" w:cs="Courier New"/>
        </w:rPr>
        <w:t xml:space="preserve">- </w:t>
      </w:r>
      <w:proofErr w:type="spellStart"/>
      <w:r w:rsidRPr="00500B96">
        <w:rPr>
          <w:rFonts w:ascii="Courier New" w:hAnsi="Courier New" w:cs="Courier New"/>
        </w:rPr>
        <w:t>zeroHourReferenceForTxPhaseDiff</w:t>
      </w:r>
      <w:proofErr w:type="spellEnd"/>
    </w:p>
    <w:p w14:paraId="0F442051" w14:textId="4D3E317E" w:rsidR="00252408" w:rsidRPr="00500B96" w:rsidRDefault="00252408" w:rsidP="00252408">
      <w:pPr>
        <w:pStyle w:val="Body"/>
        <w:ind w:left="-522" w:firstLine="261"/>
        <w:rPr>
          <w:rFonts w:ascii="Courier New" w:hAnsi="Courier New" w:cs="Courier New"/>
        </w:rPr>
      </w:pPr>
      <w:r w:rsidRPr="00500B96">
        <w:rPr>
          <w:rFonts w:ascii="Courier New" w:hAnsi="Courier New" w:cs="Courier New"/>
        </w:rPr>
        <w:t xml:space="preserve">- </w:t>
      </w:r>
      <w:proofErr w:type="spellStart"/>
      <w:r w:rsidRPr="00500B96">
        <w:rPr>
          <w:rFonts w:ascii="Courier New" w:hAnsi="Courier New" w:cs="Courier New"/>
        </w:rPr>
        <w:t>txPhaseDiffThresholdTolerance</w:t>
      </w:r>
      <w:proofErr w:type="spellEnd"/>
    </w:p>
    <w:p w14:paraId="43988CDB" w14:textId="73ADC3BC" w:rsidR="00252408" w:rsidRPr="00500B96" w:rsidRDefault="00252408" w:rsidP="00252408">
      <w:pPr>
        <w:pStyle w:val="Body"/>
        <w:ind w:left="-522" w:firstLine="261"/>
        <w:rPr>
          <w:rFonts w:ascii="Courier New" w:hAnsi="Courier New" w:cs="Courier New"/>
        </w:rPr>
      </w:pPr>
      <w:r w:rsidRPr="00500B96">
        <w:rPr>
          <w:rFonts w:ascii="Courier New" w:hAnsi="Courier New" w:cs="Courier New"/>
        </w:rPr>
        <w:t xml:space="preserve">- </w:t>
      </w:r>
      <w:proofErr w:type="spellStart"/>
      <w:r w:rsidRPr="00500B96">
        <w:rPr>
          <w:rFonts w:ascii="Courier New" w:hAnsi="Courier New" w:cs="Courier New"/>
        </w:rPr>
        <w:t>txPhaseStepThresholdTolerance</w:t>
      </w:r>
      <w:proofErr w:type="spellEnd"/>
    </w:p>
    <w:p w14:paraId="4E6087B2" w14:textId="738FD99D" w:rsidR="00252408" w:rsidRPr="00500B96" w:rsidRDefault="00252408" w:rsidP="00252408">
      <w:pPr>
        <w:pStyle w:val="Body"/>
        <w:ind w:left="-522" w:firstLine="261"/>
        <w:rPr>
          <w:rFonts w:ascii="Courier New" w:hAnsi="Courier New" w:cs="Courier New"/>
        </w:rPr>
      </w:pPr>
      <w:r w:rsidRPr="00500B96">
        <w:rPr>
          <w:rFonts w:ascii="Courier New" w:hAnsi="Courier New" w:cs="Courier New"/>
        </w:rPr>
        <w:t xml:space="preserve">- </w:t>
      </w:r>
      <w:proofErr w:type="spellStart"/>
      <w:r w:rsidRPr="00500B96">
        <w:rPr>
          <w:rFonts w:ascii="Courier New" w:hAnsi="Courier New" w:cs="Courier New"/>
        </w:rPr>
        <w:t>txPowerLevelForBist</w:t>
      </w:r>
      <w:proofErr w:type="spellEnd"/>
    </w:p>
    <w:p w14:paraId="6842A535" w14:textId="4D42AEA8" w:rsidR="00252408" w:rsidRPr="00500B96" w:rsidRDefault="00252408" w:rsidP="00252408">
      <w:pPr>
        <w:pStyle w:val="Body"/>
        <w:ind w:left="-522" w:firstLine="261"/>
        <w:rPr>
          <w:rFonts w:ascii="Courier New" w:hAnsi="Courier New" w:cs="Courier New"/>
        </w:rPr>
      </w:pPr>
      <w:r w:rsidRPr="00500B96">
        <w:rPr>
          <w:rFonts w:ascii="Courier New" w:hAnsi="Courier New" w:cs="Courier New"/>
        </w:rPr>
        <w:t xml:space="preserve">- </w:t>
      </w:r>
      <w:proofErr w:type="spellStart"/>
      <w:r w:rsidRPr="00500B96">
        <w:rPr>
          <w:rFonts w:ascii="Courier New" w:hAnsi="Courier New" w:cs="Courier New"/>
        </w:rPr>
        <w:t>txFrequencyForBist</w:t>
      </w:r>
      <w:proofErr w:type="spellEnd"/>
    </w:p>
    <w:p w14:paraId="5FC8D185" w14:textId="3B4E4B1D" w:rsidR="00252408" w:rsidRPr="00500B96" w:rsidRDefault="00252408" w:rsidP="00252408">
      <w:pPr>
        <w:pStyle w:val="Body"/>
        <w:ind w:left="-522" w:firstLine="261"/>
        <w:rPr>
          <w:rFonts w:ascii="Courier New" w:hAnsi="Courier New" w:cs="Courier New"/>
        </w:rPr>
      </w:pPr>
      <w:r w:rsidRPr="00500B96">
        <w:rPr>
          <w:rFonts w:ascii="Courier New" w:hAnsi="Courier New" w:cs="Courier New"/>
        </w:rPr>
        <w:t xml:space="preserve">- </w:t>
      </w:r>
      <w:proofErr w:type="spellStart"/>
      <w:r w:rsidRPr="00500B96">
        <w:rPr>
          <w:rFonts w:ascii="Courier New" w:hAnsi="Courier New" w:cs="Courier New"/>
        </w:rPr>
        <w:t>rxFrequencyForBist</w:t>
      </w:r>
      <w:proofErr w:type="spellEnd"/>
    </w:p>
    <w:p w14:paraId="361AD168" w14:textId="2D95235A" w:rsidR="00252408" w:rsidRPr="00500B96" w:rsidRDefault="00252408" w:rsidP="00252408">
      <w:pPr>
        <w:pStyle w:val="Body"/>
        <w:ind w:left="-522" w:firstLine="261"/>
        <w:rPr>
          <w:rFonts w:ascii="Courier New" w:hAnsi="Courier New" w:cs="Courier New"/>
        </w:rPr>
      </w:pPr>
      <w:r w:rsidRPr="00500B96">
        <w:rPr>
          <w:rFonts w:ascii="Courier New" w:hAnsi="Courier New" w:cs="Courier New"/>
        </w:rPr>
        <w:t xml:space="preserve">- </w:t>
      </w:r>
      <w:proofErr w:type="spellStart"/>
      <w:r w:rsidRPr="00500B96">
        <w:rPr>
          <w:rFonts w:ascii="Courier New" w:hAnsi="Courier New" w:cs="Courier New"/>
        </w:rPr>
        <w:t>zeroHourReferenceForRxPhaseDiff</w:t>
      </w:r>
      <w:proofErr w:type="spellEnd"/>
    </w:p>
    <w:p w14:paraId="3DE04073" w14:textId="59BA483D" w:rsidR="00252408" w:rsidRPr="00500B96" w:rsidRDefault="00252408" w:rsidP="00252408">
      <w:pPr>
        <w:pStyle w:val="Body"/>
        <w:ind w:left="-522" w:firstLine="261"/>
        <w:rPr>
          <w:rFonts w:ascii="Courier New" w:hAnsi="Courier New" w:cs="Courier New"/>
        </w:rPr>
      </w:pPr>
      <w:r w:rsidRPr="00500B96">
        <w:rPr>
          <w:rFonts w:ascii="Courier New" w:hAnsi="Courier New" w:cs="Courier New"/>
        </w:rPr>
        <w:t xml:space="preserve">- </w:t>
      </w:r>
      <w:proofErr w:type="spellStart"/>
      <w:r w:rsidRPr="00500B96">
        <w:rPr>
          <w:rFonts w:ascii="Courier New" w:hAnsi="Courier New" w:cs="Courier New"/>
        </w:rPr>
        <w:t>rxPhaseDiffThresholdTolerance</w:t>
      </w:r>
      <w:proofErr w:type="spellEnd"/>
    </w:p>
    <w:p w14:paraId="5F15420F" w14:textId="6C0B32EC" w:rsidR="00252408" w:rsidRPr="00500B96" w:rsidRDefault="00252408" w:rsidP="00252408">
      <w:pPr>
        <w:pStyle w:val="Body"/>
        <w:ind w:left="-522" w:firstLine="261"/>
        <w:rPr>
          <w:rFonts w:ascii="Courier New" w:hAnsi="Courier New" w:cs="Courier New"/>
        </w:rPr>
      </w:pPr>
      <w:r w:rsidRPr="00500B96">
        <w:rPr>
          <w:rFonts w:ascii="Courier New" w:hAnsi="Courier New" w:cs="Courier New"/>
        </w:rPr>
        <w:t xml:space="preserve">- </w:t>
      </w:r>
      <w:proofErr w:type="spellStart"/>
      <w:r w:rsidRPr="00500B96">
        <w:rPr>
          <w:rFonts w:ascii="Courier New" w:hAnsi="Courier New" w:cs="Courier New"/>
        </w:rPr>
        <w:t>zeroHourReferenceForRxGainDiff</w:t>
      </w:r>
      <w:proofErr w:type="spellEnd"/>
    </w:p>
    <w:p w14:paraId="4D9421D3" w14:textId="0F3C5FD6" w:rsidR="00252408" w:rsidRPr="00500B96" w:rsidRDefault="00252408" w:rsidP="00252408">
      <w:pPr>
        <w:pStyle w:val="Body"/>
        <w:ind w:left="-522" w:firstLine="261"/>
        <w:rPr>
          <w:rFonts w:ascii="Courier New" w:hAnsi="Courier New" w:cs="Courier New"/>
        </w:rPr>
      </w:pPr>
      <w:r w:rsidRPr="00500B96">
        <w:rPr>
          <w:rFonts w:ascii="Courier New" w:hAnsi="Courier New" w:cs="Courier New"/>
        </w:rPr>
        <w:t xml:space="preserve">- </w:t>
      </w:r>
      <w:proofErr w:type="spellStart"/>
      <w:r w:rsidRPr="00500B96">
        <w:rPr>
          <w:rFonts w:ascii="Courier New" w:hAnsi="Courier New" w:cs="Courier New"/>
        </w:rPr>
        <w:t>rxGainDiffThresholdTolerance</w:t>
      </w:r>
      <w:proofErr w:type="spellEnd"/>
    </w:p>
    <w:p w14:paraId="46E27677" w14:textId="096DFA87" w:rsidR="00252408" w:rsidRPr="00500B96" w:rsidRDefault="00252408" w:rsidP="00252408">
      <w:pPr>
        <w:pStyle w:val="Body"/>
        <w:ind w:left="-522" w:firstLine="261"/>
        <w:rPr>
          <w:rFonts w:ascii="Courier New" w:hAnsi="Courier New" w:cs="Courier New"/>
        </w:rPr>
      </w:pPr>
      <w:r w:rsidRPr="00500B96">
        <w:rPr>
          <w:rFonts w:ascii="Courier New" w:hAnsi="Courier New" w:cs="Courier New"/>
        </w:rPr>
        <w:t xml:space="preserve">- </w:t>
      </w:r>
      <w:proofErr w:type="spellStart"/>
      <w:r w:rsidRPr="00500B96">
        <w:rPr>
          <w:rFonts w:ascii="Courier New" w:hAnsi="Courier New" w:cs="Courier New"/>
        </w:rPr>
        <w:t>injectTestToneBeforeLna</w:t>
      </w:r>
      <w:proofErr w:type="spellEnd"/>
    </w:p>
    <w:p w14:paraId="78E792C3" w14:textId="78D7DA2A" w:rsidR="00252408" w:rsidRPr="00500B96" w:rsidRDefault="00252408" w:rsidP="00252408">
      <w:pPr>
        <w:pStyle w:val="Body"/>
        <w:ind w:left="-522" w:firstLine="261"/>
        <w:rPr>
          <w:rFonts w:ascii="Courier New" w:hAnsi="Courier New" w:cs="Courier New"/>
        </w:rPr>
      </w:pPr>
      <w:r w:rsidRPr="00500B96">
        <w:rPr>
          <w:rFonts w:ascii="Courier New" w:hAnsi="Courier New" w:cs="Courier New"/>
        </w:rPr>
        <w:t xml:space="preserve">- </w:t>
      </w:r>
      <w:proofErr w:type="spellStart"/>
      <w:r w:rsidRPr="00500B96">
        <w:rPr>
          <w:rFonts w:ascii="Courier New" w:hAnsi="Courier New" w:cs="Courier New"/>
        </w:rPr>
        <w:t>txPpdThreshold</w:t>
      </w:r>
      <w:proofErr w:type="spellEnd"/>
    </w:p>
    <w:p w14:paraId="1E765DCC" w14:textId="5A594C97" w:rsidR="00252408" w:rsidRPr="00500B96" w:rsidRDefault="00252408" w:rsidP="00252408">
      <w:pPr>
        <w:pStyle w:val="Body"/>
        <w:ind w:left="-522" w:firstLine="261"/>
        <w:rPr>
          <w:rFonts w:ascii="Courier New" w:hAnsi="Courier New" w:cs="Courier New"/>
        </w:rPr>
      </w:pPr>
      <w:r w:rsidRPr="00500B96">
        <w:rPr>
          <w:rFonts w:ascii="Courier New" w:hAnsi="Courier New" w:cs="Courier New"/>
        </w:rPr>
        <w:t xml:space="preserve">- </w:t>
      </w:r>
      <w:proofErr w:type="spellStart"/>
      <w:r w:rsidRPr="00500B96">
        <w:rPr>
          <w:rFonts w:ascii="Courier New" w:hAnsi="Courier New" w:cs="Courier New"/>
        </w:rPr>
        <w:t>fuSaFaultMask</w:t>
      </w:r>
      <w:proofErr w:type="spellEnd"/>
    </w:p>
    <w:p w14:paraId="7CBB1315" w14:textId="090D5318" w:rsidR="007E667D" w:rsidRPr="00500B96" w:rsidRDefault="007E667D" w:rsidP="007E667D">
      <w:pPr>
        <w:pStyle w:val="Body"/>
        <w:ind w:left="-522"/>
      </w:pPr>
      <w:r w:rsidRPr="00500B96">
        <w:lastRenderedPageBreak/>
        <w:t xml:space="preserve">* </w:t>
      </w:r>
      <w:r w:rsidR="00245D88" w:rsidRPr="00500B96">
        <w:t xml:space="preserve">API upgraded with “Start time offset for first chirp sequence in RADAR cycle”; </w:t>
      </w:r>
      <w:r w:rsidRPr="00500B96">
        <w:t>Parameter added for chirp sequence 0 start time offset</w:t>
      </w:r>
    </w:p>
    <w:p w14:paraId="2FD7FFF2" w14:textId="5F778162" w:rsidR="007E667D" w:rsidRPr="00500B96" w:rsidRDefault="007E667D" w:rsidP="007E667D">
      <w:pPr>
        <w:pStyle w:val="Body"/>
        <w:ind w:left="-522" w:firstLine="261"/>
        <w:rPr>
          <w:rFonts w:ascii="Courier New" w:hAnsi="Courier New" w:cs="Courier New"/>
        </w:rPr>
      </w:pPr>
      <w:r w:rsidRPr="00500B96">
        <w:t xml:space="preserve">- </w:t>
      </w:r>
      <w:proofErr w:type="spellStart"/>
      <w:r w:rsidRPr="00500B96">
        <w:rPr>
          <w:rFonts w:ascii="Courier New" w:hAnsi="Courier New" w:cs="Courier New"/>
        </w:rPr>
        <w:t>chirpSequenceStartTimeOffset</w:t>
      </w:r>
      <w:proofErr w:type="spellEnd"/>
      <w:r w:rsidRPr="00500B96">
        <w:rPr>
          <w:rFonts w:ascii="Courier New" w:hAnsi="Courier New" w:cs="Courier New"/>
        </w:rPr>
        <w:t>[0]</w:t>
      </w:r>
    </w:p>
    <w:p w14:paraId="3FD4E143" w14:textId="2B4385D8" w:rsidR="00252408" w:rsidRPr="00500B96" w:rsidRDefault="007E667D" w:rsidP="001C3FC3">
      <w:pPr>
        <w:pStyle w:val="Body"/>
        <w:ind w:left="-522"/>
      </w:pPr>
      <w:r w:rsidRPr="00500B96">
        <w:t>* Utility functions for access to the above parameters added</w:t>
      </w:r>
    </w:p>
    <w:p w14:paraId="386462EA" w14:textId="77777777" w:rsidR="007E667D" w:rsidRPr="00500B96" w:rsidRDefault="007E667D" w:rsidP="001C3FC3">
      <w:pPr>
        <w:pStyle w:val="Body"/>
        <w:ind w:left="-522"/>
      </w:pPr>
    </w:p>
    <w:p w14:paraId="6B39AD47" w14:textId="77777777" w:rsidR="001C3FC3" w:rsidRPr="00500B96" w:rsidRDefault="001C3FC3" w:rsidP="001C3FC3">
      <w:pPr>
        <w:pStyle w:val="Body"/>
        <w:ind w:left="-1080" w:firstLine="297"/>
        <w:rPr>
          <w:b/>
          <w:bCs/>
        </w:rPr>
      </w:pPr>
      <w:r w:rsidRPr="00500B96">
        <w:rPr>
          <w:b/>
          <w:bCs/>
        </w:rPr>
        <w:t>RFE Configuration Tool</w:t>
      </w:r>
    </w:p>
    <w:p w14:paraId="1EB96612" w14:textId="4D2185FD" w:rsidR="001C3FC3" w:rsidRPr="00500B96" w:rsidRDefault="001C3FC3" w:rsidP="001C3FC3">
      <w:pPr>
        <w:pStyle w:val="Body"/>
        <w:ind w:left="-522"/>
      </w:pPr>
      <w:r w:rsidRPr="00500B96">
        <w:t>* Updated for Fu</w:t>
      </w:r>
      <w:r w:rsidR="00FD48FF" w:rsidRPr="00500B96">
        <w:t>nctional Safety and BIST</w:t>
      </w:r>
      <w:r w:rsidRPr="00500B96">
        <w:t xml:space="preserve"> </w:t>
      </w:r>
      <w:r w:rsidR="00245D88" w:rsidRPr="00500B96">
        <w:t>parameters in RFE Config</w:t>
      </w:r>
      <w:r w:rsidRPr="00500B96">
        <w:t>.</w:t>
      </w:r>
    </w:p>
    <w:p w14:paraId="0519D8E9" w14:textId="292435E1" w:rsidR="0014316E" w:rsidRPr="00500B96" w:rsidRDefault="0014316E" w:rsidP="0014316E">
      <w:pPr>
        <w:pStyle w:val="Body"/>
        <w:ind w:left="-522"/>
      </w:pPr>
      <w:r w:rsidRPr="00500B96">
        <w:t xml:space="preserve">* Updated for </w:t>
      </w:r>
      <w:r w:rsidR="00FD48FF" w:rsidRPr="00500B96">
        <w:t>“Start time offset for first chirp sequence in RADAR cycle”</w:t>
      </w:r>
      <w:r w:rsidRPr="00500B96">
        <w:t>.</w:t>
      </w:r>
    </w:p>
    <w:p w14:paraId="529A7731" w14:textId="77777777" w:rsidR="001C3FC3" w:rsidRPr="00500B96" w:rsidRDefault="001C3FC3" w:rsidP="001C3FC3">
      <w:pPr>
        <w:pStyle w:val="Body"/>
        <w:ind w:left="-819" w:firstLine="297"/>
      </w:pPr>
    </w:p>
    <w:p w14:paraId="40734BCD" w14:textId="77777777" w:rsidR="001C3FC3" w:rsidRPr="00500B96" w:rsidRDefault="001C3FC3" w:rsidP="001C3FC3">
      <w:pPr>
        <w:pStyle w:val="Body"/>
        <w:ind w:left="-1080" w:firstLine="297"/>
        <w:rPr>
          <w:b/>
          <w:bCs/>
        </w:rPr>
      </w:pPr>
      <w:r w:rsidRPr="00500B96">
        <w:rPr>
          <w:b/>
          <w:bCs/>
        </w:rPr>
        <w:t>RFE Driver</w:t>
      </w:r>
    </w:p>
    <w:p w14:paraId="222FBB49" w14:textId="334DE232" w:rsidR="001C3FC3" w:rsidRPr="00500B96" w:rsidRDefault="001C3FC3" w:rsidP="001C3FC3">
      <w:pPr>
        <w:pStyle w:val="Body"/>
        <w:ind w:left="-819" w:firstLine="297"/>
      </w:pPr>
      <w:r w:rsidRPr="00500B96">
        <w:t xml:space="preserve">* Adapted to </w:t>
      </w:r>
      <w:r w:rsidR="00BE56E3" w:rsidRPr="00500B96">
        <w:t xml:space="preserve">support </w:t>
      </w:r>
      <w:r w:rsidR="00245D88" w:rsidRPr="00500B96">
        <w:t xml:space="preserve">Functional Safety and BIST </w:t>
      </w:r>
      <w:r w:rsidRPr="00500B96">
        <w:t>changes</w:t>
      </w:r>
      <w:r w:rsidR="001C03E2" w:rsidRPr="00500B96">
        <w:t>.</w:t>
      </w:r>
    </w:p>
    <w:p w14:paraId="3796CF14" w14:textId="30826447" w:rsidR="001C3FC3" w:rsidRPr="00500B96" w:rsidRDefault="001C3FC3" w:rsidP="001C3FC3">
      <w:pPr>
        <w:pStyle w:val="Body"/>
        <w:ind w:left="-522"/>
      </w:pPr>
    </w:p>
    <w:p w14:paraId="65F43F93" w14:textId="77777777" w:rsidR="00252408" w:rsidRPr="00500B96" w:rsidRDefault="00252408" w:rsidP="00252408">
      <w:pPr>
        <w:pStyle w:val="Body"/>
        <w:ind w:left="-1080" w:firstLine="297"/>
        <w:rPr>
          <w:b/>
          <w:bCs/>
        </w:rPr>
      </w:pPr>
      <w:r w:rsidRPr="00500B96">
        <w:rPr>
          <w:b/>
          <w:bCs/>
        </w:rPr>
        <w:t>RFE Applications</w:t>
      </w:r>
    </w:p>
    <w:p w14:paraId="6637C60A" w14:textId="534CFF26" w:rsidR="00252408" w:rsidRPr="00500B96" w:rsidRDefault="00252408" w:rsidP="00252408">
      <w:pPr>
        <w:pStyle w:val="Body"/>
        <w:ind w:left="-522"/>
      </w:pPr>
      <w:r w:rsidRPr="00500B96">
        <w:t xml:space="preserve">* rfeAppBasicExample32 adapted for </w:t>
      </w:r>
      <w:r w:rsidR="001C03E2" w:rsidRPr="00500B96">
        <w:t xml:space="preserve">Functional Safety and BIST </w:t>
      </w:r>
      <w:r w:rsidRPr="00500B96">
        <w:t>API changes</w:t>
      </w:r>
    </w:p>
    <w:p w14:paraId="154DD515" w14:textId="77777777" w:rsidR="00252408" w:rsidRPr="00500B96" w:rsidRDefault="00252408" w:rsidP="001C3FC3">
      <w:pPr>
        <w:pStyle w:val="Body"/>
        <w:ind w:left="-522"/>
      </w:pPr>
    </w:p>
    <w:p w14:paraId="689DCDAB" w14:textId="0B805D23" w:rsidR="005634A7" w:rsidRPr="00500B96" w:rsidRDefault="005634A7" w:rsidP="00804102">
      <w:pPr>
        <w:pStyle w:val="Body"/>
        <w:ind w:left="-1080"/>
        <w:rPr>
          <w:u w:val="single"/>
        </w:rPr>
      </w:pPr>
    </w:p>
    <w:p w14:paraId="5681C47B" w14:textId="27578D7B" w:rsidR="00C51D94" w:rsidRPr="00500B96" w:rsidRDefault="00C51D94" w:rsidP="00C51D94">
      <w:pPr>
        <w:pStyle w:val="Heading3"/>
      </w:pPr>
      <w:bookmarkStart w:id="55" w:name="_Toc146881634"/>
      <w:r w:rsidRPr="00500B96">
        <w:t>SAF85xx_RFE_SW_HF01_0.8.9_D220727</w:t>
      </w:r>
      <w:bookmarkEnd w:id="55"/>
    </w:p>
    <w:p w14:paraId="30658F14" w14:textId="6EECB8ED" w:rsidR="001C3FC3" w:rsidRPr="00500B96" w:rsidRDefault="001C3FC3" w:rsidP="00804102">
      <w:pPr>
        <w:pStyle w:val="Body"/>
        <w:ind w:left="-1080"/>
        <w:rPr>
          <w:u w:val="single"/>
        </w:rPr>
      </w:pPr>
    </w:p>
    <w:p w14:paraId="01C6D97E" w14:textId="77777777" w:rsidR="00C51D94" w:rsidRPr="00500B96" w:rsidRDefault="00C51D94" w:rsidP="00C51D94">
      <w:pPr>
        <w:pStyle w:val="Body"/>
        <w:ind w:left="-1080" w:firstLine="297"/>
      </w:pPr>
      <w:r w:rsidRPr="00500B96">
        <w:rPr>
          <w:b/>
          <w:bCs/>
        </w:rPr>
        <w:t>RFE FW</w:t>
      </w:r>
      <w:r w:rsidRPr="00500B96">
        <w:t xml:space="preserve"> </w:t>
      </w:r>
    </w:p>
    <w:p w14:paraId="44927617" w14:textId="238CA52A" w:rsidR="00C51D94" w:rsidRPr="00500B96" w:rsidRDefault="00C51D94" w:rsidP="00C51D94">
      <w:pPr>
        <w:pStyle w:val="Body"/>
        <w:ind w:left="-522"/>
      </w:pPr>
      <w:r w:rsidRPr="00500B96">
        <w:t xml:space="preserve">* </w:t>
      </w:r>
      <w:r w:rsidR="00BE56E3" w:rsidRPr="00500B96">
        <w:t xml:space="preserve">Large </w:t>
      </w:r>
      <w:r w:rsidRPr="00500B96">
        <w:t xml:space="preserve">di\dt </w:t>
      </w:r>
      <w:r w:rsidR="00BE56E3" w:rsidRPr="00500B96">
        <w:t>jumps caused by PA Enable during Calibration are resolved.</w:t>
      </w:r>
    </w:p>
    <w:p w14:paraId="41C9167E" w14:textId="0C6F844E" w:rsidR="00C51D94" w:rsidRPr="00500B96" w:rsidRDefault="00C51D94" w:rsidP="00C51D94">
      <w:pPr>
        <w:pStyle w:val="Body"/>
        <w:ind w:left="-522"/>
      </w:pPr>
      <w:r w:rsidRPr="00500B96">
        <w:t xml:space="preserve">* </w:t>
      </w:r>
      <w:r w:rsidR="00BE56E3" w:rsidRPr="00500B96">
        <w:t>Notch Filter setting in combination with dynamic table required time out increase.</w:t>
      </w:r>
    </w:p>
    <w:p w14:paraId="0B80E4B7" w14:textId="7CFB6A3D" w:rsidR="00C51D94" w:rsidRPr="00500B96" w:rsidRDefault="00C51D94" w:rsidP="00804102">
      <w:pPr>
        <w:pStyle w:val="Body"/>
        <w:ind w:left="-1080"/>
        <w:rPr>
          <w:u w:val="single"/>
        </w:rPr>
      </w:pPr>
    </w:p>
    <w:p w14:paraId="5427A11E" w14:textId="77777777" w:rsidR="00BE56E3" w:rsidRPr="00500B96" w:rsidRDefault="00BE56E3" w:rsidP="00804102">
      <w:pPr>
        <w:pStyle w:val="Body"/>
        <w:ind w:left="-1080"/>
        <w:rPr>
          <w:u w:val="single"/>
        </w:rPr>
      </w:pPr>
    </w:p>
    <w:p w14:paraId="13ACE236" w14:textId="3BB7CDD1" w:rsidR="006322B9" w:rsidRPr="00500B96" w:rsidRDefault="006322B9" w:rsidP="006322B9">
      <w:pPr>
        <w:pStyle w:val="Heading3"/>
      </w:pPr>
      <w:bookmarkStart w:id="56" w:name="_Toc146881635"/>
      <w:r w:rsidRPr="00500B96">
        <w:t xml:space="preserve">SAF85xx RFE SW </w:t>
      </w:r>
      <w:r w:rsidR="004C67D6" w:rsidRPr="00500B96">
        <w:t>CD</w:t>
      </w:r>
      <w:r w:rsidRPr="00500B96">
        <w:t xml:space="preserve"> 0.8.</w:t>
      </w:r>
      <w:r w:rsidR="006F1B9C" w:rsidRPr="00500B96">
        <w:t>9</w:t>
      </w:r>
      <w:r w:rsidRPr="00500B96">
        <w:t xml:space="preserve"> D22</w:t>
      </w:r>
      <w:r w:rsidR="006F1B9C" w:rsidRPr="00500B96">
        <w:t>0715</w:t>
      </w:r>
      <w:bookmarkEnd w:id="56"/>
    </w:p>
    <w:p w14:paraId="6A6EE17E" w14:textId="77777777" w:rsidR="006322B9" w:rsidRPr="00500B96" w:rsidRDefault="006322B9" w:rsidP="006322B9">
      <w:pPr>
        <w:pStyle w:val="Body"/>
      </w:pPr>
    </w:p>
    <w:p w14:paraId="3ACDA199" w14:textId="77777777" w:rsidR="006322B9" w:rsidRPr="00500B96" w:rsidRDefault="006322B9" w:rsidP="006322B9">
      <w:pPr>
        <w:pStyle w:val="Body"/>
        <w:ind w:left="-1080" w:firstLine="297"/>
        <w:rPr>
          <w:b/>
          <w:bCs/>
        </w:rPr>
      </w:pPr>
      <w:r w:rsidRPr="00500B96">
        <w:rPr>
          <w:b/>
          <w:bCs/>
        </w:rPr>
        <w:t>RFE Documentation</w:t>
      </w:r>
    </w:p>
    <w:p w14:paraId="7DBD49F6" w14:textId="7FD17214" w:rsidR="006322B9" w:rsidRPr="00500B96" w:rsidRDefault="006322B9" w:rsidP="006322B9">
      <w:pPr>
        <w:pStyle w:val="Body"/>
        <w:ind w:left="-522"/>
      </w:pPr>
      <w:r w:rsidRPr="00500B96">
        <w:t>* Updated to reflect 0.8.</w:t>
      </w:r>
      <w:r w:rsidR="006D645B" w:rsidRPr="00500B96">
        <w:t>9</w:t>
      </w:r>
      <w:r w:rsidRPr="00500B96">
        <w:t xml:space="preserve"> changes: </w:t>
      </w:r>
      <w:r w:rsidR="006D645B" w:rsidRPr="00500B96">
        <w:t>DC Filter</w:t>
      </w:r>
      <w:r w:rsidR="00B1519D" w:rsidRPr="00500B96">
        <w:t xml:space="preserve"> RFE configuration </w:t>
      </w:r>
      <w:r w:rsidR="006D645B" w:rsidRPr="00500B96">
        <w:t>settings.</w:t>
      </w:r>
    </w:p>
    <w:p w14:paraId="7869DC1C" w14:textId="73E7BF56" w:rsidR="00B1519D" w:rsidRPr="00500B96" w:rsidRDefault="00B1519D" w:rsidP="006322B9">
      <w:pPr>
        <w:pStyle w:val="Body"/>
        <w:ind w:left="-522"/>
      </w:pPr>
      <w:r w:rsidRPr="00500B96">
        <w:t>* D</w:t>
      </w:r>
      <w:r w:rsidR="004910EC" w:rsidRPr="00500B96">
        <w:t>C</w:t>
      </w:r>
      <w:r w:rsidRPr="00500B96">
        <w:t xml:space="preserve"> Filter settings explained: coefficient calculation for a required corner frequency</w:t>
      </w:r>
    </w:p>
    <w:p w14:paraId="61CB6B56" w14:textId="77777777" w:rsidR="006322B9" w:rsidRPr="00500B96" w:rsidRDefault="006322B9" w:rsidP="006322B9">
      <w:pPr>
        <w:pStyle w:val="Body"/>
      </w:pPr>
    </w:p>
    <w:p w14:paraId="53E19D94" w14:textId="77777777" w:rsidR="006322B9" w:rsidRPr="00500B96" w:rsidRDefault="006322B9" w:rsidP="006322B9">
      <w:pPr>
        <w:pStyle w:val="Body"/>
        <w:ind w:left="-1080" w:firstLine="297"/>
      </w:pPr>
      <w:r w:rsidRPr="00500B96">
        <w:rPr>
          <w:b/>
          <w:bCs/>
        </w:rPr>
        <w:t>RFE FW</w:t>
      </w:r>
      <w:r w:rsidRPr="00500B96">
        <w:t xml:space="preserve"> </w:t>
      </w:r>
    </w:p>
    <w:p w14:paraId="116720B8" w14:textId="2872E03D" w:rsidR="006322B9" w:rsidRPr="00500B96" w:rsidRDefault="006322B9" w:rsidP="006322B9">
      <w:pPr>
        <w:pStyle w:val="Body"/>
        <w:ind w:left="-522"/>
      </w:pPr>
      <w:r w:rsidRPr="00500B96">
        <w:t xml:space="preserve">* </w:t>
      </w:r>
      <w:r w:rsidR="006D645B" w:rsidRPr="00500B96">
        <w:t>DC Filter settings added per chirp sequence instead of static\global setting</w:t>
      </w:r>
    </w:p>
    <w:p w14:paraId="3C5EE02D" w14:textId="1C378005" w:rsidR="006322B9" w:rsidRPr="00500B96" w:rsidRDefault="006322B9" w:rsidP="006322B9">
      <w:pPr>
        <w:pStyle w:val="Body"/>
        <w:ind w:left="-522"/>
      </w:pPr>
      <w:r w:rsidRPr="00500B96">
        <w:t xml:space="preserve">* </w:t>
      </w:r>
      <w:r w:rsidR="006D645B" w:rsidRPr="00500B96">
        <w:t>TX PR Calibration</w:t>
      </w:r>
      <w:r w:rsidR="004910EC" w:rsidRPr="00500B96">
        <w:t>\</w:t>
      </w:r>
      <w:proofErr w:type="spellStart"/>
      <w:r w:rsidR="004910EC" w:rsidRPr="00500B96">
        <w:t>ReCalibration</w:t>
      </w:r>
      <w:proofErr w:type="spellEnd"/>
      <w:r w:rsidR="006D645B" w:rsidRPr="00500B96">
        <w:t xml:space="preserve"> enabled</w:t>
      </w:r>
    </w:p>
    <w:p w14:paraId="3CCB8997" w14:textId="77777777" w:rsidR="00403C34" w:rsidRPr="00500B96" w:rsidRDefault="00403C34" w:rsidP="00403C34">
      <w:pPr>
        <w:pStyle w:val="Body"/>
        <w:ind w:left="-522"/>
      </w:pPr>
      <w:r w:rsidRPr="00500B96">
        <w:t>* Maximum time for Calibrations is set in RFE FW. When maximum time is elapsed and calibration did not finish in time, an error is reported via RFE SW error.</w:t>
      </w:r>
    </w:p>
    <w:p w14:paraId="1ECAF411" w14:textId="6084B973" w:rsidR="006322B9" w:rsidRPr="00500B96" w:rsidRDefault="006322B9" w:rsidP="006322B9">
      <w:pPr>
        <w:pStyle w:val="Body"/>
        <w:ind w:left="-522"/>
      </w:pPr>
      <w:r w:rsidRPr="00500B96">
        <w:t xml:space="preserve">* </w:t>
      </w:r>
      <w:r w:rsidR="006D645B" w:rsidRPr="00500B96">
        <w:t>di\dt reduced</w:t>
      </w:r>
    </w:p>
    <w:p w14:paraId="50B94EBD" w14:textId="61EE0421" w:rsidR="006D645B" w:rsidRPr="00500B96" w:rsidRDefault="006D645B" w:rsidP="006322B9">
      <w:pPr>
        <w:pStyle w:val="Body"/>
        <w:ind w:left="-522" w:firstLine="261"/>
      </w:pPr>
      <w:r w:rsidRPr="00500B96">
        <w:lastRenderedPageBreak/>
        <w:t>- in general within specification of 0.7</w:t>
      </w:r>
      <w:r w:rsidR="00B1519D" w:rsidRPr="00500B96">
        <w:t xml:space="preserve"> </w:t>
      </w:r>
      <w:r w:rsidRPr="00500B96">
        <w:t>[A]/[us], as measured on NXP WG4.1 boards</w:t>
      </w:r>
    </w:p>
    <w:p w14:paraId="6B020238" w14:textId="51194821" w:rsidR="006322B9" w:rsidRPr="00500B96" w:rsidRDefault="006322B9" w:rsidP="006322B9">
      <w:pPr>
        <w:pStyle w:val="Body"/>
        <w:ind w:left="-522" w:firstLine="261"/>
      </w:pPr>
      <w:r w:rsidRPr="00500B96">
        <w:t xml:space="preserve">- </w:t>
      </w:r>
      <w:r w:rsidR="006D645B" w:rsidRPr="00500B96">
        <w:t xml:space="preserve">in </w:t>
      </w:r>
      <w:r w:rsidR="00B1519D" w:rsidRPr="00500B96">
        <w:t xml:space="preserve">rare </w:t>
      </w:r>
      <w:r w:rsidR="006D645B" w:rsidRPr="00500B96">
        <w:t>cases di\dt is above specification at 0.8-0.9 [A]/[us] maximum</w:t>
      </w:r>
    </w:p>
    <w:p w14:paraId="6BD7B1A0" w14:textId="196F06FC" w:rsidR="00F027E6" w:rsidRPr="00500B96" w:rsidRDefault="00F027E6" w:rsidP="00F027E6">
      <w:pPr>
        <w:pStyle w:val="Body"/>
        <w:ind w:left="-522"/>
      </w:pPr>
      <w:r w:rsidRPr="00500B96">
        <w:t xml:space="preserve">* Internal SPI access </w:t>
      </w:r>
      <w:r w:rsidR="00292A9F" w:rsidRPr="00500B96">
        <w:t xml:space="preserve">set </w:t>
      </w:r>
      <w:r w:rsidRPr="00500B96">
        <w:t>at 80MHz (</w:t>
      </w:r>
      <w:r w:rsidR="00292A9F" w:rsidRPr="00500B96">
        <w:t xml:space="preserve">as </w:t>
      </w:r>
      <w:r w:rsidRPr="00500B96">
        <w:t>validated)</w:t>
      </w:r>
      <w:r w:rsidR="00403C34" w:rsidRPr="00500B96">
        <w:t xml:space="preserve"> to compensate for di\dt related calibration time increase.</w:t>
      </w:r>
    </w:p>
    <w:p w14:paraId="1CBB6D5F" w14:textId="77777777" w:rsidR="006322B9" w:rsidRPr="00500B96" w:rsidRDefault="006322B9" w:rsidP="006322B9">
      <w:pPr>
        <w:pStyle w:val="Body"/>
        <w:ind w:left="-522"/>
      </w:pPr>
    </w:p>
    <w:p w14:paraId="5D5F9CD8" w14:textId="77777777" w:rsidR="006322B9" w:rsidRPr="00500B96" w:rsidRDefault="006322B9" w:rsidP="006322B9">
      <w:pPr>
        <w:pStyle w:val="Body"/>
        <w:ind w:left="-1080" w:firstLine="297"/>
        <w:rPr>
          <w:b/>
          <w:bCs/>
        </w:rPr>
      </w:pPr>
      <w:r w:rsidRPr="00500B96">
        <w:rPr>
          <w:b/>
          <w:bCs/>
        </w:rPr>
        <w:t>RFE Configuration Tool</w:t>
      </w:r>
    </w:p>
    <w:p w14:paraId="47332138" w14:textId="77777777" w:rsidR="00B1519D" w:rsidRPr="00500B96" w:rsidRDefault="006322B9" w:rsidP="006322B9">
      <w:pPr>
        <w:pStyle w:val="Body"/>
        <w:ind w:left="-522"/>
      </w:pPr>
      <w:r w:rsidRPr="00500B96">
        <w:t xml:space="preserve">* Updated for </w:t>
      </w:r>
      <w:r w:rsidR="00B1519D" w:rsidRPr="00500B96">
        <w:t>DC Filter setting per chirp sequence</w:t>
      </w:r>
    </w:p>
    <w:p w14:paraId="7A969645" w14:textId="77777777" w:rsidR="006322B9" w:rsidRPr="00500B96" w:rsidRDefault="006322B9" w:rsidP="006322B9">
      <w:pPr>
        <w:pStyle w:val="Body"/>
        <w:ind w:left="-522"/>
      </w:pPr>
      <w:r w:rsidRPr="00500B96">
        <w:t>* RFE Configuration tool Reference Manual updated accordingly</w:t>
      </w:r>
    </w:p>
    <w:p w14:paraId="548255A3" w14:textId="271C1EEA" w:rsidR="006D645B" w:rsidRPr="00500B96" w:rsidRDefault="006D645B" w:rsidP="006322B9">
      <w:pPr>
        <w:pStyle w:val="Body"/>
        <w:ind w:left="-522"/>
      </w:pPr>
    </w:p>
    <w:p w14:paraId="6F65DF34" w14:textId="77777777" w:rsidR="006D645B" w:rsidRPr="00500B96" w:rsidRDefault="006D645B" w:rsidP="006D645B">
      <w:pPr>
        <w:pStyle w:val="Body"/>
        <w:ind w:left="-1080" w:firstLine="297"/>
        <w:rPr>
          <w:b/>
          <w:bCs/>
        </w:rPr>
      </w:pPr>
      <w:r w:rsidRPr="00500B96">
        <w:rPr>
          <w:b/>
          <w:bCs/>
        </w:rPr>
        <w:t>RFE Applications</w:t>
      </w:r>
    </w:p>
    <w:p w14:paraId="128AE10F" w14:textId="4F0E6B83" w:rsidR="006D645B" w:rsidRPr="00500B96" w:rsidRDefault="006D645B" w:rsidP="006D645B">
      <w:pPr>
        <w:pStyle w:val="Body"/>
        <w:ind w:left="-522"/>
      </w:pPr>
      <w:r w:rsidRPr="00500B96">
        <w:t xml:space="preserve">* </w:t>
      </w:r>
      <w:r w:rsidR="009F1AB5" w:rsidRPr="00500B96">
        <w:t>APP-</w:t>
      </w:r>
      <w:r w:rsidRPr="00500B96">
        <w:t xml:space="preserve">A53 </w:t>
      </w:r>
      <w:r w:rsidR="00403C34" w:rsidRPr="00500B96">
        <w:t xml:space="preserve">SoC </w:t>
      </w:r>
      <w:r w:rsidRPr="00500B96">
        <w:t xml:space="preserve">drivers </w:t>
      </w:r>
      <w:r w:rsidR="00403C34" w:rsidRPr="00500B96">
        <w:t xml:space="preserve">are moved </w:t>
      </w:r>
      <w:r w:rsidRPr="00500B96">
        <w:t>out from /</w:t>
      </w:r>
      <w:proofErr w:type="spellStart"/>
      <w:r w:rsidRPr="00500B96">
        <w:t>rfe</w:t>
      </w:r>
      <w:proofErr w:type="spellEnd"/>
      <w:r w:rsidRPr="00500B96">
        <w:t>/</w:t>
      </w:r>
      <w:proofErr w:type="spellStart"/>
      <w:r w:rsidRPr="00500B96">
        <w:t>rfeDriver</w:t>
      </w:r>
      <w:proofErr w:type="spellEnd"/>
      <w:r w:rsidRPr="00500B96">
        <w:t xml:space="preserve">/rfeAppBasicExample32/ to </w:t>
      </w:r>
      <w:r w:rsidR="00403C34" w:rsidRPr="00500B96">
        <w:t xml:space="preserve">a separate </w:t>
      </w:r>
      <w:r w:rsidRPr="00500B96">
        <w:t>/</w:t>
      </w:r>
      <w:proofErr w:type="spellStart"/>
      <w:r w:rsidRPr="00500B96">
        <w:t>rfe</w:t>
      </w:r>
      <w:proofErr w:type="spellEnd"/>
      <w:r w:rsidRPr="00500B96">
        <w:t>/</w:t>
      </w:r>
      <w:proofErr w:type="spellStart"/>
      <w:r w:rsidRPr="00500B96">
        <w:t>rfeDriver</w:t>
      </w:r>
      <w:proofErr w:type="spellEnd"/>
      <w:r w:rsidRPr="00500B96">
        <w:t>/a53drivers/</w:t>
      </w:r>
      <w:r w:rsidR="00403C34" w:rsidRPr="00500B96">
        <w:t xml:space="preserve"> folder.</w:t>
      </w:r>
    </w:p>
    <w:p w14:paraId="7CDAC288" w14:textId="77777777" w:rsidR="006D645B" w:rsidRPr="00500B96" w:rsidRDefault="006D645B" w:rsidP="006322B9">
      <w:pPr>
        <w:pStyle w:val="Body"/>
        <w:ind w:left="-522"/>
      </w:pPr>
    </w:p>
    <w:p w14:paraId="3CF1ABC9" w14:textId="4FB774B1" w:rsidR="000F14E4" w:rsidRPr="00500B96" w:rsidRDefault="000F14E4" w:rsidP="000F14E4">
      <w:pPr>
        <w:pStyle w:val="Heading3"/>
      </w:pPr>
      <w:bookmarkStart w:id="57" w:name="_Toc146881636"/>
      <w:r w:rsidRPr="00500B96">
        <w:t>SAF85xx RFE SW EAR 0.8.8 D220</w:t>
      </w:r>
      <w:r w:rsidR="00B41DCB" w:rsidRPr="00500B96">
        <w:t>701</w:t>
      </w:r>
      <w:bookmarkEnd w:id="57"/>
    </w:p>
    <w:p w14:paraId="1E580308" w14:textId="77777777" w:rsidR="000F14E4" w:rsidRPr="00500B96" w:rsidRDefault="000F14E4" w:rsidP="000F14E4">
      <w:pPr>
        <w:pStyle w:val="Body"/>
      </w:pPr>
    </w:p>
    <w:p w14:paraId="3179088C" w14:textId="77777777" w:rsidR="000F14E4" w:rsidRPr="00500B96" w:rsidRDefault="000F14E4" w:rsidP="000F14E4">
      <w:pPr>
        <w:pStyle w:val="Body"/>
        <w:ind w:left="-1080" w:firstLine="297"/>
        <w:rPr>
          <w:b/>
          <w:bCs/>
        </w:rPr>
      </w:pPr>
      <w:r w:rsidRPr="00500B96">
        <w:rPr>
          <w:b/>
          <w:bCs/>
        </w:rPr>
        <w:t>RFE Documentation</w:t>
      </w:r>
    </w:p>
    <w:p w14:paraId="0B49B702" w14:textId="67A9F363" w:rsidR="000F14E4" w:rsidRPr="00500B96" w:rsidRDefault="000F14E4" w:rsidP="000F14E4">
      <w:pPr>
        <w:pStyle w:val="Body"/>
        <w:ind w:left="-522"/>
      </w:pPr>
      <w:r w:rsidRPr="00500B96">
        <w:t xml:space="preserve">* Updated to reflect 0.8.8 changes: </w:t>
      </w:r>
      <w:r w:rsidR="00872729" w:rsidRPr="00500B96">
        <w:t xml:space="preserve">Dynamic Tables </w:t>
      </w:r>
      <w:r w:rsidRPr="00500B96">
        <w:t>(</w:t>
      </w:r>
      <w:r w:rsidR="00872729" w:rsidRPr="00500B96">
        <w:t>frequency drift</w:t>
      </w:r>
      <w:r w:rsidRPr="00500B96">
        <w:t>)</w:t>
      </w:r>
      <w:r w:rsidR="00E25BD4" w:rsidRPr="00500B96">
        <w:t>, Frequency Drift documented.</w:t>
      </w:r>
    </w:p>
    <w:p w14:paraId="25FE7A88" w14:textId="77777777" w:rsidR="000F14E4" w:rsidRPr="00500B96" w:rsidRDefault="000F14E4" w:rsidP="000F14E4">
      <w:pPr>
        <w:pStyle w:val="Body"/>
      </w:pPr>
    </w:p>
    <w:p w14:paraId="2EAF6CBA" w14:textId="77777777" w:rsidR="000F14E4" w:rsidRPr="00500B96" w:rsidRDefault="000F14E4" w:rsidP="000F14E4">
      <w:pPr>
        <w:pStyle w:val="Body"/>
        <w:ind w:left="-1080" w:firstLine="297"/>
      </w:pPr>
      <w:r w:rsidRPr="00500B96">
        <w:rPr>
          <w:b/>
          <w:bCs/>
        </w:rPr>
        <w:t>RFE FW</w:t>
      </w:r>
      <w:r w:rsidRPr="00500B96">
        <w:t xml:space="preserve"> </w:t>
      </w:r>
    </w:p>
    <w:p w14:paraId="50DA0BF2" w14:textId="1AF0EDE5" w:rsidR="000F14E4" w:rsidRPr="00500B96" w:rsidRDefault="000F14E4" w:rsidP="00872729">
      <w:pPr>
        <w:pStyle w:val="Body"/>
        <w:ind w:left="-522"/>
      </w:pPr>
      <w:r w:rsidRPr="00500B96">
        <w:t xml:space="preserve">* </w:t>
      </w:r>
      <w:r w:rsidR="0035485E" w:rsidRPr="00500B96">
        <w:t>Static Frequency drift supported, using RFE Configuration</w:t>
      </w:r>
      <w:r w:rsidR="0013687D" w:rsidRPr="00500B96">
        <w:t xml:space="preserve"> (parameter was present already)</w:t>
      </w:r>
    </w:p>
    <w:p w14:paraId="73080E1B" w14:textId="01B70EAB" w:rsidR="000F14E4" w:rsidRPr="00500B96" w:rsidRDefault="0035485E" w:rsidP="0035485E">
      <w:pPr>
        <w:pStyle w:val="Body"/>
        <w:ind w:left="-522"/>
      </w:pPr>
      <w:r w:rsidRPr="00500B96">
        <w:t>* Dynamic Frequency drift supported, using Dynamic Table</w:t>
      </w:r>
    </w:p>
    <w:p w14:paraId="79C74355" w14:textId="77777777" w:rsidR="00761B7C" w:rsidRPr="00500B96" w:rsidRDefault="0035485E" w:rsidP="0035485E">
      <w:pPr>
        <w:pStyle w:val="Body"/>
        <w:ind w:left="-522"/>
      </w:pPr>
      <w:r w:rsidRPr="00500B96">
        <w:t>* All Calibrations and Recalibrations supported</w:t>
      </w:r>
    </w:p>
    <w:p w14:paraId="66BA5FEE" w14:textId="57F886EC" w:rsidR="0035485E" w:rsidRPr="00500B96" w:rsidRDefault="00761B7C" w:rsidP="00761B7C">
      <w:pPr>
        <w:pStyle w:val="Body"/>
        <w:ind w:left="-522" w:firstLine="261"/>
      </w:pPr>
      <w:r w:rsidRPr="00500B96">
        <w:t xml:space="preserve">- </w:t>
      </w:r>
      <w:r w:rsidR="0035485E" w:rsidRPr="00500B96">
        <w:t xml:space="preserve">except for TX PR Calibration and </w:t>
      </w:r>
      <w:r w:rsidR="00B41DCB" w:rsidRPr="00500B96">
        <w:t xml:space="preserve">TX PR </w:t>
      </w:r>
      <w:r w:rsidR="0035485E" w:rsidRPr="00500B96">
        <w:t>Re-Calibration</w:t>
      </w:r>
    </w:p>
    <w:p w14:paraId="3594B7AB" w14:textId="204E093F" w:rsidR="00DD2219" w:rsidRPr="00500B96" w:rsidRDefault="00DD2219" w:rsidP="0035485E">
      <w:pPr>
        <w:pStyle w:val="Body"/>
        <w:ind w:left="-522"/>
      </w:pPr>
      <w:r w:rsidRPr="00500B96">
        <w:t>* Partial updates of Dynamic Tables supported</w:t>
      </w:r>
      <w:r w:rsidR="00C1353D" w:rsidRPr="00500B96">
        <w:t xml:space="preserve"> during param update</w:t>
      </w:r>
    </w:p>
    <w:p w14:paraId="540405B4" w14:textId="27910A20" w:rsidR="00761B7C" w:rsidRPr="00500B96" w:rsidRDefault="00761B7C" w:rsidP="00761B7C">
      <w:pPr>
        <w:pStyle w:val="Body"/>
        <w:ind w:left="-522"/>
        <w:rPr>
          <w:i/>
          <w:iCs/>
        </w:rPr>
      </w:pPr>
      <w:r w:rsidRPr="00500B96">
        <w:rPr>
          <w:i/>
          <w:iCs/>
        </w:rPr>
        <w:t>Note: Radar cycle timing adapted in RFE FW FSM: chirp sequences offset (start) time increased, use RFE config tool to adapt radar application</w:t>
      </w:r>
    </w:p>
    <w:p w14:paraId="5BA30A9F" w14:textId="77777777" w:rsidR="000F14E4" w:rsidRPr="00500B96" w:rsidRDefault="000F14E4" w:rsidP="000F14E4">
      <w:pPr>
        <w:pStyle w:val="Body"/>
        <w:ind w:left="-522"/>
      </w:pPr>
    </w:p>
    <w:p w14:paraId="18DB5D9D" w14:textId="77777777" w:rsidR="000F14E4" w:rsidRPr="00500B96" w:rsidRDefault="000F14E4" w:rsidP="000F14E4">
      <w:pPr>
        <w:pStyle w:val="Body"/>
        <w:ind w:left="-1080" w:firstLine="297"/>
        <w:rPr>
          <w:b/>
          <w:bCs/>
        </w:rPr>
      </w:pPr>
      <w:r w:rsidRPr="00500B96">
        <w:rPr>
          <w:b/>
          <w:bCs/>
        </w:rPr>
        <w:t>RFE Configuration Tool</w:t>
      </w:r>
    </w:p>
    <w:p w14:paraId="32A3206F" w14:textId="4A82AB1D" w:rsidR="000F14E4" w:rsidRPr="00500B96" w:rsidRDefault="000F14E4" w:rsidP="000F14E4">
      <w:pPr>
        <w:pStyle w:val="Body"/>
        <w:ind w:left="-522"/>
      </w:pPr>
      <w:r w:rsidRPr="00500B96">
        <w:t xml:space="preserve">* Updated for </w:t>
      </w:r>
      <w:r w:rsidR="00872729" w:rsidRPr="00500B96">
        <w:t>Dynamic Tables frequency drift support</w:t>
      </w:r>
      <w:r w:rsidR="0035485E" w:rsidRPr="00500B96">
        <w:t xml:space="preserve">: </w:t>
      </w:r>
      <w:proofErr w:type="spellStart"/>
      <w:r w:rsidR="0035485E" w:rsidRPr="00500B96">
        <w:rPr>
          <w:rFonts w:ascii="Courier New" w:hAnsi="Courier New" w:cs="Courier New"/>
        </w:rPr>
        <w:t>chirpFrequencyDrift</w:t>
      </w:r>
      <w:proofErr w:type="spellEnd"/>
      <w:r w:rsidR="0086045E" w:rsidRPr="00500B96">
        <w:t xml:space="preserve"> p</w:t>
      </w:r>
      <w:r w:rsidR="0035485E" w:rsidRPr="00500B96">
        <w:t>arameter added</w:t>
      </w:r>
    </w:p>
    <w:p w14:paraId="260CC2A9" w14:textId="17F642D4" w:rsidR="00761B7C" w:rsidRPr="00500B96" w:rsidRDefault="00761B7C" w:rsidP="000F14E4">
      <w:pPr>
        <w:pStyle w:val="Body"/>
        <w:ind w:left="-522"/>
      </w:pPr>
      <w:r w:rsidRPr="00500B96">
        <w:t>* Updated for Dynamic Tables removing settle time support</w:t>
      </w:r>
      <w:r w:rsidRPr="00500B96">
        <w:rPr>
          <w:rFonts w:ascii="Courier New" w:hAnsi="Courier New" w:cs="Courier New"/>
        </w:rPr>
        <w:t xml:space="preserve"> </w:t>
      </w:r>
      <w:proofErr w:type="spellStart"/>
      <w:r w:rsidRPr="00500B96">
        <w:rPr>
          <w:rFonts w:ascii="Courier New" w:hAnsi="Courier New" w:cs="Courier New"/>
        </w:rPr>
        <w:t>settleTimeTicks</w:t>
      </w:r>
      <w:proofErr w:type="spellEnd"/>
      <w:r w:rsidR="0086045E" w:rsidRPr="00500B96">
        <w:t xml:space="preserve"> parameter removed</w:t>
      </w:r>
    </w:p>
    <w:p w14:paraId="399BD33B" w14:textId="02BF7B78" w:rsidR="00872729" w:rsidRPr="00500B96" w:rsidRDefault="00872729" w:rsidP="000F14E4">
      <w:pPr>
        <w:pStyle w:val="Body"/>
        <w:ind w:left="-522"/>
      </w:pPr>
      <w:r w:rsidRPr="00500B96">
        <w:t>* RFE Configuration tool Reference Manual updated accordingly</w:t>
      </w:r>
    </w:p>
    <w:p w14:paraId="37201858" w14:textId="77777777" w:rsidR="000F14E4" w:rsidRPr="00500B96" w:rsidRDefault="000F14E4" w:rsidP="000F14E4">
      <w:pPr>
        <w:pStyle w:val="Body"/>
        <w:ind w:left="-522"/>
      </w:pPr>
    </w:p>
    <w:p w14:paraId="6552AF86" w14:textId="77777777" w:rsidR="000F14E4" w:rsidRPr="00500B96" w:rsidRDefault="000F14E4" w:rsidP="000F14E4">
      <w:pPr>
        <w:pStyle w:val="Body"/>
        <w:ind w:left="-1080" w:firstLine="297"/>
        <w:rPr>
          <w:b/>
          <w:bCs/>
        </w:rPr>
      </w:pPr>
      <w:r w:rsidRPr="00500B96">
        <w:rPr>
          <w:b/>
          <w:bCs/>
        </w:rPr>
        <w:t>RFE Driver</w:t>
      </w:r>
    </w:p>
    <w:p w14:paraId="06389E15" w14:textId="17E0B0B4" w:rsidR="000F14E4" w:rsidRPr="00500B96" w:rsidRDefault="000F14E4" w:rsidP="0035485E">
      <w:pPr>
        <w:pStyle w:val="Body"/>
        <w:ind w:left="-522"/>
      </w:pPr>
      <w:r w:rsidRPr="00500B96">
        <w:lastRenderedPageBreak/>
        <w:t xml:space="preserve">* </w:t>
      </w:r>
      <w:r w:rsidR="0035485E" w:rsidRPr="00500B96">
        <w:t xml:space="preserve">RFE Driver implemented as </w:t>
      </w:r>
      <w:r w:rsidR="007F56F4">
        <w:t>AUTOSAR</w:t>
      </w:r>
      <w:r w:rsidR="007F56F4" w:rsidRPr="00500B96">
        <w:t xml:space="preserve"> </w:t>
      </w:r>
      <w:r w:rsidR="0035485E" w:rsidRPr="00500B96">
        <w:t>CDD driver</w:t>
      </w:r>
      <w:r w:rsidR="00A63C2E" w:rsidRPr="00500B96">
        <w:t>, as a layer</w:t>
      </w:r>
      <w:r w:rsidR="0035485E" w:rsidRPr="00500B96">
        <w:t xml:space="preserve"> on top of </w:t>
      </w:r>
      <w:r w:rsidR="00761B7C" w:rsidRPr="00500B96">
        <w:t xml:space="preserve">existing </w:t>
      </w:r>
      <w:r w:rsidR="0035485E" w:rsidRPr="00500B96">
        <w:t>bare metal RFE Driver</w:t>
      </w:r>
      <w:r w:rsidR="00A63C2E" w:rsidRPr="00500B96">
        <w:t xml:space="preserve">, supports </w:t>
      </w:r>
      <w:r w:rsidR="007F56F4">
        <w:t>AUTOSAR</w:t>
      </w:r>
      <w:r w:rsidR="007F56F4" w:rsidRPr="00500B96">
        <w:t xml:space="preserve"> </w:t>
      </w:r>
      <w:r w:rsidR="00A63C2E" w:rsidRPr="00500B96">
        <w:t>version 4.4</w:t>
      </w:r>
    </w:p>
    <w:p w14:paraId="2DFAC7B2" w14:textId="21E7B525" w:rsidR="00761B7C" w:rsidRPr="00500B96" w:rsidRDefault="00761B7C" w:rsidP="0035485E">
      <w:pPr>
        <w:pStyle w:val="Body"/>
        <w:ind w:left="-522"/>
      </w:pPr>
      <w:r w:rsidRPr="00500B96">
        <w:t xml:space="preserve">* RFE Driver supports both </w:t>
      </w:r>
      <w:r w:rsidR="007F56F4">
        <w:t>AUTOSAR</w:t>
      </w:r>
      <w:r w:rsidR="007F56F4" w:rsidRPr="00500B96">
        <w:t xml:space="preserve"> </w:t>
      </w:r>
      <w:r w:rsidRPr="00500B96">
        <w:t xml:space="preserve">and Bare Metal </w:t>
      </w:r>
    </w:p>
    <w:p w14:paraId="2726CC0B" w14:textId="77777777" w:rsidR="000F14E4" w:rsidRPr="00500B96" w:rsidRDefault="000F14E4" w:rsidP="00804102">
      <w:pPr>
        <w:pStyle w:val="Body"/>
        <w:ind w:left="-1080"/>
        <w:rPr>
          <w:u w:val="single"/>
        </w:rPr>
      </w:pPr>
    </w:p>
    <w:p w14:paraId="26A0C60C" w14:textId="1F4DFAF4" w:rsidR="008A17E0" w:rsidRPr="00500B96" w:rsidRDefault="008A17E0" w:rsidP="008A17E0">
      <w:pPr>
        <w:pStyle w:val="Heading3"/>
      </w:pPr>
      <w:bookmarkStart w:id="58" w:name="_Toc146881637"/>
      <w:r w:rsidRPr="00500B96">
        <w:t>SAF85xx RFE SW CD 0.8.7 D220610</w:t>
      </w:r>
      <w:bookmarkEnd w:id="58"/>
    </w:p>
    <w:p w14:paraId="00DA8DC2" w14:textId="6A66202D" w:rsidR="008A17E0" w:rsidRPr="00500B96" w:rsidRDefault="008A17E0" w:rsidP="008A17E0">
      <w:pPr>
        <w:pStyle w:val="Body"/>
      </w:pPr>
    </w:p>
    <w:p w14:paraId="2A592229" w14:textId="77777777" w:rsidR="00F97051" w:rsidRPr="00500B96" w:rsidRDefault="00F97051" w:rsidP="00F97051">
      <w:pPr>
        <w:pStyle w:val="Body"/>
        <w:ind w:left="-1080" w:firstLine="297"/>
        <w:rPr>
          <w:b/>
          <w:bCs/>
        </w:rPr>
      </w:pPr>
      <w:r w:rsidRPr="00500B96">
        <w:rPr>
          <w:b/>
          <w:bCs/>
        </w:rPr>
        <w:t>RFE Documentation</w:t>
      </w:r>
    </w:p>
    <w:p w14:paraId="2C269857" w14:textId="4DAAEFFE" w:rsidR="00F97051" w:rsidRPr="00500B96" w:rsidRDefault="00F97051" w:rsidP="00F97051">
      <w:pPr>
        <w:pStyle w:val="Body"/>
        <w:ind w:left="-522"/>
      </w:pPr>
      <w:r w:rsidRPr="00500B96">
        <w:t>* Updated to reflect 0.8.7 changes: API (Tx power), Radar Cycle FSM (power down mode)</w:t>
      </w:r>
    </w:p>
    <w:p w14:paraId="6AED3D64" w14:textId="77777777" w:rsidR="00F97051" w:rsidRPr="00500B96" w:rsidRDefault="00F97051" w:rsidP="008A17E0">
      <w:pPr>
        <w:pStyle w:val="Body"/>
      </w:pPr>
    </w:p>
    <w:p w14:paraId="5B7D0552" w14:textId="77777777" w:rsidR="008A17E0" w:rsidRPr="00500B96" w:rsidRDefault="008A17E0" w:rsidP="008A17E0">
      <w:pPr>
        <w:pStyle w:val="Body"/>
        <w:ind w:left="-1080" w:firstLine="297"/>
      </w:pPr>
      <w:r w:rsidRPr="00500B96">
        <w:rPr>
          <w:b/>
          <w:bCs/>
        </w:rPr>
        <w:t>RFE FW</w:t>
      </w:r>
      <w:r w:rsidRPr="00500B96">
        <w:t xml:space="preserve"> </w:t>
      </w:r>
    </w:p>
    <w:p w14:paraId="05E9AB35" w14:textId="77777777" w:rsidR="00EF4CDD" w:rsidRPr="00500B96" w:rsidRDefault="008A17E0" w:rsidP="008A17E0">
      <w:pPr>
        <w:pStyle w:val="Body"/>
        <w:ind w:left="-522"/>
      </w:pPr>
      <w:r w:rsidRPr="00500B96">
        <w:t xml:space="preserve">* </w:t>
      </w:r>
      <w:r w:rsidR="00212617" w:rsidRPr="00500B96">
        <w:t>di\dt issue solved</w:t>
      </w:r>
      <w:r w:rsidR="00EF4CDD" w:rsidRPr="00500B96">
        <w:t xml:space="preserve"> </w:t>
      </w:r>
    </w:p>
    <w:p w14:paraId="6B22C4DD" w14:textId="68DAC921" w:rsidR="00EF4CDD" w:rsidRPr="00500B96" w:rsidRDefault="00EF4CDD" w:rsidP="00EF4CDD">
      <w:pPr>
        <w:pStyle w:val="Body"/>
        <w:ind w:left="-261"/>
      </w:pPr>
      <w:r w:rsidRPr="00500B96">
        <w:t>- limitation exists when RFE configuration use</w:t>
      </w:r>
      <w:r w:rsidR="00F55B24" w:rsidRPr="00500B96">
        <w:t>s</w:t>
      </w:r>
      <w:r w:rsidRPr="00500B96">
        <w:t xml:space="preserve"> different power levels per chirp sequences of the same radar cycle, to overcome it:</w:t>
      </w:r>
    </w:p>
    <w:p w14:paraId="0DDB1DB4" w14:textId="0D9E6FC1" w:rsidR="00EF4CDD" w:rsidRPr="00500B96" w:rsidRDefault="00EF4CDD" w:rsidP="00EF4CDD">
      <w:pPr>
        <w:pStyle w:val="Body"/>
      </w:pPr>
      <w:proofErr w:type="spellStart"/>
      <w:r w:rsidRPr="00500B96">
        <w:t>i</w:t>
      </w:r>
      <w:proofErr w:type="spellEnd"/>
      <w:r w:rsidRPr="00500B96">
        <w:t xml:space="preserve">. use RFE configurations with single power level for all chirp sequences in a given radar cycle and </w:t>
      </w:r>
    </w:p>
    <w:p w14:paraId="7B8BD7F5" w14:textId="70FD38AC" w:rsidR="00EF4CDD" w:rsidRPr="00500B96" w:rsidRDefault="00EF4CDD" w:rsidP="00F55B24">
      <w:pPr>
        <w:pStyle w:val="Body"/>
        <w:ind w:left="261"/>
      </w:pPr>
      <w:r w:rsidRPr="00500B96">
        <w:t xml:space="preserve">a. </w:t>
      </w:r>
      <w:r w:rsidR="00F55B24" w:rsidRPr="00500B96">
        <w:t xml:space="preserve">at run-time </w:t>
      </w:r>
      <w:r w:rsidRPr="00500B96">
        <w:t xml:space="preserve">reconfigure RFE using </w:t>
      </w:r>
      <w:proofErr w:type="spellStart"/>
      <w:r w:rsidRPr="00500B96">
        <w:rPr>
          <w:rFonts w:ascii="Courier New" w:hAnsi="Courier New" w:cs="Courier New"/>
        </w:rPr>
        <w:t>rfe_configure</w:t>
      </w:r>
      <w:proofErr w:type="spellEnd"/>
      <w:r w:rsidRPr="00500B96">
        <w:rPr>
          <w:rFonts w:ascii="Courier New" w:hAnsi="Courier New" w:cs="Courier New"/>
        </w:rPr>
        <w:t>()</w:t>
      </w:r>
      <w:r w:rsidRPr="00500B96">
        <w:t xml:space="preserve"> for a new radar cycle</w:t>
      </w:r>
      <w:r w:rsidR="00F55B24" w:rsidRPr="00500B96">
        <w:t xml:space="preserve"> which uses different power</w:t>
      </w:r>
    </w:p>
    <w:p w14:paraId="7279DAD1" w14:textId="4E444465" w:rsidR="00EF4CDD" w:rsidRPr="00500B96" w:rsidRDefault="00EF4CDD" w:rsidP="00EF4CDD">
      <w:pPr>
        <w:pStyle w:val="Body"/>
        <w:ind w:firstLine="261"/>
      </w:pPr>
      <w:r w:rsidRPr="00500B96">
        <w:t xml:space="preserve">b. </w:t>
      </w:r>
      <w:r w:rsidR="00F55B24" w:rsidRPr="00500B96">
        <w:t xml:space="preserve">at design-time </w:t>
      </w:r>
      <w:r w:rsidRPr="00500B96">
        <w:t>use different application images per power level used</w:t>
      </w:r>
    </w:p>
    <w:p w14:paraId="6E6CFE37" w14:textId="228E11A3" w:rsidR="00212617" w:rsidRPr="00500B96" w:rsidRDefault="00212617" w:rsidP="008A17E0">
      <w:pPr>
        <w:pStyle w:val="Body"/>
        <w:ind w:left="-522"/>
      </w:pPr>
      <w:r w:rsidRPr="00500B96">
        <w:t>* far-away objects attenuat</w:t>
      </w:r>
      <w:r w:rsidR="009D0AE8" w:rsidRPr="00500B96">
        <w:t>ion</w:t>
      </w:r>
      <w:r w:rsidRPr="00500B96">
        <w:t xml:space="preserve"> issue </w:t>
      </w:r>
      <w:r w:rsidR="009D0AE8" w:rsidRPr="00500B96">
        <w:t xml:space="preserve">present in previous releases </w:t>
      </w:r>
      <w:r w:rsidRPr="00500B96">
        <w:t>solved</w:t>
      </w:r>
    </w:p>
    <w:p w14:paraId="72D61455" w14:textId="7F7902E5" w:rsidR="00212617" w:rsidRPr="00500B96" w:rsidRDefault="00212617" w:rsidP="008A17E0">
      <w:pPr>
        <w:pStyle w:val="Body"/>
        <w:ind w:left="-522"/>
      </w:pPr>
      <w:r w:rsidRPr="00500B96">
        <w:t>* FFT noise improved at full temperature range</w:t>
      </w:r>
    </w:p>
    <w:p w14:paraId="0AB14A48" w14:textId="2E420607" w:rsidR="00212617" w:rsidRPr="00500B96" w:rsidRDefault="00212617" w:rsidP="008A17E0">
      <w:pPr>
        <w:pStyle w:val="Body"/>
        <w:ind w:left="-522"/>
      </w:pPr>
      <w:r w:rsidRPr="00500B96">
        <w:t>* Power down mode replacing standby power mode during sensor idle introduced</w:t>
      </w:r>
    </w:p>
    <w:p w14:paraId="1C6844FF" w14:textId="7A6DBDF0" w:rsidR="003623BF" w:rsidRPr="00500B96" w:rsidRDefault="003623BF" w:rsidP="003623BF">
      <w:pPr>
        <w:pStyle w:val="Body"/>
        <w:ind w:left="-270"/>
      </w:pPr>
      <w:r w:rsidRPr="00500B96">
        <w:tab/>
        <w:t>- radar cycle timing modified, use RFE Configuration Tool to adapt application timing accordingly.</w:t>
      </w:r>
    </w:p>
    <w:p w14:paraId="0F45007F" w14:textId="7AD5F2E6" w:rsidR="00212617" w:rsidRPr="00500B96" w:rsidRDefault="00212617" w:rsidP="008A17E0">
      <w:pPr>
        <w:pStyle w:val="Body"/>
        <w:ind w:left="-522"/>
      </w:pPr>
      <w:r w:rsidRPr="00500B96">
        <w:t>* Tx Power read out introduced, Tx power range and power step adjusted</w:t>
      </w:r>
    </w:p>
    <w:p w14:paraId="031A4B33" w14:textId="47F10B65" w:rsidR="00212617" w:rsidRPr="00500B96" w:rsidRDefault="00212617" w:rsidP="008A17E0">
      <w:pPr>
        <w:pStyle w:val="Body"/>
        <w:ind w:left="-522"/>
      </w:pPr>
      <w:r w:rsidRPr="00500B96">
        <w:t>* Tx1 and Tx4 Calibration improved</w:t>
      </w:r>
    </w:p>
    <w:p w14:paraId="2446E7D0" w14:textId="1755F8AC" w:rsidR="00212617" w:rsidRPr="00500B96" w:rsidRDefault="00212617" w:rsidP="008A17E0">
      <w:pPr>
        <w:pStyle w:val="Body"/>
        <w:ind w:left="-522"/>
      </w:pPr>
      <w:r w:rsidRPr="00500B96">
        <w:t>* RFE FW tested on ES1.1 (A1MF)</w:t>
      </w:r>
    </w:p>
    <w:p w14:paraId="4BECCEB6" w14:textId="6CDED809" w:rsidR="00212617" w:rsidRPr="00500B96" w:rsidRDefault="00212617" w:rsidP="008A17E0">
      <w:pPr>
        <w:pStyle w:val="Body"/>
        <w:ind w:left="-522"/>
      </w:pPr>
    </w:p>
    <w:p w14:paraId="396AFBBC" w14:textId="77777777" w:rsidR="00F97051" w:rsidRPr="00500B96" w:rsidRDefault="00F97051" w:rsidP="00F97051">
      <w:pPr>
        <w:pStyle w:val="Body"/>
        <w:ind w:left="-1080" w:firstLine="297"/>
      </w:pPr>
      <w:r w:rsidRPr="00500B96">
        <w:rPr>
          <w:b/>
          <w:bCs/>
        </w:rPr>
        <w:t>RFE API</w:t>
      </w:r>
    </w:p>
    <w:p w14:paraId="74EBB084" w14:textId="399301E3" w:rsidR="00F97051" w:rsidRPr="00500B96" w:rsidRDefault="00F97051" w:rsidP="00F97051">
      <w:pPr>
        <w:pStyle w:val="Body"/>
        <w:ind w:left="-522"/>
        <w:rPr>
          <w:rStyle w:val="HTMLCode"/>
        </w:rPr>
      </w:pPr>
      <w:r w:rsidRPr="00500B96">
        <w:t xml:space="preserve">* Tx Power read out </w:t>
      </w:r>
      <w:r w:rsidR="00EF01E9" w:rsidRPr="00500B96">
        <w:t xml:space="preserve">for each transmitter and each profile </w:t>
      </w:r>
      <w:r w:rsidRPr="00500B96">
        <w:t xml:space="preserve">introduced in </w:t>
      </w:r>
      <w:proofErr w:type="spellStart"/>
      <w:r w:rsidRPr="00500B96">
        <w:rPr>
          <w:rStyle w:val="HTMLCode"/>
        </w:rPr>
        <w:t>rfe_monitorRead</w:t>
      </w:r>
      <w:proofErr w:type="spellEnd"/>
      <w:r w:rsidRPr="00500B96">
        <w:rPr>
          <w:rStyle w:val="HTMLCode"/>
        </w:rPr>
        <w:t>()</w:t>
      </w:r>
    </w:p>
    <w:p w14:paraId="03F17B01" w14:textId="77777777" w:rsidR="00EF01E9" w:rsidRPr="00500B96" w:rsidRDefault="00EF01E9" w:rsidP="00F97051">
      <w:pPr>
        <w:pStyle w:val="Body"/>
        <w:ind w:left="-522" w:firstLine="297"/>
      </w:pPr>
      <w:r w:rsidRPr="00500B96">
        <w:t xml:space="preserve">- </w:t>
      </w:r>
      <w:proofErr w:type="spellStart"/>
      <w:r w:rsidR="00F97051" w:rsidRPr="00500B96">
        <w:rPr>
          <w:rStyle w:val="HTMLCode"/>
        </w:rPr>
        <w:t>rfe_monitorValues_t</w:t>
      </w:r>
      <w:proofErr w:type="spellEnd"/>
      <w:r w:rsidRPr="00500B96">
        <w:rPr>
          <w:rStyle w:val="HTMLCode"/>
        </w:rPr>
        <w:t xml:space="preserve"> </w:t>
      </w:r>
      <w:r w:rsidRPr="00500B96">
        <w:t xml:space="preserve">extended with </w:t>
      </w:r>
    </w:p>
    <w:p w14:paraId="5775220B" w14:textId="77777777" w:rsidR="00EF01E9" w:rsidRPr="00500B96" w:rsidRDefault="00EF01E9" w:rsidP="00EF01E9">
      <w:pPr>
        <w:pStyle w:val="Body"/>
        <w:ind w:left="-522" w:firstLine="297"/>
      </w:pPr>
      <w:r w:rsidRPr="00500B96">
        <w:rPr>
          <w:rStyle w:val="HTMLCode"/>
        </w:rPr>
        <w:t xml:space="preserve">int16_t </w:t>
      </w:r>
      <w:proofErr w:type="spellStart"/>
      <w:r w:rsidRPr="00500B96">
        <w:rPr>
          <w:rStyle w:val="HTMLCode"/>
        </w:rPr>
        <w:t>txPower</w:t>
      </w:r>
      <w:proofErr w:type="spellEnd"/>
      <w:r w:rsidRPr="00500B96">
        <w:rPr>
          <w:rStyle w:val="HTMLCode"/>
        </w:rPr>
        <w:t>[RFE_CHIRP_PROFILES_MAX][RFE_TX_COUNT];</w:t>
      </w:r>
    </w:p>
    <w:p w14:paraId="3C12D465" w14:textId="470665BC" w:rsidR="00F97051" w:rsidRPr="00500B96" w:rsidRDefault="00F97051" w:rsidP="008A17E0">
      <w:pPr>
        <w:pStyle w:val="Body"/>
        <w:ind w:left="-522"/>
      </w:pPr>
    </w:p>
    <w:p w14:paraId="66BB93A9" w14:textId="65A4E8E3" w:rsidR="00EF01E9" w:rsidRPr="00500B96" w:rsidRDefault="00EF01E9" w:rsidP="00EF01E9">
      <w:pPr>
        <w:pStyle w:val="Body"/>
        <w:ind w:left="-522"/>
      </w:pPr>
      <w:r w:rsidRPr="00500B96">
        <w:t>RFE Abstract API change is backwards compatible with new functionality extended.</w:t>
      </w:r>
    </w:p>
    <w:p w14:paraId="653BED2B" w14:textId="77777777" w:rsidR="00EF01E9" w:rsidRPr="00500B96" w:rsidRDefault="00EF01E9" w:rsidP="008A17E0">
      <w:pPr>
        <w:pStyle w:val="Body"/>
        <w:ind w:left="-522"/>
      </w:pPr>
    </w:p>
    <w:p w14:paraId="2A572A40" w14:textId="31C35551" w:rsidR="00F97051" w:rsidRPr="00500B96" w:rsidRDefault="00F97051" w:rsidP="00F97051">
      <w:pPr>
        <w:pStyle w:val="Body"/>
        <w:ind w:left="-1080" w:firstLine="297"/>
        <w:rPr>
          <w:b/>
          <w:bCs/>
        </w:rPr>
      </w:pPr>
      <w:r w:rsidRPr="00500B96">
        <w:rPr>
          <w:b/>
          <w:bCs/>
        </w:rPr>
        <w:t>RFE Configuration</w:t>
      </w:r>
    </w:p>
    <w:p w14:paraId="602B5B5A" w14:textId="17617CB9" w:rsidR="00EF01E9" w:rsidRPr="00500B96" w:rsidRDefault="00F97051" w:rsidP="00F97051">
      <w:pPr>
        <w:pStyle w:val="Body"/>
        <w:ind w:left="-522"/>
      </w:pPr>
      <w:r w:rsidRPr="00500B96">
        <w:t xml:space="preserve">* </w:t>
      </w:r>
      <w:r w:rsidR="00EF01E9" w:rsidRPr="00500B96">
        <w:t xml:space="preserve">in </w:t>
      </w:r>
      <w:proofErr w:type="spellStart"/>
      <w:r w:rsidR="00EF01E9" w:rsidRPr="00500B96">
        <w:rPr>
          <w:rStyle w:val="HTMLCode"/>
        </w:rPr>
        <w:t>chirpProfile</w:t>
      </w:r>
      <w:proofErr w:type="spellEnd"/>
      <w:r w:rsidR="00EF01E9" w:rsidRPr="00500B96">
        <w:t xml:space="preserve"> section Tx power range adjusted</w:t>
      </w:r>
    </w:p>
    <w:p w14:paraId="478D34F9" w14:textId="77777777" w:rsidR="00EF01E9" w:rsidRPr="00500B96" w:rsidRDefault="00EF01E9" w:rsidP="00EF01E9">
      <w:pPr>
        <w:pStyle w:val="Body"/>
        <w:rPr>
          <w:rStyle w:val="HTMLCode"/>
        </w:rPr>
      </w:pPr>
      <w:r w:rsidRPr="00500B96">
        <w:lastRenderedPageBreak/>
        <w:t xml:space="preserve"> </w:t>
      </w:r>
      <w:proofErr w:type="spellStart"/>
      <w:r w:rsidR="00F97051" w:rsidRPr="00500B96">
        <w:rPr>
          <w:rStyle w:val="HTMLCode"/>
        </w:rPr>
        <w:t>txPower</w:t>
      </w:r>
      <w:proofErr w:type="spellEnd"/>
      <w:r w:rsidR="00F97051" w:rsidRPr="00500B96">
        <w:rPr>
          <w:rStyle w:val="HTMLCode"/>
        </w:rPr>
        <w:t xml:space="preserve"> | uint8_t | 0 | 255 </w:t>
      </w:r>
    </w:p>
    <w:p w14:paraId="28B540F0" w14:textId="77777777" w:rsidR="00EF01E9" w:rsidRPr="00500B96" w:rsidRDefault="00F97051" w:rsidP="00EF01E9">
      <w:pPr>
        <w:pStyle w:val="Body"/>
      </w:pPr>
      <w:r w:rsidRPr="00500B96">
        <w:t xml:space="preserve">changed to </w:t>
      </w:r>
    </w:p>
    <w:p w14:paraId="5C84209D" w14:textId="0F36144B" w:rsidR="00F97051" w:rsidRPr="00500B96" w:rsidRDefault="00F97051" w:rsidP="00EF01E9">
      <w:pPr>
        <w:pStyle w:val="Body"/>
      </w:pPr>
      <w:proofErr w:type="spellStart"/>
      <w:r w:rsidRPr="00500B96">
        <w:rPr>
          <w:rStyle w:val="HTMLCode"/>
        </w:rPr>
        <w:t>txPower</w:t>
      </w:r>
      <w:proofErr w:type="spellEnd"/>
      <w:r w:rsidRPr="00500B96">
        <w:rPr>
          <w:rStyle w:val="HTMLCode"/>
        </w:rPr>
        <w:t xml:space="preserve"> | int16_t | -90 | 150</w:t>
      </w:r>
    </w:p>
    <w:p w14:paraId="5E7C97F7" w14:textId="77777777" w:rsidR="00F97051" w:rsidRPr="00500B96" w:rsidRDefault="00F97051" w:rsidP="008A17E0">
      <w:pPr>
        <w:pStyle w:val="Body"/>
        <w:ind w:left="-522"/>
      </w:pPr>
    </w:p>
    <w:p w14:paraId="1BB7530B" w14:textId="77777777" w:rsidR="008A17E0" w:rsidRPr="00500B96" w:rsidRDefault="008A17E0" w:rsidP="008A17E0">
      <w:pPr>
        <w:pStyle w:val="Body"/>
        <w:ind w:left="-1080" w:firstLine="297"/>
        <w:rPr>
          <w:b/>
          <w:bCs/>
        </w:rPr>
      </w:pPr>
      <w:r w:rsidRPr="00500B96">
        <w:rPr>
          <w:b/>
          <w:bCs/>
        </w:rPr>
        <w:t>RFE Configuration Tool</w:t>
      </w:r>
    </w:p>
    <w:p w14:paraId="7CE12E79" w14:textId="4A86209B" w:rsidR="00212617" w:rsidRPr="00500B96" w:rsidRDefault="008A17E0" w:rsidP="008A17E0">
      <w:pPr>
        <w:pStyle w:val="Body"/>
        <w:ind w:left="-522"/>
      </w:pPr>
      <w:r w:rsidRPr="00500B96">
        <w:t xml:space="preserve">* </w:t>
      </w:r>
      <w:r w:rsidR="00212617" w:rsidRPr="00500B96">
        <w:t>Updated for Tx power range adjustment</w:t>
      </w:r>
    </w:p>
    <w:p w14:paraId="169DAA7C" w14:textId="355F14A6" w:rsidR="00F97051" w:rsidRPr="00500B96" w:rsidRDefault="00F97051" w:rsidP="008A17E0">
      <w:pPr>
        <w:pStyle w:val="Body"/>
        <w:ind w:left="-522"/>
      </w:pPr>
    </w:p>
    <w:p w14:paraId="127DD4C7" w14:textId="77777777" w:rsidR="00F97051" w:rsidRPr="00500B96" w:rsidRDefault="00F97051" w:rsidP="00EF01E9">
      <w:pPr>
        <w:pStyle w:val="Body"/>
        <w:ind w:left="-1080" w:firstLine="297"/>
        <w:rPr>
          <w:b/>
          <w:bCs/>
        </w:rPr>
      </w:pPr>
      <w:r w:rsidRPr="00500B96">
        <w:rPr>
          <w:b/>
          <w:bCs/>
        </w:rPr>
        <w:t>RFE Driver</w:t>
      </w:r>
    </w:p>
    <w:p w14:paraId="5F471B92" w14:textId="77777777" w:rsidR="00F97051" w:rsidRPr="00500B96" w:rsidRDefault="00F97051" w:rsidP="00EF01E9">
      <w:pPr>
        <w:pStyle w:val="Body"/>
        <w:ind w:left="-522"/>
      </w:pPr>
      <w:r w:rsidRPr="00500B96">
        <w:t>* RFE stub</w:t>
      </w:r>
    </w:p>
    <w:p w14:paraId="687C92FF" w14:textId="21951200" w:rsidR="00F97051" w:rsidRPr="00500B96" w:rsidRDefault="00F97051" w:rsidP="00EF01E9">
      <w:pPr>
        <w:pStyle w:val="Body"/>
        <w:ind w:left="-522" w:firstLine="297"/>
      </w:pPr>
      <w:r w:rsidRPr="00500B96">
        <w:t xml:space="preserve">- </w:t>
      </w:r>
      <w:proofErr w:type="spellStart"/>
      <w:r w:rsidR="00EF01E9" w:rsidRPr="00500B96">
        <w:t>txPower</w:t>
      </w:r>
      <w:proofErr w:type="spellEnd"/>
      <w:r w:rsidR="00EF01E9" w:rsidRPr="00500B96">
        <w:t xml:space="preserve"> introduced in </w:t>
      </w:r>
      <w:proofErr w:type="spellStart"/>
      <w:r w:rsidR="00EF01E9" w:rsidRPr="00500B96">
        <w:rPr>
          <w:rFonts w:ascii="Courier New" w:hAnsi="Courier New" w:cs="Courier New"/>
        </w:rPr>
        <w:t>rfe_monitorRead</w:t>
      </w:r>
      <w:proofErr w:type="spellEnd"/>
      <w:r w:rsidR="00EF01E9" w:rsidRPr="00500B96">
        <w:rPr>
          <w:rFonts w:ascii="Courier New" w:hAnsi="Courier New" w:cs="Courier New"/>
        </w:rPr>
        <w:t>()</w:t>
      </w:r>
    </w:p>
    <w:p w14:paraId="1BA7E160" w14:textId="4B4596FC" w:rsidR="00F97051" w:rsidRPr="00500B96" w:rsidRDefault="00EF01E9" w:rsidP="008A17E0">
      <w:pPr>
        <w:pStyle w:val="Body"/>
        <w:ind w:left="-522"/>
      </w:pPr>
      <w:r w:rsidRPr="00500B96">
        <w:t xml:space="preserve">see that this change does not change the </w:t>
      </w:r>
      <w:r w:rsidR="00EB2E62" w:rsidRPr="00500B96">
        <w:t xml:space="preserve">RFE </w:t>
      </w:r>
      <w:r w:rsidRPr="00500B96">
        <w:t>Command-Response message format</w:t>
      </w:r>
      <w:r w:rsidR="00EB2E62" w:rsidRPr="00500B96">
        <w:t>, however the content can carry Tx Power read out request (command) and valued (response).</w:t>
      </w:r>
    </w:p>
    <w:p w14:paraId="6E044885" w14:textId="77777777" w:rsidR="00F97051" w:rsidRPr="00500B96" w:rsidRDefault="00F97051" w:rsidP="008A17E0">
      <w:pPr>
        <w:pStyle w:val="Body"/>
        <w:ind w:left="-522"/>
      </w:pPr>
    </w:p>
    <w:p w14:paraId="43C17279" w14:textId="77777777" w:rsidR="00F97051" w:rsidRPr="00500B96" w:rsidRDefault="00F97051" w:rsidP="00F97051">
      <w:pPr>
        <w:pStyle w:val="Body"/>
        <w:ind w:left="-1080" w:firstLine="297"/>
        <w:rPr>
          <w:b/>
          <w:bCs/>
        </w:rPr>
      </w:pPr>
      <w:r w:rsidRPr="00500B96">
        <w:rPr>
          <w:b/>
          <w:bCs/>
        </w:rPr>
        <w:t>RFE Applications</w:t>
      </w:r>
    </w:p>
    <w:p w14:paraId="5DD31F31" w14:textId="175DA05A" w:rsidR="00F97051" w:rsidRPr="00500B96" w:rsidRDefault="00F97051" w:rsidP="00F97051">
      <w:pPr>
        <w:pStyle w:val="Body"/>
        <w:ind w:left="-819" w:firstLine="297"/>
      </w:pPr>
      <w:r w:rsidRPr="00500B96">
        <w:t xml:space="preserve">* </w:t>
      </w:r>
      <w:proofErr w:type="spellStart"/>
      <w:r w:rsidRPr="00500B96">
        <w:t>rfe</w:t>
      </w:r>
      <w:proofErr w:type="spellEnd"/>
      <w:r w:rsidRPr="00500B96">
        <w:t xml:space="preserve"> configuration updated to new format</w:t>
      </w:r>
      <w:r w:rsidR="00EF01E9" w:rsidRPr="00500B96">
        <w:t xml:space="preserve"> for Tx power range </w:t>
      </w:r>
      <w:r w:rsidR="00EB2E62" w:rsidRPr="00500B96">
        <w:t>adjustment</w:t>
      </w:r>
    </w:p>
    <w:p w14:paraId="7DDD65BF" w14:textId="79E38F93" w:rsidR="009E75FE" w:rsidRPr="00500B96" w:rsidRDefault="009E75FE" w:rsidP="00F97051">
      <w:pPr>
        <w:pStyle w:val="Body"/>
        <w:ind w:left="-819" w:firstLine="297"/>
      </w:pPr>
      <w:r w:rsidRPr="00500B96">
        <w:t>* Aurora PLL setting adjusted to avoid unlock at temperature testing</w:t>
      </w:r>
    </w:p>
    <w:p w14:paraId="51520525" w14:textId="1BD7857B" w:rsidR="00F97051" w:rsidRPr="00500B96" w:rsidRDefault="00F97051" w:rsidP="00804102">
      <w:pPr>
        <w:pStyle w:val="Body"/>
        <w:ind w:left="-1080"/>
        <w:rPr>
          <w:u w:val="single"/>
        </w:rPr>
      </w:pPr>
    </w:p>
    <w:p w14:paraId="36287D33" w14:textId="77777777" w:rsidR="00F97051" w:rsidRPr="00500B96" w:rsidRDefault="00F97051" w:rsidP="00804102">
      <w:pPr>
        <w:pStyle w:val="Body"/>
        <w:ind w:left="-1080"/>
        <w:rPr>
          <w:u w:val="single"/>
        </w:rPr>
      </w:pPr>
    </w:p>
    <w:p w14:paraId="3977A383" w14:textId="7D630F8C" w:rsidR="00FA144F" w:rsidRPr="00500B96" w:rsidRDefault="00FA144F" w:rsidP="00FA144F">
      <w:pPr>
        <w:pStyle w:val="Heading3"/>
      </w:pPr>
      <w:bookmarkStart w:id="59" w:name="_Toc146881638"/>
      <w:r w:rsidRPr="00500B96">
        <w:t>SAF85xx RFE SW CD 0.8.</w:t>
      </w:r>
      <w:r w:rsidR="00A9312C" w:rsidRPr="00500B96">
        <w:t>6</w:t>
      </w:r>
      <w:r w:rsidRPr="00500B96">
        <w:t xml:space="preserve"> D220524</w:t>
      </w:r>
      <w:bookmarkEnd w:id="59"/>
    </w:p>
    <w:p w14:paraId="3DC8B008" w14:textId="77777777" w:rsidR="00FA144F" w:rsidRPr="00500B96" w:rsidRDefault="00FA144F" w:rsidP="00FA144F">
      <w:pPr>
        <w:pStyle w:val="Body"/>
      </w:pPr>
    </w:p>
    <w:p w14:paraId="5715FBC5" w14:textId="77777777" w:rsidR="00FA144F" w:rsidRPr="00500B96" w:rsidRDefault="00FA144F" w:rsidP="00FA144F">
      <w:pPr>
        <w:pStyle w:val="Body"/>
        <w:ind w:left="-1080" w:firstLine="297"/>
      </w:pPr>
      <w:r w:rsidRPr="00500B96">
        <w:rPr>
          <w:b/>
          <w:bCs/>
        </w:rPr>
        <w:t>RFE FW</w:t>
      </w:r>
      <w:r w:rsidRPr="00500B96">
        <w:t xml:space="preserve"> </w:t>
      </w:r>
    </w:p>
    <w:p w14:paraId="519D50B2" w14:textId="18DD80C0" w:rsidR="00FA144F" w:rsidRPr="00500B96" w:rsidRDefault="00FA144F" w:rsidP="00FA144F">
      <w:pPr>
        <w:pStyle w:val="Body"/>
        <w:ind w:left="-522"/>
      </w:pPr>
      <w:r w:rsidRPr="00500B96">
        <w:t xml:space="preserve">* </w:t>
      </w:r>
      <w:r w:rsidR="00AE4FB6" w:rsidRPr="00500B96">
        <w:t xml:space="preserve">No object detected by some chirp sequences in multiple chirp sequence solved. </w:t>
      </w:r>
      <w:r w:rsidR="00733CCE" w:rsidRPr="00500B96">
        <w:t>RX IF calibration is performed also for profiles with highest frequency, this problem caused a profile with the highest frequency to work incorrectly.</w:t>
      </w:r>
    </w:p>
    <w:p w14:paraId="2859212A" w14:textId="591BBE79" w:rsidR="00E25013" w:rsidRPr="00500B96" w:rsidRDefault="00E25013" w:rsidP="00E25013">
      <w:pPr>
        <w:pStyle w:val="Body"/>
        <w:ind w:left="-522"/>
      </w:pPr>
      <w:r w:rsidRPr="00500B96">
        <w:t xml:space="preserve">* </w:t>
      </w:r>
      <w:r w:rsidR="00AE4FB6" w:rsidRPr="00500B96">
        <w:t>Documenting s</w:t>
      </w:r>
      <w:r w:rsidR="00733CCE" w:rsidRPr="00500B96">
        <w:t xml:space="preserve">tart time </w:t>
      </w:r>
      <w:r w:rsidRPr="00500B96">
        <w:t xml:space="preserve">offset </w:t>
      </w:r>
      <w:r w:rsidR="00733CCE" w:rsidRPr="00500B96">
        <w:t>for first chirp sequence</w:t>
      </w:r>
      <w:r w:rsidR="00FC3E9A" w:rsidRPr="00500B96">
        <w:t>, f</w:t>
      </w:r>
      <w:r w:rsidR="00733CCE" w:rsidRPr="00500B96">
        <w:t xml:space="preserve">irst chirp sequence offset is calculated by </w:t>
      </w:r>
      <w:r w:rsidRPr="00500B96">
        <w:t>RFE Configuration timing tool</w:t>
      </w:r>
      <w:r w:rsidR="00733CCE" w:rsidRPr="00500B96">
        <w:t>, see below.</w:t>
      </w:r>
    </w:p>
    <w:p w14:paraId="196AA769" w14:textId="6258D201" w:rsidR="00E25013" w:rsidRPr="00500B96" w:rsidRDefault="00E25013" w:rsidP="00FA144F">
      <w:pPr>
        <w:pStyle w:val="Body"/>
        <w:ind w:left="-522"/>
      </w:pPr>
      <w:r w:rsidRPr="00500B96">
        <w:t>*</w:t>
      </w:r>
      <w:r w:rsidR="00AE4FB6" w:rsidRPr="00500B96">
        <w:t xml:space="preserve"> Documenting </w:t>
      </w:r>
      <w:proofErr w:type="spellStart"/>
      <w:r w:rsidR="00A213BB" w:rsidRPr="00500B96">
        <w:rPr>
          <w:rStyle w:val="HTMLCode"/>
        </w:rPr>
        <w:t>rfe_dataOutConfig_t</w:t>
      </w:r>
      <w:proofErr w:type="spellEnd"/>
      <w:r w:rsidR="00A213BB" w:rsidRPr="00500B96">
        <w:t xml:space="preserve">, </w:t>
      </w:r>
      <w:proofErr w:type="spellStart"/>
      <w:r w:rsidR="00236DEE" w:rsidRPr="00500B96">
        <w:rPr>
          <w:rStyle w:val="HTMLCode"/>
        </w:rPr>
        <w:t>rfe_virtualChannel_t</w:t>
      </w:r>
      <w:proofErr w:type="spellEnd"/>
      <w:r w:rsidR="00236DEE" w:rsidRPr="00500B96">
        <w:t xml:space="preserve"> RFE configuration parameters and their relation to packet </w:t>
      </w:r>
      <w:r w:rsidR="00AE4FB6" w:rsidRPr="00500B96">
        <w:t>p</w:t>
      </w:r>
      <w:r w:rsidR="00236DEE" w:rsidRPr="00500B96">
        <w:t>rocessor</w:t>
      </w:r>
      <w:r w:rsidR="00AE4FB6" w:rsidRPr="00500B96">
        <w:t>.</w:t>
      </w:r>
    </w:p>
    <w:p w14:paraId="3748C7C5" w14:textId="77777777" w:rsidR="00E25013" w:rsidRPr="00500B96" w:rsidRDefault="00E25013" w:rsidP="00FA144F">
      <w:pPr>
        <w:pStyle w:val="Body"/>
        <w:ind w:left="-522"/>
      </w:pPr>
    </w:p>
    <w:p w14:paraId="5EF2D9B7" w14:textId="77777777" w:rsidR="00E25013" w:rsidRPr="00500B96" w:rsidRDefault="00E25013" w:rsidP="00E25013">
      <w:pPr>
        <w:pStyle w:val="Body"/>
        <w:ind w:left="-1080" w:firstLine="297"/>
        <w:rPr>
          <w:b/>
          <w:bCs/>
        </w:rPr>
      </w:pPr>
      <w:r w:rsidRPr="00500B96">
        <w:rPr>
          <w:b/>
          <w:bCs/>
        </w:rPr>
        <w:t>RFE Configuration Tool</w:t>
      </w:r>
    </w:p>
    <w:p w14:paraId="71DA4E18" w14:textId="05F9DCB1" w:rsidR="00E25013" w:rsidRPr="00500B96" w:rsidRDefault="00E25013" w:rsidP="00FA144F">
      <w:pPr>
        <w:pStyle w:val="Body"/>
        <w:ind w:left="-522"/>
      </w:pPr>
      <w:r w:rsidRPr="00500B96">
        <w:t>* Radar cycle timing calculation added and integrated with RFE Configuration Tool</w:t>
      </w:r>
    </w:p>
    <w:p w14:paraId="5D94143E" w14:textId="675A562E" w:rsidR="0004606A" w:rsidRPr="00500B96" w:rsidRDefault="0004606A" w:rsidP="00FA144F">
      <w:pPr>
        <w:pStyle w:val="Body"/>
        <w:ind w:left="-522"/>
      </w:pPr>
      <w:r w:rsidRPr="00500B96">
        <w:t xml:space="preserve">* RFE Configuration Tool </w:t>
      </w:r>
      <w:r w:rsidR="00597F92" w:rsidRPr="00500B96">
        <w:t>Reference M</w:t>
      </w:r>
      <w:r w:rsidRPr="00500B96">
        <w:t>anual updated adding description of timing calculation</w:t>
      </w:r>
      <w:r w:rsidR="00597F92" w:rsidRPr="00500B96">
        <w:t xml:space="preserve"> tool</w:t>
      </w:r>
    </w:p>
    <w:p w14:paraId="24CCB55E" w14:textId="77777777" w:rsidR="00FA144F" w:rsidRPr="00500B96" w:rsidRDefault="00FA144F" w:rsidP="00804102">
      <w:pPr>
        <w:pStyle w:val="Body"/>
        <w:ind w:left="-1080"/>
        <w:rPr>
          <w:u w:val="single"/>
        </w:rPr>
      </w:pPr>
    </w:p>
    <w:p w14:paraId="6231886B" w14:textId="6D61E727" w:rsidR="00EA363C" w:rsidRPr="00500B96" w:rsidRDefault="00C23AC5" w:rsidP="00EA363C">
      <w:pPr>
        <w:pStyle w:val="Heading3"/>
      </w:pPr>
      <w:bookmarkStart w:id="60" w:name="_Toc146881639"/>
      <w:r w:rsidRPr="00500B96">
        <w:t>SAF85xx RFE SW CD 0.8.</w:t>
      </w:r>
      <w:r w:rsidR="000B38E6" w:rsidRPr="00500B96">
        <w:t>5</w:t>
      </w:r>
      <w:r w:rsidRPr="00500B96">
        <w:t xml:space="preserve"> D2205</w:t>
      </w:r>
      <w:r w:rsidR="00D45550" w:rsidRPr="00500B96">
        <w:t>09</w:t>
      </w:r>
      <w:bookmarkEnd w:id="60"/>
    </w:p>
    <w:p w14:paraId="35050F50" w14:textId="77777777" w:rsidR="00EA363C" w:rsidRPr="00500B96" w:rsidRDefault="00EA363C" w:rsidP="00EA363C">
      <w:pPr>
        <w:pStyle w:val="Body"/>
      </w:pPr>
    </w:p>
    <w:p w14:paraId="1237CBE7" w14:textId="77777777" w:rsidR="00EA363C" w:rsidRPr="00500B96" w:rsidRDefault="00EA363C" w:rsidP="00EA363C">
      <w:pPr>
        <w:pStyle w:val="Body"/>
        <w:ind w:left="-1080" w:firstLine="297"/>
      </w:pPr>
      <w:r w:rsidRPr="00500B96">
        <w:rPr>
          <w:b/>
          <w:bCs/>
        </w:rPr>
        <w:t>RFE FW</w:t>
      </w:r>
      <w:r w:rsidRPr="00500B96">
        <w:t xml:space="preserve"> </w:t>
      </w:r>
    </w:p>
    <w:p w14:paraId="01960EAD" w14:textId="448419E9" w:rsidR="00EA363C" w:rsidRPr="00500B96" w:rsidRDefault="00EA363C" w:rsidP="00936E3D">
      <w:pPr>
        <w:pStyle w:val="Body"/>
        <w:ind w:left="-522"/>
      </w:pPr>
      <w:r w:rsidRPr="00500B96">
        <w:lastRenderedPageBreak/>
        <w:t xml:space="preserve">* Observed </w:t>
      </w:r>
      <w:proofErr w:type="spellStart"/>
      <w:r w:rsidR="00936E3D" w:rsidRPr="00500B96">
        <w:t>ChirpPLL</w:t>
      </w:r>
      <w:proofErr w:type="spellEnd"/>
      <w:r w:rsidR="00936E3D" w:rsidRPr="00500B96">
        <w:t xml:space="preserve"> </w:t>
      </w:r>
      <w:r w:rsidRPr="00500B96">
        <w:t xml:space="preserve">Bandwidth </w:t>
      </w:r>
      <w:r w:rsidR="00426E9E" w:rsidRPr="00500B96">
        <w:t xml:space="preserve">is </w:t>
      </w:r>
      <w:r w:rsidRPr="00500B96">
        <w:t xml:space="preserve">reduced in case of multi-profile </w:t>
      </w:r>
      <w:r w:rsidR="00426E9E" w:rsidRPr="00500B96">
        <w:t xml:space="preserve">multi-chirp sequences </w:t>
      </w:r>
      <w:r w:rsidRPr="00500B96">
        <w:t>use cases</w:t>
      </w:r>
      <w:r w:rsidR="00936E3D" w:rsidRPr="00500B96">
        <w:t xml:space="preserve"> (</w:t>
      </w:r>
      <w:proofErr w:type="spellStart"/>
      <w:r w:rsidR="00936E3D" w:rsidRPr="00500B96">
        <w:t>ChirpPLL</w:t>
      </w:r>
      <w:proofErr w:type="spellEnd"/>
      <w:r w:rsidR="00936E3D" w:rsidRPr="00500B96">
        <w:t xml:space="preserve"> overshoot of </w:t>
      </w:r>
      <w:proofErr w:type="spellStart"/>
      <w:r w:rsidR="00936E3D" w:rsidRPr="00500B96">
        <w:t>T</w:t>
      </w:r>
      <w:r w:rsidR="00936E3D" w:rsidRPr="00500B96">
        <w:rPr>
          <w:vertAlign w:val="subscript"/>
        </w:rPr>
        <w:t>reset</w:t>
      </w:r>
      <w:proofErr w:type="spellEnd"/>
      <w:r w:rsidR="00936E3D" w:rsidRPr="00500B96">
        <w:t xml:space="preserve"> is reduced).</w:t>
      </w:r>
    </w:p>
    <w:p w14:paraId="16275962" w14:textId="433C31A0" w:rsidR="00EA363C" w:rsidRPr="00500B96" w:rsidRDefault="00EA363C" w:rsidP="00426E9E">
      <w:pPr>
        <w:pStyle w:val="Body"/>
        <w:ind w:left="-522"/>
      </w:pPr>
      <w:r w:rsidRPr="00500B96">
        <w:t xml:space="preserve">* Center Frequency </w:t>
      </w:r>
      <w:r w:rsidR="00426E9E" w:rsidRPr="00500B96">
        <w:t xml:space="preserve">is set properly for </w:t>
      </w:r>
      <w:r w:rsidRPr="00500B96">
        <w:t xml:space="preserve">the first chirp of second and </w:t>
      </w:r>
      <w:r w:rsidR="00426E9E" w:rsidRPr="00500B96">
        <w:t xml:space="preserve">all </w:t>
      </w:r>
      <w:r w:rsidRPr="00500B96">
        <w:t>consecutive chirp sequences in radar cycle</w:t>
      </w:r>
    </w:p>
    <w:p w14:paraId="49338113" w14:textId="5AB907CA" w:rsidR="006D1F58" w:rsidRPr="00500B96" w:rsidRDefault="006D1F58" w:rsidP="00426E9E">
      <w:pPr>
        <w:pStyle w:val="Body"/>
        <w:ind w:left="-522"/>
      </w:pPr>
      <w:r w:rsidRPr="00500B96">
        <w:t>* CLK PLL re-tune stable, can be used for temperature testing</w:t>
      </w:r>
    </w:p>
    <w:p w14:paraId="7748B1AC" w14:textId="654A1939" w:rsidR="006D1F58" w:rsidRPr="00500B96" w:rsidRDefault="006D1F58" w:rsidP="006D1F58">
      <w:pPr>
        <w:pStyle w:val="Body"/>
        <w:ind w:left="-522" w:firstLine="261"/>
      </w:pPr>
      <w:r w:rsidRPr="00500B96">
        <w:t xml:space="preserve">- phase shift </w:t>
      </w:r>
      <w:r w:rsidR="00D45550" w:rsidRPr="00500B96">
        <w:t xml:space="preserve">caused by re-tune as </w:t>
      </w:r>
      <w:r w:rsidRPr="00500B96">
        <w:t>reported in 0.8.4 solved</w:t>
      </w:r>
    </w:p>
    <w:p w14:paraId="41452F63" w14:textId="327F955C" w:rsidR="00426E9E" w:rsidRPr="00500B96" w:rsidRDefault="00426E9E" w:rsidP="00426E9E">
      <w:pPr>
        <w:pStyle w:val="Body"/>
        <w:ind w:left="-522"/>
      </w:pPr>
      <w:r w:rsidRPr="00500B96">
        <w:t xml:space="preserve">* RFE SW </w:t>
      </w:r>
      <w:r w:rsidR="00936E3D" w:rsidRPr="00500B96">
        <w:t xml:space="preserve">tested on </w:t>
      </w:r>
      <w:r w:rsidRPr="00500B96">
        <w:t>E5 samples</w:t>
      </w:r>
    </w:p>
    <w:p w14:paraId="2A9BC108" w14:textId="476234EF" w:rsidR="00426E9E" w:rsidRPr="00500B96" w:rsidRDefault="00426E9E" w:rsidP="00426E9E">
      <w:pPr>
        <w:pStyle w:val="Body"/>
        <w:ind w:left="-558" w:firstLine="297"/>
      </w:pPr>
      <w:r w:rsidRPr="00500B96">
        <w:t>- booting via JTAG, secure booting will be supported at later date</w:t>
      </w:r>
    </w:p>
    <w:p w14:paraId="41EE68DD" w14:textId="77777777" w:rsidR="00C23AC5" w:rsidRPr="00500B96" w:rsidRDefault="00C23AC5" w:rsidP="00804102">
      <w:pPr>
        <w:pStyle w:val="Body"/>
        <w:ind w:left="-1080"/>
        <w:rPr>
          <w:u w:val="single"/>
        </w:rPr>
      </w:pPr>
    </w:p>
    <w:p w14:paraId="2E16D7C3" w14:textId="7D763F6F" w:rsidR="00081BDB" w:rsidRPr="00500B96" w:rsidRDefault="00081BDB" w:rsidP="00081BDB">
      <w:pPr>
        <w:pStyle w:val="Heading3"/>
      </w:pPr>
      <w:bookmarkStart w:id="61" w:name="_Toc146881640"/>
      <w:r w:rsidRPr="00500B96">
        <w:t>SAF85xx RFE SW CD 0.8.</w:t>
      </w:r>
      <w:r w:rsidR="00EF5B93" w:rsidRPr="00500B96">
        <w:t>4</w:t>
      </w:r>
      <w:r w:rsidRPr="00500B96">
        <w:t xml:space="preserve"> D2204</w:t>
      </w:r>
      <w:r w:rsidR="00D45550" w:rsidRPr="00500B96">
        <w:t>26</w:t>
      </w:r>
      <w:bookmarkEnd w:id="61"/>
    </w:p>
    <w:p w14:paraId="20ED321F" w14:textId="428F75D3" w:rsidR="00081BDB" w:rsidRPr="00500B96" w:rsidRDefault="00081BDB" w:rsidP="00804102">
      <w:pPr>
        <w:pStyle w:val="Body"/>
        <w:ind w:left="-1080"/>
        <w:rPr>
          <w:u w:val="single"/>
        </w:rPr>
      </w:pPr>
    </w:p>
    <w:p w14:paraId="728ECB79" w14:textId="77777777" w:rsidR="005903E8" w:rsidRPr="00500B96" w:rsidRDefault="005903E8" w:rsidP="005903E8">
      <w:pPr>
        <w:pStyle w:val="Body"/>
        <w:ind w:left="-1080" w:firstLine="297"/>
      </w:pPr>
      <w:r w:rsidRPr="00500B96">
        <w:rPr>
          <w:b/>
          <w:bCs/>
        </w:rPr>
        <w:t>RFE FW</w:t>
      </w:r>
      <w:r w:rsidRPr="00500B96">
        <w:t xml:space="preserve"> </w:t>
      </w:r>
    </w:p>
    <w:p w14:paraId="6B20CC1A" w14:textId="77777777" w:rsidR="005903E8" w:rsidRPr="00500B96" w:rsidRDefault="005903E8" w:rsidP="005903E8">
      <w:pPr>
        <w:pStyle w:val="Body"/>
        <w:ind w:left="-819" w:firstLine="297"/>
      </w:pPr>
      <w:r w:rsidRPr="00500B96">
        <w:t>* Tx Calibrations (update)</w:t>
      </w:r>
    </w:p>
    <w:p w14:paraId="6442F80E" w14:textId="77777777" w:rsidR="005903E8" w:rsidRPr="00500B96" w:rsidRDefault="005903E8" w:rsidP="005903E8">
      <w:pPr>
        <w:pStyle w:val="Body"/>
        <w:ind w:left="-558" w:firstLine="297"/>
      </w:pPr>
      <w:r w:rsidRPr="00500B96">
        <w:t>- di\dt during TX Pout Calibration is reduced via current limiter to 2.7 [A]</w:t>
      </w:r>
    </w:p>
    <w:p w14:paraId="78331F9A" w14:textId="77777777" w:rsidR="005903E8" w:rsidRPr="00500B96" w:rsidRDefault="005903E8" w:rsidP="005903E8">
      <w:pPr>
        <w:pStyle w:val="Body"/>
        <w:ind w:left="-261"/>
        <w:rPr>
          <w:sz w:val="18"/>
          <w:szCs w:val="18"/>
          <w:lang w:eastAsia="zh-CN"/>
        </w:rPr>
      </w:pPr>
      <w:r w:rsidRPr="00500B96">
        <w:rPr>
          <w:sz w:val="18"/>
          <w:szCs w:val="18"/>
          <w:lang w:eastAsia="zh-CN"/>
        </w:rPr>
        <w:t>- Tx Power is degraded when Tx Re-calibration is enabled, NXP recommends it to disable Tx Re-calibration.</w:t>
      </w:r>
    </w:p>
    <w:p w14:paraId="5C505413" w14:textId="77777777" w:rsidR="005903E8" w:rsidRPr="00500B96" w:rsidRDefault="005903E8" w:rsidP="005903E8">
      <w:pPr>
        <w:pStyle w:val="Body"/>
        <w:ind w:left="-558" w:firstLine="297"/>
        <w:rPr>
          <w:sz w:val="18"/>
          <w:szCs w:val="18"/>
          <w:lang w:eastAsia="zh-CN"/>
        </w:rPr>
      </w:pPr>
      <w:r w:rsidRPr="00500B96">
        <w:rPr>
          <w:sz w:val="18"/>
          <w:szCs w:val="18"/>
          <w:lang w:eastAsia="zh-CN"/>
        </w:rPr>
        <w:t>Note: Tx Re-Calibration does not exceed the re-calibration budget.</w:t>
      </w:r>
    </w:p>
    <w:p w14:paraId="10B643EF" w14:textId="77777777" w:rsidR="005903E8" w:rsidRPr="00500B96" w:rsidRDefault="005903E8" w:rsidP="005903E8">
      <w:pPr>
        <w:pStyle w:val="Body"/>
        <w:ind w:left="-522"/>
      </w:pPr>
      <w:r w:rsidRPr="00500B96">
        <w:t>* CLK PLL Re-Calibration [by default disabled] added to avoid temperature dependent CLK PLL unlock situation.</w:t>
      </w:r>
    </w:p>
    <w:p w14:paraId="3B58D1EF" w14:textId="77777777" w:rsidR="005903E8" w:rsidRPr="00500B96" w:rsidRDefault="005903E8" w:rsidP="005903E8">
      <w:pPr>
        <w:pStyle w:val="Body"/>
        <w:ind w:left="-261"/>
      </w:pPr>
      <w:r w:rsidRPr="00500B96">
        <w:t>- performed every radar cycle during Power On state of every chirp sequence in radar cycle</w:t>
      </w:r>
    </w:p>
    <w:p w14:paraId="597A9ACF" w14:textId="7601C6B4" w:rsidR="005903E8" w:rsidRPr="00500B96" w:rsidRDefault="005903E8" w:rsidP="005903E8">
      <w:pPr>
        <w:pStyle w:val="Body"/>
        <w:ind w:firstLine="24"/>
      </w:pPr>
      <w:proofErr w:type="spellStart"/>
      <w:r w:rsidRPr="00500B96">
        <w:t>i</w:t>
      </w:r>
      <w:proofErr w:type="spellEnd"/>
      <w:r w:rsidRPr="00500B96">
        <w:t xml:space="preserve">. </w:t>
      </w:r>
      <w:r w:rsidR="006D1F58" w:rsidRPr="00500B96">
        <w:t>CLK PLL</w:t>
      </w:r>
      <w:r w:rsidRPr="00500B96">
        <w:t xml:space="preserve"> re-calibration does not change internal radar cycle timing as it uses time dedicated to Power-On phase</w:t>
      </w:r>
    </w:p>
    <w:p w14:paraId="4F91E0FF" w14:textId="77777777" w:rsidR="005903E8" w:rsidRPr="00500B96" w:rsidRDefault="005903E8" w:rsidP="005903E8">
      <w:pPr>
        <w:pStyle w:val="Body"/>
        <w:ind w:left="-522" w:firstLine="261"/>
      </w:pPr>
      <w:r w:rsidRPr="00500B96">
        <w:t>- performed every 50[</w:t>
      </w:r>
      <w:proofErr w:type="spellStart"/>
      <w:r w:rsidRPr="00500B96">
        <w:t>ms</w:t>
      </w:r>
      <w:proofErr w:type="spellEnd"/>
      <w:r w:rsidRPr="00500B96">
        <w:t>] in command idle state when radar cycle is inactive.</w:t>
      </w:r>
    </w:p>
    <w:p w14:paraId="2A7182C3" w14:textId="77777777" w:rsidR="005903E8" w:rsidRPr="00500B96" w:rsidRDefault="005903E8" w:rsidP="005903E8">
      <w:pPr>
        <w:pStyle w:val="Body"/>
      </w:pPr>
      <w:proofErr w:type="spellStart"/>
      <w:r w:rsidRPr="00500B96">
        <w:t>i</w:t>
      </w:r>
      <w:proofErr w:type="spellEnd"/>
      <w:r w:rsidRPr="00500B96">
        <w:t>. Note that an RFE API command can be delayed by 1[</w:t>
      </w:r>
      <w:proofErr w:type="spellStart"/>
      <w:r w:rsidRPr="00500B96">
        <w:t>ms</w:t>
      </w:r>
      <w:proofErr w:type="spellEnd"/>
      <w:r w:rsidRPr="00500B96">
        <w:t>] in command idle when it is issued during ADPLL Re-calibration action; this is not the case when radar cycle is running</w:t>
      </w:r>
    </w:p>
    <w:p w14:paraId="5FB22A6F" w14:textId="77777777" w:rsidR="005903E8" w:rsidRPr="00500B96" w:rsidRDefault="005903E8" w:rsidP="005903E8">
      <w:pPr>
        <w:pStyle w:val="Body"/>
      </w:pPr>
      <w:r w:rsidRPr="00500B96">
        <w:t>ii. 1[</w:t>
      </w:r>
      <w:proofErr w:type="spellStart"/>
      <w:r w:rsidRPr="00500B96">
        <w:t>ms</w:t>
      </w:r>
      <w:proofErr w:type="spellEnd"/>
      <w:r w:rsidRPr="00500B96">
        <w:t>] time is fixed time outside of radar cycle when RFE FW is busy.</w:t>
      </w:r>
    </w:p>
    <w:p w14:paraId="5112DBFC" w14:textId="77777777" w:rsidR="005903E8" w:rsidRPr="00500B96" w:rsidRDefault="005903E8" w:rsidP="005903E8">
      <w:pPr>
        <w:pStyle w:val="Body"/>
        <w:ind w:left="-819" w:firstLine="297"/>
      </w:pPr>
      <w:r w:rsidRPr="00500B96">
        <w:t>* RX IF programming enabled</w:t>
      </w:r>
    </w:p>
    <w:p w14:paraId="5B8E2F75" w14:textId="77777777" w:rsidR="005903E8" w:rsidRPr="00500B96" w:rsidRDefault="005903E8" w:rsidP="005903E8">
      <w:pPr>
        <w:pStyle w:val="Body"/>
        <w:ind w:left="-261"/>
      </w:pPr>
      <w:r w:rsidRPr="00500B96">
        <w:t>- RX IF (HPF, LPF, Gain) can be programmed via API with full range for these parameters, refer to RFE reference Manual for the ranges supported</w:t>
      </w:r>
    </w:p>
    <w:p w14:paraId="582E60F6" w14:textId="383C2864" w:rsidR="00F41547" w:rsidRPr="00500B96" w:rsidRDefault="00F41547" w:rsidP="00804102">
      <w:pPr>
        <w:pStyle w:val="Body"/>
        <w:ind w:left="-1080"/>
        <w:rPr>
          <w:u w:val="single"/>
        </w:rPr>
      </w:pPr>
    </w:p>
    <w:p w14:paraId="182654C0" w14:textId="77777777" w:rsidR="00E91059" w:rsidRPr="00500B96" w:rsidRDefault="00E91059" w:rsidP="00E91059">
      <w:pPr>
        <w:pStyle w:val="Body"/>
        <w:ind w:left="-1080" w:firstLine="297"/>
      </w:pPr>
      <w:r w:rsidRPr="00500B96">
        <w:rPr>
          <w:b/>
          <w:bCs/>
        </w:rPr>
        <w:t>RFE API</w:t>
      </w:r>
    </w:p>
    <w:p w14:paraId="118E06D2" w14:textId="77777777" w:rsidR="00E91059" w:rsidRPr="00500B96" w:rsidRDefault="00E91059" w:rsidP="00E91059">
      <w:pPr>
        <w:pStyle w:val="Body"/>
        <w:ind w:left="-819" w:firstLine="297"/>
      </w:pPr>
      <w:r w:rsidRPr="00500B96">
        <w:t xml:space="preserve">* CLK PLL </w:t>
      </w:r>
      <w:proofErr w:type="spellStart"/>
      <w:r w:rsidRPr="00500B96">
        <w:t>ReCalibration</w:t>
      </w:r>
      <w:proofErr w:type="spellEnd"/>
      <w:r w:rsidRPr="00500B96">
        <w:t xml:space="preserve"> control added</w:t>
      </w:r>
    </w:p>
    <w:p w14:paraId="10A85B31" w14:textId="3FC06CF8" w:rsidR="00E91059" w:rsidRPr="00500B96" w:rsidRDefault="00E91059" w:rsidP="00E91059">
      <w:pPr>
        <w:pStyle w:val="Body"/>
      </w:pPr>
      <w:r w:rsidRPr="00500B96">
        <w:t xml:space="preserve">- CLK PLL Re-calibration is disabled by default. It can be disabled\enabled by test parameter </w:t>
      </w:r>
      <w:proofErr w:type="spellStart"/>
      <w:r w:rsidRPr="00500B96">
        <w:rPr>
          <w:rStyle w:val="HTMLCode"/>
          <w:sz w:val="18"/>
          <w:szCs w:val="18"/>
        </w:rPr>
        <w:t>rfe_testParam_enableClockRetuning_e</w:t>
      </w:r>
      <w:proofErr w:type="spellEnd"/>
      <w:r w:rsidRPr="00500B96">
        <w:t xml:space="preserve"> in function </w:t>
      </w:r>
      <w:proofErr w:type="spellStart"/>
      <w:r w:rsidRPr="00500B96">
        <w:rPr>
          <w:rStyle w:val="HTMLCode"/>
          <w:sz w:val="18"/>
          <w:szCs w:val="18"/>
        </w:rPr>
        <w:t>rfe_testSetParam</w:t>
      </w:r>
      <w:proofErr w:type="spellEnd"/>
      <w:r w:rsidRPr="00500B96">
        <w:rPr>
          <w:rStyle w:val="HTMLCode"/>
          <w:sz w:val="18"/>
          <w:szCs w:val="18"/>
        </w:rPr>
        <w:t>(</w:t>
      </w:r>
      <w:r w:rsidR="005266AC" w:rsidRPr="00500B96">
        <w:rPr>
          <w:rStyle w:val="HTMLCode"/>
          <w:sz w:val="18"/>
          <w:szCs w:val="18"/>
        </w:rPr>
        <w:t>)</w:t>
      </w:r>
      <w:r w:rsidRPr="00500B96">
        <w:t>, refer to RFE SW Reference manual, example to enable CLK PLL Re-Calibration:</w:t>
      </w:r>
    </w:p>
    <w:p w14:paraId="25BF236B" w14:textId="77777777" w:rsidR="00E91059" w:rsidRPr="00500B96" w:rsidRDefault="00E91059" w:rsidP="00E91059">
      <w:pPr>
        <w:pStyle w:val="Body"/>
        <w:rPr>
          <w:rStyle w:val="HTMLCode"/>
        </w:rPr>
      </w:pPr>
      <w:proofErr w:type="spellStart"/>
      <w:r w:rsidRPr="00500B96">
        <w:rPr>
          <w:rStyle w:val="HTMLCode"/>
        </w:rPr>
        <w:t>rfe_testSetParam</w:t>
      </w:r>
      <w:proofErr w:type="spellEnd"/>
      <w:r w:rsidRPr="00500B96">
        <w:rPr>
          <w:rStyle w:val="HTMLCode"/>
        </w:rPr>
        <w:t xml:space="preserve">( </w:t>
      </w:r>
      <w:proofErr w:type="spellStart"/>
      <w:r w:rsidRPr="00500B96">
        <w:rPr>
          <w:rStyle w:val="HTMLCode"/>
        </w:rPr>
        <w:t>rfe_testParam_enableClockRetuning_e</w:t>
      </w:r>
      <w:proofErr w:type="spellEnd"/>
      <w:r w:rsidRPr="00500B96">
        <w:rPr>
          <w:rStyle w:val="HTMLCode"/>
        </w:rPr>
        <w:t>, true, RFE_ERROR_FUNCTION_ARGUMENT )</w:t>
      </w:r>
    </w:p>
    <w:p w14:paraId="30BE97B0" w14:textId="77777777" w:rsidR="00E91059" w:rsidRPr="00500B96" w:rsidRDefault="00E91059" w:rsidP="00E91059">
      <w:pPr>
        <w:pStyle w:val="Body"/>
        <w:ind w:left="-522" w:firstLine="297"/>
      </w:pPr>
    </w:p>
    <w:p w14:paraId="1ACE1049" w14:textId="77777777" w:rsidR="00E91059" w:rsidRPr="00500B96" w:rsidRDefault="00E91059" w:rsidP="00E91059">
      <w:pPr>
        <w:pStyle w:val="Body"/>
        <w:ind w:left="-220"/>
      </w:pPr>
      <w:r w:rsidRPr="00500B96">
        <w:t>This RFE Abstract API change is backwards compatible, no adaptations to application code are required to integrate this API</w:t>
      </w:r>
    </w:p>
    <w:p w14:paraId="55D33BA2" w14:textId="77777777" w:rsidR="00EE1AB6" w:rsidRPr="00500B96" w:rsidRDefault="00EE1AB6" w:rsidP="00804102">
      <w:pPr>
        <w:pStyle w:val="Body"/>
        <w:ind w:left="-1080"/>
        <w:rPr>
          <w:u w:val="single"/>
        </w:rPr>
      </w:pPr>
    </w:p>
    <w:p w14:paraId="40CFB1D6" w14:textId="5C10186B" w:rsidR="00B512E7" w:rsidRPr="00500B96" w:rsidRDefault="00B512E7" w:rsidP="00B512E7">
      <w:pPr>
        <w:pStyle w:val="Heading3"/>
      </w:pPr>
      <w:bookmarkStart w:id="62" w:name="_Toc146881641"/>
      <w:r w:rsidRPr="00500B96">
        <w:t>SAF85xx RFE SW CD 0.8.3 D220408</w:t>
      </w:r>
      <w:bookmarkEnd w:id="62"/>
    </w:p>
    <w:p w14:paraId="6D323C81" w14:textId="77777777" w:rsidR="00B512E7" w:rsidRPr="00500B96" w:rsidRDefault="00B512E7" w:rsidP="00B512E7">
      <w:pPr>
        <w:pStyle w:val="Body"/>
        <w:ind w:left="-1080" w:firstLine="297"/>
        <w:rPr>
          <w:b/>
          <w:bCs/>
        </w:rPr>
      </w:pPr>
    </w:p>
    <w:p w14:paraId="4296C9E7" w14:textId="77777777" w:rsidR="00B512E7" w:rsidRPr="00500B96" w:rsidRDefault="00B512E7" w:rsidP="00B512E7">
      <w:pPr>
        <w:pStyle w:val="Body"/>
        <w:ind w:left="-1080" w:firstLine="297"/>
      </w:pPr>
      <w:r w:rsidRPr="00500B96">
        <w:rPr>
          <w:b/>
          <w:bCs/>
        </w:rPr>
        <w:t>RFE FW</w:t>
      </w:r>
      <w:r w:rsidRPr="00500B96">
        <w:t xml:space="preserve"> </w:t>
      </w:r>
    </w:p>
    <w:p w14:paraId="2C7CD54B" w14:textId="34F133DD" w:rsidR="00B512E7" w:rsidRPr="00500B96" w:rsidRDefault="00B512E7" w:rsidP="00B512E7">
      <w:pPr>
        <w:pStyle w:val="Body"/>
        <w:ind w:left="-819" w:firstLine="297"/>
      </w:pPr>
      <w:r w:rsidRPr="00500B96">
        <w:t>* Tx Calibration</w:t>
      </w:r>
      <w:r w:rsidR="008D6079" w:rsidRPr="00500B96">
        <w:t>s</w:t>
      </w:r>
      <w:r w:rsidRPr="00500B96">
        <w:t xml:space="preserve"> </w:t>
      </w:r>
      <w:r w:rsidR="003A3267" w:rsidRPr="00500B96">
        <w:t xml:space="preserve">(initial version) </w:t>
      </w:r>
      <w:r w:rsidRPr="00500B96">
        <w:t>added</w:t>
      </w:r>
    </w:p>
    <w:p w14:paraId="628EA346" w14:textId="1B77E5A7" w:rsidR="00B512E7" w:rsidRPr="00500B96" w:rsidRDefault="00B512E7" w:rsidP="00B512E7">
      <w:pPr>
        <w:pStyle w:val="Body"/>
        <w:ind w:left="-819" w:firstLine="297"/>
      </w:pPr>
      <w:r w:rsidRPr="00500B96">
        <w:tab/>
        <w:t>- to Configuration Calibration phase</w:t>
      </w:r>
    </w:p>
    <w:p w14:paraId="7C2885DB" w14:textId="30A9F0BC" w:rsidR="00B512E7" w:rsidRPr="00500B96" w:rsidRDefault="00B512E7" w:rsidP="00B512E7">
      <w:pPr>
        <w:pStyle w:val="Body"/>
        <w:ind w:left="-819" w:firstLine="297"/>
      </w:pPr>
      <w:r w:rsidRPr="00500B96">
        <w:t xml:space="preserve">     - to Re-Calibration phase</w:t>
      </w:r>
    </w:p>
    <w:p w14:paraId="137125F0" w14:textId="77777777" w:rsidR="008D6079" w:rsidRPr="00500B96" w:rsidRDefault="00B512E7" w:rsidP="008D6079">
      <w:pPr>
        <w:pStyle w:val="Body"/>
        <w:ind w:left="-819" w:firstLine="297"/>
      </w:pPr>
      <w:r w:rsidRPr="00500B96">
        <w:t xml:space="preserve">     - Pout can be set via RFE API</w:t>
      </w:r>
    </w:p>
    <w:p w14:paraId="57EA6690" w14:textId="77777777" w:rsidR="008D6079" w:rsidRPr="00500B96" w:rsidRDefault="008D6079" w:rsidP="008D6079">
      <w:pPr>
        <w:pStyle w:val="Body"/>
        <w:ind w:left="-819" w:firstLine="297"/>
      </w:pPr>
      <w:r w:rsidRPr="00500B96">
        <w:t xml:space="preserve">     - Tx Calibrations include</w:t>
      </w:r>
    </w:p>
    <w:p w14:paraId="43A11464" w14:textId="6D45CF50" w:rsidR="008D6079" w:rsidRPr="00500B96" w:rsidRDefault="008D6079" w:rsidP="008D6079">
      <w:pPr>
        <w:pStyle w:val="Body"/>
        <w:ind w:left="-819" w:firstLine="297"/>
      </w:pPr>
      <w:r w:rsidRPr="00500B96">
        <w:t xml:space="preserve">           </w:t>
      </w:r>
      <w:proofErr w:type="spellStart"/>
      <w:r w:rsidRPr="00500B96">
        <w:t>i</w:t>
      </w:r>
      <w:proofErr w:type="spellEnd"/>
      <w:r w:rsidRPr="00500B96">
        <w:t>.  LOI Tx Calibration</w:t>
      </w:r>
    </w:p>
    <w:p w14:paraId="6FB5BA80" w14:textId="7E901D58" w:rsidR="008D6079" w:rsidRPr="00500B96" w:rsidRDefault="008D6079" w:rsidP="008D6079">
      <w:pPr>
        <w:pStyle w:val="Body"/>
        <w:ind w:left="-819" w:firstLine="297"/>
      </w:pPr>
      <w:r w:rsidRPr="00500B96">
        <w:t xml:space="preserve">           ii.</w:t>
      </w:r>
      <w:r w:rsidRPr="00500B96">
        <w:tab/>
        <w:t>Tx LOx2 Calibration</w:t>
      </w:r>
    </w:p>
    <w:p w14:paraId="1C36FD56" w14:textId="2F15AACA" w:rsidR="008D6079" w:rsidRPr="00500B96" w:rsidRDefault="008D6079" w:rsidP="008D6079">
      <w:pPr>
        <w:pStyle w:val="Body"/>
        <w:ind w:left="-819" w:firstLine="297"/>
      </w:pPr>
      <w:r w:rsidRPr="00500B96">
        <w:t xml:space="preserve">           iii. Tx Buffer2a Calibration</w:t>
      </w:r>
    </w:p>
    <w:p w14:paraId="6BA75EDE" w14:textId="718413DA" w:rsidR="008D6079" w:rsidRPr="00500B96" w:rsidRDefault="008D6079" w:rsidP="008D6079">
      <w:pPr>
        <w:pStyle w:val="Body"/>
        <w:ind w:left="-819" w:firstLine="297"/>
      </w:pPr>
      <w:r w:rsidRPr="00500B96">
        <w:t xml:space="preserve">           iv. Tx Buffer2b2c Calibration</w:t>
      </w:r>
    </w:p>
    <w:p w14:paraId="7A54A2CE" w14:textId="598043A9" w:rsidR="008D6079" w:rsidRPr="00500B96" w:rsidRDefault="008D6079" w:rsidP="008D6079">
      <w:pPr>
        <w:pStyle w:val="Body"/>
        <w:ind w:left="-819" w:firstLine="297"/>
      </w:pPr>
      <w:r w:rsidRPr="00500B96">
        <w:t xml:space="preserve">           v.  Tx PA Calibration</w:t>
      </w:r>
    </w:p>
    <w:p w14:paraId="2D7B10EA" w14:textId="77777777" w:rsidR="00B512E7" w:rsidRPr="00500B96" w:rsidRDefault="00B512E7" w:rsidP="00B512E7">
      <w:pPr>
        <w:pStyle w:val="Body"/>
        <w:ind w:left="-522"/>
      </w:pPr>
      <w:r w:rsidRPr="00500B96">
        <w:t>* Chirp PLL (VCO) calibration added</w:t>
      </w:r>
    </w:p>
    <w:p w14:paraId="1C866930" w14:textId="77777777" w:rsidR="00B512E7" w:rsidRPr="00500B96" w:rsidRDefault="00B512E7" w:rsidP="00B512E7">
      <w:pPr>
        <w:pStyle w:val="Body"/>
        <w:ind w:left="-522"/>
      </w:pPr>
      <w:r w:rsidRPr="00500B96">
        <w:t xml:space="preserve">      - to Re-Calibration phase</w:t>
      </w:r>
    </w:p>
    <w:p w14:paraId="38AE1596" w14:textId="07867959" w:rsidR="00B512E7" w:rsidRPr="00500B96" w:rsidRDefault="00B512E7" w:rsidP="00B512E7">
      <w:pPr>
        <w:pStyle w:val="Body"/>
        <w:ind w:left="-522"/>
      </w:pPr>
      <w:r w:rsidRPr="00500B96">
        <w:t xml:space="preserve">      - is present in Configuration phase since v0.8.0</w:t>
      </w:r>
    </w:p>
    <w:p w14:paraId="4CEA07B9" w14:textId="329FE4CB" w:rsidR="00627A2D" w:rsidRPr="00500B96" w:rsidRDefault="00627A2D" w:rsidP="00627A2D">
      <w:pPr>
        <w:pStyle w:val="Body"/>
        <w:ind w:left="-522"/>
      </w:pPr>
      <w:r w:rsidRPr="00500B96">
        <w:t xml:space="preserve">* </w:t>
      </w:r>
      <w:r w:rsidR="00024294" w:rsidRPr="00500B96">
        <w:t>T0-T2 OTP trimming supported</w:t>
      </w:r>
    </w:p>
    <w:p w14:paraId="4EF22A56" w14:textId="68AC547A" w:rsidR="00B512E7" w:rsidRPr="00500B96" w:rsidRDefault="00B512E7" w:rsidP="00B512E7">
      <w:pPr>
        <w:pStyle w:val="Body"/>
        <w:ind w:left="-522"/>
      </w:pPr>
      <w:r w:rsidRPr="00500B96">
        <w:t>* RFE parameter update enabled (</w:t>
      </w:r>
      <w:proofErr w:type="spellStart"/>
      <w:r w:rsidR="00627A2D" w:rsidRPr="00500B96">
        <w:t>rfe_update</w:t>
      </w:r>
      <w:proofErr w:type="spellEnd"/>
      <w:r w:rsidR="00627A2D" w:rsidRPr="00500B96">
        <w:t>&lt;name&gt;() APIs)</w:t>
      </w:r>
    </w:p>
    <w:p w14:paraId="707222BA" w14:textId="77777777" w:rsidR="00573A6B" w:rsidRPr="00500B96" w:rsidRDefault="00573A6B" w:rsidP="00B512E7">
      <w:pPr>
        <w:pStyle w:val="Body"/>
        <w:ind w:left="-522"/>
      </w:pPr>
      <w:r w:rsidRPr="00500B96">
        <w:t>* RFE FW image fixed size</w:t>
      </w:r>
    </w:p>
    <w:p w14:paraId="3631B479" w14:textId="2914A930" w:rsidR="00573A6B" w:rsidRPr="00500B96" w:rsidRDefault="00573A6B" w:rsidP="00573A6B">
      <w:pPr>
        <w:pStyle w:val="Body"/>
        <w:ind w:left="-522" w:firstLine="261"/>
      </w:pPr>
      <w:r w:rsidRPr="00500B96">
        <w:t>- CODE, DATA files 128KB and 32KB respectively.</w:t>
      </w:r>
    </w:p>
    <w:p w14:paraId="25D570C2" w14:textId="1058993B" w:rsidR="00B512E7" w:rsidRPr="00500B96" w:rsidRDefault="00B512E7" w:rsidP="00627A2D">
      <w:pPr>
        <w:pStyle w:val="Body"/>
        <w:rPr>
          <w:u w:val="single"/>
        </w:rPr>
      </w:pPr>
    </w:p>
    <w:p w14:paraId="0D6DD801" w14:textId="77777777" w:rsidR="00B512E7" w:rsidRPr="00500B96" w:rsidRDefault="00B512E7" w:rsidP="00B512E7">
      <w:pPr>
        <w:pStyle w:val="Body"/>
        <w:ind w:left="-1080" w:firstLine="297"/>
        <w:rPr>
          <w:b/>
          <w:bCs/>
        </w:rPr>
      </w:pPr>
      <w:r w:rsidRPr="00500B96">
        <w:rPr>
          <w:b/>
          <w:bCs/>
        </w:rPr>
        <w:t>RFE Applications</w:t>
      </w:r>
    </w:p>
    <w:p w14:paraId="4A045E94" w14:textId="5542284F" w:rsidR="00B512E7" w:rsidRPr="00500B96" w:rsidRDefault="00B512E7" w:rsidP="00B512E7">
      <w:pPr>
        <w:pStyle w:val="Body"/>
        <w:ind w:left="-819" w:firstLine="297"/>
      </w:pPr>
      <w:r w:rsidRPr="00500B96">
        <w:t xml:space="preserve">* </w:t>
      </w:r>
      <w:r w:rsidR="00AF4455" w:rsidRPr="00500B96">
        <w:t xml:space="preserve">Basic example application: </w:t>
      </w:r>
      <w:r w:rsidRPr="00500B96">
        <w:t xml:space="preserve">SAF85xx SoC configuration </w:t>
      </w:r>
      <w:r w:rsidR="00627A2D" w:rsidRPr="00500B96">
        <w:t xml:space="preserve">(clocking, devices) </w:t>
      </w:r>
      <w:r w:rsidRPr="00500B96">
        <w:t>added</w:t>
      </w:r>
    </w:p>
    <w:p w14:paraId="6501C7BB" w14:textId="77777777" w:rsidR="00B512E7" w:rsidRPr="00500B96" w:rsidRDefault="00B512E7" w:rsidP="00804102">
      <w:pPr>
        <w:pStyle w:val="Body"/>
        <w:ind w:left="-1080"/>
        <w:rPr>
          <w:u w:val="single"/>
        </w:rPr>
      </w:pPr>
    </w:p>
    <w:p w14:paraId="21959AA7" w14:textId="58E55459" w:rsidR="002F3946" w:rsidRPr="00500B96" w:rsidRDefault="002F3946" w:rsidP="002F3946">
      <w:pPr>
        <w:pStyle w:val="Heading3"/>
      </w:pPr>
      <w:bookmarkStart w:id="63" w:name="_Toc146881642"/>
      <w:r w:rsidRPr="00500B96">
        <w:t>SAF85xx RFE SW CD 0.8.2 D220315</w:t>
      </w:r>
      <w:bookmarkEnd w:id="63"/>
    </w:p>
    <w:p w14:paraId="035ABB22" w14:textId="77777777" w:rsidR="002F3946" w:rsidRPr="00500B96" w:rsidRDefault="002F3946" w:rsidP="002F3946">
      <w:pPr>
        <w:pStyle w:val="Body"/>
        <w:ind w:left="-1080" w:firstLine="297"/>
      </w:pPr>
      <w:r w:rsidRPr="00500B96">
        <w:t>Release structure aligned to common NXP release structure and naming.</w:t>
      </w:r>
    </w:p>
    <w:p w14:paraId="4AC9BF3F" w14:textId="77777777" w:rsidR="002F3946" w:rsidRPr="00500B96" w:rsidRDefault="002F3946" w:rsidP="002F3946">
      <w:pPr>
        <w:pStyle w:val="Body"/>
        <w:ind w:left="-1080" w:firstLine="297"/>
        <w:rPr>
          <w:b/>
          <w:bCs/>
        </w:rPr>
      </w:pPr>
    </w:p>
    <w:p w14:paraId="38BAC10F" w14:textId="77777777" w:rsidR="002F3946" w:rsidRPr="00500B96" w:rsidRDefault="002F3946" w:rsidP="002F3946">
      <w:pPr>
        <w:pStyle w:val="Body"/>
        <w:ind w:left="-1080" w:firstLine="297"/>
        <w:rPr>
          <w:b/>
          <w:bCs/>
        </w:rPr>
      </w:pPr>
      <w:r w:rsidRPr="00500B96">
        <w:rPr>
          <w:b/>
          <w:bCs/>
        </w:rPr>
        <w:t>RFE Documentation</w:t>
      </w:r>
    </w:p>
    <w:p w14:paraId="1565FDB5" w14:textId="013AFA32" w:rsidR="002F3946" w:rsidRPr="00500B96" w:rsidRDefault="002F3946" w:rsidP="002F3946">
      <w:pPr>
        <w:pStyle w:val="Body"/>
        <w:ind w:left="-1080" w:firstLine="297"/>
      </w:pPr>
      <w:r w:rsidRPr="00500B96">
        <w:tab/>
        <w:t>* Radar Cycle FSM and Radar Cycle timing updated</w:t>
      </w:r>
    </w:p>
    <w:p w14:paraId="04C2C4A0" w14:textId="77777777" w:rsidR="002F3946" w:rsidRPr="00500B96" w:rsidRDefault="002F3946" w:rsidP="002F3946">
      <w:pPr>
        <w:pStyle w:val="Body"/>
        <w:ind w:left="-1080" w:firstLine="297"/>
        <w:rPr>
          <w:b/>
          <w:bCs/>
        </w:rPr>
      </w:pPr>
    </w:p>
    <w:p w14:paraId="3EFDE69F" w14:textId="4E9D0729" w:rsidR="002F3946" w:rsidRPr="00500B96" w:rsidRDefault="002F3946" w:rsidP="002F3946">
      <w:pPr>
        <w:pStyle w:val="Body"/>
        <w:ind w:left="-1080" w:firstLine="297"/>
      </w:pPr>
      <w:r w:rsidRPr="00500B96">
        <w:rPr>
          <w:b/>
          <w:bCs/>
        </w:rPr>
        <w:t>RFE FW</w:t>
      </w:r>
      <w:r w:rsidRPr="00500B96">
        <w:t xml:space="preserve"> </w:t>
      </w:r>
    </w:p>
    <w:p w14:paraId="2D8539F4" w14:textId="39F907C5" w:rsidR="002F3946" w:rsidRPr="00500B96" w:rsidRDefault="002F3946" w:rsidP="002F3946">
      <w:pPr>
        <w:pStyle w:val="Body"/>
        <w:ind w:left="-819" w:firstLine="297"/>
      </w:pPr>
      <w:r w:rsidRPr="00500B96">
        <w:lastRenderedPageBreak/>
        <w:t xml:space="preserve">* Tx Toggle disable </w:t>
      </w:r>
      <w:r w:rsidR="003B69FE" w:rsidRPr="00500B96">
        <w:t xml:space="preserve">is functional </w:t>
      </w:r>
      <w:r w:rsidRPr="00500B96">
        <w:t>for multi-profile case</w:t>
      </w:r>
    </w:p>
    <w:p w14:paraId="6B0D1776" w14:textId="1A748DD2" w:rsidR="002F3946" w:rsidRPr="00500B96" w:rsidRDefault="002F3946" w:rsidP="002F3946">
      <w:pPr>
        <w:pStyle w:val="Body"/>
        <w:ind w:left="-522"/>
      </w:pPr>
      <w:r w:rsidRPr="00500B96">
        <w:t>* Radar cycle timing optimized</w:t>
      </w:r>
      <w:r w:rsidR="00F24171" w:rsidRPr="00500B96">
        <w:t xml:space="preserve"> allowing use of shorter chirp offset times</w:t>
      </w:r>
    </w:p>
    <w:p w14:paraId="7704983D" w14:textId="71320012" w:rsidR="002F3946" w:rsidRPr="00500B96" w:rsidRDefault="002F3946" w:rsidP="002F3946">
      <w:pPr>
        <w:pStyle w:val="Body"/>
        <w:ind w:left="-522"/>
      </w:pPr>
      <w:r w:rsidRPr="00500B96">
        <w:t xml:space="preserve">* </w:t>
      </w:r>
      <w:proofErr w:type="spellStart"/>
      <w:r w:rsidRPr="00500B96">
        <w:t>Tdwell</w:t>
      </w:r>
      <w:proofErr w:type="spellEnd"/>
      <w:r w:rsidRPr="00500B96">
        <w:t xml:space="preserve"> +</w:t>
      </w:r>
      <w:proofErr w:type="spellStart"/>
      <w:r w:rsidRPr="00500B96">
        <w:t>Tsettle</w:t>
      </w:r>
      <w:proofErr w:type="spellEnd"/>
      <w:r w:rsidRPr="00500B96">
        <w:t xml:space="preserve"> limit decreased to 2</w:t>
      </w:r>
      <w:r w:rsidR="007B38E3" w:rsidRPr="00500B96">
        <w:t xml:space="preserve"> </w:t>
      </w:r>
      <w:r w:rsidRPr="00500B96">
        <w:t>[</w:t>
      </w:r>
      <w:r w:rsidR="00ED4718" w:rsidRPr="00500B96">
        <w:t>µ</w:t>
      </w:r>
      <w:r w:rsidRPr="00500B96">
        <w:t>s]</w:t>
      </w:r>
      <w:r w:rsidR="007B38E3" w:rsidRPr="00500B96">
        <w:t>, this limit applies only when dynamic tables are used</w:t>
      </w:r>
    </w:p>
    <w:p w14:paraId="7D4D1F94" w14:textId="4EBDFC8F" w:rsidR="002F3946" w:rsidRPr="00500B96" w:rsidRDefault="002F3946" w:rsidP="002F3946">
      <w:pPr>
        <w:pStyle w:val="Body"/>
        <w:ind w:left="-522"/>
      </w:pPr>
      <w:r w:rsidRPr="00500B96">
        <w:t>* Attenuation of faraway objects for positive slope chirps solved</w:t>
      </w:r>
    </w:p>
    <w:p w14:paraId="1A4F23C0" w14:textId="3217C05B" w:rsidR="002F3946" w:rsidRPr="00500B96" w:rsidRDefault="002F3946" w:rsidP="00804102">
      <w:pPr>
        <w:pStyle w:val="Body"/>
        <w:ind w:left="-1080"/>
        <w:rPr>
          <w:u w:val="single"/>
        </w:rPr>
      </w:pPr>
    </w:p>
    <w:p w14:paraId="0DD9BA2A" w14:textId="782A33EB" w:rsidR="002F3946" w:rsidRPr="00500B96" w:rsidRDefault="002F3946" w:rsidP="002F3946">
      <w:pPr>
        <w:pStyle w:val="Body"/>
        <w:ind w:left="-1080" w:firstLine="297"/>
      </w:pPr>
      <w:r w:rsidRPr="00500B96">
        <w:rPr>
          <w:b/>
          <w:bCs/>
        </w:rPr>
        <w:t>RFE API</w:t>
      </w:r>
    </w:p>
    <w:p w14:paraId="252283D4" w14:textId="10F9D646" w:rsidR="002F3946" w:rsidRPr="00500B96" w:rsidRDefault="002F3946" w:rsidP="002F3946">
      <w:pPr>
        <w:pStyle w:val="Body"/>
        <w:ind w:left="-522"/>
      </w:pPr>
      <w:r w:rsidRPr="00500B96">
        <w:t xml:space="preserve">* New API error defined </w:t>
      </w:r>
      <w:r w:rsidR="00067937" w:rsidRPr="00500B96">
        <w:t xml:space="preserve">when </w:t>
      </w:r>
      <w:r w:rsidRPr="00500B96">
        <w:t>unconfigured Dynamic Table</w:t>
      </w:r>
      <w:r w:rsidR="00067937" w:rsidRPr="00500B96">
        <w:t xml:space="preserve"> is sent to RFE FW</w:t>
      </w:r>
    </w:p>
    <w:p w14:paraId="67D6AF80" w14:textId="77777777" w:rsidR="002F3946" w:rsidRPr="00500B96" w:rsidRDefault="002F3946" w:rsidP="00804102">
      <w:pPr>
        <w:pStyle w:val="Body"/>
        <w:ind w:left="-1080"/>
        <w:rPr>
          <w:u w:val="single"/>
        </w:rPr>
      </w:pPr>
    </w:p>
    <w:p w14:paraId="15B88681" w14:textId="67B1E81F" w:rsidR="0035076D" w:rsidRPr="00500B96" w:rsidRDefault="0035076D" w:rsidP="0035076D">
      <w:pPr>
        <w:pStyle w:val="Heading3"/>
      </w:pPr>
      <w:bookmarkStart w:id="64" w:name="_Toc146881643"/>
      <w:r w:rsidRPr="00500B96">
        <w:t>SAF85xx RFE SW CD 0.8.1 D2202</w:t>
      </w:r>
      <w:bookmarkEnd w:id="64"/>
    </w:p>
    <w:p w14:paraId="047957DB" w14:textId="4669ADDE" w:rsidR="009A3146" w:rsidRPr="00500B96" w:rsidRDefault="00B2719F" w:rsidP="0035076D">
      <w:pPr>
        <w:pStyle w:val="Body"/>
        <w:ind w:left="-1080" w:firstLine="297"/>
      </w:pPr>
      <w:r w:rsidRPr="00500B96">
        <w:t>Release structure aligned to common NXP release structure and naming.</w:t>
      </w:r>
    </w:p>
    <w:p w14:paraId="27217C6A" w14:textId="77777777" w:rsidR="002814A9" w:rsidRPr="00500B96" w:rsidRDefault="002814A9" w:rsidP="009A3146">
      <w:pPr>
        <w:pStyle w:val="Body"/>
        <w:ind w:left="-1080" w:firstLine="297"/>
        <w:rPr>
          <w:b/>
          <w:bCs/>
        </w:rPr>
      </w:pPr>
    </w:p>
    <w:p w14:paraId="28F6F91B" w14:textId="20458C3B" w:rsidR="009A3146" w:rsidRPr="00500B96" w:rsidRDefault="009A3146" w:rsidP="009A3146">
      <w:pPr>
        <w:pStyle w:val="Body"/>
        <w:ind w:left="-1080" w:firstLine="297"/>
        <w:rPr>
          <w:b/>
          <w:bCs/>
        </w:rPr>
      </w:pPr>
      <w:r w:rsidRPr="00500B96">
        <w:rPr>
          <w:b/>
          <w:bCs/>
        </w:rPr>
        <w:t>RFE Documentation</w:t>
      </w:r>
    </w:p>
    <w:p w14:paraId="28B35F4E" w14:textId="57A175E9" w:rsidR="009A3146" w:rsidRPr="00500B96" w:rsidRDefault="009A3146" w:rsidP="009A3146">
      <w:pPr>
        <w:pStyle w:val="Body"/>
        <w:ind w:left="-1080" w:firstLine="297"/>
      </w:pPr>
      <w:r w:rsidRPr="00500B96">
        <w:tab/>
        <w:t xml:space="preserve">* </w:t>
      </w:r>
      <w:r w:rsidR="003461C2" w:rsidRPr="00500B96">
        <w:t>CRC description improved</w:t>
      </w:r>
      <w:r w:rsidR="007B38E3" w:rsidRPr="00500B96">
        <w:t xml:space="preserve"> (CRC is calculated whole command response buffer)</w:t>
      </w:r>
    </w:p>
    <w:p w14:paraId="576BBA33" w14:textId="3723A2EE" w:rsidR="003461C2" w:rsidRPr="00500B96" w:rsidRDefault="003461C2" w:rsidP="009A3146">
      <w:pPr>
        <w:pStyle w:val="Body"/>
        <w:ind w:left="-1080" w:firstLine="297"/>
      </w:pPr>
      <w:r w:rsidRPr="00500B96">
        <w:tab/>
        <w:t xml:space="preserve">* </w:t>
      </w:r>
      <w:proofErr w:type="spellStart"/>
      <w:r w:rsidR="00A426D5" w:rsidRPr="00500B96">
        <w:t>rfe_sync</w:t>
      </w:r>
      <w:proofErr w:type="spellEnd"/>
      <w:r w:rsidR="00A426D5" w:rsidRPr="00500B96">
        <w:t>() diagram improved</w:t>
      </w:r>
    </w:p>
    <w:p w14:paraId="0064755C" w14:textId="77777777" w:rsidR="009A3146" w:rsidRPr="00500B96" w:rsidRDefault="009A3146" w:rsidP="00B6116B">
      <w:pPr>
        <w:pStyle w:val="Body"/>
        <w:ind w:left="-1080" w:firstLine="297"/>
        <w:rPr>
          <w:b/>
          <w:bCs/>
        </w:rPr>
      </w:pPr>
    </w:p>
    <w:p w14:paraId="27E2748F" w14:textId="477C2356" w:rsidR="00B6116B" w:rsidRPr="00500B96" w:rsidRDefault="00B6116B" w:rsidP="00B6116B">
      <w:pPr>
        <w:pStyle w:val="Body"/>
        <w:ind w:left="-1080" w:firstLine="297"/>
      </w:pPr>
      <w:r w:rsidRPr="00500B96">
        <w:rPr>
          <w:b/>
          <w:bCs/>
        </w:rPr>
        <w:t>RFE FW</w:t>
      </w:r>
      <w:r w:rsidRPr="00500B96">
        <w:t xml:space="preserve"> added</w:t>
      </w:r>
    </w:p>
    <w:p w14:paraId="7BA07AA5" w14:textId="0F56A521" w:rsidR="00CB3377" w:rsidRPr="00500B96" w:rsidRDefault="00C07CDB" w:rsidP="00CB3377">
      <w:pPr>
        <w:pStyle w:val="Body"/>
        <w:ind w:left="-819" w:firstLine="297"/>
      </w:pPr>
      <w:r w:rsidRPr="00500B96">
        <w:t>* CSI2 output enabled</w:t>
      </w:r>
      <w:r w:rsidR="00CB3377" w:rsidRPr="00500B96">
        <w:t>: 1280 and 2560 Mbps</w:t>
      </w:r>
    </w:p>
    <w:p w14:paraId="566997B2" w14:textId="63BA4D81" w:rsidR="00C07CDB" w:rsidRPr="00500B96" w:rsidRDefault="00B6116B" w:rsidP="0013405E">
      <w:pPr>
        <w:pStyle w:val="Body"/>
        <w:ind w:left="-522"/>
      </w:pPr>
      <w:r w:rsidRPr="00500B96">
        <w:t xml:space="preserve">* </w:t>
      </w:r>
      <w:r w:rsidR="00ED4F31" w:rsidRPr="00500B96">
        <w:t xml:space="preserve">OTP </w:t>
      </w:r>
      <w:r w:rsidR="0013405E" w:rsidRPr="00500B96">
        <w:t>trimming supported</w:t>
      </w:r>
    </w:p>
    <w:p w14:paraId="359E5E4D" w14:textId="5899C5A7" w:rsidR="00B6116B" w:rsidRPr="00500B96" w:rsidRDefault="00C07CDB" w:rsidP="00852F5D">
      <w:pPr>
        <w:pStyle w:val="Body"/>
        <w:ind w:left="-522" w:firstLine="261"/>
      </w:pPr>
      <w:r w:rsidRPr="00500B96">
        <w:t xml:space="preserve">- </w:t>
      </w:r>
      <w:r w:rsidR="0013405E" w:rsidRPr="00500B96">
        <w:t>trimming parameter</w:t>
      </w:r>
      <w:r w:rsidRPr="00500B96">
        <w:t>s</w:t>
      </w:r>
      <w:r w:rsidR="0013405E" w:rsidRPr="00500B96">
        <w:t xml:space="preserve"> read from OTP when present, otherwise defaults used (T</w:t>
      </w:r>
      <w:r w:rsidRPr="00500B96">
        <w:t>0</w:t>
      </w:r>
      <w:r w:rsidR="00ED4F31" w:rsidRPr="00500B96">
        <w:t xml:space="preserve"> trimming</w:t>
      </w:r>
      <w:r w:rsidR="0013405E" w:rsidRPr="00500B96">
        <w:t>)</w:t>
      </w:r>
    </w:p>
    <w:p w14:paraId="12BE9D10" w14:textId="384F7C79" w:rsidR="00C07CDB" w:rsidRPr="00500B96" w:rsidRDefault="0013405E" w:rsidP="00B6116B">
      <w:pPr>
        <w:pStyle w:val="Body"/>
        <w:ind w:left="-819" w:firstLine="297"/>
      </w:pPr>
      <w:r w:rsidRPr="00500B96">
        <w:t xml:space="preserve">* </w:t>
      </w:r>
      <w:r w:rsidR="000A7095" w:rsidRPr="00500B96">
        <w:t>Dynamic programming</w:t>
      </w:r>
      <w:r w:rsidR="00C07CDB" w:rsidRPr="00500B96">
        <w:t xml:space="preserve"> using dynamic table</w:t>
      </w:r>
    </w:p>
    <w:p w14:paraId="2D1D4EA2" w14:textId="38B964C2" w:rsidR="00C07CDB" w:rsidRPr="00500B96" w:rsidRDefault="00C07CDB" w:rsidP="00852F5D">
      <w:pPr>
        <w:pStyle w:val="Body"/>
        <w:ind w:left="-558" w:firstLine="297"/>
      </w:pPr>
      <w:r w:rsidRPr="00500B96">
        <w:t xml:space="preserve">- </w:t>
      </w:r>
      <w:r w:rsidR="000A7095" w:rsidRPr="00500B96">
        <w:t>Tx Phase Rotation (</w:t>
      </w:r>
      <w:r w:rsidR="0013405E" w:rsidRPr="00500B96">
        <w:t>DDMA</w:t>
      </w:r>
      <w:r w:rsidR="000A7095" w:rsidRPr="00500B96">
        <w:t>)</w:t>
      </w:r>
    </w:p>
    <w:p w14:paraId="13F43FB8" w14:textId="79DF6F8E" w:rsidR="0013405E" w:rsidRPr="00105B61" w:rsidRDefault="00C07CDB" w:rsidP="00852F5D">
      <w:pPr>
        <w:pStyle w:val="Body"/>
        <w:ind w:left="-558" w:firstLine="297"/>
        <w:rPr>
          <w:lang w:val="fr-FR"/>
        </w:rPr>
      </w:pPr>
      <w:r w:rsidRPr="00105B61">
        <w:rPr>
          <w:lang w:val="fr-FR"/>
        </w:rPr>
        <w:t xml:space="preserve">- </w:t>
      </w:r>
      <w:r w:rsidR="000A7095" w:rsidRPr="00105B61">
        <w:rPr>
          <w:lang w:val="fr-FR"/>
        </w:rPr>
        <w:t>CIT</w:t>
      </w:r>
    </w:p>
    <w:p w14:paraId="2635B843" w14:textId="2AAE4C6E" w:rsidR="00C07CDB" w:rsidRPr="00105B61" w:rsidRDefault="00C07CDB" w:rsidP="00852F5D">
      <w:pPr>
        <w:pStyle w:val="Body"/>
        <w:ind w:left="-558" w:firstLine="297"/>
        <w:rPr>
          <w:lang w:val="fr-FR"/>
        </w:rPr>
      </w:pPr>
      <w:r w:rsidRPr="00105B61">
        <w:rPr>
          <w:lang w:val="fr-FR"/>
        </w:rPr>
        <w:t xml:space="preserve">- </w:t>
      </w:r>
      <w:r w:rsidR="00CB3377" w:rsidRPr="00105B61">
        <w:rPr>
          <w:lang w:val="fr-FR"/>
        </w:rPr>
        <w:t xml:space="preserve">Multi mode </w:t>
      </w:r>
      <w:r w:rsidRPr="00105B61">
        <w:rPr>
          <w:lang w:val="fr-FR"/>
        </w:rPr>
        <w:t>(</w:t>
      </w:r>
      <w:r w:rsidR="00CB3377" w:rsidRPr="00105B61">
        <w:rPr>
          <w:lang w:val="fr-FR"/>
        </w:rPr>
        <w:t xml:space="preserve">multiple </w:t>
      </w:r>
      <w:r w:rsidRPr="00105B61">
        <w:rPr>
          <w:lang w:val="fr-FR"/>
        </w:rPr>
        <w:t>profiles</w:t>
      </w:r>
      <w:r w:rsidR="00CB3377" w:rsidRPr="00105B61">
        <w:rPr>
          <w:lang w:val="fr-FR"/>
        </w:rPr>
        <w:t xml:space="preserve"> per </w:t>
      </w:r>
      <w:proofErr w:type="spellStart"/>
      <w:r w:rsidR="00CB3377" w:rsidRPr="00105B61">
        <w:rPr>
          <w:lang w:val="fr-FR"/>
        </w:rPr>
        <w:t>chirp</w:t>
      </w:r>
      <w:proofErr w:type="spellEnd"/>
      <w:r w:rsidR="00CB3377" w:rsidRPr="00105B61">
        <w:rPr>
          <w:lang w:val="fr-FR"/>
        </w:rPr>
        <w:t xml:space="preserve"> </w:t>
      </w:r>
      <w:proofErr w:type="spellStart"/>
      <w:r w:rsidR="00CB3377" w:rsidRPr="00105B61">
        <w:rPr>
          <w:lang w:val="fr-FR"/>
        </w:rPr>
        <w:t>sequence</w:t>
      </w:r>
      <w:proofErr w:type="spellEnd"/>
      <w:r w:rsidRPr="00105B61">
        <w:rPr>
          <w:lang w:val="fr-FR"/>
        </w:rPr>
        <w:t>)</w:t>
      </w:r>
    </w:p>
    <w:p w14:paraId="575E3CAF" w14:textId="71C1B31B" w:rsidR="00852F5D" w:rsidRPr="00105B61" w:rsidRDefault="00C07CDB" w:rsidP="00852F5D">
      <w:pPr>
        <w:pStyle w:val="Body"/>
        <w:ind w:left="-819" w:firstLine="297"/>
        <w:rPr>
          <w:lang w:val="fr-FR"/>
        </w:rPr>
      </w:pPr>
      <w:r w:rsidRPr="00105B61">
        <w:rPr>
          <w:lang w:val="fr-FR"/>
        </w:rPr>
        <w:t xml:space="preserve">* </w:t>
      </w:r>
      <w:r w:rsidR="003B1B0B" w:rsidRPr="00105B61">
        <w:rPr>
          <w:lang w:val="fr-FR"/>
        </w:rPr>
        <w:t xml:space="preserve">Multiple </w:t>
      </w:r>
      <w:proofErr w:type="spellStart"/>
      <w:r w:rsidR="003B1B0B" w:rsidRPr="00105B61">
        <w:rPr>
          <w:lang w:val="fr-FR"/>
        </w:rPr>
        <w:t>chirp</w:t>
      </w:r>
      <w:proofErr w:type="spellEnd"/>
      <w:r w:rsidR="003B1B0B" w:rsidRPr="00105B61">
        <w:rPr>
          <w:lang w:val="fr-FR"/>
        </w:rPr>
        <w:t xml:space="preserve"> </w:t>
      </w:r>
      <w:proofErr w:type="spellStart"/>
      <w:r w:rsidR="003B1B0B" w:rsidRPr="00105B61">
        <w:rPr>
          <w:lang w:val="fr-FR"/>
        </w:rPr>
        <w:t>sequences</w:t>
      </w:r>
      <w:proofErr w:type="spellEnd"/>
      <w:r w:rsidR="003B1B0B" w:rsidRPr="00105B61">
        <w:rPr>
          <w:lang w:val="fr-FR"/>
        </w:rPr>
        <w:t xml:space="preserve"> per radar cycle</w:t>
      </w:r>
    </w:p>
    <w:p w14:paraId="3A62B4C8" w14:textId="3C700917" w:rsidR="00C07CDB" w:rsidRPr="00105B61" w:rsidRDefault="003B1B0B" w:rsidP="00B6116B">
      <w:pPr>
        <w:pStyle w:val="Body"/>
        <w:ind w:left="-819" w:firstLine="297"/>
        <w:rPr>
          <w:lang w:val="fr-FR"/>
        </w:rPr>
      </w:pPr>
      <w:r w:rsidRPr="00105B61">
        <w:rPr>
          <w:lang w:val="fr-FR"/>
        </w:rPr>
        <w:t xml:space="preserve">* </w:t>
      </w:r>
      <w:r w:rsidR="00852F5D" w:rsidRPr="00105B61">
        <w:rPr>
          <w:lang w:val="fr-FR"/>
        </w:rPr>
        <w:t xml:space="preserve">Single mode </w:t>
      </w:r>
      <w:proofErr w:type="spellStart"/>
      <w:r w:rsidR="00852F5D" w:rsidRPr="00105B61">
        <w:rPr>
          <w:lang w:val="fr-FR"/>
        </w:rPr>
        <w:t>c</w:t>
      </w:r>
      <w:r w:rsidR="00C07CDB" w:rsidRPr="00105B61">
        <w:rPr>
          <w:lang w:val="fr-FR"/>
        </w:rPr>
        <w:t>hirp</w:t>
      </w:r>
      <w:proofErr w:type="spellEnd"/>
      <w:r w:rsidR="00C07CDB" w:rsidRPr="00105B61">
        <w:rPr>
          <w:lang w:val="fr-FR"/>
        </w:rPr>
        <w:t xml:space="preserve"> </w:t>
      </w:r>
      <w:proofErr w:type="spellStart"/>
      <w:r w:rsidR="00852F5D" w:rsidRPr="00105B61">
        <w:rPr>
          <w:lang w:val="fr-FR"/>
        </w:rPr>
        <w:t>s</w:t>
      </w:r>
      <w:r w:rsidR="00C07CDB" w:rsidRPr="00105B61">
        <w:rPr>
          <w:lang w:val="fr-FR"/>
        </w:rPr>
        <w:t>equences</w:t>
      </w:r>
      <w:proofErr w:type="spellEnd"/>
      <w:r w:rsidRPr="00105B61">
        <w:rPr>
          <w:lang w:val="fr-FR"/>
        </w:rPr>
        <w:t xml:space="preserve"> (</w:t>
      </w:r>
      <w:r w:rsidR="00852F5D" w:rsidRPr="00105B61">
        <w:rPr>
          <w:lang w:val="fr-FR"/>
        </w:rPr>
        <w:t xml:space="preserve">one </w:t>
      </w:r>
      <w:r w:rsidRPr="00105B61">
        <w:rPr>
          <w:lang w:val="fr-FR"/>
        </w:rPr>
        <w:t>profile)</w:t>
      </w:r>
    </w:p>
    <w:p w14:paraId="29359E29" w14:textId="6165490C" w:rsidR="003B1B0B" w:rsidRPr="00105B61" w:rsidRDefault="003B1B0B" w:rsidP="003B1B0B">
      <w:pPr>
        <w:pStyle w:val="Body"/>
        <w:ind w:left="-819" w:firstLine="297"/>
        <w:rPr>
          <w:lang w:val="fr-FR"/>
        </w:rPr>
      </w:pPr>
      <w:r w:rsidRPr="00105B61">
        <w:rPr>
          <w:lang w:val="fr-FR"/>
        </w:rPr>
        <w:t xml:space="preserve">* </w:t>
      </w:r>
      <w:r w:rsidR="00852F5D" w:rsidRPr="00105B61">
        <w:rPr>
          <w:lang w:val="fr-FR"/>
        </w:rPr>
        <w:t xml:space="preserve">Multiple mode </w:t>
      </w:r>
      <w:proofErr w:type="spellStart"/>
      <w:r w:rsidR="00852F5D" w:rsidRPr="00105B61">
        <w:rPr>
          <w:lang w:val="fr-FR"/>
        </w:rPr>
        <w:t>c</w:t>
      </w:r>
      <w:r w:rsidRPr="00105B61">
        <w:rPr>
          <w:lang w:val="fr-FR"/>
        </w:rPr>
        <w:t>hirp</w:t>
      </w:r>
      <w:proofErr w:type="spellEnd"/>
      <w:r w:rsidRPr="00105B61">
        <w:rPr>
          <w:lang w:val="fr-FR"/>
        </w:rPr>
        <w:t xml:space="preserve"> </w:t>
      </w:r>
      <w:proofErr w:type="spellStart"/>
      <w:r w:rsidR="00852F5D" w:rsidRPr="00105B61">
        <w:rPr>
          <w:lang w:val="fr-FR"/>
        </w:rPr>
        <w:t>s</w:t>
      </w:r>
      <w:r w:rsidRPr="00105B61">
        <w:rPr>
          <w:lang w:val="fr-FR"/>
        </w:rPr>
        <w:t>equences</w:t>
      </w:r>
      <w:proofErr w:type="spellEnd"/>
      <w:r w:rsidRPr="00105B61">
        <w:rPr>
          <w:lang w:val="fr-FR"/>
        </w:rPr>
        <w:t xml:space="preserve">: </w:t>
      </w:r>
      <w:r w:rsidR="00C07CDB" w:rsidRPr="00105B61">
        <w:rPr>
          <w:lang w:val="fr-FR"/>
        </w:rPr>
        <w:t>(</w:t>
      </w:r>
      <w:r w:rsidR="00852F5D" w:rsidRPr="00105B61">
        <w:rPr>
          <w:lang w:val="fr-FR"/>
        </w:rPr>
        <w:t xml:space="preserve">multiple </w:t>
      </w:r>
      <w:r w:rsidR="00C07CDB" w:rsidRPr="00105B61">
        <w:rPr>
          <w:lang w:val="fr-FR"/>
        </w:rPr>
        <w:t>profile)</w:t>
      </w:r>
    </w:p>
    <w:p w14:paraId="2D7754E1" w14:textId="62011F07" w:rsidR="003B1B0B" w:rsidRPr="00500B96" w:rsidRDefault="003B1B0B" w:rsidP="00852F5D">
      <w:pPr>
        <w:pStyle w:val="Body"/>
        <w:ind w:left="-594" w:firstLine="594"/>
      </w:pPr>
      <w:r w:rsidRPr="00500B96">
        <w:t xml:space="preserve">- using </w:t>
      </w:r>
      <w:r w:rsidR="00C07CDB" w:rsidRPr="00500B96">
        <w:t xml:space="preserve">static using </w:t>
      </w:r>
      <w:proofErr w:type="spellStart"/>
      <w:r w:rsidR="00C07CDB" w:rsidRPr="00500B96">
        <w:t>rfe</w:t>
      </w:r>
      <w:r w:rsidR="00A148DD" w:rsidRPr="00500B96">
        <w:t>_</w:t>
      </w:r>
      <w:r w:rsidR="00C07CDB" w:rsidRPr="00500B96">
        <w:t>config</w:t>
      </w:r>
      <w:proofErr w:type="spellEnd"/>
    </w:p>
    <w:p w14:paraId="183B0AE9" w14:textId="2F011255" w:rsidR="00C07CDB" w:rsidRPr="00500B96" w:rsidRDefault="003B1B0B" w:rsidP="00852F5D">
      <w:pPr>
        <w:pStyle w:val="Body"/>
        <w:ind w:left="-594" w:firstLine="594"/>
      </w:pPr>
      <w:r w:rsidRPr="00500B96">
        <w:t xml:space="preserve">- using </w:t>
      </w:r>
      <w:r w:rsidR="00C07CDB" w:rsidRPr="00500B96">
        <w:t xml:space="preserve">dynamic using </w:t>
      </w:r>
      <w:r w:rsidRPr="00500B96">
        <w:t>dynamic table</w:t>
      </w:r>
    </w:p>
    <w:p w14:paraId="112A6D14" w14:textId="63341617" w:rsidR="00852F5D" w:rsidRPr="00500B96" w:rsidRDefault="00852F5D" w:rsidP="00852F5D">
      <w:pPr>
        <w:pStyle w:val="Body"/>
        <w:ind w:left="-594" w:firstLine="297"/>
      </w:pPr>
      <w:r w:rsidRPr="00500B96">
        <w:t>* Chirps</w:t>
      </w:r>
    </w:p>
    <w:p w14:paraId="53C9D3F6" w14:textId="77777777" w:rsidR="00A62286" w:rsidRPr="00500B96" w:rsidRDefault="00852F5D" w:rsidP="00852F5D">
      <w:pPr>
        <w:pStyle w:val="Body"/>
      </w:pPr>
      <w:r w:rsidRPr="00500B96">
        <w:t xml:space="preserve">- Fixed TX </w:t>
      </w:r>
      <w:r w:rsidR="00A62286" w:rsidRPr="00500B96">
        <w:t>setting</w:t>
      </w:r>
    </w:p>
    <w:p w14:paraId="014A374B" w14:textId="77777777" w:rsidR="00A62286" w:rsidRPr="00500B96" w:rsidRDefault="00A62286" w:rsidP="00A62286">
      <w:pPr>
        <w:pStyle w:val="Body"/>
        <w:ind w:firstLine="261"/>
      </w:pPr>
      <w:r w:rsidRPr="00500B96">
        <w:t xml:space="preserve">a. Tx </w:t>
      </w:r>
      <w:r w:rsidR="00852F5D" w:rsidRPr="00500B96">
        <w:t>power</w:t>
      </w:r>
      <w:r w:rsidRPr="00500B96">
        <w:t xml:space="preserve"> at</w:t>
      </w:r>
      <w:r w:rsidR="00852F5D" w:rsidRPr="00500B96">
        <w:t xml:space="preserve"> 1.4 [V]</w:t>
      </w:r>
    </w:p>
    <w:p w14:paraId="576A45E6" w14:textId="77777777" w:rsidR="00A62286" w:rsidRPr="00500B96" w:rsidRDefault="00A62286" w:rsidP="00A62286">
      <w:pPr>
        <w:pStyle w:val="Body"/>
        <w:ind w:firstLine="261"/>
      </w:pPr>
      <w:r w:rsidRPr="00500B96">
        <w:t xml:space="preserve">b. </w:t>
      </w:r>
      <w:r w:rsidR="00852F5D" w:rsidRPr="00500B96">
        <w:t>not calibrated</w:t>
      </w:r>
    </w:p>
    <w:p w14:paraId="60404D7D" w14:textId="38CDDB61" w:rsidR="00852F5D" w:rsidRPr="00500B96" w:rsidRDefault="00A62286" w:rsidP="00A62286">
      <w:pPr>
        <w:pStyle w:val="Body"/>
        <w:ind w:firstLine="261"/>
      </w:pPr>
      <w:r w:rsidRPr="00500B96">
        <w:t xml:space="preserve">c. </w:t>
      </w:r>
      <w:r w:rsidR="00852F5D" w:rsidRPr="00500B96">
        <w:t xml:space="preserve">profiles 0 </w:t>
      </w:r>
      <w:r w:rsidRPr="00500B96">
        <w:t>to</w:t>
      </w:r>
      <w:r w:rsidR="00852F5D" w:rsidRPr="00500B96">
        <w:t xml:space="preserve"> </w:t>
      </w:r>
      <w:r w:rsidR="0012789F" w:rsidRPr="00500B96">
        <w:t>7</w:t>
      </w:r>
      <w:r w:rsidR="006B2290" w:rsidRPr="00500B96">
        <w:t xml:space="preserve"> use the same fixed setting</w:t>
      </w:r>
    </w:p>
    <w:p w14:paraId="6CD0925C" w14:textId="77777777" w:rsidR="00A62286" w:rsidRPr="00500B96" w:rsidRDefault="00852F5D" w:rsidP="006B2290">
      <w:pPr>
        <w:pStyle w:val="Body"/>
      </w:pPr>
      <w:r w:rsidRPr="00500B96">
        <w:t>- Fixed RX settings</w:t>
      </w:r>
    </w:p>
    <w:p w14:paraId="407A3991" w14:textId="77777777" w:rsidR="00A62286" w:rsidRPr="00500B96" w:rsidRDefault="00A62286" w:rsidP="00A62286">
      <w:pPr>
        <w:pStyle w:val="Body"/>
        <w:ind w:firstLine="261"/>
      </w:pPr>
      <w:r w:rsidRPr="00500B96">
        <w:t xml:space="preserve">a. </w:t>
      </w:r>
      <w:r w:rsidR="00852F5D" w:rsidRPr="00500B96">
        <w:t xml:space="preserve">gain </w:t>
      </w:r>
      <w:r w:rsidRPr="00500B96">
        <w:t xml:space="preserve">at </w:t>
      </w:r>
      <w:r w:rsidR="00852F5D" w:rsidRPr="00500B96">
        <w:t>46 [dB]</w:t>
      </w:r>
    </w:p>
    <w:p w14:paraId="5C5C51D8" w14:textId="77777777" w:rsidR="00A62286" w:rsidRPr="00500B96" w:rsidRDefault="00A62286" w:rsidP="00A62286">
      <w:pPr>
        <w:pStyle w:val="Body"/>
        <w:ind w:firstLine="261"/>
      </w:pPr>
      <w:r w:rsidRPr="00500B96">
        <w:lastRenderedPageBreak/>
        <w:t xml:space="preserve">b. </w:t>
      </w:r>
      <w:r w:rsidR="00852F5D" w:rsidRPr="00500B96">
        <w:t>HPF</w:t>
      </w:r>
      <w:r w:rsidRPr="00500B96">
        <w:t xml:space="preserve"> at </w:t>
      </w:r>
      <w:r w:rsidR="00852F5D" w:rsidRPr="00500B96">
        <w:t>800 [kHz]</w:t>
      </w:r>
    </w:p>
    <w:p w14:paraId="79091BE0" w14:textId="77777777" w:rsidR="00A62286" w:rsidRPr="00500B96" w:rsidRDefault="00A62286" w:rsidP="00A62286">
      <w:pPr>
        <w:pStyle w:val="Body"/>
        <w:ind w:firstLine="261"/>
      </w:pPr>
      <w:r w:rsidRPr="00500B96">
        <w:t xml:space="preserve">c. </w:t>
      </w:r>
      <w:r w:rsidR="00852F5D" w:rsidRPr="00500B96">
        <w:t>LPF 25 [MHz]</w:t>
      </w:r>
    </w:p>
    <w:p w14:paraId="0CBE36CB" w14:textId="77777777" w:rsidR="00A62286" w:rsidRPr="00500B96" w:rsidRDefault="00A62286" w:rsidP="00A62286">
      <w:pPr>
        <w:pStyle w:val="Body"/>
        <w:ind w:firstLine="261"/>
      </w:pPr>
      <w:r w:rsidRPr="00500B96">
        <w:t xml:space="preserve">d. </w:t>
      </w:r>
      <w:r w:rsidR="00852F5D" w:rsidRPr="00500B96">
        <w:t>not calibrated</w:t>
      </w:r>
    </w:p>
    <w:p w14:paraId="1C5BEBD6" w14:textId="7F214E21" w:rsidR="00852F5D" w:rsidRPr="00500B96" w:rsidRDefault="00A62286" w:rsidP="00A62286">
      <w:pPr>
        <w:pStyle w:val="Body"/>
        <w:ind w:firstLine="261"/>
      </w:pPr>
      <w:r w:rsidRPr="00500B96">
        <w:t xml:space="preserve">e. </w:t>
      </w:r>
      <w:r w:rsidR="00852F5D" w:rsidRPr="00500B96">
        <w:t xml:space="preserve">profiles 0 </w:t>
      </w:r>
      <w:r w:rsidRPr="00500B96">
        <w:t xml:space="preserve">to </w:t>
      </w:r>
      <w:r w:rsidR="0012789F" w:rsidRPr="00500B96">
        <w:t>7</w:t>
      </w:r>
      <w:r w:rsidR="006B2290" w:rsidRPr="00500B96">
        <w:t xml:space="preserve"> use the same fixed setting</w:t>
      </w:r>
    </w:p>
    <w:p w14:paraId="17948D56" w14:textId="77777777" w:rsidR="00B6116B" w:rsidRPr="00500B96" w:rsidRDefault="00B6116B" w:rsidP="00B6116B">
      <w:pPr>
        <w:pStyle w:val="Body"/>
        <w:ind w:left="-819" w:firstLine="297"/>
      </w:pPr>
    </w:p>
    <w:p w14:paraId="38FEDC28" w14:textId="77777777" w:rsidR="00B6116B" w:rsidRPr="00500B96" w:rsidRDefault="00B6116B" w:rsidP="00B6116B">
      <w:pPr>
        <w:pStyle w:val="Body"/>
        <w:ind w:left="-1080" w:firstLine="297"/>
      </w:pPr>
      <w:r w:rsidRPr="00500B96">
        <w:rPr>
          <w:b/>
          <w:bCs/>
        </w:rPr>
        <w:t>RFE API</w:t>
      </w:r>
      <w:r w:rsidRPr="00500B96">
        <w:t xml:space="preserve"> updated</w:t>
      </w:r>
    </w:p>
    <w:p w14:paraId="17618AA1" w14:textId="18769543" w:rsidR="00B6116B" w:rsidRPr="00500B96" w:rsidRDefault="00B6116B" w:rsidP="00B6116B">
      <w:pPr>
        <w:pStyle w:val="Body"/>
        <w:ind w:left="-522"/>
      </w:pPr>
      <w:r w:rsidRPr="00500B96">
        <w:t xml:space="preserve">* </w:t>
      </w:r>
      <w:proofErr w:type="spellStart"/>
      <w:r w:rsidR="00B2719F" w:rsidRPr="00500B96">
        <w:rPr>
          <w:i/>
          <w:iCs/>
        </w:rPr>
        <w:t>rfe_getFuSaErrors</w:t>
      </w:r>
      <w:proofErr w:type="spellEnd"/>
      <w:r w:rsidR="00B2719F" w:rsidRPr="00500B96">
        <w:rPr>
          <w:i/>
          <w:iCs/>
        </w:rPr>
        <w:t>()</w:t>
      </w:r>
      <w:r w:rsidR="00B2719F" w:rsidRPr="00500B96">
        <w:t xml:space="preserve"> can </w:t>
      </w:r>
      <w:r w:rsidR="00012AE8" w:rsidRPr="00500B96">
        <w:t xml:space="preserve">also </w:t>
      </w:r>
      <w:r w:rsidR="00B2719F" w:rsidRPr="00500B96">
        <w:t xml:space="preserve">be called in </w:t>
      </w:r>
      <w:proofErr w:type="spellStart"/>
      <w:r w:rsidR="00B2719F" w:rsidRPr="00500B96">
        <w:rPr>
          <w:i/>
          <w:iCs/>
        </w:rPr>
        <w:t>radarCycleIdle</w:t>
      </w:r>
      <w:proofErr w:type="spellEnd"/>
      <w:r w:rsidR="00B2719F" w:rsidRPr="00500B96">
        <w:t xml:space="preserve"> state</w:t>
      </w:r>
    </w:p>
    <w:p w14:paraId="04D2DC55" w14:textId="15C029E2" w:rsidR="00B2719F" w:rsidRPr="00500B96" w:rsidRDefault="00B2719F" w:rsidP="00B6116B">
      <w:pPr>
        <w:pStyle w:val="Body"/>
        <w:ind w:left="-522"/>
      </w:pPr>
      <w:r w:rsidRPr="00500B96">
        <w:t xml:space="preserve">* </w:t>
      </w:r>
      <w:r w:rsidR="0013405E" w:rsidRPr="00500B96">
        <w:t xml:space="preserve">2 new </w:t>
      </w:r>
      <w:r w:rsidR="00E1413D" w:rsidRPr="00500B96">
        <w:t>API</w:t>
      </w:r>
      <w:r w:rsidR="0013405E" w:rsidRPr="00500B96">
        <w:t xml:space="preserve"> errors defined</w:t>
      </w:r>
    </w:p>
    <w:p w14:paraId="140FF9CA" w14:textId="77777777" w:rsidR="00B6116B" w:rsidRPr="00500B96" w:rsidRDefault="00B6116B" w:rsidP="00B6116B">
      <w:pPr>
        <w:pStyle w:val="Body"/>
        <w:ind w:left="-819" w:firstLine="297"/>
      </w:pPr>
    </w:p>
    <w:p w14:paraId="43EE6FCF" w14:textId="442245F4" w:rsidR="00B6116B" w:rsidRPr="00500B96" w:rsidRDefault="00B6116B" w:rsidP="000D1280">
      <w:pPr>
        <w:pStyle w:val="Body"/>
        <w:ind w:left="-1080" w:firstLine="297"/>
        <w:rPr>
          <w:b/>
          <w:bCs/>
        </w:rPr>
      </w:pPr>
      <w:r w:rsidRPr="00500B96">
        <w:rPr>
          <w:b/>
          <w:bCs/>
        </w:rPr>
        <w:t>RFE Configuration Parameters</w:t>
      </w:r>
    </w:p>
    <w:p w14:paraId="6BF55CB6" w14:textId="77777777" w:rsidR="002814A9" w:rsidRPr="00500B96" w:rsidRDefault="002814A9" w:rsidP="002814A9">
      <w:pPr>
        <w:pStyle w:val="Body"/>
        <w:ind w:left="-819" w:firstLine="297"/>
      </w:pPr>
      <w:r w:rsidRPr="00500B96">
        <w:t>* no change</w:t>
      </w:r>
    </w:p>
    <w:p w14:paraId="6ECE5E27" w14:textId="77777777" w:rsidR="00B6116B" w:rsidRPr="00500B96" w:rsidRDefault="00B6116B" w:rsidP="00B6116B">
      <w:pPr>
        <w:pStyle w:val="Body"/>
        <w:ind w:left="-1080"/>
      </w:pPr>
    </w:p>
    <w:p w14:paraId="7DFF02CA" w14:textId="77777777" w:rsidR="00B6116B" w:rsidRPr="00500B96" w:rsidRDefault="00B6116B" w:rsidP="000D1280">
      <w:pPr>
        <w:pStyle w:val="Body"/>
        <w:ind w:left="-1080" w:firstLine="297"/>
        <w:rPr>
          <w:b/>
          <w:bCs/>
        </w:rPr>
      </w:pPr>
      <w:r w:rsidRPr="00500B96">
        <w:rPr>
          <w:b/>
          <w:bCs/>
        </w:rPr>
        <w:t>RFE Driver</w:t>
      </w:r>
    </w:p>
    <w:p w14:paraId="218AFC14" w14:textId="77777777" w:rsidR="002814A9" w:rsidRPr="00500B96" w:rsidRDefault="002814A9" w:rsidP="002814A9">
      <w:pPr>
        <w:pStyle w:val="Body"/>
        <w:ind w:left="-819" w:firstLine="297"/>
      </w:pPr>
      <w:r w:rsidRPr="00500B96">
        <w:t>* no change</w:t>
      </w:r>
    </w:p>
    <w:p w14:paraId="08ECA161" w14:textId="77777777" w:rsidR="00B6116B" w:rsidRPr="00500B96" w:rsidRDefault="00B6116B" w:rsidP="00B6116B">
      <w:pPr>
        <w:pStyle w:val="Body"/>
        <w:ind w:left="-522"/>
      </w:pPr>
    </w:p>
    <w:p w14:paraId="78F7B5D1" w14:textId="77777777" w:rsidR="00B6116B" w:rsidRPr="00500B96" w:rsidRDefault="00B6116B" w:rsidP="000D1280">
      <w:pPr>
        <w:pStyle w:val="Body"/>
        <w:ind w:left="-1080" w:firstLine="297"/>
        <w:rPr>
          <w:b/>
          <w:bCs/>
        </w:rPr>
      </w:pPr>
      <w:r w:rsidRPr="00500B96">
        <w:rPr>
          <w:b/>
          <w:bCs/>
        </w:rPr>
        <w:t>RFE Applications</w:t>
      </w:r>
    </w:p>
    <w:p w14:paraId="4C8CA2D8" w14:textId="3DE6919E" w:rsidR="00B6116B" w:rsidRPr="00500B96" w:rsidRDefault="00B6116B" w:rsidP="000D1280">
      <w:pPr>
        <w:pStyle w:val="Body"/>
        <w:ind w:left="-819" w:firstLine="297"/>
      </w:pPr>
      <w:r w:rsidRPr="00500B96">
        <w:t xml:space="preserve">* </w:t>
      </w:r>
      <w:r w:rsidR="00012AE8" w:rsidRPr="00500B96">
        <w:t>a</w:t>
      </w:r>
      <w:r w:rsidR="00A426D5" w:rsidRPr="00500B96">
        <w:t xml:space="preserve">dded support for </w:t>
      </w:r>
      <w:proofErr w:type="spellStart"/>
      <w:r w:rsidR="00A426D5" w:rsidRPr="00500B96">
        <w:t>printf</w:t>
      </w:r>
      <w:proofErr w:type="spellEnd"/>
      <w:r w:rsidR="00A426D5" w:rsidRPr="00500B96">
        <w:t>()</w:t>
      </w:r>
    </w:p>
    <w:p w14:paraId="718E33A7" w14:textId="760254A9" w:rsidR="0013405E" w:rsidRPr="00500B96" w:rsidRDefault="0013405E" w:rsidP="000D1280">
      <w:pPr>
        <w:pStyle w:val="Body"/>
        <w:ind w:left="-819" w:firstLine="297"/>
      </w:pPr>
      <w:r w:rsidRPr="00500B96">
        <w:t xml:space="preserve">* example extended to temperature monitors read outs, </w:t>
      </w:r>
      <w:proofErr w:type="spellStart"/>
      <w:r w:rsidRPr="00500B96">
        <w:t>FuSa</w:t>
      </w:r>
      <w:proofErr w:type="spellEnd"/>
      <w:r w:rsidRPr="00500B96">
        <w:t xml:space="preserve"> error masking, test params</w:t>
      </w:r>
    </w:p>
    <w:p w14:paraId="4A50106F" w14:textId="77777777" w:rsidR="00B6116B" w:rsidRPr="00500B96" w:rsidRDefault="00B6116B" w:rsidP="00B6116B">
      <w:pPr>
        <w:pStyle w:val="Body"/>
        <w:ind w:left="-1080"/>
      </w:pPr>
    </w:p>
    <w:p w14:paraId="7C93559A" w14:textId="77777777" w:rsidR="00B6116B" w:rsidRPr="00500B96" w:rsidRDefault="00B6116B" w:rsidP="000D1280">
      <w:pPr>
        <w:pStyle w:val="Body"/>
        <w:ind w:left="-1080" w:firstLine="297"/>
        <w:rPr>
          <w:b/>
          <w:bCs/>
        </w:rPr>
      </w:pPr>
      <w:r w:rsidRPr="00500B96">
        <w:rPr>
          <w:b/>
          <w:bCs/>
        </w:rPr>
        <w:t>RFE Configuration Tool</w:t>
      </w:r>
    </w:p>
    <w:p w14:paraId="36BC01F8" w14:textId="3B1C4CE8" w:rsidR="00B6116B" w:rsidRPr="00500B96" w:rsidRDefault="00B6116B" w:rsidP="000D1280">
      <w:pPr>
        <w:pStyle w:val="Body"/>
        <w:ind w:left="-819" w:firstLine="297"/>
      </w:pPr>
      <w:r w:rsidRPr="00500B96">
        <w:t xml:space="preserve">* </w:t>
      </w:r>
      <w:r w:rsidR="002814A9" w:rsidRPr="00500B96">
        <w:t>no change</w:t>
      </w:r>
    </w:p>
    <w:p w14:paraId="41858EA8" w14:textId="77777777" w:rsidR="00B6116B" w:rsidRPr="00500B96" w:rsidRDefault="00B6116B" w:rsidP="00804102">
      <w:pPr>
        <w:pStyle w:val="Body"/>
        <w:ind w:left="-1080"/>
        <w:rPr>
          <w:u w:val="single"/>
        </w:rPr>
      </w:pPr>
    </w:p>
    <w:p w14:paraId="2CABDD04" w14:textId="7C514B96" w:rsidR="00804102" w:rsidRPr="00500B96" w:rsidRDefault="00804102" w:rsidP="0028247C">
      <w:pPr>
        <w:pStyle w:val="Heading3"/>
      </w:pPr>
      <w:bookmarkStart w:id="65" w:name="_Toc146881644"/>
      <w:r w:rsidRPr="00500B96">
        <w:t>SAF85xx RFE SW Release CD 0.8.0</w:t>
      </w:r>
      <w:bookmarkEnd w:id="65"/>
    </w:p>
    <w:p w14:paraId="7C34B483" w14:textId="77777777" w:rsidR="00B512E7" w:rsidRPr="00500B96" w:rsidRDefault="00B512E7" w:rsidP="00EB0BD0">
      <w:pPr>
        <w:pStyle w:val="Body"/>
        <w:ind w:left="-1080" w:firstLine="297"/>
        <w:rPr>
          <w:b/>
          <w:bCs/>
        </w:rPr>
      </w:pPr>
    </w:p>
    <w:p w14:paraId="767E95A1" w14:textId="23BF47DD" w:rsidR="00EB0BD0" w:rsidRPr="00500B96" w:rsidRDefault="00EB0BD0" w:rsidP="00EB0BD0">
      <w:pPr>
        <w:pStyle w:val="Body"/>
        <w:ind w:left="-1080" w:firstLine="297"/>
      </w:pPr>
      <w:r w:rsidRPr="00500B96">
        <w:rPr>
          <w:b/>
          <w:bCs/>
        </w:rPr>
        <w:t>RFE FW</w:t>
      </w:r>
      <w:r w:rsidRPr="00500B96">
        <w:t xml:space="preserve"> added</w:t>
      </w:r>
    </w:p>
    <w:p w14:paraId="240706C5" w14:textId="1CEA454B" w:rsidR="00EB0BD0" w:rsidRPr="00500B96" w:rsidRDefault="00EB0BD0" w:rsidP="00EB0BD0">
      <w:pPr>
        <w:pStyle w:val="Body"/>
        <w:ind w:left="-819" w:firstLine="297"/>
      </w:pPr>
      <w:r w:rsidRPr="00500B96">
        <w:t>* CODE and DATA binary files included</w:t>
      </w:r>
    </w:p>
    <w:p w14:paraId="355CC36D" w14:textId="77777777" w:rsidR="00EB0BD0" w:rsidRPr="00500B96" w:rsidRDefault="00EB0BD0" w:rsidP="00EB0BD0">
      <w:pPr>
        <w:pStyle w:val="Body"/>
        <w:ind w:left="-819" w:firstLine="297"/>
      </w:pPr>
    </w:p>
    <w:p w14:paraId="024A8569" w14:textId="734216AE" w:rsidR="00804102" w:rsidRPr="00500B96" w:rsidRDefault="00804102" w:rsidP="00804102">
      <w:pPr>
        <w:pStyle w:val="Body"/>
        <w:ind w:left="-1080" w:firstLine="297"/>
      </w:pPr>
      <w:r w:rsidRPr="00500B96">
        <w:rPr>
          <w:b/>
          <w:bCs/>
        </w:rPr>
        <w:t>RFE API</w:t>
      </w:r>
      <w:r w:rsidRPr="00500B96">
        <w:t xml:space="preserve"> updated</w:t>
      </w:r>
    </w:p>
    <w:p w14:paraId="1BBA228A" w14:textId="77777777" w:rsidR="00EB0BD0" w:rsidRPr="00500B96" w:rsidRDefault="001B4DA3" w:rsidP="00EB0BD0">
      <w:pPr>
        <w:pStyle w:val="Body"/>
        <w:ind w:left="-522"/>
      </w:pPr>
      <w:r w:rsidRPr="00500B96">
        <w:t xml:space="preserve">* </w:t>
      </w:r>
      <w:r w:rsidRPr="00500B96">
        <w:rPr>
          <w:i/>
          <w:iCs/>
        </w:rPr>
        <w:t xml:space="preserve">void </w:t>
      </w:r>
      <w:proofErr w:type="spellStart"/>
      <w:r w:rsidRPr="00500B96">
        <w:rPr>
          <w:i/>
          <w:iCs/>
        </w:rPr>
        <w:t>rfe_init</w:t>
      </w:r>
      <w:proofErr w:type="spellEnd"/>
      <w:r w:rsidRPr="00500B96">
        <w:rPr>
          <w:i/>
          <w:iCs/>
        </w:rPr>
        <w:t xml:space="preserve">() </w:t>
      </w:r>
      <w:r w:rsidRPr="00500B96">
        <w:t>renamed</w:t>
      </w:r>
      <w:r w:rsidRPr="00500B96">
        <w:rPr>
          <w:i/>
          <w:iCs/>
        </w:rPr>
        <w:t xml:space="preserve"> </w:t>
      </w:r>
      <w:r w:rsidRPr="00500B96">
        <w:t xml:space="preserve">to </w:t>
      </w:r>
      <w:r w:rsidRPr="00500B96">
        <w:rPr>
          <w:i/>
          <w:iCs/>
        </w:rPr>
        <w:t xml:space="preserve">void </w:t>
      </w:r>
      <w:proofErr w:type="spellStart"/>
      <w:r w:rsidRPr="00500B96">
        <w:rPr>
          <w:i/>
          <w:iCs/>
        </w:rPr>
        <w:t>rfe_sync</w:t>
      </w:r>
      <w:proofErr w:type="spellEnd"/>
      <w:r w:rsidRPr="00500B96">
        <w:rPr>
          <w:i/>
          <w:iCs/>
        </w:rPr>
        <w:t>()</w:t>
      </w:r>
      <w:r w:rsidR="00EB0BD0" w:rsidRPr="00500B96">
        <w:t xml:space="preserve"> to better reflect the functionality</w:t>
      </w:r>
    </w:p>
    <w:p w14:paraId="00413012" w14:textId="349A3A44" w:rsidR="001B4DA3" w:rsidRPr="00500B96" w:rsidRDefault="001B4DA3" w:rsidP="00EB0BD0">
      <w:pPr>
        <w:pStyle w:val="Body"/>
        <w:ind w:left="-522"/>
      </w:pPr>
      <w:r w:rsidRPr="00500B96">
        <w:t xml:space="preserve">* uint8_t </w:t>
      </w:r>
      <w:proofErr w:type="spellStart"/>
      <w:r w:rsidRPr="00500B96">
        <w:rPr>
          <w:i/>
          <w:iCs/>
        </w:rPr>
        <w:t>rfe_getFuSaErrors</w:t>
      </w:r>
      <w:proofErr w:type="spellEnd"/>
      <w:r w:rsidRPr="00500B96">
        <w:t xml:space="preserve">( </w:t>
      </w:r>
      <w:proofErr w:type="spellStart"/>
      <w:r w:rsidRPr="00500B96">
        <w:t>rfe_fusaError_t</w:t>
      </w:r>
      <w:proofErr w:type="spellEnd"/>
      <w:r w:rsidRPr="00500B96">
        <w:t xml:space="preserve"> *</w:t>
      </w:r>
      <w:proofErr w:type="spellStart"/>
      <w:r w:rsidRPr="00500B96">
        <w:t>pFusaErrorList</w:t>
      </w:r>
      <w:proofErr w:type="spellEnd"/>
      <w:r w:rsidRPr="00500B96">
        <w:t xml:space="preserve">, uint8_t </w:t>
      </w:r>
      <w:proofErr w:type="spellStart"/>
      <w:r w:rsidRPr="00500B96">
        <w:t>listLength</w:t>
      </w:r>
      <w:proofErr w:type="spellEnd"/>
      <w:r w:rsidRPr="00500B96">
        <w:t>, uint32_t *</w:t>
      </w:r>
      <w:proofErr w:type="spellStart"/>
      <w:r w:rsidRPr="00500B96">
        <w:t>pFwInternalErrorCode</w:t>
      </w:r>
      <w:proofErr w:type="spellEnd"/>
      <w:r w:rsidRPr="00500B96">
        <w:t xml:space="preserve"> ) replaces </w:t>
      </w:r>
      <w:proofErr w:type="spellStart"/>
      <w:r w:rsidRPr="00500B96">
        <w:t>rfe_error_t</w:t>
      </w:r>
      <w:proofErr w:type="spellEnd"/>
      <w:r w:rsidRPr="00500B96">
        <w:t xml:space="preserve"> </w:t>
      </w:r>
      <w:proofErr w:type="spellStart"/>
      <w:r w:rsidRPr="00500B96">
        <w:t>rfe_getError</w:t>
      </w:r>
      <w:proofErr w:type="spellEnd"/>
      <w:r w:rsidRPr="00500B96">
        <w:t>()</w:t>
      </w:r>
    </w:p>
    <w:p w14:paraId="1875E4F6" w14:textId="18F44644" w:rsidR="001B4DA3" w:rsidRPr="00500B96" w:rsidRDefault="001B4DA3" w:rsidP="001B4DA3">
      <w:pPr>
        <w:pStyle w:val="Body"/>
        <w:ind w:left="-819" w:firstLine="297"/>
      </w:pPr>
      <w:r w:rsidRPr="00500B96">
        <w:t xml:space="preserve">* </w:t>
      </w:r>
      <w:proofErr w:type="spellStart"/>
      <w:r w:rsidRPr="00500B96">
        <w:rPr>
          <w:i/>
          <w:iCs/>
        </w:rPr>
        <w:t>rfe_getVersion</w:t>
      </w:r>
      <w:proofErr w:type="spellEnd"/>
      <w:r w:rsidRPr="00500B96">
        <w:rPr>
          <w:i/>
          <w:iCs/>
        </w:rPr>
        <w:t>()</w:t>
      </w:r>
      <w:r w:rsidRPr="00500B96">
        <w:t xml:space="preserve"> extended with RFE FW </w:t>
      </w:r>
      <w:r w:rsidR="004C3E02" w:rsidRPr="00500B96">
        <w:t xml:space="preserve">and HW </w:t>
      </w:r>
      <w:r w:rsidRPr="00500B96">
        <w:t>version</w:t>
      </w:r>
    </w:p>
    <w:p w14:paraId="1A9ADB50" w14:textId="52456834" w:rsidR="001B4DA3" w:rsidRPr="00500B96" w:rsidRDefault="00EB0BD0" w:rsidP="00804102">
      <w:pPr>
        <w:pStyle w:val="Body"/>
        <w:ind w:left="-819" w:firstLine="297"/>
      </w:pPr>
      <w:r w:rsidRPr="00500B96">
        <w:t xml:space="preserve">* error codes extended with </w:t>
      </w:r>
      <w:proofErr w:type="spellStart"/>
      <w:r w:rsidRPr="00500B96">
        <w:t>FuSa</w:t>
      </w:r>
      <w:proofErr w:type="spellEnd"/>
      <w:r w:rsidRPr="00500B96">
        <w:t xml:space="preserve"> errors (</w:t>
      </w:r>
      <w:proofErr w:type="spellStart"/>
      <w:r w:rsidRPr="00500B96">
        <w:t>rfe_errors.h</w:t>
      </w:r>
      <w:proofErr w:type="spellEnd"/>
      <w:r w:rsidRPr="00500B96">
        <w:t>)</w:t>
      </w:r>
    </w:p>
    <w:p w14:paraId="4BBB8528" w14:textId="21B37BA9" w:rsidR="00EB0BD0" w:rsidRPr="00500B96" w:rsidRDefault="00EB0BD0" w:rsidP="00EB0BD0">
      <w:pPr>
        <w:pStyle w:val="Body"/>
        <w:ind w:left="-522"/>
      </w:pPr>
      <w:r w:rsidRPr="00500B96">
        <w:t>* test accessor functions added</w:t>
      </w:r>
      <w:r w:rsidR="004E1775" w:rsidRPr="00500B96">
        <w:t xml:space="preserve"> (</w:t>
      </w:r>
      <w:proofErr w:type="spellStart"/>
      <w:r w:rsidR="004E1775" w:rsidRPr="00500B96">
        <w:t>rfe_test.h</w:t>
      </w:r>
      <w:proofErr w:type="spellEnd"/>
      <w:r w:rsidR="004E1775" w:rsidRPr="00500B96">
        <w:t>) to reflect extend test parameters</w:t>
      </w:r>
      <w:r w:rsidRPr="00500B96">
        <w:t xml:space="preserve"> </w:t>
      </w:r>
      <w:proofErr w:type="spellStart"/>
      <w:r w:rsidRPr="00500B96">
        <w:rPr>
          <w:i/>
          <w:iCs/>
        </w:rPr>
        <w:t>rfe_testSetParam_keepTxTransmissionEnabled</w:t>
      </w:r>
      <w:proofErr w:type="spellEnd"/>
      <w:r w:rsidRPr="00500B96">
        <w:rPr>
          <w:i/>
          <w:iCs/>
        </w:rPr>
        <w:t>()</w:t>
      </w:r>
      <w:r w:rsidRPr="00500B96">
        <w:t xml:space="preserve">, </w:t>
      </w:r>
      <w:proofErr w:type="spellStart"/>
      <w:r w:rsidRPr="00500B96">
        <w:rPr>
          <w:i/>
          <w:iCs/>
        </w:rPr>
        <w:t>rfe_testSetParam_chirpPllTestPinEnable</w:t>
      </w:r>
      <w:proofErr w:type="spellEnd"/>
      <w:r w:rsidRPr="00500B96">
        <w:rPr>
          <w:i/>
          <w:iCs/>
        </w:rPr>
        <w:t>()</w:t>
      </w:r>
      <w:r w:rsidRPr="00500B96">
        <w:t xml:space="preserve">, </w:t>
      </w:r>
      <w:proofErr w:type="spellStart"/>
      <w:r w:rsidRPr="00500B96">
        <w:rPr>
          <w:i/>
          <w:iCs/>
        </w:rPr>
        <w:t>rfe_testSetParam_maskError</w:t>
      </w:r>
      <w:proofErr w:type="spellEnd"/>
      <w:r w:rsidRPr="00500B96">
        <w:rPr>
          <w:i/>
          <w:iCs/>
        </w:rPr>
        <w:t>()</w:t>
      </w:r>
      <w:r w:rsidRPr="00500B96">
        <w:t xml:space="preserve">, </w:t>
      </w:r>
      <w:proofErr w:type="spellStart"/>
      <w:r w:rsidRPr="00500B96">
        <w:rPr>
          <w:i/>
          <w:iCs/>
        </w:rPr>
        <w:t>rfe_testSetParam_unmaskError</w:t>
      </w:r>
      <w:proofErr w:type="spellEnd"/>
      <w:r w:rsidRPr="00500B96">
        <w:rPr>
          <w:i/>
          <w:iCs/>
        </w:rPr>
        <w:t>()</w:t>
      </w:r>
    </w:p>
    <w:p w14:paraId="014CE414" w14:textId="2884ABEB" w:rsidR="004E1775" w:rsidRPr="00500B96" w:rsidRDefault="004E1775" w:rsidP="004E1775">
      <w:pPr>
        <w:pStyle w:val="Body"/>
        <w:ind w:left="-558" w:firstLine="36"/>
      </w:pPr>
      <w:r w:rsidRPr="00500B96">
        <w:lastRenderedPageBreak/>
        <w:t xml:space="preserve">* all parameters that can be updated are supported by </w:t>
      </w:r>
      <w:proofErr w:type="spellStart"/>
      <w:r w:rsidRPr="00500B96">
        <w:rPr>
          <w:i/>
          <w:iCs/>
        </w:rPr>
        <w:t>rfe_updateParam</w:t>
      </w:r>
      <w:proofErr w:type="spellEnd"/>
      <w:r w:rsidRPr="00500B96">
        <w:rPr>
          <w:i/>
          <w:iCs/>
        </w:rPr>
        <w:t>()</w:t>
      </w:r>
      <w:r w:rsidRPr="00500B96">
        <w:t xml:space="preserve"> (</w:t>
      </w:r>
      <w:proofErr w:type="spellStart"/>
      <w:r w:rsidRPr="00500B96">
        <w:t>rfe_update.h</w:t>
      </w:r>
      <w:proofErr w:type="spellEnd"/>
      <w:r w:rsidRPr="00500B96">
        <w:t>)</w:t>
      </w:r>
    </w:p>
    <w:p w14:paraId="359DF8A6" w14:textId="7ECFB482" w:rsidR="00EB0BD0" w:rsidRPr="00500B96" w:rsidRDefault="00EB0BD0" w:rsidP="004E1775">
      <w:pPr>
        <w:pStyle w:val="Body"/>
        <w:ind w:left="-558" w:firstLine="36"/>
      </w:pPr>
      <w:r w:rsidRPr="00500B96">
        <w:t xml:space="preserve">* </w:t>
      </w:r>
      <w:proofErr w:type="spellStart"/>
      <w:r w:rsidR="004E1775" w:rsidRPr="00500B96">
        <w:t>rfe</w:t>
      </w:r>
      <w:proofErr w:type="spellEnd"/>
      <w:r w:rsidR="004E1775" w:rsidRPr="00500B96">
        <w:t xml:space="preserve"> types adapted to reflect adapted </w:t>
      </w:r>
      <w:proofErr w:type="spellStart"/>
      <w:r w:rsidR="004E1775" w:rsidRPr="00500B96">
        <w:t>rfe</w:t>
      </w:r>
      <w:proofErr w:type="spellEnd"/>
      <w:r w:rsidR="004E1775" w:rsidRPr="00500B96">
        <w:t xml:space="preserve"> configurations and extended function returns and extension of parameter that can be updated (</w:t>
      </w:r>
      <w:proofErr w:type="spellStart"/>
      <w:r w:rsidR="004E1775" w:rsidRPr="00500B96">
        <w:t>rfe_types.h</w:t>
      </w:r>
      <w:proofErr w:type="spellEnd"/>
      <w:r w:rsidR="004E1775" w:rsidRPr="00500B96">
        <w:t>)</w:t>
      </w:r>
    </w:p>
    <w:p w14:paraId="43318C57" w14:textId="77777777" w:rsidR="00605EA3" w:rsidRPr="00500B96" w:rsidRDefault="00605EA3" w:rsidP="00804102">
      <w:pPr>
        <w:pStyle w:val="Body"/>
        <w:ind w:left="-819" w:firstLine="297"/>
      </w:pPr>
    </w:p>
    <w:p w14:paraId="79EAB637" w14:textId="4A00DFE6" w:rsidR="00804102" w:rsidRPr="00500B96" w:rsidRDefault="00804102" w:rsidP="00804102">
      <w:pPr>
        <w:pStyle w:val="Body"/>
        <w:ind w:left="-1080"/>
        <w:rPr>
          <w:b/>
          <w:bCs/>
        </w:rPr>
      </w:pPr>
      <w:r w:rsidRPr="00500B96">
        <w:rPr>
          <w:b/>
          <w:bCs/>
        </w:rPr>
        <w:t xml:space="preserve">RFE </w:t>
      </w:r>
      <w:r w:rsidR="00B6116B" w:rsidRPr="00500B96">
        <w:rPr>
          <w:b/>
          <w:bCs/>
        </w:rPr>
        <w:t xml:space="preserve">Configuration </w:t>
      </w:r>
    </w:p>
    <w:p w14:paraId="3C5D4FE5" w14:textId="6374711C" w:rsidR="00804102" w:rsidRPr="00500B96" w:rsidRDefault="00804102" w:rsidP="00804102">
      <w:pPr>
        <w:pStyle w:val="Body"/>
        <w:ind w:left="-783"/>
      </w:pPr>
      <w:r w:rsidRPr="00500B96">
        <w:t xml:space="preserve">* </w:t>
      </w:r>
      <w:r w:rsidR="00012AE8" w:rsidRPr="00500B96">
        <w:t>u</w:t>
      </w:r>
      <w:r w:rsidRPr="00500B96">
        <w:t xml:space="preserve">tility\development functions </w:t>
      </w:r>
      <w:r w:rsidR="00F150EA" w:rsidRPr="00500B96">
        <w:t xml:space="preserve">adapted for changes in </w:t>
      </w:r>
      <w:proofErr w:type="spellStart"/>
      <w:r w:rsidR="00F150EA" w:rsidRPr="00500B96">
        <w:t>rfe</w:t>
      </w:r>
      <w:proofErr w:type="spellEnd"/>
      <w:r w:rsidR="00F150EA" w:rsidRPr="00500B96">
        <w:t xml:space="preserve"> parameters </w:t>
      </w:r>
      <w:r w:rsidRPr="00500B96">
        <w:t>(</w:t>
      </w:r>
      <w:proofErr w:type="spellStart"/>
      <w:r w:rsidRPr="00500B96">
        <w:rPr>
          <w:i/>
          <w:iCs/>
        </w:rPr>
        <w:t>rfeCfg.h</w:t>
      </w:r>
      <w:proofErr w:type="spellEnd"/>
      <w:r w:rsidRPr="00500B96">
        <w:t>)</w:t>
      </w:r>
      <w:r w:rsidR="00A95B1C" w:rsidRPr="00500B96">
        <w:t>.</w:t>
      </w:r>
    </w:p>
    <w:p w14:paraId="4245D1C2" w14:textId="77777777" w:rsidR="00804102" w:rsidRPr="00500B96" w:rsidRDefault="00804102" w:rsidP="00804102">
      <w:pPr>
        <w:pStyle w:val="Body"/>
        <w:ind w:left="-1080"/>
      </w:pPr>
    </w:p>
    <w:p w14:paraId="0B8CCB3C" w14:textId="77777777" w:rsidR="00804102" w:rsidRPr="00500B96" w:rsidRDefault="00804102" w:rsidP="00804102">
      <w:pPr>
        <w:pStyle w:val="Body"/>
        <w:ind w:left="-1080"/>
        <w:rPr>
          <w:b/>
          <w:bCs/>
        </w:rPr>
      </w:pPr>
      <w:r w:rsidRPr="00500B96">
        <w:rPr>
          <w:b/>
          <w:bCs/>
        </w:rPr>
        <w:t>RFE Parameters</w:t>
      </w:r>
    </w:p>
    <w:p w14:paraId="335D6269" w14:textId="56BD844B" w:rsidR="00804102" w:rsidRPr="00500B96" w:rsidRDefault="00804102" w:rsidP="00804102">
      <w:pPr>
        <w:pStyle w:val="Body"/>
        <w:ind w:left="-1080" w:firstLine="297"/>
      </w:pPr>
      <w:r w:rsidRPr="00500B96">
        <w:t xml:space="preserve">* </w:t>
      </w:r>
      <w:r w:rsidR="00012AE8" w:rsidRPr="00500B96">
        <w:t>m</w:t>
      </w:r>
      <w:r w:rsidRPr="00500B96">
        <w:t>eta data section</w:t>
      </w:r>
    </w:p>
    <w:p w14:paraId="20953707" w14:textId="1FE66190" w:rsidR="00804102" w:rsidRPr="00500B96" w:rsidRDefault="00804102" w:rsidP="00804102">
      <w:pPr>
        <w:pStyle w:val="Body"/>
        <w:ind w:left="-819" w:firstLine="297"/>
        <w:rPr>
          <w:i/>
          <w:iCs/>
        </w:rPr>
      </w:pPr>
      <w:r w:rsidRPr="00500B96">
        <w:t xml:space="preserve">- </w:t>
      </w:r>
      <w:r w:rsidR="00605EA3" w:rsidRPr="00500B96">
        <w:t xml:space="preserve">extended with major, minor, </w:t>
      </w:r>
      <w:r w:rsidR="004C3E02" w:rsidRPr="00500B96">
        <w:t xml:space="preserve">and </w:t>
      </w:r>
      <w:r w:rsidR="00605EA3" w:rsidRPr="00500B96">
        <w:t>patch versions</w:t>
      </w:r>
      <w:r w:rsidR="004209F8" w:rsidRPr="00500B96">
        <w:t xml:space="preserve"> parameters </w:t>
      </w:r>
      <w:r w:rsidR="00605EA3" w:rsidRPr="00500B96">
        <w:t xml:space="preserve">for RFE </w:t>
      </w:r>
      <w:r w:rsidR="00B51EE9" w:rsidRPr="00500B96">
        <w:t>S</w:t>
      </w:r>
      <w:r w:rsidR="00605EA3" w:rsidRPr="00500B96">
        <w:t>W</w:t>
      </w:r>
    </w:p>
    <w:p w14:paraId="176CDC11" w14:textId="08611252" w:rsidR="00804102" w:rsidRPr="00500B96" w:rsidRDefault="00804102" w:rsidP="00804102">
      <w:pPr>
        <w:pStyle w:val="Body"/>
        <w:ind w:left="-1080" w:firstLine="297"/>
      </w:pPr>
      <w:r w:rsidRPr="00500B96">
        <w:t xml:space="preserve">* </w:t>
      </w:r>
      <w:r w:rsidR="00012AE8" w:rsidRPr="00500B96">
        <w:t>g</w:t>
      </w:r>
      <w:r w:rsidRPr="00500B96">
        <w:t>eneral section</w:t>
      </w:r>
    </w:p>
    <w:p w14:paraId="1F14642A" w14:textId="2F74CBE6" w:rsidR="00012553" w:rsidRPr="00500B96" w:rsidRDefault="00804102" w:rsidP="00804102">
      <w:pPr>
        <w:pStyle w:val="Body"/>
        <w:ind w:left="-819" w:firstLine="297"/>
      </w:pPr>
      <w:r w:rsidRPr="00500B96">
        <w:t xml:space="preserve">- </w:t>
      </w:r>
      <w:proofErr w:type="spellStart"/>
      <w:r w:rsidR="00D401FC" w:rsidRPr="00500B96">
        <w:rPr>
          <w:i/>
          <w:iCs/>
        </w:rPr>
        <w:t>dynamicPowerControlMode</w:t>
      </w:r>
      <w:proofErr w:type="spellEnd"/>
      <w:r w:rsidR="00D401FC" w:rsidRPr="00500B96">
        <w:t xml:space="preserve"> </w:t>
      </w:r>
      <w:r w:rsidR="004C3E02" w:rsidRPr="00500B96">
        <w:t>parameter</w:t>
      </w:r>
      <w:r w:rsidR="00012553" w:rsidRPr="00500B96">
        <w:t xml:space="preserve"> removed</w:t>
      </w:r>
      <w:r w:rsidR="004C3E02" w:rsidRPr="00500B96">
        <w:t>,</w:t>
      </w:r>
      <w:r w:rsidR="00B51EE9" w:rsidRPr="00500B96">
        <w:t xml:space="preserve"> not supported by RFE</w:t>
      </w:r>
      <w:r w:rsidR="004C3E02" w:rsidRPr="00500B96">
        <w:t xml:space="preserve"> HW</w:t>
      </w:r>
    </w:p>
    <w:p w14:paraId="148F0508" w14:textId="0B47567D" w:rsidR="00012553" w:rsidRPr="00500B96" w:rsidRDefault="00012553" w:rsidP="00804102">
      <w:pPr>
        <w:pStyle w:val="Body"/>
        <w:ind w:left="-819" w:firstLine="297"/>
      </w:pPr>
      <w:r w:rsidRPr="00500B96">
        <w:t xml:space="preserve">- </w:t>
      </w:r>
      <w:proofErr w:type="spellStart"/>
      <w:r w:rsidRPr="00500B96">
        <w:rPr>
          <w:i/>
          <w:iCs/>
        </w:rPr>
        <w:t>jumpbackTimeTicks</w:t>
      </w:r>
      <w:proofErr w:type="spellEnd"/>
      <w:r w:rsidRPr="00500B96">
        <w:t xml:space="preserve"> moved </w:t>
      </w:r>
      <w:r w:rsidR="003D3C57" w:rsidRPr="00500B96">
        <w:t xml:space="preserve">in </w:t>
      </w:r>
      <w:r w:rsidRPr="00500B96">
        <w:t>from profile section, not available per profile</w:t>
      </w:r>
    </w:p>
    <w:p w14:paraId="6950FBC2" w14:textId="0BA30676" w:rsidR="00D401FC" w:rsidRPr="00500B96" w:rsidRDefault="00D401FC" w:rsidP="00D401FC">
      <w:pPr>
        <w:pStyle w:val="Body"/>
        <w:ind w:left="-522"/>
      </w:pPr>
      <w:r w:rsidRPr="00500B96">
        <w:t xml:space="preserve">- </w:t>
      </w:r>
      <w:proofErr w:type="spellStart"/>
      <w:r w:rsidRPr="00500B96">
        <w:rPr>
          <w:i/>
          <w:iCs/>
        </w:rPr>
        <w:t>chirpActiveSignalConfig</w:t>
      </w:r>
      <w:proofErr w:type="spellEnd"/>
      <w:r w:rsidRPr="00500B96">
        <w:t xml:space="preserve"> renamed to </w:t>
      </w:r>
      <w:proofErr w:type="spellStart"/>
      <w:r w:rsidRPr="00500B96">
        <w:rPr>
          <w:i/>
          <w:iCs/>
        </w:rPr>
        <w:t>chirpSequenceActiveSignalGpio</w:t>
      </w:r>
      <w:proofErr w:type="spellEnd"/>
      <w:r w:rsidRPr="00500B96">
        <w:t xml:space="preserve"> to better reflect </w:t>
      </w:r>
      <w:r w:rsidR="001A407C" w:rsidRPr="00500B96">
        <w:t xml:space="preserve">the </w:t>
      </w:r>
      <w:r w:rsidR="00B51EE9" w:rsidRPr="00500B96">
        <w:t>changed functionality (SW generated signal via selected GPIO)</w:t>
      </w:r>
    </w:p>
    <w:p w14:paraId="5B8EFD3D" w14:textId="77777777" w:rsidR="00804102" w:rsidRPr="00500B96" w:rsidRDefault="00804102" w:rsidP="00804102">
      <w:pPr>
        <w:pStyle w:val="Body"/>
        <w:ind w:left="-1080" w:firstLine="189"/>
      </w:pPr>
      <w:r w:rsidRPr="00500B96">
        <w:t>* Chirp Sequence Config section:</w:t>
      </w:r>
    </w:p>
    <w:p w14:paraId="4A65FF9C" w14:textId="3431B5A3" w:rsidR="00B51EE9" w:rsidRPr="00500B96" w:rsidRDefault="00B51EE9" w:rsidP="00B51EE9">
      <w:pPr>
        <w:pStyle w:val="Body"/>
        <w:ind w:left="-819" w:firstLine="297"/>
      </w:pPr>
      <w:r w:rsidRPr="00500B96">
        <w:t xml:space="preserve">- </w:t>
      </w:r>
      <w:proofErr w:type="spellStart"/>
      <w:r w:rsidRPr="00500B96">
        <w:rPr>
          <w:i/>
          <w:iCs/>
        </w:rPr>
        <w:t>txEnable</w:t>
      </w:r>
      <w:proofErr w:type="spellEnd"/>
      <w:r w:rsidRPr="00500B96">
        <w:t xml:space="preserve"> moved</w:t>
      </w:r>
      <w:r w:rsidR="003D3C57" w:rsidRPr="00500B96">
        <w:t xml:space="preserve"> in</w:t>
      </w:r>
      <w:r w:rsidRPr="00500B96">
        <w:t xml:space="preserve"> from Chirp Profile section, not available per profile</w:t>
      </w:r>
    </w:p>
    <w:p w14:paraId="460BEB26" w14:textId="72120DD2" w:rsidR="00B51EE9" w:rsidRPr="00500B96" w:rsidRDefault="00B51EE9" w:rsidP="00B51EE9">
      <w:pPr>
        <w:pStyle w:val="Body"/>
        <w:ind w:left="-819" w:firstLine="297"/>
      </w:pPr>
      <w:r w:rsidRPr="00500B96">
        <w:t xml:space="preserve">- </w:t>
      </w:r>
      <w:proofErr w:type="spellStart"/>
      <w:r w:rsidRPr="00500B96">
        <w:rPr>
          <w:i/>
          <w:iCs/>
        </w:rPr>
        <w:t>rxEnable</w:t>
      </w:r>
      <w:proofErr w:type="spellEnd"/>
      <w:r w:rsidRPr="00500B96">
        <w:t xml:space="preserve"> moved </w:t>
      </w:r>
      <w:r w:rsidR="003D3C57" w:rsidRPr="00500B96">
        <w:t xml:space="preserve">in </w:t>
      </w:r>
      <w:r w:rsidRPr="00500B96">
        <w:t>from Chirp Profile section, not available per profile</w:t>
      </w:r>
    </w:p>
    <w:p w14:paraId="55862EE9" w14:textId="77777777" w:rsidR="00804102" w:rsidRPr="00500B96" w:rsidRDefault="00804102" w:rsidP="00804102">
      <w:pPr>
        <w:pStyle w:val="Body"/>
        <w:ind w:left="-1080" w:firstLine="297"/>
      </w:pPr>
      <w:r w:rsidRPr="00500B96">
        <w:t>* Chirp Profile section:</w:t>
      </w:r>
    </w:p>
    <w:p w14:paraId="2C3E1B6F" w14:textId="76C40CC2" w:rsidR="00767032" w:rsidRPr="00500B96" w:rsidRDefault="00767032" w:rsidP="00804102">
      <w:pPr>
        <w:pStyle w:val="Body"/>
        <w:ind w:left="-819" w:firstLine="297"/>
      </w:pPr>
      <w:r w:rsidRPr="00500B96">
        <w:t xml:space="preserve">- </w:t>
      </w:r>
      <w:proofErr w:type="spellStart"/>
      <w:r w:rsidRPr="00500B96">
        <w:rPr>
          <w:i/>
          <w:iCs/>
        </w:rPr>
        <w:t>chirpPllLoopFilterBandwidth</w:t>
      </w:r>
      <w:proofErr w:type="spellEnd"/>
      <w:r w:rsidRPr="00500B96">
        <w:t xml:space="preserve"> moved </w:t>
      </w:r>
      <w:r w:rsidR="003D3C57" w:rsidRPr="00500B96">
        <w:t xml:space="preserve">in </w:t>
      </w:r>
      <w:r w:rsidRPr="00500B96">
        <w:t>from Chirp Sequence section</w:t>
      </w:r>
      <w:r w:rsidR="00326D7E" w:rsidRPr="00500B96">
        <w:t xml:space="preserve">, </w:t>
      </w:r>
      <w:r w:rsidRPr="00500B96">
        <w:t>controllable per profile</w:t>
      </w:r>
    </w:p>
    <w:p w14:paraId="7D9094BB" w14:textId="2397FAC9" w:rsidR="00767032" w:rsidRPr="00500B96" w:rsidRDefault="00767032" w:rsidP="00767032">
      <w:pPr>
        <w:pStyle w:val="Body"/>
        <w:ind w:left="-522"/>
      </w:pPr>
      <w:r w:rsidRPr="00500B96">
        <w:t xml:space="preserve">- </w:t>
      </w:r>
      <w:proofErr w:type="spellStart"/>
      <w:r w:rsidRPr="00500B96">
        <w:rPr>
          <w:i/>
          <w:iCs/>
        </w:rPr>
        <w:t>txEnableReferenceTime</w:t>
      </w:r>
      <w:proofErr w:type="spellEnd"/>
      <w:r w:rsidRPr="00500B96">
        <w:t xml:space="preserve"> renamed to </w:t>
      </w:r>
      <w:proofErr w:type="spellStart"/>
      <w:r w:rsidRPr="00500B96">
        <w:rPr>
          <w:i/>
          <w:iCs/>
        </w:rPr>
        <w:t>txTransmissionReferenceTime</w:t>
      </w:r>
      <w:proofErr w:type="spellEnd"/>
      <w:r w:rsidRPr="00500B96">
        <w:t xml:space="preserve"> to better reflect </w:t>
      </w:r>
      <w:r w:rsidR="001A407C" w:rsidRPr="00500B96">
        <w:t xml:space="preserve">the </w:t>
      </w:r>
      <w:r w:rsidRPr="00500B96">
        <w:t>functionality</w:t>
      </w:r>
    </w:p>
    <w:p w14:paraId="4F265CA0" w14:textId="6481840E" w:rsidR="00767032" w:rsidRPr="00500B96" w:rsidRDefault="00767032" w:rsidP="00767032">
      <w:pPr>
        <w:pStyle w:val="Body"/>
        <w:ind w:left="-819" w:firstLine="297"/>
      </w:pPr>
      <w:r w:rsidRPr="00500B96">
        <w:t xml:space="preserve">- </w:t>
      </w:r>
      <w:proofErr w:type="spellStart"/>
      <w:r w:rsidRPr="00500B96">
        <w:rPr>
          <w:i/>
          <w:iCs/>
        </w:rPr>
        <w:t>txEnableTimeOffset</w:t>
      </w:r>
      <w:proofErr w:type="spellEnd"/>
      <w:r w:rsidRPr="00500B96">
        <w:t xml:space="preserve"> renamed to </w:t>
      </w:r>
      <w:proofErr w:type="spellStart"/>
      <w:r w:rsidRPr="00500B96">
        <w:rPr>
          <w:i/>
          <w:iCs/>
        </w:rPr>
        <w:t>txTransmissionTimeOffset</w:t>
      </w:r>
      <w:proofErr w:type="spellEnd"/>
      <w:r w:rsidRPr="00500B96">
        <w:t xml:space="preserve"> to better reflect</w:t>
      </w:r>
      <w:r w:rsidR="001A407C" w:rsidRPr="00500B96">
        <w:t xml:space="preserve"> the</w:t>
      </w:r>
      <w:r w:rsidRPr="00500B96">
        <w:t xml:space="preserve"> functionality</w:t>
      </w:r>
    </w:p>
    <w:p w14:paraId="3AA2DA54" w14:textId="2ADDC1AB" w:rsidR="00767032" w:rsidRPr="00500B96" w:rsidRDefault="00767032" w:rsidP="00767032">
      <w:pPr>
        <w:pStyle w:val="Body"/>
        <w:ind w:left="-819" w:firstLine="297"/>
      </w:pPr>
      <w:r w:rsidRPr="00500B96">
        <w:t xml:space="preserve">- </w:t>
      </w:r>
      <w:proofErr w:type="spellStart"/>
      <w:r w:rsidRPr="00500B96">
        <w:rPr>
          <w:i/>
          <w:iCs/>
        </w:rPr>
        <w:t>resetTimeTicks</w:t>
      </w:r>
      <w:proofErr w:type="spellEnd"/>
      <w:r w:rsidRPr="00500B96">
        <w:t xml:space="preserve"> extended to 16bits</w:t>
      </w:r>
    </w:p>
    <w:p w14:paraId="5B00F791" w14:textId="77777777" w:rsidR="00767032" w:rsidRPr="00500B96" w:rsidRDefault="00767032" w:rsidP="00804102">
      <w:pPr>
        <w:pStyle w:val="Body"/>
        <w:ind w:left="-1080"/>
      </w:pPr>
    </w:p>
    <w:p w14:paraId="69BC7E56" w14:textId="7146369E" w:rsidR="00804102" w:rsidRPr="00500B96" w:rsidRDefault="00804102" w:rsidP="00804102">
      <w:pPr>
        <w:pStyle w:val="Body"/>
        <w:ind w:left="-1080"/>
        <w:rPr>
          <w:b/>
          <w:bCs/>
        </w:rPr>
      </w:pPr>
      <w:r w:rsidRPr="00500B96">
        <w:rPr>
          <w:b/>
          <w:bCs/>
        </w:rPr>
        <w:t>RFE Driver</w:t>
      </w:r>
    </w:p>
    <w:p w14:paraId="7F479EE0" w14:textId="77777777" w:rsidR="00804102" w:rsidRPr="00500B96" w:rsidRDefault="00804102" w:rsidP="00804102">
      <w:pPr>
        <w:pStyle w:val="Body"/>
        <w:ind w:left="-1080" w:firstLine="297"/>
      </w:pPr>
      <w:r w:rsidRPr="00500B96">
        <w:t>* RFE client</w:t>
      </w:r>
    </w:p>
    <w:p w14:paraId="5F0F44B9" w14:textId="3C957C3E" w:rsidR="001B4DA3" w:rsidRPr="00500B96" w:rsidRDefault="00804102" w:rsidP="00EB0BD0">
      <w:pPr>
        <w:pStyle w:val="Body"/>
        <w:ind w:left="-819" w:firstLine="297"/>
      </w:pPr>
      <w:r w:rsidRPr="00500B96">
        <w:t xml:space="preserve">- </w:t>
      </w:r>
      <w:r w:rsidR="00EB0BD0" w:rsidRPr="00500B96">
        <w:t xml:space="preserve">Shared data initialization improved in </w:t>
      </w:r>
      <w:proofErr w:type="spellStart"/>
      <w:r w:rsidR="00EB0BD0" w:rsidRPr="00500B96">
        <w:rPr>
          <w:i/>
          <w:iCs/>
        </w:rPr>
        <w:t>rfeCmdClient_sync</w:t>
      </w:r>
      <w:proofErr w:type="spellEnd"/>
      <w:r w:rsidR="00EB0BD0" w:rsidRPr="00500B96">
        <w:rPr>
          <w:i/>
          <w:iCs/>
        </w:rPr>
        <w:t>()</w:t>
      </w:r>
    </w:p>
    <w:p w14:paraId="7EE54E2E" w14:textId="77777777" w:rsidR="00804102" w:rsidRPr="00500B96" w:rsidRDefault="00804102" w:rsidP="00804102">
      <w:pPr>
        <w:pStyle w:val="Body"/>
        <w:ind w:left="-1080" w:firstLine="297"/>
      </w:pPr>
      <w:r w:rsidRPr="00500B96">
        <w:t>* RFE stub</w:t>
      </w:r>
    </w:p>
    <w:p w14:paraId="7E98B316" w14:textId="2875BFA6" w:rsidR="001B4DA3" w:rsidRPr="00500B96" w:rsidRDefault="00804102" w:rsidP="001B4DA3">
      <w:pPr>
        <w:pStyle w:val="Body"/>
        <w:ind w:left="-783" w:firstLine="297"/>
      </w:pPr>
      <w:r w:rsidRPr="00500B96">
        <w:t xml:space="preserve">- </w:t>
      </w:r>
      <w:r w:rsidR="001B4DA3" w:rsidRPr="00500B96">
        <w:t>Adapted to API changes</w:t>
      </w:r>
      <w:r w:rsidR="00326D7E" w:rsidRPr="00500B96">
        <w:t xml:space="preserve"> listed above</w:t>
      </w:r>
    </w:p>
    <w:p w14:paraId="00070DB2" w14:textId="77777777" w:rsidR="00804102" w:rsidRPr="00500B96" w:rsidRDefault="00804102" w:rsidP="00804102">
      <w:pPr>
        <w:pStyle w:val="Body"/>
        <w:ind w:left="-522"/>
      </w:pPr>
    </w:p>
    <w:p w14:paraId="29A507AF" w14:textId="77777777" w:rsidR="00804102" w:rsidRPr="00500B96" w:rsidRDefault="00804102" w:rsidP="00804102">
      <w:pPr>
        <w:pStyle w:val="Body"/>
        <w:ind w:left="-1080"/>
        <w:rPr>
          <w:b/>
          <w:bCs/>
        </w:rPr>
      </w:pPr>
      <w:r w:rsidRPr="00500B96">
        <w:rPr>
          <w:b/>
          <w:bCs/>
        </w:rPr>
        <w:t>RFE Applications</w:t>
      </w:r>
    </w:p>
    <w:p w14:paraId="0919E263" w14:textId="77777777" w:rsidR="00873F6E" w:rsidRPr="00500B96" w:rsidRDefault="00804102" w:rsidP="00804102">
      <w:pPr>
        <w:pStyle w:val="Body"/>
        <w:ind w:left="-1080" w:firstLine="297"/>
      </w:pPr>
      <w:r w:rsidRPr="00500B96">
        <w:t xml:space="preserve">* RFE basic example application </w:t>
      </w:r>
    </w:p>
    <w:p w14:paraId="3B2489E3" w14:textId="77CB4CE5" w:rsidR="00804102" w:rsidRPr="00500B96" w:rsidRDefault="001B4DA3" w:rsidP="00873F6E">
      <w:pPr>
        <w:pStyle w:val="Body"/>
        <w:ind w:left="-819" w:firstLine="297"/>
      </w:pPr>
      <w:r w:rsidRPr="00500B96">
        <w:t xml:space="preserve">- </w:t>
      </w:r>
      <w:r w:rsidR="00873F6E" w:rsidRPr="00500B96">
        <w:t>includes S32DS project</w:t>
      </w:r>
      <w:r w:rsidR="006616B7" w:rsidRPr="00500B96">
        <w:t xml:space="preserve"> for building application with RFE FW</w:t>
      </w:r>
    </w:p>
    <w:p w14:paraId="387BF6C4" w14:textId="43C2CA39" w:rsidR="00873F6E" w:rsidRPr="00500B96" w:rsidRDefault="00873F6E" w:rsidP="00873F6E">
      <w:pPr>
        <w:pStyle w:val="Body"/>
        <w:ind w:left="-819" w:firstLine="297"/>
      </w:pPr>
      <w:r w:rsidRPr="00500B96">
        <w:t xml:space="preserve">- includes boot scripts for booting and executing example application with RFE </w:t>
      </w:r>
      <w:r w:rsidR="00F976EB" w:rsidRPr="00500B96">
        <w:t>FW</w:t>
      </w:r>
    </w:p>
    <w:p w14:paraId="2B473D97" w14:textId="5135DBCF" w:rsidR="00873F6E" w:rsidRPr="00500B96" w:rsidRDefault="00873F6E" w:rsidP="00873F6E">
      <w:pPr>
        <w:pStyle w:val="Body"/>
        <w:ind w:left="-819" w:firstLine="297"/>
      </w:pPr>
      <w:r w:rsidRPr="00500B96">
        <w:t xml:space="preserve">- includes </w:t>
      </w:r>
      <w:proofErr w:type="spellStart"/>
      <w:r w:rsidRPr="00500B96">
        <w:rPr>
          <w:i/>
          <w:iCs/>
        </w:rPr>
        <w:t>rfeConfig</w:t>
      </w:r>
      <w:proofErr w:type="spellEnd"/>
      <w:r w:rsidRPr="00500B96">
        <w:t xml:space="preserve"> </w:t>
      </w:r>
      <w:r w:rsidR="006616B7" w:rsidRPr="00500B96">
        <w:t xml:space="preserve">files </w:t>
      </w:r>
      <w:r w:rsidRPr="00500B96">
        <w:t>demonstrating RFE operation (ceiling test)</w:t>
      </w:r>
    </w:p>
    <w:p w14:paraId="03CA8B42" w14:textId="77777777" w:rsidR="00804102" w:rsidRPr="00500B96" w:rsidRDefault="00804102" w:rsidP="00804102">
      <w:pPr>
        <w:pStyle w:val="Body"/>
        <w:ind w:left="-1080"/>
      </w:pPr>
    </w:p>
    <w:p w14:paraId="0C4D0286" w14:textId="77777777" w:rsidR="00804102" w:rsidRPr="00500B96" w:rsidRDefault="00804102" w:rsidP="00804102">
      <w:pPr>
        <w:pStyle w:val="Body"/>
        <w:ind w:left="-1080"/>
        <w:rPr>
          <w:b/>
          <w:bCs/>
        </w:rPr>
      </w:pPr>
      <w:r w:rsidRPr="00500B96">
        <w:rPr>
          <w:b/>
          <w:bCs/>
        </w:rPr>
        <w:t>RFE Configuration Tool</w:t>
      </w:r>
    </w:p>
    <w:p w14:paraId="01669438" w14:textId="37389334" w:rsidR="00804102" w:rsidRPr="00500B96" w:rsidRDefault="00804102" w:rsidP="00804102">
      <w:pPr>
        <w:pStyle w:val="Body"/>
        <w:ind w:left="-1080" w:firstLine="297"/>
      </w:pPr>
      <w:r w:rsidRPr="00500B96">
        <w:t>* Command line options added, see ..\</w:t>
      </w:r>
      <w:proofErr w:type="spellStart"/>
      <w:r w:rsidRPr="00500B96">
        <w:t>rfe</w:t>
      </w:r>
      <w:proofErr w:type="spellEnd"/>
      <w:r w:rsidRPr="00500B96">
        <w:t>\tools\</w:t>
      </w:r>
      <w:proofErr w:type="spellStart"/>
      <w:r w:rsidRPr="00500B96">
        <w:t>rfeConfigGenerator</w:t>
      </w:r>
      <w:proofErr w:type="spellEnd"/>
      <w:r w:rsidRPr="00500B96">
        <w:t>\release\</w:t>
      </w:r>
      <w:proofErr w:type="spellStart"/>
      <w:r w:rsidRPr="00500B96">
        <w:t>readme.text</w:t>
      </w:r>
      <w:proofErr w:type="spellEnd"/>
    </w:p>
    <w:p w14:paraId="0BB952D5" w14:textId="643EA1C0" w:rsidR="00B97363" w:rsidRPr="00500B96" w:rsidRDefault="00804102" w:rsidP="00804102">
      <w:pPr>
        <w:pStyle w:val="Body"/>
        <w:ind w:left="-1080" w:firstLine="297"/>
      </w:pPr>
      <w:r w:rsidRPr="00500B96">
        <w:t>* RFE</w:t>
      </w:r>
      <w:r w:rsidR="00B97363" w:rsidRPr="00500B96">
        <w:t xml:space="preserve"> </w:t>
      </w:r>
      <w:r w:rsidR="000D4E3D">
        <w:t>BLOB</w:t>
      </w:r>
      <w:r w:rsidR="00E87314" w:rsidRPr="00500B96">
        <w:t xml:space="preserve"> </w:t>
      </w:r>
      <w:r w:rsidR="00B97363" w:rsidRPr="00500B96">
        <w:t xml:space="preserve">generation updated to match </w:t>
      </w:r>
      <w:proofErr w:type="spellStart"/>
      <w:r w:rsidR="00B97363" w:rsidRPr="00500B96">
        <w:t>rfe</w:t>
      </w:r>
      <w:proofErr w:type="spellEnd"/>
      <w:r w:rsidR="00B97363" w:rsidRPr="00500B96">
        <w:t xml:space="preserve"> configuration changes, </w:t>
      </w:r>
      <w:r w:rsidRPr="00500B96">
        <w:t>Documentation updated</w:t>
      </w:r>
      <w:r w:rsidR="00B97363" w:rsidRPr="00500B96">
        <w:t xml:space="preserve"> </w:t>
      </w:r>
    </w:p>
    <w:p w14:paraId="5750CB09" w14:textId="121417D1" w:rsidR="00804102" w:rsidRPr="00500B96" w:rsidRDefault="00B97363" w:rsidP="00804102">
      <w:pPr>
        <w:pStyle w:val="Body"/>
        <w:ind w:left="-1080" w:firstLine="297"/>
      </w:pPr>
      <w:r w:rsidRPr="00500B96">
        <w:t xml:space="preserve">   </w:t>
      </w:r>
      <w:r w:rsidR="00B6116B" w:rsidRPr="00500B96">
        <w:t>accordingly</w:t>
      </w:r>
      <w:r w:rsidRPr="00500B96">
        <w:t>.</w:t>
      </w:r>
    </w:p>
    <w:p w14:paraId="06DE5ADE" w14:textId="77777777" w:rsidR="003A2C62" w:rsidRPr="00500B96" w:rsidRDefault="003A2C62" w:rsidP="00CB03BE">
      <w:pPr>
        <w:pStyle w:val="Body"/>
        <w:ind w:left="-1080"/>
      </w:pPr>
    </w:p>
    <w:p w14:paraId="0357A788" w14:textId="4E4E3594" w:rsidR="00603480" w:rsidRPr="00500B96" w:rsidRDefault="00603480" w:rsidP="0028247C">
      <w:pPr>
        <w:pStyle w:val="Heading3"/>
      </w:pPr>
      <w:bookmarkStart w:id="66" w:name="_Toc146881645"/>
      <w:r w:rsidRPr="00500B96">
        <w:t>SAF85xx RFE SW Documentation Update 0.4.2</w:t>
      </w:r>
      <w:bookmarkEnd w:id="66"/>
    </w:p>
    <w:p w14:paraId="54C2CECB" w14:textId="5A2A8880" w:rsidR="00603480" w:rsidRPr="00500B96" w:rsidRDefault="00603480" w:rsidP="00603480">
      <w:pPr>
        <w:pStyle w:val="Body"/>
        <w:ind w:left="-1080"/>
        <w:rPr>
          <w:b/>
          <w:bCs/>
        </w:rPr>
      </w:pPr>
      <w:r w:rsidRPr="00500B96">
        <w:tab/>
      </w:r>
      <w:r w:rsidRPr="00500B96">
        <w:rPr>
          <w:b/>
          <w:bCs/>
        </w:rPr>
        <w:t>RFE Documentation</w:t>
      </w:r>
    </w:p>
    <w:p w14:paraId="3DD3D18D" w14:textId="1BF13982" w:rsidR="00603480" w:rsidRPr="00500B96" w:rsidRDefault="00603480" w:rsidP="00B52B91">
      <w:pPr>
        <w:pStyle w:val="Body"/>
        <w:ind w:left="-819" w:firstLine="297"/>
      </w:pPr>
      <w:r w:rsidRPr="00500B96">
        <w:t xml:space="preserve">* RFE </w:t>
      </w:r>
      <w:r w:rsidR="009839C8" w:rsidRPr="00500B96">
        <w:t xml:space="preserve">Driver </w:t>
      </w:r>
      <w:r w:rsidR="00B52B91" w:rsidRPr="00500B96">
        <w:t>Documentation Updated</w:t>
      </w:r>
    </w:p>
    <w:p w14:paraId="5F12BA87" w14:textId="0651F974" w:rsidR="009839C8" w:rsidRPr="00500B96" w:rsidRDefault="009839C8" w:rsidP="00B52B91">
      <w:pPr>
        <w:pStyle w:val="Body"/>
        <w:ind w:left="-819" w:firstLine="297"/>
      </w:pPr>
      <w:r w:rsidRPr="00500B96">
        <w:t>* RFE Abstract API is merged into RFE SW User Manual</w:t>
      </w:r>
    </w:p>
    <w:p w14:paraId="7F5F0993" w14:textId="77777777" w:rsidR="00603480" w:rsidRPr="00500B96" w:rsidRDefault="00603480" w:rsidP="00CB03BE">
      <w:pPr>
        <w:pStyle w:val="Body"/>
        <w:ind w:left="-1080"/>
      </w:pPr>
    </w:p>
    <w:p w14:paraId="766EC1B7" w14:textId="0192EF52" w:rsidR="006D1A54" w:rsidRPr="00500B96" w:rsidRDefault="006D1A54" w:rsidP="0028247C">
      <w:pPr>
        <w:pStyle w:val="Heading3"/>
      </w:pPr>
      <w:bookmarkStart w:id="67" w:name="_Toc146881646"/>
      <w:r w:rsidRPr="00500B96">
        <w:t>SAF85xx RFE SW Hot Fix 0.4.1</w:t>
      </w:r>
      <w:bookmarkEnd w:id="67"/>
    </w:p>
    <w:p w14:paraId="400C4B81" w14:textId="77777777" w:rsidR="006D1A54" w:rsidRPr="00500B96" w:rsidRDefault="006D1A54" w:rsidP="006D1A54">
      <w:pPr>
        <w:pStyle w:val="Body"/>
        <w:ind w:left="-1080"/>
        <w:rPr>
          <w:b/>
          <w:bCs/>
        </w:rPr>
      </w:pPr>
      <w:r w:rsidRPr="00500B96">
        <w:tab/>
      </w:r>
      <w:r w:rsidRPr="00500B96">
        <w:rPr>
          <w:b/>
          <w:bCs/>
        </w:rPr>
        <w:t>RFE Configuration Tool</w:t>
      </w:r>
    </w:p>
    <w:p w14:paraId="0ADB3E93" w14:textId="0976F677" w:rsidR="006D1A54" w:rsidRPr="00500B96" w:rsidRDefault="006D1A54" w:rsidP="006D1A54">
      <w:pPr>
        <w:pStyle w:val="Body"/>
        <w:ind w:left="-819" w:firstLine="297"/>
      </w:pPr>
      <w:r w:rsidRPr="00500B96">
        <w:t>* Config</w:t>
      </w:r>
      <w:r w:rsidR="00A24B28" w:rsidRPr="00500B96">
        <w:t xml:space="preserve">uration </w:t>
      </w:r>
      <w:r w:rsidRPr="00500B96">
        <w:t>Tool Update</w:t>
      </w:r>
    </w:p>
    <w:p w14:paraId="1E401911" w14:textId="322CC893" w:rsidR="006D1A54" w:rsidRPr="00500B96" w:rsidRDefault="006D1A54" w:rsidP="006D1A54">
      <w:pPr>
        <w:pStyle w:val="Body"/>
        <w:ind w:left="-819" w:firstLine="297"/>
      </w:pPr>
      <w:r w:rsidRPr="00500B96">
        <w:t xml:space="preserve">     - Tx Enable param removal to align with 0.4.</w:t>
      </w:r>
      <w:r w:rsidR="00155102" w:rsidRPr="00500B96">
        <w:t>0 RFE FW</w:t>
      </w:r>
    </w:p>
    <w:p w14:paraId="50CA6462" w14:textId="77777777" w:rsidR="006D1A54" w:rsidRPr="00500B96" w:rsidRDefault="006D1A54" w:rsidP="006D1A54">
      <w:pPr>
        <w:pStyle w:val="Body"/>
        <w:ind w:left="-819" w:firstLine="297"/>
      </w:pPr>
      <w:r w:rsidRPr="00500B96">
        <w:t xml:space="preserve">      - </w:t>
      </w:r>
      <w:proofErr w:type="spellStart"/>
      <w:r w:rsidRPr="00500B96">
        <w:t>rfeDynamicTables.bin</w:t>
      </w:r>
      <w:proofErr w:type="spellEnd"/>
      <w:r w:rsidRPr="00500B96">
        <w:t xml:space="preserve"> generation corrected</w:t>
      </w:r>
    </w:p>
    <w:p w14:paraId="42071ABB" w14:textId="4B23667A" w:rsidR="006D1A54" w:rsidRPr="00500B96" w:rsidRDefault="006D1A54" w:rsidP="006D1A54">
      <w:pPr>
        <w:pStyle w:val="Body"/>
        <w:ind w:left="-819" w:firstLine="297"/>
      </w:pPr>
      <w:r w:rsidRPr="00500B96">
        <w:t xml:space="preserve">* </w:t>
      </w:r>
      <w:r w:rsidR="00A24B28" w:rsidRPr="00500B96">
        <w:t xml:space="preserve">Configuration </w:t>
      </w:r>
      <w:r w:rsidRPr="00500B96">
        <w:t>Tool Manual Update</w:t>
      </w:r>
    </w:p>
    <w:p w14:paraId="0E07F572" w14:textId="77777777" w:rsidR="006D1A54" w:rsidRPr="00500B96" w:rsidRDefault="006D1A54" w:rsidP="006D1A54">
      <w:pPr>
        <w:pStyle w:val="Body"/>
        <w:ind w:left="-819" w:firstLine="297"/>
      </w:pPr>
      <w:r w:rsidRPr="00500B96">
        <w:t xml:space="preserve">       - Tx Enable removal</w:t>
      </w:r>
    </w:p>
    <w:p w14:paraId="7F6729C4" w14:textId="143918F2" w:rsidR="006D1A54" w:rsidRPr="00500B96" w:rsidRDefault="006D1A54" w:rsidP="006D1A54">
      <w:pPr>
        <w:pStyle w:val="Body"/>
        <w:ind w:left="-819" w:firstLine="297"/>
      </w:pPr>
      <w:r w:rsidRPr="00500B96">
        <w:t xml:space="preserve">       - Description of repetitive tables generation added</w:t>
      </w:r>
      <w:r w:rsidR="000379F9" w:rsidRPr="00500B96">
        <w:t>, chapter 5.6.1</w:t>
      </w:r>
    </w:p>
    <w:p w14:paraId="05451DC5" w14:textId="77777777" w:rsidR="006D1A54" w:rsidRPr="00500B96" w:rsidRDefault="006D1A54" w:rsidP="00CB03BE">
      <w:pPr>
        <w:pStyle w:val="Body"/>
        <w:ind w:left="-1080"/>
      </w:pPr>
    </w:p>
    <w:p w14:paraId="26CE55E9" w14:textId="77777777" w:rsidR="00020525" w:rsidRPr="00500B96" w:rsidRDefault="00C615D4" w:rsidP="0028247C">
      <w:pPr>
        <w:pStyle w:val="Heading3"/>
      </w:pPr>
      <w:bookmarkStart w:id="68" w:name="_Toc146881647"/>
      <w:r w:rsidRPr="00500B96">
        <w:t>SAF85xx RFE SW Code Drop 0.4.0</w:t>
      </w:r>
      <w:bookmarkEnd w:id="68"/>
    </w:p>
    <w:p w14:paraId="3B1C2991" w14:textId="188EBB7E" w:rsidR="00020525" w:rsidRPr="00500B96" w:rsidRDefault="00C615D4" w:rsidP="00020525">
      <w:pPr>
        <w:pStyle w:val="Body"/>
        <w:ind w:left="-1080" w:firstLine="297"/>
      </w:pPr>
      <w:r w:rsidRPr="00500B96">
        <w:rPr>
          <w:b/>
          <w:bCs/>
        </w:rPr>
        <w:t>RFE API</w:t>
      </w:r>
      <w:r w:rsidRPr="00500B96">
        <w:t xml:space="preserve"> </w:t>
      </w:r>
      <w:r w:rsidR="0043556C" w:rsidRPr="00500B96">
        <w:t>updated</w:t>
      </w:r>
    </w:p>
    <w:p w14:paraId="3622616D" w14:textId="5D08D85B" w:rsidR="00020525" w:rsidRPr="00500B96" w:rsidRDefault="009900D8" w:rsidP="00020525">
      <w:pPr>
        <w:pStyle w:val="Body"/>
        <w:ind w:left="-819" w:firstLine="297"/>
      </w:pPr>
      <w:r w:rsidRPr="00500B96">
        <w:t>*</w:t>
      </w:r>
      <w:r w:rsidR="00020525" w:rsidRPr="00500B96">
        <w:t xml:space="preserve"> </w:t>
      </w:r>
      <w:r w:rsidR="00C615D4" w:rsidRPr="00500B96">
        <w:t>code documentation extended</w:t>
      </w:r>
    </w:p>
    <w:p w14:paraId="0EC38B44" w14:textId="77777777" w:rsidR="009900D8" w:rsidRPr="00500B96" w:rsidRDefault="009900D8" w:rsidP="009900D8">
      <w:pPr>
        <w:pStyle w:val="Body"/>
        <w:ind w:left="-819" w:firstLine="297"/>
      </w:pPr>
      <w:r w:rsidRPr="00500B96">
        <w:t>*</w:t>
      </w:r>
      <w:r w:rsidR="00020525" w:rsidRPr="00500B96">
        <w:t xml:space="preserve"> </w:t>
      </w:r>
      <w:proofErr w:type="spellStart"/>
      <w:r w:rsidR="00C615D4" w:rsidRPr="00500B96">
        <w:rPr>
          <w:i/>
          <w:iCs/>
        </w:rPr>
        <w:t>rfe_configure</w:t>
      </w:r>
      <w:proofErr w:type="spellEnd"/>
      <w:r w:rsidR="00C615D4" w:rsidRPr="00500B96">
        <w:rPr>
          <w:i/>
          <w:iCs/>
        </w:rPr>
        <w:t>(</w:t>
      </w:r>
      <w:r w:rsidR="00020525" w:rsidRPr="00500B96">
        <w:rPr>
          <w:i/>
          <w:iCs/>
        </w:rPr>
        <w:t>)</w:t>
      </w:r>
    </w:p>
    <w:p w14:paraId="0F316480" w14:textId="6A141006" w:rsidR="00020525" w:rsidRPr="00500B96" w:rsidRDefault="009900D8" w:rsidP="009900D8">
      <w:pPr>
        <w:pStyle w:val="Body"/>
        <w:ind w:left="-261"/>
      </w:pPr>
      <w:r w:rsidRPr="00500B96">
        <w:rPr>
          <w:i/>
          <w:iCs/>
        </w:rPr>
        <w:t xml:space="preserve">- </w:t>
      </w:r>
      <w:proofErr w:type="spellStart"/>
      <w:r w:rsidR="00C615D4" w:rsidRPr="00500B96">
        <w:rPr>
          <w:i/>
          <w:iCs/>
        </w:rPr>
        <w:t>dynamicTableAddress</w:t>
      </w:r>
      <w:proofErr w:type="spellEnd"/>
      <w:r w:rsidR="00C615D4" w:rsidRPr="00500B96">
        <w:t xml:space="preserve"> dynamic table parameter added, no more referenced via RFE</w:t>
      </w:r>
      <w:r w:rsidRPr="00500B96">
        <w:t xml:space="preserve"> </w:t>
      </w:r>
      <w:r w:rsidR="00C615D4" w:rsidRPr="00500B96">
        <w:t>Config</w:t>
      </w:r>
    </w:p>
    <w:p w14:paraId="3153AFCB" w14:textId="2588A307" w:rsidR="00020525" w:rsidRPr="00500B96" w:rsidRDefault="009900D8" w:rsidP="00020525">
      <w:pPr>
        <w:pStyle w:val="Body"/>
        <w:ind w:left="-819" w:firstLine="297"/>
      </w:pPr>
      <w:r w:rsidRPr="00500B96">
        <w:t>*</w:t>
      </w:r>
      <w:r w:rsidR="00020525" w:rsidRPr="00500B96">
        <w:t xml:space="preserve"> </w:t>
      </w:r>
      <w:proofErr w:type="spellStart"/>
      <w:r w:rsidR="00C615D4" w:rsidRPr="00500B96">
        <w:rPr>
          <w:i/>
          <w:iCs/>
        </w:rPr>
        <w:t>rfe_radarCycleStop</w:t>
      </w:r>
      <w:proofErr w:type="spellEnd"/>
      <w:r w:rsidR="00C615D4" w:rsidRPr="00500B96">
        <w:rPr>
          <w:i/>
          <w:iCs/>
        </w:rPr>
        <w:t>()</w:t>
      </w:r>
      <w:r w:rsidR="00C615D4" w:rsidRPr="00500B96">
        <w:t xml:space="preserve"> returns index of </w:t>
      </w:r>
      <w:r w:rsidR="00B97363" w:rsidRPr="00500B96">
        <w:t>latest</w:t>
      </w:r>
      <w:r w:rsidR="00C615D4" w:rsidRPr="00500B96">
        <w:t xml:space="preserve"> executed radar cycle</w:t>
      </w:r>
    </w:p>
    <w:p w14:paraId="118B7B0C" w14:textId="2DE1AFCD" w:rsidR="00020525" w:rsidRPr="00500B96" w:rsidRDefault="009900D8" w:rsidP="00020525">
      <w:pPr>
        <w:pStyle w:val="Body"/>
        <w:ind w:left="-819" w:firstLine="297"/>
      </w:pPr>
      <w:r w:rsidRPr="00500B96">
        <w:t>*</w:t>
      </w:r>
      <w:r w:rsidR="00020525" w:rsidRPr="00500B96">
        <w:t xml:space="preserve"> </w:t>
      </w:r>
      <w:proofErr w:type="spellStart"/>
      <w:r w:rsidR="00C615D4" w:rsidRPr="00500B96">
        <w:rPr>
          <w:i/>
          <w:iCs/>
        </w:rPr>
        <w:t>rfe_monitorRead</w:t>
      </w:r>
      <w:proofErr w:type="spellEnd"/>
      <w:r w:rsidR="00C615D4" w:rsidRPr="00500B96">
        <w:rPr>
          <w:i/>
          <w:iCs/>
        </w:rPr>
        <w:t>()</w:t>
      </w:r>
      <w:r w:rsidR="00C615D4" w:rsidRPr="00500B96">
        <w:t xml:space="preserve"> returns radar cycle and chirp sequence for which monitors were read</w:t>
      </w:r>
    </w:p>
    <w:p w14:paraId="336448B6" w14:textId="22413650" w:rsidR="00020525" w:rsidRPr="00500B96" w:rsidRDefault="009900D8" w:rsidP="00020525">
      <w:pPr>
        <w:pStyle w:val="Body"/>
        <w:ind w:left="-819" w:firstLine="297"/>
        <w:rPr>
          <w:i/>
          <w:iCs/>
        </w:rPr>
      </w:pPr>
      <w:r w:rsidRPr="00500B96">
        <w:t>*</w:t>
      </w:r>
      <w:r w:rsidR="00020525" w:rsidRPr="00500B96">
        <w:t xml:space="preserve"> </w:t>
      </w:r>
      <w:proofErr w:type="spellStart"/>
      <w:r w:rsidR="00C615D4" w:rsidRPr="00500B96">
        <w:rPr>
          <w:i/>
          <w:iCs/>
        </w:rPr>
        <w:t>rfe_getRadarCycleStartTime</w:t>
      </w:r>
      <w:proofErr w:type="spellEnd"/>
      <w:r w:rsidR="00C615D4" w:rsidRPr="00500B96">
        <w:rPr>
          <w:i/>
          <w:iCs/>
        </w:rPr>
        <w:t>()</w:t>
      </w:r>
      <w:r w:rsidR="00C615D4" w:rsidRPr="00500B96">
        <w:t xml:space="preserve"> renamed to </w:t>
      </w:r>
      <w:proofErr w:type="spellStart"/>
      <w:r w:rsidR="00C615D4" w:rsidRPr="00500B96">
        <w:rPr>
          <w:i/>
          <w:iCs/>
        </w:rPr>
        <w:t>rfe_getNextRadarCycleStartTime</w:t>
      </w:r>
      <w:proofErr w:type="spellEnd"/>
      <w:r w:rsidR="00C615D4" w:rsidRPr="00500B96">
        <w:rPr>
          <w:i/>
          <w:iCs/>
        </w:rPr>
        <w:t>()</w:t>
      </w:r>
    </w:p>
    <w:p w14:paraId="68FC86CE" w14:textId="77777777" w:rsidR="009900D8" w:rsidRPr="00500B96" w:rsidRDefault="009900D8" w:rsidP="009900D8">
      <w:pPr>
        <w:pStyle w:val="Body"/>
        <w:ind w:left="-261"/>
      </w:pPr>
      <w:r w:rsidRPr="00500B96">
        <w:t xml:space="preserve">- </w:t>
      </w:r>
      <w:r w:rsidR="00C615D4" w:rsidRPr="00500B96">
        <w:t xml:space="preserve">parameter changed from </w:t>
      </w:r>
      <w:r w:rsidR="00C615D4" w:rsidRPr="00500B96">
        <w:rPr>
          <w:i/>
          <w:iCs/>
        </w:rPr>
        <w:t xml:space="preserve">uint32_t </w:t>
      </w:r>
      <w:proofErr w:type="spellStart"/>
      <w:r w:rsidR="00C615D4" w:rsidRPr="00500B96">
        <w:rPr>
          <w:i/>
          <w:iCs/>
        </w:rPr>
        <w:t>radarCycleIndex</w:t>
      </w:r>
      <w:proofErr w:type="spellEnd"/>
      <w:r w:rsidR="00C615D4" w:rsidRPr="00500B96">
        <w:t xml:space="preserve"> to </w:t>
      </w:r>
      <w:proofErr w:type="spellStart"/>
      <w:r w:rsidR="00C615D4" w:rsidRPr="00500B96">
        <w:rPr>
          <w:i/>
          <w:iCs/>
        </w:rPr>
        <w:t>rfe_radarCycleCount_t</w:t>
      </w:r>
      <w:proofErr w:type="spellEnd"/>
      <w:r w:rsidRPr="00500B96">
        <w:rPr>
          <w:i/>
          <w:iCs/>
        </w:rPr>
        <w:t xml:space="preserve"> </w:t>
      </w:r>
      <w:r w:rsidR="00C615D4" w:rsidRPr="00500B96">
        <w:rPr>
          <w:i/>
          <w:iCs/>
        </w:rPr>
        <w:t>*</w:t>
      </w:r>
      <w:proofErr w:type="spellStart"/>
      <w:r w:rsidR="00C615D4" w:rsidRPr="00500B96">
        <w:rPr>
          <w:i/>
          <w:iCs/>
        </w:rPr>
        <w:t>pRadarCycleCount</w:t>
      </w:r>
      <w:proofErr w:type="spellEnd"/>
    </w:p>
    <w:p w14:paraId="355FA188" w14:textId="1CEFAB72" w:rsidR="009900D8" w:rsidRPr="00500B96" w:rsidRDefault="009900D8" w:rsidP="009900D8">
      <w:pPr>
        <w:pStyle w:val="Body"/>
        <w:ind w:left="-522"/>
      </w:pPr>
      <w:r w:rsidRPr="00500B96">
        <w:t xml:space="preserve">* </w:t>
      </w:r>
      <w:r w:rsidR="00C615D4" w:rsidRPr="00500B96">
        <w:rPr>
          <w:i/>
          <w:iCs/>
        </w:rPr>
        <w:t xml:space="preserve">void </w:t>
      </w:r>
      <w:proofErr w:type="spellStart"/>
      <w:r w:rsidR="00C615D4" w:rsidRPr="00500B96">
        <w:rPr>
          <w:i/>
          <w:iCs/>
        </w:rPr>
        <w:t>rfe_setRadarCycleStartTime</w:t>
      </w:r>
      <w:proofErr w:type="spellEnd"/>
      <w:r w:rsidR="00C615D4" w:rsidRPr="00500B96">
        <w:rPr>
          <w:i/>
          <w:iCs/>
        </w:rPr>
        <w:t>()</w:t>
      </w:r>
      <w:r w:rsidR="00C615D4" w:rsidRPr="00500B96">
        <w:t xml:space="preserve"> renamed to </w:t>
      </w:r>
      <w:proofErr w:type="spellStart"/>
      <w:r w:rsidR="00C615D4" w:rsidRPr="00500B96">
        <w:rPr>
          <w:i/>
          <w:iCs/>
        </w:rPr>
        <w:t>rfe_radarCycleCount_t</w:t>
      </w:r>
      <w:proofErr w:type="spellEnd"/>
      <w:r w:rsidR="00C615D4" w:rsidRPr="00500B96">
        <w:rPr>
          <w:i/>
          <w:iCs/>
        </w:rPr>
        <w:t xml:space="preserve"> </w:t>
      </w:r>
      <w:proofErr w:type="spellStart"/>
      <w:r w:rsidR="00C615D4" w:rsidRPr="00500B96">
        <w:rPr>
          <w:i/>
          <w:iCs/>
        </w:rPr>
        <w:t>rfe_setNextRadarCycleStartTime</w:t>
      </w:r>
      <w:proofErr w:type="spellEnd"/>
      <w:r w:rsidR="00C615D4" w:rsidRPr="00500B96">
        <w:rPr>
          <w:i/>
          <w:iCs/>
        </w:rPr>
        <w:t>()</w:t>
      </w:r>
    </w:p>
    <w:p w14:paraId="231BCB52" w14:textId="0F7586B5" w:rsidR="00C615D4" w:rsidRPr="00500B96" w:rsidRDefault="009900D8" w:rsidP="009900D8">
      <w:pPr>
        <w:pStyle w:val="Body"/>
        <w:ind w:left="-558" w:firstLine="297"/>
      </w:pPr>
      <w:r w:rsidRPr="00500B96">
        <w:t xml:space="preserve">- </w:t>
      </w:r>
      <w:proofErr w:type="spellStart"/>
      <w:r w:rsidR="00C615D4" w:rsidRPr="00500B96">
        <w:rPr>
          <w:i/>
          <w:iCs/>
        </w:rPr>
        <w:t>radarCycleIndex</w:t>
      </w:r>
      <w:proofErr w:type="spellEnd"/>
      <w:r w:rsidR="00C615D4" w:rsidRPr="00500B96">
        <w:t xml:space="preserve"> parameter removed</w:t>
      </w:r>
    </w:p>
    <w:p w14:paraId="7C53DAAF" w14:textId="03DEA427" w:rsidR="00C615D4" w:rsidRPr="00500B96" w:rsidRDefault="009900D8" w:rsidP="009900D8">
      <w:pPr>
        <w:pStyle w:val="Body"/>
        <w:ind w:left="-819" w:firstLine="297"/>
      </w:pPr>
      <w:r w:rsidRPr="00500B96">
        <w:t xml:space="preserve">* </w:t>
      </w:r>
      <w:proofErr w:type="spellStart"/>
      <w:r w:rsidR="00C615D4" w:rsidRPr="00500B96">
        <w:rPr>
          <w:i/>
          <w:iCs/>
        </w:rPr>
        <w:t>rfe_testModeStart</w:t>
      </w:r>
      <w:proofErr w:type="spellEnd"/>
      <w:r w:rsidR="00C615D4" w:rsidRPr="00500B96">
        <w:rPr>
          <w:i/>
          <w:iCs/>
        </w:rPr>
        <w:t>\Stop()</w:t>
      </w:r>
      <w:r w:rsidR="00C615D4" w:rsidRPr="00500B96">
        <w:t xml:space="preserve"> functions </w:t>
      </w:r>
      <w:r w:rsidRPr="00500B96">
        <w:t>(</w:t>
      </w:r>
      <w:proofErr w:type="spellStart"/>
      <w:r w:rsidRPr="00500B96">
        <w:rPr>
          <w:i/>
          <w:iCs/>
        </w:rPr>
        <w:t>rfe_test.h</w:t>
      </w:r>
      <w:proofErr w:type="spellEnd"/>
      <w:r w:rsidRPr="00500B96">
        <w:t xml:space="preserve">) </w:t>
      </w:r>
      <w:r w:rsidR="00C615D4" w:rsidRPr="00500B96">
        <w:t xml:space="preserve">split into </w:t>
      </w:r>
    </w:p>
    <w:p w14:paraId="18AEECB4" w14:textId="797231DD" w:rsidR="009900D8" w:rsidRPr="00500B96" w:rsidRDefault="009900D8" w:rsidP="009900D8">
      <w:pPr>
        <w:pStyle w:val="Body"/>
        <w:ind w:left="-558" w:firstLine="297"/>
      </w:pPr>
      <w:r w:rsidRPr="00500B96">
        <w:t xml:space="preserve">- </w:t>
      </w:r>
      <w:proofErr w:type="spellStart"/>
      <w:r w:rsidR="00C615D4" w:rsidRPr="00500B96">
        <w:rPr>
          <w:i/>
          <w:iCs/>
        </w:rPr>
        <w:t>rfe_</w:t>
      </w:r>
      <w:r w:rsidR="008375D6" w:rsidRPr="00500B96">
        <w:rPr>
          <w:i/>
          <w:iCs/>
        </w:rPr>
        <w:t>testC</w:t>
      </w:r>
      <w:r w:rsidR="00C615D4" w:rsidRPr="00500B96">
        <w:rPr>
          <w:i/>
          <w:iCs/>
        </w:rPr>
        <w:t>ontinuousWaveStart</w:t>
      </w:r>
      <w:proofErr w:type="spellEnd"/>
      <w:r w:rsidR="00C615D4" w:rsidRPr="00500B96">
        <w:rPr>
          <w:i/>
          <w:iCs/>
        </w:rPr>
        <w:t>\Stop()</w:t>
      </w:r>
    </w:p>
    <w:p w14:paraId="73F981DF" w14:textId="704B6612" w:rsidR="00C615D4" w:rsidRPr="00500B96" w:rsidRDefault="009900D8" w:rsidP="009900D8">
      <w:pPr>
        <w:pStyle w:val="Body"/>
        <w:ind w:left="-558" w:firstLine="297"/>
      </w:pPr>
      <w:r w:rsidRPr="00500B96">
        <w:lastRenderedPageBreak/>
        <w:t xml:space="preserve">- </w:t>
      </w:r>
      <w:proofErr w:type="spellStart"/>
      <w:r w:rsidR="00C615D4" w:rsidRPr="00500B96">
        <w:rPr>
          <w:i/>
          <w:iCs/>
        </w:rPr>
        <w:t>rfe_</w:t>
      </w:r>
      <w:r w:rsidR="008375D6" w:rsidRPr="00500B96">
        <w:rPr>
          <w:i/>
          <w:iCs/>
        </w:rPr>
        <w:t>testSet</w:t>
      </w:r>
      <w:r w:rsidR="00C615D4" w:rsidRPr="00500B96">
        <w:rPr>
          <w:i/>
          <w:iCs/>
        </w:rPr>
        <w:t>Param</w:t>
      </w:r>
      <w:proofErr w:type="spellEnd"/>
      <w:r w:rsidR="00C615D4" w:rsidRPr="00500B96">
        <w:rPr>
          <w:i/>
          <w:iCs/>
        </w:rPr>
        <w:t>(</w:t>
      </w:r>
      <w:proofErr w:type="spellStart"/>
      <w:r w:rsidR="00C615D4" w:rsidRPr="00500B96">
        <w:rPr>
          <w:i/>
          <w:iCs/>
        </w:rPr>
        <w:t>rfe_testParam_t</w:t>
      </w:r>
      <w:proofErr w:type="spellEnd"/>
      <w:r w:rsidR="00C615D4" w:rsidRPr="00500B96">
        <w:rPr>
          <w:i/>
          <w:iCs/>
        </w:rPr>
        <w:t xml:space="preserve"> </w:t>
      </w:r>
      <w:proofErr w:type="spellStart"/>
      <w:r w:rsidR="00C615D4" w:rsidRPr="00500B96">
        <w:rPr>
          <w:i/>
          <w:iCs/>
        </w:rPr>
        <w:t>testParam</w:t>
      </w:r>
      <w:proofErr w:type="spellEnd"/>
      <w:r w:rsidR="00C615D4" w:rsidRPr="00500B96">
        <w:rPr>
          <w:i/>
          <w:iCs/>
        </w:rPr>
        <w:t>, uint32_t value)</w:t>
      </w:r>
    </w:p>
    <w:p w14:paraId="01209BD1" w14:textId="77777777" w:rsidR="00D25148" w:rsidRPr="00500B96" w:rsidRDefault="00D25148" w:rsidP="009900D8">
      <w:pPr>
        <w:pStyle w:val="Body"/>
        <w:ind w:left="-819" w:firstLine="297"/>
      </w:pPr>
      <w:r w:rsidRPr="00500B96">
        <w:t xml:space="preserve">* </w:t>
      </w:r>
      <w:proofErr w:type="spellStart"/>
      <w:r w:rsidRPr="00500B96">
        <w:rPr>
          <w:i/>
          <w:iCs/>
        </w:rPr>
        <w:t>rfe_updatePush</w:t>
      </w:r>
      <w:proofErr w:type="spellEnd"/>
      <w:r w:rsidRPr="00500B96">
        <w:rPr>
          <w:i/>
          <w:iCs/>
        </w:rPr>
        <w:t xml:space="preserve">() </w:t>
      </w:r>
      <w:r w:rsidRPr="00500B96">
        <w:t>returns radar cycle count for which the update is applied.</w:t>
      </w:r>
    </w:p>
    <w:p w14:paraId="5D3E1B09" w14:textId="77777777" w:rsidR="00D25148" w:rsidRPr="00500B96" w:rsidRDefault="00D25148" w:rsidP="00D25148">
      <w:pPr>
        <w:pStyle w:val="Body"/>
        <w:ind w:left="-261"/>
      </w:pPr>
      <w:r w:rsidRPr="00500B96">
        <w:t xml:space="preserve">- </w:t>
      </w:r>
      <w:proofErr w:type="spellStart"/>
      <w:r w:rsidR="00C615D4" w:rsidRPr="00500B96">
        <w:rPr>
          <w:i/>
          <w:iCs/>
        </w:rPr>
        <w:t>scheduleApply</w:t>
      </w:r>
      <w:proofErr w:type="spellEnd"/>
      <w:r w:rsidRPr="00500B96">
        <w:rPr>
          <w:i/>
          <w:iCs/>
        </w:rPr>
        <w:t>()</w:t>
      </w:r>
      <w:r w:rsidR="00C615D4" w:rsidRPr="00500B96">
        <w:t xml:space="preserve"> and </w:t>
      </w:r>
      <w:proofErr w:type="spellStart"/>
      <w:r w:rsidR="00C615D4" w:rsidRPr="00500B96">
        <w:rPr>
          <w:i/>
          <w:iCs/>
        </w:rPr>
        <w:t>chirpSequenceIndex</w:t>
      </w:r>
      <w:proofErr w:type="spellEnd"/>
      <w:r w:rsidRPr="00500B96">
        <w:rPr>
          <w:i/>
          <w:iCs/>
        </w:rPr>
        <w:t>()</w:t>
      </w:r>
      <w:r w:rsidR="00C615D4" w:rsidRPr="00500B96">
        <w:t xml:space="preserve"> function parameters removed, updates will be applied to the returned chirp sequence.</w:t>
      </w:r>
    </w:p>
    <w:p w14:paraId="53A12F00" w14:textId="2E9D3787" w:rsidR="00D25148" w:rsidRPr="00500B96" w:rsidRDefault="00D25148" w:rsidP="00D25148">
      <w:pPr>
        <w:pStyle w:val="Body"/>
        <w:ind w:left="-261"/>
      </w:pPr>
      <w:r w:rsidRPr="00500B96">
        <w:t>- i</w:t>
      </w:r>
      <w:r w:rsidR="00C615D4" w:rsidRPr="00500B96">
        <w:t xml:space="preserve">mplementation of param update function </w:t>
      </w:r>
      <w:r w:rsidR="001F22ED" w:rsidRPr="00500B96">
        <w:t>is extended with the following parameters:</w:t>
      </w:r>
    </w:p>
    <w:p w14:paraId="5FCF96EE" w14:textId="798BBBDC" w:rsidR="00D25148" w:rsidRPr="00500B96" w:rsidRDefault="001F22ED" w:rsidP="00D25148">
      <w:pPr>
        <w:pStyle w:val="Body"/>
        <w:ind w:left="-261"/>
      </w:pPr>
      <w:r w:rsidRPr="00500B96">
        <w:t xml:space="preserve">      </w:t>
      </w:r>
      <w:r w:rsidR="00D25148" w:rsidRPr="00500B96">
        <w:t xml:space="preserve">- </w:t>
      </w:r>
      <w:r w:rsidR="00C615D4" w:rsidRPr="00500B96">
        <w:t xml:space="preserve">update of </w:t>
      </w:r>
      <w:proofErr w:type="spellStart"/>
      <w:r w:rsidR="00C615D4" w:rsidRPr="00500B96">
        <w:rPr>
          <w:i/>
          <w:iCs/>
        </w:rPr>
        <w:t>Tdwell</w:t>
      </w:r>
      <w:proofErr w:type="spellEnd"/>
      <w:r w:rsidR="00C615D4" w:rsidRPr="00500B96">
        <w:t xml:space="preserve"> time parameter enabled</w:t>
      </w:r>
    </w:p>
    <w:p w14:paraId="295B3D7C" w14:textId="09C0E28F" w:rsidR="00D25148" w:rsidRPr="00500B96" w:rsidRDefault="001F22ED" w:rsidP="00D25148">
      <w:pPr>
        <w:pStyle w:val="Body"/>
        <w:ind w:left="-261"/>
      </w:pPr>
      <w:r w:rsidRPr="00500B96">
        <w:t xml:space="preserve">      </w:t>
      </w:r>
      <w:r w:rsidR="00D25148" w:rsidRPr="00500B96">
        <w:t xml:space="preserve">- </w:t>
      </w:r>
      <w:r w:rsidR="00C615D4" w:rsidRPr="00500B96">
        <w:t xml:space="preserve">update of </w:t>
      </w:r>
      <w:proofErr w:type="spellStart"/>
      <w:r w:rsidR="00C615D4" w:rsidRPr="00500B96">
        <w:rPr>
          <w:i/>
          <w:iCs/>
        </w:rPr>
        <w:t>Tsettle</w:t>
      </w:r>
      <w:proofErr w:type="spellEnd"/>
      <w:r w:rsidR="00C615D4" w:rsidRPr="00500B96">
        <w:t xml:space="preserve"> time parameter enabled</w:t>
      </w:r>
    </w:p>
    <w:p w14:paraId="6B059334" w14:textId="2BC1F8D3" w:rsidR="00D25148" w:rsidRPr="00500B96" w:rsidRDefault="001F22ED" w:rsidP="00D25148">
      <w:pPr>
        <w:pStyle w:val="Body"/>
        <w:ind w:left="-261"/>
      </w:pPr>
      <w:r w:rsidRPr="00500B96">
        <w:t xml:space="preserve">      </w:t>
      </w:r>
      <w:r w:rsidR="00D25148" w:rsidRPr="00500B96">
        <w:t xml:space="preserve">- </w:t>
      </w:r>
      <w:r w:rsidR="00C615D4" w:rsidRPr="00500B96">
        <w:t xml:space="preserve">update of </w:t>
      </w:r>
      <w:proofErr w:type="spellStart"/>
      <w:r w:rsidR="00C615D4" w:rsidRPr="00500B96">
        <w:rPr>
          <w:i/>
          <w:iCs/>
        </w:rPr>
        <w:t>Tjumpback</w:t>
      </w:r>
      <w:proofErr w:type="spellEnd"/>
      <w:r w:rsidR="00C615D4" w:rsidRPr="00500B96">
        <w:t xml:space="preserve"> time parameter enabled</w:t>
      </w:r>
    </w:p>
    <w:p w14:paraId="2DB52BE7" w14:textId="43A3136B" w:rsidR="00D25148" w:rsidRPr="00500B96" w:rsidRDefault="001F22ED" w:rsidP="00D25148">
      <w:pPr>
        <w:pStyle w:val="Body"/>
        <w:ind w:left="-261"/>
      </w:pPr>
      <w:r w:rsidRPr="00500B96">
        <w:t xml:space="preserve">      </w:t>
      </w:r>
      <w:r w:rsidR="00D25148" w:rsidRPr="00500B96">
        <w:t xml:space="preserve">- </w:t>
      </w:r>
      <w:r w:rsidR="00C615D4" w:rsidRPr="00500B96">
        <w:t xml:space="preserve">update of </w:t>
      </w:r>
      <w:proofErr w:type="spellStart"/>
      <w:r w:rsidR="00C615D4" w:rsidRPr="00500B96">
        <w:rPr>
          <w:i/>
          <w:iCs/>
        </w:rPr>
        <w:t>Treset</w:t>
      </w:r>
      <w:proofErr w:type="spellEnd"/>
      <w:r w:rsidR="00C615D4" w:rsidRPr="00500B96">
        <w:t xml:space="preserve"> time parameter added</w:t>
      </w:r>
    </w:p>
    <w:p w14:paraId="09A04C3B" w14:textId="77777777" w:rsidR="00CA1310" w:rsidRPr="00500B96" w:rsidRDefault="00D25148" w:rsidP="00CA1310">
      <w:pPr>
        <w:pStyle w:val="Body"/>
        <w:ind w:left="-819" w:firstLine="297"/>
      </w:pPr>
      <w:r w:rsidRPr="00500B96">
        <w:t xml:space="preserve">* </w:t>
      </w:r>
      <w:proofErr w:type="spellStart"/>
      <w:r w:rsidR="00C615D4" w:rsidRPr="00500B96">
        <w:rPr>
          <w:i/>
          <w:iCs/>
        </w:rPr>
        <w:t>rfe_command</w:t>
      </w:r>
      <w:proofErr w:type="spellEnd"/>
      <w:r w:rsidR="00C615D4" w:rsidRPr="00500B96">
        <w:rPr>
          <w:i/>
          <w:iCs/>
        </w:rPr>
        <w:t>()</w:t>
      </w:r>
      <w:r w:rsidR="00C615D4" w:rsidRPr="00500B96">
        <w:t xml:space="preserve"> function removed as obsolete</w:t>
      </w:r>
    </w:p>
    <w:p w14:paraId="62E75F4C" w14:textId="77777777" w:rsidR="00CA1310" w:rsidRPr="00500B96" w:rsidRDefault="00CA1310" w:rsidP="00CA1310">
      <w:pPr>
        <w:pStyle w:val="Body"/>
        <w:ind w:left="-819" w:firstLine="297"/>
      </w:pPr>
      <w:r w:rsidRPr="00500B96">
        <w:t xml:space="preserve">* </w:t>
      </w:r>
      <w:r w:rsidR="00C615D4" w:rsidRPr="00500B96">
        <w:t>API error codes extended (</w:t>
      </w:r>
      <w:proofErr w:type="spellStart"/>
      <w:r w:rsidR="00C615D4" w:rsidRPr="00500B96">
        <w:rPr>
          <w:i/>
          <w:iCs/>
        </w:rPr>
        <w:t>rfe_error.h</w:t>
      </w:r>
      <w:proofErr w:type="spellEnd"/>
      <w:r w:rsidR="00C615D4" w:rsidRPr="00500B96">
        <w:t>)</w:t>
      </w:r>
    </w:p>
    <w:p w14:paraId="312E5414" w14:textId="675EFB15" w:rsidR="00C615D4" w:rsidRPr="00500B96" w:rsidRDefault="00CA1310" w:rsidP="00CA1310">
      <w:pPr>
        <w:pStyle w:val="Body"/>
        <w:ind w:left="-819" w:firstLine="297"/>
      </w:pPr>
      <w:r w:rsidRPr="00500B96">
        <w:t xml:space="preserve">* </w:t>
      </w:r>
      <w:r w:rsidR="00C615D4" w:rsidRPr="00500B96">
        <w:t>API types improved (</w:t>
      </w:r>
      <w:proofErr w:type="spellStart"/>
      <w:r w:rsidR="00C615D4" w:rsidRPr="00500B96">
        <w:rPr>
          <w:i/>
          <w:iCs/>
        </w:rPr>
        <w:t>rfe_types.h</w:t>
      </w:r>
      <w:proofErr w:type="spellEnd"/>
      <w:r w:rsidR="00C615D4" w:rsidRPr="00500B96">
        <w:t>) reflecting the extended RFE Configuration</w:t>
      </w:r>
    </w:p>
    <w:p w14:paraId="595C61C0" w14:textId="77777777" w:rsidR="00C615D4" w:rsidRPr="00500B96" w:rsidRDefault="00C615D4" w:rsidP="005703CF">
      <w:pPr>
        <w:pStyle w:val="Body"/>
        <w:ind w:left="-1080"/>
        <w:jc w:val="center"/>
      </w:pPr>
    </w:p>
    <w:p w14:paraId="481EDE76" w14:textId="4163148B" w:rsidR="00C615D4" w:rsidRPr="00500B96" w:rsidRDefault="00C615D4" w:rsidP="00C615D4">
      <w:pPr>
        <w:pStyle w:val="Body"/>
        <w:ind w:left="-1080"/>
        <w:rPr>
          <w:b/>
          <w:bCs/>
        </w:rPr>
      </w:pPr>
      <w:r w:rsidRPr="00500B96">
        <w:rPr>
          <w:b/>
          <w:bCs/>
        </w:rPr>
        <w:t>RFE Configuration</w:t>
      </w:r>
    </w:p>
    <w:p w14:paraId="57459AED" w14:textId="51D03DA2" w:rsidR="001527DF" w:rsidRPr="00500B96" w:rsidRDefault="001527DF" w:rsidP="001527DF">
      <w:pPr>
        <w:pStyle w:val="Body"/>
        <w:ind w:left="-783"/>
      </w:pPr>
      <w:r w:rsidRPr="00500B96">
        <w:t xml:space="preserve">* </w:t>
      </w:r>
      <w:r w:rsidR="00C615D4" w:rsidRPr="00500B96">
        <w:t xml:space="preserve">Utility\development functions added for access to binary Config </w:t>
      </w:r>
      <w:r w:rsidR="000D4E3D">
        <w:t>BLOB</w:t>
      </w:r>
      <w:r w:rsidR="00D75CF4" w:rsidRPr="00500B96">
        <w:t xml:space="preserve"> </w:t>
      </w:r>
      <w:r w:rsidR="00C615D4" w:rsidRPr="00500B96">
        <w:t>fields for each RFE parameter (</w:t>
      </w:r>
      <w:proofErr w:type="spellStart"/>
      <w:r w:rsidR="00C615D4" w:rsidRPr="00500B96">
        <w:rPr>
          <w:i/>
          <w:iCs/>
        </w:rPr>
        <w:t>rfeCfg.h</w:t>
      </w:r>
      <w:proofErr w:type="spellEnd"/>
      <w:r w:rsidR="00C615D4" w:rsidRPr="00500B96">
        <w:t>)</w:t>
      </w:r>
      <w:r w:rsidR="00A95B1C" w:rsidRPr="00500B96">
        <w:t>.</w:t>
      </w:r>
    </w:p>
    <w:p w14:paraId="2AA8CC25" w14:textId="6030324B" w:rsidR="00A95B1C" w:rsidRPr="00500B96" w:rsidRDefault="00A95B1C" w:rsidP="001527DF">
      <w:pPr>
        <w:pStyle w:val="Body"/>
        <w:ind w:left="-783"/>
      </w:pPr>
      <w:r w:rsidRPr="00500B96">
        <w:t>Utility functions added for access to dynamic table fields.</w:t>
      </w:r>
    </w:p>
    <w:p w14:paraId="238B9976" w14:textId="77777777" w:rsidR="00C615D4" w:rsidRPr="00500B96" w:rsidRDefault="00C615D4" w:rsidP="00C615D4">
      <w:pPr>
        <w:pStyle w:val="Body"/>
        <w:ind w:left="-1080"/>
      </w:pPr>
    </w:p>
    <w:p w14:paraId="7E01D592" w14:textId="77777777" w:rsidR="001527DF" w:rsidRPr="00500B96" w:rsidRDefault="00C615D4" w:rsidP="001527DF">
      <w:pPr>
        <w:pStyle w:val="Body"/>
        <w:ind w:left="-1080"/>
        <w:rPr>
          <w:b/>
          <w:bCs/>
        </w:rPr>
      </w:pPr>
      <w:r w:rsidRPr="00500B96">
        <w:rPr>
          <w:b/>
          <w:bCs/>
        </w:rPr>
        <w:t>RFE Parameters</w:t>
      </w:r>
    </w:p>
    <w:p w14:paraId="16CE6B4D" w14:textId="77777777" w:rsidR="001527DF" w:rsidRPr="00500B96" w:rsidRDefault="001527DF" w:rsidP="001527DF">
      <w:pPr>
        <w:pStyle w:val="Body"/>
        <w:ind w:left="-1080" w:firstLine="297"/>
      </w:pPr>
      <w:r w:rsidRPr="00500B96">
        <w:t xml:space="preserve">* </w:t>
      </w:r>
      <w:r w:rsidR="00C615D4" w:rsidRPr="00500B96">
        <w:t>Meta data section</w:t>
      </w:r>
    </w:p>
    <w:p w14:paraId="0EFB0602" w14:textId="32877FA5" w:rsidR="001527DF" w:rsidRPr="00500B96" w:rsidRDefault="001527DF" w:rsidP="001527DF">
      <w:pPr>
        <w:pStyle w:val="Body"/>
        <w:ind w:left="-819" w:firstLine="297"/>
        <w:rPr>
          <w:i/>
          <w:iCs/>
        </w:rPr>
      </w:pPr>
      <w:r w:rsidRPr="00500B96">
        <w:t xml:space="preserve">- </w:t>
      </w:r>
      <w:r w:rsidR="00C615D4" w:rsidRPr="00500B96">
        <w:t xml:space="preserve">dynamic table reference removed, see </w:t>
      </w:r>
      <w:proofErr w:type="spellStart"/>
      <w:r w:rsidR="00C615D4" w:rsidRPr="00500B96">
        <w:rPr>
          <w:i/>
          <w:iCs/>
        </w:rPr>
        <w:t>rfe_configure</w:t>
      </w:r>
      <w:proofErr w:type="spellEnd"/>
      <w:r w:rsidR="00C615D4" w:rsidRPr="00500B96">
        <w:rPr>
          <w:i/>
          <w:iCs/>
        </w:rPr>
        <w:t>()</w:t>
      </w:r>
    </w:p>
    <w:p w14:paraId="700A06AC" w14:textId="77777777" w:rsidR="001527DF" w:rsidRPr="00500B96" w:rsidRDefault="001527DF" w:rsidP="001527DF">
      <w:pPr>
        <w:pStyle w:val="Body"/>
        <w:ind w:left="-1080" w:firstLine="297"/>
      </w:pPr>
      <w:r w:rsidRPr="00500B96">
        <w:t xml:space="preserve">* </w:t>
      </w:r>
      <w:r w:rsidR="00C615D4" w:rsidRPr="00500B96">
        <w:t>General section</w:t>
      </w:r>
    </w:p>
    <w:p w14:paraId="447E4CD8" w14:textId="77777777" w:rsidR="001527DF" w:rsidRPr="00500B96" w:rsidRDefault="001527DF" w:rsidP="001527DF">
      <w:pPr>
        <w:pStyle w:val="Body"/>
        <w:ind w:left="-819" w:firstLine="297"/>
      </w:pPr>
      <w:r w:rsidRPr="00500B96">
        <w:t xml:space="preserve">- </w:t>
      </w:r>
      <w:r w:rsidR="00C615D4" w:rsidRPr="00500B96">
        <w:t>selection of GPIO for radar cycle start I\O signal added</w:t>
      </w:r>
    </w:p>
    <w:p w14:paraId="5E437478" w14:textId="322E3A83" w:rsidR="001527DF" w:rsidRPr="00500B96" w:rsidRDefault="001527DF" w:rsidP="001527DF">
      <w:pPr>
        <w:pStyle w:val="Body"/>
        <w:ind w:left="-819" w:firstLine="297"/>
      </w:pPr>
      <w:r w:rsidRPr="00500B96">
        <w:t xml:space="preserve">- </w:t>
      </w:r>
      <w:proofErr w:type="spellStart"/>
      <w:r w:rsidR="00C615D4" w:rsidRPr="00500B96">
        <w:rPr>
          <w:i/>
          <w:iCs/>
        </w:rPr>
        <w:t>chirpPllLoopFilterBandwidth</w:t>
      </w:r>
      <w:proofErr w:type="spellEnd"/>
      <w:r w:rsidR="00C615D4" w:rsidRPr="00500B96">
        <w:t xml:space="preserve"> moved to chirp sequence config section</w:t>
      </w:r>
    </w:p>
    <w:p w14:paraId="5F58BC25" w14:textId="432078ED" w:rsidR="001527DF" w:rsidRPr="00500B96" w:rsidRDefault="001527DF" w:rsidP="001527DF">
      <w:pPr>
        <w:pStyle w:val="Body"/>
        <w:ind w:left="-819" w:firstLine="297"/>
      </w:pPr>
      <w:r w:rsidRPr="00500B96">
        <w:t xml:space="preserve">- </w:t>
      </w:r>
      <w:r w:rsidR="00C615D4" w:rsidRPr="00500B96">
        <w:t xml:space="preserve">PDC </w:t>
      </w:r>
      <w:r w:rsidRPr="00500B96">
        <w:t>bit width</w:t>
      </w:r>
      <w:r w:rsidR="00C615D4" w:rsidRPr="00500B96">
        <w:t xml:space="preserve"> parameter added</w:t>
      </w:r>
    </w:p>
    <w:p w14:paraId="74BB99E4" w14:textId="77777777" w:rsidR="001527DF" w:rsidRPr="00500B96" w:rsidRDefault="001527DF" w:rsidP="001527DF">
      <w:pPr>
        <w:pStyle w:val="Body"/>
        <w:ind w:left="-819" w:firstLine="297"/>
      </w:pPr>
      <w:r w:rsidRPr="00500B96">
        <w:t xml:space="preserve">- </w:t>
      </w:r>
      <w:r w:rsidR="00C615D4" w:rsidRPr="00500B96">
        <w:t>Meta data packet configuration added</w:t>
      </w:r>
    </w:p>
    <w:p w14:paraId="30B16414" w14:textId="77777777" w:rsidR="001527DF" w:rsidRPr="00500B96" w:rsidRDefault="00C615D4" w:rsidP="001527DF">
      <w:pPr>
        <w:pStyle w:val="Body"/>
        <w:ind w:left="-297" w:firstLine="297"/>
      </w:pPr>
      <w:r w:rsidRPr="00500B96">
        <w:t>meta data packet CSI2 virtual channel can be set</w:t>
      </w:r>
    </w:p>
    <w:p w14:paraId="757509E5" w14:textId="77777777" w:rsidR="001527DF" w:rsidRPr="00500B96" w:rsidRDefault="00C615D4" w:rsidP="001527DF">
      <w:pPr>
        <w:pStyle w:val="Body"/>
        <w:ind w:left="-297" w:firstLine="297"/>
      </w:pPr>
      <w:r w:rsidRPr="00500B96">
        <w:t>enable of meta data HW-defined fields added</w:t>
      </w:r>
    </w:p>
    <w:p w14:paraId="70355EB9" w14:textId="65A13B83" w:rsidR="00C615D4" w:rsidRPr="00500B96" w:rsidRDefault="00C615D4" w:rsidP="001527DF">
      <w:pPr>
        <w:pStyle w:val="Body"/>
      </w:pPr>
      <w:r w:rsidRPr="00500B96">
        <w:t>SW-defined fields configuration added to meta data packet: saturation counts, and chirp sequence start RFE time stamp</w:t>
      </w:r>
    </w:p>
    <w:p w14:paraId="780753B9" w14:textId="77777777" w:rsidR="001527DF" w:rsidRPr="00500B96" w:rsidRDefault="001527DF" w:rsidP="001527DF">
      <w:pPr>
        <w:pStyle w:val="Body"/>
        <w:ind w:left="-1080" w:firstLine="297"/>
      </w:pPr>
      <w:r w:rsidRPr="00500B96">
        <w:t xml:space="preserve">* </w:t>
      </w:r>
      <w:r w:rsidR="00C615D4" w:rsidRPr="00500B96">
        <w:t>Radar Cycle section:</w:t>
      </w:r>
    </w:p>
    <w:p w14:paraId="60A208CD" w14:textId="77777777" w:rsidR="001527DF" w:rsidRPr="00500B96" w:rsidRDefault="001527DF" w:rsidP="001527DF">
      <w:pPr>
        <w:pStyle w:val="Body"/>
        <w:ind w:left="-819" w:firstLine="297"/>
      </w:pPr>
      <w:r w:rsidRPr="00500B96">
        <w:t xml:space="preserve">- </w:t>
      </w:r>
      <w:r w:rsidR="00C615D4" w:rsidRPr="00500B96">
        <w:t>BIST interval definition changed (in the future to be replaced by safety extension)</w:t>
      </w:r>
    </w:p>
    <w:p w14:paraId="5DCC3CD8" w14:textId="77777777" w:rsidR="001527DF" w:rsidRPr="00500B96" w:rsidRDefault="001527DF" w:rsidP="001527DF">
      <w:pPr>
        <w:pStyle w:val="Body"/>
        <w:ind w:left="-819" w:firstLine="297"/>
      </w:pPr>
      <w:r w:rsidRPr="00500B96">
        <w:t xml:space="preserve">- </w:t>
      </w:r>
      <w:proofErr w:type="spellStart"/>
      <w:r w:rsidR="00C615D4" w:rsidRPr="00500B96">
        <w:rPr>
          <w:i/>
          <w:iCs/>
        </w:rPr>
        <w:t>calibrationInterval</w:t>
      </w:r>
      <w:proofErr w:type="spellEnd"/>
      <w:r w:rsidR="00C615D4" w:rsidRPr="00500B96">
        <w:t xml:space="preserve"> divided into two settings:</w:t>
      </w:r>
    </w:p>
    <w:p w14:paraId="1B6D2ADA" w14:textId="77777777" w:rsidR="001527DF" w:rsidRPr="00500B96" w:rsidRDefault="00C615D4" w:rsidP="001527DF">
      <w:pPr>
        <w:pStyle w:val="Body"/>
        <w:ind w:left="-297" w:firstLine="297"/>
        <w:rPr>
          <w:i/>
          <w:iCs/>
        </w:rPr>
      </w:pPr>
      <w:proofErr w:type="spellStart"/>
      <w:r w:rsidRPr="00500B96">
        <w:rPr>
          <w:i/>
          <w:iCs/>
        </w:rPr>
        <w:t>recalibrateProfileDependent</w:t>
      </w:r>
      <w:proofErr w:type="spellEnd"/>
    </w:p>
    <w:p w14:paraId="3D3F6E0D" w14:textId="596BE641" w:rsidR="00C615D4" w:rsidRPr="00500B96" w:rsidRDefault="00C615D4" w:rsidP="001527DF">
      <w:pPr>
        <w:pStyle w:val="Body"/>
        <w:ind w:left="-297" w:firstLine="297"/>
        <w:rPr>
          <w:i/>
          <w:iCs/>
        </w:rPr>
      </w:pPr>
      <w:proofErr w:type="spellStart"/>
      <w:r w:rsidRPr="00500B96">
        <w:rPr>
          <w:i/>
          <w:iCs/>
        </w:rPr>
        <w:t>recalibrateProfileIndependent</w:t>
      </w:r>
      <w:proofErr w:type="spellEnd"/>
    </w:p>
    <w:p w14:paraId="456DC5C9" w14:textId="60A42577" w:rsidR="00C615D4" w:rsidRPr="00500B96" w:rsidRDefault="00C615D4" w:rsidP="001527DF">
      <w:pPr>
        <w:pStyle w:val="Body"/>
        <w:ind w:left="-594" w:firstLine="594"/>
      </w:pPr>
      <w:r w:rsidRPr="00500B96">
        <w:t>to reflect SAF85xx calibration strategy</w:t>
      </w:r>
    </w:p>
    <w:p w14:paraId="2C6EC951" w14:textId="2D0CB0B3" w:rsidR="001527DF" w:rsidRPr="00500B96" w:rsidRDefault="001527DF" w:rsidP="001527DF">
      <w:pPr>
        <w:pStyle w:val="Body"/>
        <w:ind w:left="-819" w:firstLine="297"/>
      </w:pPr>
      <w:r w:rsidRPr="00500B96">
        <w:lastRenderedPageBreak/>
        <w:t xml:space="preserve">- </w:t>
      </w:r>
      <w:r w:rsidR="00527841" w:rsidRPr="00500B96">
        <w:t>Radar cycle t</w:t>
      </w:r>
      <w:r w:rsidRPr="00500B96">
        <w:t>iming parameters resolution increased to 25[ns]</w:t>
      </w:r>
    </w:p>
    <w:p w14:paraId="5F63E662" w14:textId="49E90404" w:rsidR="001527DF" w:rsidRPr="00500B96" w:rsidRDefault="001527DF" w:rsidP="001527DF">
      <w:pPr>
        <w:pStyle w:val="Body"/>
        <w:ind w:left="-1080" w:firstLine="189"/>
      </w:pPr>
      <w:r w:rsidRPr="00500B96">
        <w:t xml:space="preserve">* </w:t>
      </w:r>
      <w:r w:rsidR="00C615D4" w:rsidRPr="00500B96">
        <w:t>Chirp Sequence Config section</w:t>
      </w:r>
      <w:r w:rsidRPr="00500B96">
        <w:t>:</w:t>
      </w:r>
    </w:p>
    <w:p w14:paraId="179EFA02" w14:textId="77777777" w:rsidR="001527DF" w:rsidRPr="00500B96" w:rsidRDefault="001527DF" w:rsidP="001527DF">
      <w:pPr>
        <w:pStyle w:val="Body"/>
        <w:ind w:left="-1080" w:firstLine="558"/>
      </w:pPr>
      <w:r w:rsidRPr="00500B96">
        <w:t xml:space="preserve">- </w:t>
      </w:r>
      <w:proofErr w:type="spellStart"/>
      <w:r w:rsidR="00C615D4" w:rsidRPr="00500B96">
        <w:rPr>
          <w:i/>
          <w:iCs/>
        </w:rPr>
        <w:t>chirpPllLoopFilterBandwidth</w:t>
      </w:r>
      <w:proofErr w:type="spellEnd"/>
      <w:r w:rsidR="00C615D4" w:rsidRPr="00500B96">
        <w:t xml:space="preserve"> moved in from radar cycle section</w:t>
      </w:r>
    </w:p>
    <w:p w14:paraId="079E7F1D" w14:textId="77777777" w:rsidR="001527DF" w:rsidRPr="00500B96" w:rsidRDefault="001527DF" w:rsidP="001527DF">
      <w:pPr>
        <w:pStyle w:val="Body"/>
        <w:ind w:left="-1080" w:firstLine="558"/>
      </w:pPr>
      <w:r w:rsidRPr="00500B96">
        <w:t xml:space="preserve">- </w:t>
      </w:r>
      <w:r w:rsidR="00C615D4" w:rsidRPr="00500B96">
        <w:t>Fast reset control added</w:t>
      </w:r>
    </w:p>
    <w:p w14:paraId="6EAF3CE3" w14:textId="77777777" w:rsidR="001527DF" w:rsidRPr="00500B96" w:rsidRDefault="00C615D4" w:rsidP="001527DF">
      <w:pPr>
        <w:pStyle w:val="Body"/>
        <w:ind w:left="-819" w:firstLine="558"/>
      </w:pPr>
      <w:proofErr w:type="spellStart"/>
      <w:r w:rsidRPr="00500B96">
        <w:rPr>
          <w:i/>
          <w:iCs/>
        </w:rPr>
        <w:t>fastResetEnable</w:t>
      </w:r>
      <w:proofErr w:type="spellEnd"/>
      <w:r w:rsidRPr="00500B96">
        <w:t xml:space="preserve"> added</w:t>
      </w:r>
    </w:p>
    <w:p w14:paraId="52F87BBC" w14:textId="77777777" w:rsidR="001527DF" w:rsidRPr="00500B96" w:rsidRDefault="00C615D4" w:rsidP="001527DF">
      <w:pPr>
        <w:pStyle w:val="Body"/>
        <w:ind w:left="-819" w:firstLine="558"/>
      </w:pPr>
      <w:proofErr w:type="spellStart"/>
      <w:r w:rsidRPr="00500B96">
        <w:rPr>
          <w:i/>
          <w:iCs/>
        </w:rPr>
        <w:t>fastResetDelayTicks</w:t>
      </w:r>
      <w:proofErr w:type="spellEnd"/>
      <w:r w:rsidRPr="00500B96">
        <w:t xml:space="preserve"> added</w:t>
      </w:r>
    </w:p>
    <w:p w14:paraId="5E9D9EE9" w14:textId="75477FA3" w:rsidR="00C615D4" w:rsidRPr="00500B96" w:rsidRDefault="00C615D4" w:rsidP="001527DF">
      <w:pPr>
        <w:pStyle w:val="Body"/>
        <w:ind w:left="-819" w:firstLine="558"/>
      </w:pPr>
      <w:proofErr w:type="spellStart"/>
      <w:r w:rsidRPr="00500B96">
        <w:rPr>
          <w:i/>
          <w:iCs/>
        </w:rPr>
        <w:t>fastResetDurationTicks</w:t>
      </w:r>
      <w:proofErr w:type="spellEnd"/>
      <w:r w:rsidRPr="00500B96">
        <w:t xml:space="preserve"> added</w:t>
      </w:r>
    </w:p>
    <w:p w14:paraId="5FE63A4B" w14:textId="03A5D121" w:rsidR="00C615D4" w:rsidRPr="00500B96" w:rsidRDefault="001527DF" w:rsidP="001527DF">
      <w:pPr>
        <w:pStyle w:val="Body"/>
        <w:ind w:left="-1080" w:firstLine="558"/>
      </w:pPr>
      <w:r w:rsidRPr="00500B96">
        <w:t xml:space="preserve">- </w:t>
      </w:r>
      <w:proofErr w:type="spellStart"/>
      <w:r w:rsidR="00C615D4" w:rsidRPr="00500B96">
        <w:rPr>
          <w:i/>
          <w:iCs/>
        </w:rPr>
        <w:t>chirpProfileRepetitionCount</w:t>
      </w:r>
      <w:proofErr w:type="spellEnd"/>
      <w:r w:rsidR="00C615D4" w:rsidRPr="00500B96">
        <w:t xml:space="preserve"> parameter removed</w:t>
      </w:r>
    </w:p>
    <w:p w14:paraId="1E572D6F" w14:textId="0720523A" w:rsidR="00C615D4" w:rsidRPr="00500B96" w:rsidRDefault="001527DF" w:rsidP="001527DF">
      <w:pPr>
        <w:pStyle w:val="Body"/>
        <w:ind w:left="-1080" w:firstLine="297"/>
      </w:pPr>
      <w:r w:rsidRPr="00500B96">
        <w:t xml:space="preserve">* </w:t>
      </w:r>
      <w:r w:rsidR="00C615D4" w:rsidRPr="00500B96">
        <w:t>Chirp Profile section</w:t>
      </w:r>
      <w:r w:rsidRPr="00500B96">
        <w:t>:</w:t>
      </w:r>
    </w:p>
    <w:p w14:paraId="4FA27422" w14:textId="1EAFE46F" w:rsidR="00527841" w:rsidRPr="00500B96" w:rsidRDefault="00527841" w:rsidP="00527841">
      <w:pPr>
        <w:pStyle w:val="Body"/>
        <w:ind w:left="-819" w:firstLine="297"/>
      </w:pPr>
      <w:r w:rsidRPr="00500B96">
        <w:t>- chirp profile timing parameters resolution increased to 25[ns]</w:t>
      </w:r>
    </w:p>
    <w:p w14:paraId="1176BB2B" w14:textId="77777777" w:rsidR="00C615D4" w:rsidRPr="00500B96" w:rsidRDefault="00C615D4" w:rsidP="00C615D4">
      <w:pPr>
        <w:pStyle w:val="Body"/>
        <w:ind w:left="-1080"/>
      </w:pPr>
    </w:p>
    <w:p w14:paraId="12F70ACF" w14:textId="7647BA0D" w:rsidR="00C615D4" w:rsidRPr="00500B96" w:rsidRDefault="00C615D4" w:rsidP="00C615D4">
      <w:pPr>
        <w:pStyle w:val="Body"/>
        <w:ind w:left="-1080"/>
        <w:rPr>
          <w:b/>
          <w:bCs/>
        </w:rPr>
      </w:pPr>
      <w:r w:rsidRPr="00500B96">
        <w:rPr>
          <w:b/>
          <w:bCs/>
        </w:rPr>
        <w:t>RFE Driver</w:t>
      </w:r>
    </w:p>
    <w:p w14:paraId="68664F54" w14:textId="77777777" w:rsidR="003F7DCA" w:rsidRPr="00500B96" w:rsidRDefault="003F7DCA" w:rsidP="003F7DCA">
      <w:pPr>
        <w:pStyle w:val="Body"/>
        <w:ind w:left="-1080" w:firstLine="297"/>
      </w:pPr>
      <w:r w:rsidRPr="00500B96">
        <w:t xml:space="preserve">* </w:t>
      </w:r>
      <w:r w:rsidR="00C615D4" w:rsidRPr="00500B96">
        <w:t>RFE client</w:t>
      </w:r>
    </w:p>
    <w:p w14:paraId="35357F10" w14:textId="3130EB96" w:rsidR="00C615D4" w:rsidRPr="00500B96" w:rsidRDefault="003F7DCA" w:rsidP="003F7DCA">
      <w:pPr>
        <w:pStyle w:val="Body"/>
        <w:ind w:left="-819" w:firstLine="297"/>
      </w:pPr>
      <w:r w:rsidRPr="00500B96">
        <w:t xml:space="preserve">- </w:t>
      </w:r>
      <w:r w:rsidR="00C615D4" w:rsidRPr="00500B96">
        <w:t>Shared memory addresses interface separated to a dedicated interface  file</w:t>
      </w:r>
    </w:p>
    <w:p w14:paraId="60584EF2" w14:textId="7AD9B8BD" w:rsidR="00C615D4" w:rsidRPr="00500B96" w:rsidRDefault="003F7DCA" w:rsidP="003F7DCA">
      <w:pPr>
        <w:pStyle w:val="Body"/>
        <w:ind w:left="-522"/>
      </w:pPr>
      <w:r w:rsidRPr="00500B96">
        <w:t xml:space="preserve">- </w:t>
      </w:r>
      <w:r w:rsidR="00C615D4" w:rsidRPr="00500B96">
        <w:t xml:space="preserve">Shared data buffer introduced with read function added: </w:t>
      </w:r>
      <w:proofErr w:type="spellStart"/>
      <w:r w:rsidR="00C615D4" w:rsidRPr="00500B96">
        <w:t>rfeCmdClient_sharedDataRead</w:t>
      </w:r>
      <w:proofErr w:type="spellEnd"/>
      <w:r w:rsidR="00C615D4" w:rsidRPr="00500B96">
        <w:t xml:space="preserve">() for access to </w:t>
      </w:r>
      <w:proofErr w:type="spellStart"/>
      <w:r w:rsidR="00C615D4" w:rsidRPr="00500B96">
        <w:t>rfe</w:t>
      </w:r>
      <w:proofErr w:type="spellEnd"/>
      <w:r w:rsidR="00C615D4" w:rsidRPr="00500B96">
        <w:t xml:space="preserve"> state, radar cycle count and chirp sequence count.</w:t>
      </w:r>
    </w:p>
    <w:p w14:paraId="147E7A89" w14:textId="77777777" w:rsidR="003F7DCA" w:rsidRPr="00500B96" w:rsidRDefault="003F7DCA" w:rsidP="003F7DCA">
      <w:pPr>
        <w:pStyle w:val="Body"/>
        <w:ind w:left="-1080" w:firstLine="297"/>
      </w:pPr>
      <w:r w:rsidRPr="00500B96">
        <w:t xml:space="preserve">* </w:t>
      </w:r>
      <w:r w:rsidR="00C615D4" w:rsidRPr="00500B96">
        <w:t>RFE stub</w:t>
      </w:r>
    </w:p>
    <w:p w14:paraId="5E2600C5" w14:textId="77777777" w:rsidR="003F7DCA" w:rsidRPr="00500B96" w:rsidRDefault="003F7DCA" w:rsidP="003F7DCA">
      <w:pPr>
        <w:pStyle w:val="Body"/>
        <w:ind w:left="-783" w:firstLine="297"/>
      </w:pPr>
      <w:r w:rsidRPr="00500B96">
        <w:t xml:space="preserve">- </w:t>
      </w:r>
      <w:r w:rsidR="00C615D4" w:rsidRPr="00500B96">
        <w:t>Commands stub functions extended to cover all remote RFE Abstract API functions:</w:t>
      </w:r>
      <w:r w:rsidRPr="00500B96">
        <w:t xml:space="preserve"> </w:t>
      </w:r>
    </w:p>
    <w:p w14:paraId="05383B8A" w14:textId="01636BAA" w:rsidR="00C615D4" w:rsidRPr="00500B96" w:rsidRDefault="00C615D4" w:rsidP="003F7DCA">
      <w:pPr>
        <w:pStyle w:val="Body"/>
      </w:pPr>
      <w:proofErr w:type="spellStart"/>
      <w:r w:rsidRPr="00500B96">
        <w:t>rfe_configure</w:t>
      </w:r>
      <w:proofErr w:type="spellEnd"/>
      <w:r w:rsidRPr="00500B96">
        <w:t xml:space="preserve">(), </w:t>
      </w:r>
      <w:proofErr w:type="spellStart"/>
      <w:r w:rsidRPr="00500B96">
        <w:t>rfe_radarCycleStop</w:t>
      </w:r>
      <w:proofErr w:type="spellEnd"/>
      <w:r w:rsidRPr="00500B96">
        <w:t xml:space="preserve">(), </w:t>
      </w:r>
      <w:proofErr w:type="spellStart"/>
      <w:r w:rsidRPr="00500B96">
        <w:t>rfe_getState</w:t>
      </w:r>
      <w:proofErr w:type="spellEnd"/>
      <w:r w:rsidRPr="00500B96">
        <w:t xml:space="preserve">(), </w:t>
      </w:r>
      <w:proofErr w:type="spellStart"/>
      <w:r w:rsidRPr="00500B96">
        <w:t>rfe_getRadarCycleCount</w:t>
      </w:r>
      <w:proofErr w:type="spellEnd"/>
      <w:r w:rsidRPr="00500B96">
        <w:t xml:space="preserve">(), </w:t>
      </w:r>
      <w:proofErr w:type="spellStart"/>
      <w:r w:rsidRPr="00500B96">
        <w:t>rfe_getError</w:t>
      </w:r>
      <w:proofErr w:type="spellEnd"/>
      <w:r w:rsidRPr="00500B96">
        <w:t xml:space="preserve">(), </w:t>
      </w:r>
      <w:proofErr w:type="spellStart"/>
      <w:r w:rsidRPr="00500B96">
        <w:t>rfe_getRfeTime</w:t>
      </w:r>
      <w:proofErr w:type="spellEnd"/>
      <w:r w:rsidRPr="00500B96">
        <w:t xml:space="preserve">(), </w:t>
      </w:r>
      <w:proofErr w:type="spellStart"/>
      <w:r w:rsidRPr="00500B96">
        <w:t>rfe_getVersion</w:t>
      </w:r>
      <w:proofErr w:type="spellEnd"/>
      <w:r w:rsidRPr="00500B96">
        <w:t xml:space="preserve">(), </w:t>
      </w:r>
      <w:proofErr w:type="spellStart"/>
      <w:r w:rsidRPr="00500B96">
        <w:t>rfe_monitorRead</w:t>
      </w:r>
      <w:proofErr w:type="spellEnd"/>
      <w:r w:rsidRPr="00500B96">
        <w:t xml:space="preserve">(), </w:t>
      </w:r>
      <w:proofErr w:type="spellStart"/>
      <w:r w:rsidRPr="00500B96">
        <w:t>rfe_setRadarCycleStartTime</w:t>
      </w:r>
      <w:proofErr w:type="spellEnd"/>
      <w:r w:rsidRPr="00500B96">
        <w:t xml:space="preserve">(), </w:t>
      </w:r>
      <w:proofErr w:type="spellStart"/>
      <w:r w:rsidRPr="00500B96">
        <w:t>rfe_monitorRead</w:t>
      </w:r>
      <w:proofErr w:type="spellEnd"/>
      <w:r w:rsidRPr="00500B96">
        <w:t xml:space="preserve">(), </w:t>
      </w:r>
      <w:proofErr w:type="spellStart"/>
      <w:r w:rsidRPr="00500B96">
        <w:t>rfe_testModeStart</w:t>
      </w:r>
      <w:proofErr w:type="spellEnd"/>
      <w:r w:rsidRPr="00500B96">
        <w:t xml:space="preserve">(), </w:t>
      </w:r>
      <w:proofErr w:type="spellStart"/>
      <w:r w:rsidRPr="00500B96">
        <w:t>rfe_testModeStop</w:t>
      </w:r>
      <w:proofErr w:type="spellEnd"/>
      <w:r w:rsidRPr="00500B96">
        <w:t xml:space="preserve">(), </w:t>
      </w:r>
      <w:proofErr w:type="spellStart"/>
      <w:r w:rsidRPr="00500B96">
        <w:t>rfe_updatePush</w:t>
      </w:r>
      <w:proofErr w:type="spellEnd"/>
      <w:r w:rsidRPr="00500B96">
        <w:t xml:space="preserve">(), </w:t>
      </w:r>
      <w:proofErr w:type="spellStart"/>
      <w:r w:rsidRPr="00500B96">
        <w:t>rfe_continuousWaveTransmissionStart</w:t>
      </w:r>
      <w:proofErr w:type="spellEnd"/>
      <w:r w:rsidRPr="00500B96">
        <w:t xml:space="preserve">\Stop(), </w:t>
      </w:r>
      <w:proofErr w:type="spellStart"/>
      <w:r w:rsidRPr="00500B96">
        <w:t>rfe_setTestParam</w:t>
      </w:r>
      <w:proofErr w:type="spellEnd"/>
      <w:r w:rsidRPr="00500B96">
        <w:t>()</w:t>
      </w:r>
    </w:p>
    <w:p w14:paraId="696C4848" w14:textId="77777777" w:rsidR="001527DF" w:rsidRPr="00500B96" w:rsidRDefault="001527DF" w:rsidP="001527DF">
      <w:pPr>
        <w:pStyle w:val="Body"/>
        <w:ind w:left="-522"/>
      </w:pPr>
      <w:r w:rsidRPr="00500B96">
        <w:t>- Parameter update functions implemented:</w:t>
      </w:r>
    </w:p>
    <w:p w14:paraId="470DF1EF" w14:textId="05174986" w:rsidR="00C615D4" w:rsidRPr="00500B96" w:rsidRDefault="001527DF" w:rsidP="001527DF">
      <w:pPr>
        <w:pStyle w:val="Body"/>
        <w:ind w:left="-261" w:firstLine="261"/>
      </w:pPr>
      <w:proofErr w:type="spellStart"/>
      <w:r w:rsidRPr="00500B96">
        <w:rPr>
          <w:i/>
          <w:iCs/>
        </w:rPr>
        <w:t>rfe_updateBegin</w:t>
      </w:r>
      <w:proofErr w:type="spellEnd"/>
      <w:r w:rsidRPr="00500B96">
        <w:rPr>
          <w:i/>
          <w:iCs/>
        </w:rPr>
        <w:t>()</w:t>
      </w:r>
      <w:r w:rsidRPr="00500B96">
        <w:t xml:space="preserve">, </w:t>
      </w:r>
      <w:proofErr w:type="spellStart"/>
      <w:r w:rsidRPr="00500B96">
        <w:t>rfe_updateParam</w:t>
      </w:r>
      <w:proofErr w:type="spellEnd"/>
      <w:r w:rsidRPr="00500B96">
        <w:t xml:space="preserve"> (), </w:t>
      </w:r>
      <w:proofErr w:type="spellStart"/>
      <w:r w:rsidRPr="00500B96">
        <w:rPr>
          <w:i/>
          <w:iCs/>
        </w:rPr>
        <w:t>rfe_updateDynamicTable</w:t>
      </w:r>
      <w:proofErr w:type="spellEnd"/>
      <w:r w:rsidRPr="00500B96">
        <w:rPr>
          <w:i/>
          <w:iCs/>
        </w:rPr>
        <w:t>()</w:t>
      </w:r>
    </w:p>
    <w:p w14:paraId="1B89809A" w14:textId="77777777" w:rsidR="001527DF" w:rsidRPr="00500B96" w:rsidRDefault="001527DF" w:rsidP="001527DF">
      <w:pPr>
        <w:pStyle w:val="Body"/>
        <w:ind w:left="-522"/>
      </w:pPr>
    </w:p>
    <w:p w14:paraId="7D072753" w14:textId="3E10E228" w:rsidR="00C615D4" w:rsidRPr="00500B96" w:rsidRDefault="00C615D4" w:rsidP="00C615D4">
      <w:pPr>
        <w:pStyle w:val="Body"/>
        <w:ind w:left="-1080"/>
        <w:rPr>
          <w:b/>
          <w:bCs/>
        </w:rPr>
      </w:pPr>
      <w:r w:rsidRPr="00500B96">
        <w:rPr>
          <w:b/>
          <w:bCs/>
        </w:rPr>
        <w:t>RFE Applications</w:t>
      </w:r>
    </w:p>
    <w:p w14:paraId="167CA2A0" w14:textId="3C3EAC6B" w:rsidR="00C615D4" w:rsidRPr="00500B96" w:rsidRDefault="003F7DCA" w:rsidP="003F7DCA">
      <w:pPr>
        <w:pStyle w:val="Body"/>
        <w:ind w:left="-1080" w:firstLine="297"/>
      </w:pPr>
      <w:r w:rsidRPr="00500B96">
        <w:t xml:space="preserve">* </w:t>
      </w:r>
      <w:r w:rsidR="00C615D4" w:rsidRPr="00500B96">
        <w:t>RFE basic example application added</w:t>
      </w:r>
    </w:p>
    <w:p w14:paraId="42625BDC" w14:textId="77777777" w:rsidR="00C615D4" w:rsidRPr="00500B96" w:rsidRDefault="00C615D4" w:rsidP="00C615D4">
      <w:pPr>
        <w:pStyle w:val="Body"/>
        <w:ind w:left="-1080"/>
      </w:pPr>
    </w:p>
    <w:p w14:paraId="526AD60C" w14:textId="52F598E5" w:rsidR="00C615D4" w:rsidRPr="00500B96" w:rsidRDefault="00C615D4" w:rsidP="00C615D4">
      <w:pPr>
        <w:pStyle w:val="Body"/>
        <w:ind w:left="-1080"/>
        <w:rPr>
          <w:b/>
          <w:bCs/>
        </w:rPr>
      </w:pPr>
      <w:r w:rsidRPr="00500B96">
        <w:rPr>
          <w:b/>
          <w:bCs/>
        </w:rPr>
        <w:t>RFE Configuration Tool</w:t>
      </w:r>
    </w:p>
    <w:p w14:paraId="67A25D01" w14:textId="608A8312" w:rsidR="00C615D4" w:rsidRPr="00500B96" w:rsidRDefault="003F7DCA" w:rsidP="003F7DCA">
      <w:pPr>
        <w:pStyle w:val="Body"/>
        <w:ind w:left="-1080" w:firstLine="297"/>
      </w:pPr>
      <w:r w:rsidRPr="00500B96">
        <w:t xml:space="preserve">* </w:t>
      </w:r>
      <w:r w:rsidR="00C615D4" w:rsidRPr="00500B96">
        <w:t>RFE configuration tool added</w:t>
      </w:r>
    </w:p>
    <w:p w14:paraId="5AD6D69D" w14:textId="17B15148" w:rsidR="00C615D4" w:rsidRPr="00500B96" w:rsidRDefault="003F7DCA" w:rsidP="003F7DCA">
      <w:pPr>
        <w:pStyle w:val="Body"/>
        <w:ind w:left="-1080" w:firstLine="297"/>
      </w:pPr>
      <w:r w:rsidRPr="00500B96">
        <w:t xml:space="preserve">* </w:t>
      </w:r>
      <w:r w:rsidR="00C615D4" w:rsidRPr="00500B96">
        <w:t>Example user input file and generated file included</w:t>
      </w:r>
    </w:p>
    <w:p w14:paraId="29821911" w14:textId="77777777" w:rsidR="00C615D4" w:rsidRPr="00500B96" w:rsidRDefault="00C615D4" w:rsidP="00CB03BE">
      <w:pPr>
        <w:pStyle w:val="Body"/>
        <w:ind w:left="-1080"/>
      </w:pPr>
    </w:p>
    <w:p w14:paraId="4551904A" w14:textId="3B4EDBAF" w:rsidR="00605EDD" w:rsidRPr="00500B96" w:rsidRDefault="00605EDD" w:rsidP="0028247C">
      <w:pPr>
        <w:pStyle w:val="Heading3"/>
      </w:pPr>
      <w:bookmarkStart w:id="69" w:name="_Toc146881648"/>
      <w:r w:rsidRPr="00500B96">
        <w:t>SAF85xx RFE SW Code Drop 0.3.0</w:t>
      </w:r>
      <w:bookmarkEnd w:id="69"/>
    </w:p>
    <w:p w14:paraId="651936D4" w14:textId="570C622C" w:rsidR="00605EDD" w:rsidRPr="00500B96" w:rsidRDefault="00020525" w:rsidP="00605EDD">
      <w:pPr>
        <w:pStyle w:val="Body"/>
        <w:ind w:left="-1080" w:firstLine="297"/>
      </w:pPr>
      <w:r w:rsidRPr="00500B96">
        <w:t>*</w:t>
      </w:r>
      <w:r w:rsidR="003F7DCA" w:rsidRPr="00500B96">
        <w:t xml:space="preserve"> </w:t>
      </w:r>
      <w:r w:rsidR="00605EDD" w:rsidRPr="00500B96">
        <w:t>RFE API</w:t>
      </w:r>
      <w:r w:rsidR="00952FA3" w:rsidRPr="00500B96">
        <w:t xml:space="preserve">, Configuration and Dynamic Table functionality </w:t>
      </w:r>
      <w:r w:rsidR="00605EDD" w:rsidRPr="00500B96">
        <w:t xml:space="preserve">as per </w:t>
      </w:r>
      <w:r w:rsidR="00952FA3" w:rsidRPr="00500B96">
        <w:t xml:space="preserve">0.2.0 </w:t>
      </w:r>
      <w:r w:rsidR="00605EDD" w:rsidRPr="00500B96">
        <w:t>release</w:t>
      </w:r>
    </w:p>
    <w:p w14:paraId="42C6C5BA" w14:textId="68F68F3A" w:rsidR="00952FA3" w:rsidRPr="00500B96" w:rsidRDefault="00952FA3" w:rsidP="003F7DCA">
      <w:pPr>
        <w:pStyle w:val="Body"/>
        <w:ind w:left="-819" w:firstLine="297"/>
      </w:pPr>
      <w:r w:rsidRPr="00500B96">
        <w:t>- Integration with C++ code added (header file guard)</w:t>
      </w:r>
    </w:p>
    <w:p w14:paraId="3B12E202" w14:textId="027CA8AE" w:rsidR="00952FA3" w:rsidRPr="00500B96" w:rsidRDefault="00605EDD" w:rsidP="00605EDD">
      <w:pPr>
        <w:pStyle w:val="Body"/>
        <w:ind w:left="-1080" w:firstLine="297"/>
      </w:pPr>
      <w:r w:rsidRPr="00500B96">
        <w:lastRenderedPageBreak/>
        <w:t xml:space="preserve">* RFE </w:t>
      </w:r>
      <w:r w:rsidR="009B22FF" w:rsidRPr="00500B96">
        <w:t>c</w:t>
      </w:r>
      <w:r w:rsidRPr="00500B96">
        <w:t>ommand communication implementation added</w:t>
      </w:r>
    </w:p>
    <w:p w14:paraId="6F2805A4" w14:textId="77777777" w:rsidR="00555EFF" w:rsidRPr="00500B96" w:rsidRDefault="00952FA3" w:rsidP="00952FA3">
      <w:pPr>
        <w:pStyle w:val="Body"/>
        <w:ind w:left="-819" w:firstLine="297"/>
      </w:pPr>
      <w:r w:rsidRPr="00500B96">
        <w:t xml:space="preserve">- </w:t>
      </w:r>
      <w:r w:rsidR="00555EFF" w:rsidRPr="00500B96">
        <w:t>RFE Client</w:t>
      </w:r>
    </w:p>
    <w:p w14:paraId="6C2914DD" w14:textId="27F19FF0" w:rsidR="00555EFF" w:rsidRPr="00500B96" w:rsidRDefault="00555EFF" w:rsidP="00555EFF">
      <w:pPr>
        <w:pStyle w:val="Body"/>
        <w:ind w:left="-270" w:firstLine="18"/>
      </w:pPr>
      <w:r w:rsidRPr="00500B96">
        <w:t xml:space="preserve">Implements functions to communicate with RFE FW via </w:t>
      </w:r>
      <w:r w:rsidR="003F7DCA" w:rsidRPr="00500B96">
        <w:t>s</w:t>
      </w:r>
      <w:r w:rsidRPr="00500B96">
        <w:t xml:space="preserve">hared </w:t>
      </w:r>
      <w:r w:rsidR="003F7DCA" w:rsidRPr="00500B96">
        <w:t>m</w:t>
      </w:r>
      <w:r w:rsidRPr="00500B96">
        <w:t xml:space="preserve">emory </w:t>
      </w:r>
      <w:r w:rsidR="003F7DCA" w:rsidRPr="00500B96">
        <w:t>c</w:t>
      </w:r>
      <w:r w:rsidRPr="00500B96">
        <w:t xml:space="preserve">ommand </w:t>
      </w:r>
      <w:r w:rsidR="003F7DCA" w:rsidRPr="00500B96">
        <w:t>b</w:t>
      </w:r>
      <w:r w:rsidRPr="00500B96">
        <w:t>uffer</w:t>
      </w:r>
    </w:p>
    <w:p w14:paraId="0DC382E7" w14:textId="382B1CA4" w:rsidR="00555EFF" w:rsidRPr="00500B96" w:rsidRDefault="00952FA3" w:rsidP="00555EFF">
      <w:pPr>
        <w:pStyle w:val="Body"/>
        <w:ind w:left="-558" w:firstLine="297"/>
      </w:pPr>
      <w:proofErr w:type="spellStart"/>
      <w:r w:rsidRPr="00500B96">
        <w:t>rfeCmdClient.h</w:t>
      </w:r>
      <w:proofErr w:type="spellEnd"/>
      <w:r w:rsidR="003F7DCA" w:rsidRPr="00500B96">
        <w:t xml:space="preserve">, </w:t>
      </w:r>
      <w:proofErr w:type="spellStart"/>
      <w:r w:rsidRPr="00500B96">
        <w:t>rfeCmdClient.c</w:t>
      </w:r>
      <w:proofErr w:type="spellEnd"/>
      <w:r w:rsidR="003F7DCA" w:rsidRPr="00500B96">
        <w:t xml:space="preserve">, </w:t>
      </w:r>
      <w:proofErr w:type="spellStart"/>
      <w:r w:rsidRPr="00500B96">
        <w:t>rfeCmdClient_internal.h</w:t>
      </w:r>
      <w:proofErr w:type="spellEnd"/>
    </w:p>
    <w:p w14:paraId="63B74519" w14:textId="2D3DB700" w:rsidR="00555EFF" w:rsidRPr="00500B96" w:rsidRDefault="00555EFF" w:rsidP="00555EFF">
      <w:pPr>
        <w:pStyle w:val="Body"/>
        <w:ind w:left="-819" w:firstLine="297"/>
      </w:pPr>
      <w:r w:rsidRPr="00500B96">
        <w:t>- RFE Stub</w:t>
      </w:r>
    </w:p>
    <w:p w14:paraId="0BAAEA91" w14:textId="77777777" w:rsidR="00555EFF" w:rsidRPr="00500B96" w:rsidRDefault="00555EFF" w:rsidP="00555EFF">
      <w:pPr>
        <w:pStyle w:val="Body"/>
        <w:ind w:left="-558" w:firstLine="297"/>
      </w:pPr>
      <w:r w:rsidRPr="00500B96">
        <w:t>Implements RFE Abstract API functions as translation to messages</w:t>
      </w:r>
    </w:p>
    <w:p w14:paraId="7178CECC" w14:textId="77777777" w:rsidR="00555EFF" w:rsidRPr="00500B96" w:rsidRDefault="00952FA3" w:rsidP="00555EFF">
      <w:pPr>
        <w:pStyle w:val="Body"/>
        <w:ind w:left="-558" w:firstLine="297"/>
      </w:pPr>
      <w:proofErr w:type="spellStart"/>
      <w:r w:rsidRPr="00500B96">
        <w:t>rfeCmdClientStub.c</w:t>
      </w:r>
      <w:proofErr w:type="spellEnd"/>
    </w:p>
    <w:p w14:paraId="40923D97" w14:textId="77777777" w:rsidR="00605EDD" w:rsidRPr="00500B96" w:rsidRDefault="00605EDD" w:rsidP="00832B08">
      <w:pPr>
        <w:pStyle w:val="Body"/>
        <w:spacing w:before="0" w:after="120"/>
        <w:ind w:left="-1080"/>
      </w:pPr>
    </w:p>
    <w:p w14:paraId="7CB02828" w14:textId="1E307E02" w:rsidR="00CB03BE" w:rsidRPr="00500B96" w:rsidRDefault="00CB03BE" w:rsidP="0028247C">
      <w:pPr>
        <w:pStyle w:val="Heading3"/>
      </w:pPr>
      <w:bookmarkStart w:id="70" w:name="_Toc146881649"/>
      <w:r w:rsidRPr="00500B96">
        <w:t xml:space="preserve">SAF85xx </w:t>
      </w:r>
      <w:r w:rsidR="00605EDD" w:rsidRPr="00500B96">
        <w:t xml:space="preserve">RFE SW </w:t>
      </w:r>
      <w:r w:rsidRPr="00500B96">
        <w:t>Code Drop 0.2.0</w:t>
      </w:r>
      <w:bookmarkEnd w:id="70"/>
    </w:p>
    <w:p w14:paraId="4350A93D" w14:textId="77777777" w:rsidR="00FB4A95" w:rsidRPr="00500B96" w:rsidRDefault="00FB4A95" w:rsidP="00832B08">
      <w:pPr>
        <w:pStyle w:val="Body"/>
        <w:spacing w:before="0" w:after="120"/>
        <w:ind w:left="-1080" w:firstLine="297"/>
      </w:pPr>
    </w:p>
    <w:p w14:paraId="6B1A6C83" w14:textId="3C3B203D" w:rsidR="00CB03BE" w:rsidRPr="00500B96" w:rsidRDefault="00FD4F89" w:rsidP="00832B08">
      <w:pPr>
        <w:pStyle w:val="Body"/>
        <w:spacing w:before="0" w:after="120"/>
        <w:ind w:left="-1080" w:firstLine="297"/>
      </w:pPr>
      <w:r w:rsidRPr="00500B96">
        <w:t xml:space="preserve">* </w:t>
      </w:r>
      <w:r w:rsidR="00CB03BE" w:rsidRPr="00500B96">
        <w:t>Initial release</w:t>
      </w:r>
    </w:p>
    <w:p w14:paraId="2A2D8F51" w14:textId="25B4B28F" w:rsidR="008F531B" w:rsidRPr="00500B96" w:rsidRDefault="008F531B">
      <w:r w:rsidRPr="00500B96">
        <w:br w:type="page"/>
      </w:r>
    </w:p>
    <w:p w14:paraId="49E73B74" w14:textId="761A1CEC" w:rsidR="00C941AC" w:rsidRPr="00500B96" w:rsidRDefault="00C941AC" w:rsidP="00403790">
      <w:pPr>
        <w:pStyle w:val="Heading1"/>
      </w:pPr>
      <w:bookmarkStart w:id="71" w:name="_Ref125721422"/>
      <w:bookmarkStart w:id="72" w:name="_Toc146881650"/>
      <w:proofErr w:type="spellStart"/>
      <w:r w:rsidRPr="00500B96">
        <w:lastRenderedPageBreak/>
        <w:t>Fu</w:t>
      </w:r>
      <w:r w:rsidR="00CA59B7">
        <w:t>S</w:t>
      </w:r>
      <w:r w:rsidRPr="00500B96">
        <w:t>a</w:t>
      </w:r>
      <w:proofErr w:type="spellEnd"/>
      <w:r w:rsidRPr="00500B96">
        <w:t xml:space="preserve"> Pass List</w:t>
      </w:r>
      <w:bookmarkEnd w:id="71"/>
      <w:bookmarkEnd w:id="72"/>
    </w:p>
    <w:p w14:paraId="562EAB9C" w14:textId="00E222F9" w:rsidR="00914186" w:rsidRDefault="00256C8D">
      <w:r>
        <w:fldChar w:fldCharType="begin"/>
      </w:r>
      <w:r>
        <w:instrText xml:space="preserve"> REF _Ref146881110 \h </w:instrText>
      </w:r>
      <w:r>
        <w:fldChar w:fldCharType="separate"/>
      </w:r>
      <w:r w:rsidR="00291864">
        <w:t xml:space="preserve">Table </w:t>
      </w:r>
      <w:r w:rsidR="00291864">
        <w:rPr>
          <w:noProof/>
        </w:rPr>
        <w:t>4</w:t>
      </w:r>
      <w:r>
        <w:fldChar w:fldCharType="end"/>
      </w:r>
      <w:r>
        <w:t xml:space="preserve"> </w:t>
      </w:r>
      <w:r w:rsidR="00287750">
        <w:t xml:space="preserve">shows the list of the </w:t>
      </w:r>
      <w:proofErr w:type="spellStart"/>
      <w:r w:rsidR="00287750">
        <w:t>FuSa</w:t>
      </w:r>
      <w:proofErr w:type="spellEnd"/>
      <w:r w:rsidR="00287750">
        <w:t xml:space="preserve"> safety monitors that can be enabled in the current release.</w:t>
      </w:r>
      <w:r w:rsidR="00361589">
        <w:t xml:space="preserve"> Please refer to Section </w:t>
      </w:r>
      <w:r w:rsidR="00361589">
        <w:fldChar w:fldCharType="begin"/>
      </w:r>
      <w:r w:rsidR="00361589">
        <w:instrText xml:space="preserve"> REF _Ref140864881 \r \h </w:instrText>
      </w:r>
      <w:r w:rsidR="00361589">
        <w:fldChar w:fldCharType="separate"/>
      </w:r>
      <w:r w:rsidR="00291864">
        <w:t>7</w:t>
      </w:r>
      <w:r w:rsidR="00361589">
        <w:fldChar w:fldCharType="end"/>
      </w:r>
      <w:r w:rsidR="00361589">
        <w:t xml:space="preserve"> for limitations</w:t>
      </w:r>
      <w:r w:rsidR="007E2505">
        <w:t xml:space="preserve">. </w:t>
      </w:r>
    </w:p>
    <w:p w14:paraId="3AAF3C52" w14:textId="77777777" w:rsidR="00F412EA" w:rsidRPr="00EE2E9D" w:rsidRDefault="00F412EA"/>
    <w:p w14:paraId="6719B2DA" w14:textId="2C83CDE6" w:rsidR="00F412EA" w:rsidRDefault="00F412EA" w:rsidP="00256C8D">
      <w:pPr>
        <w:pStyle w:val="Caption"/>
        <w:keepNext/>
      </w:pPr>
      <w:bookmarkStart w:id="73" w:name="_Ref146881110"/>
      <w:r>
        <w:t xml:space="preserve">Table </w:t>
      </w:r>
      <w:r>
        <w:fldChar w:fldCharType="begin"/>
      </w:r>
      <w:r>
        <w:instrText xml:space="preserve"> SEQ Table \* ARABIC </w:instrText>
      </w:r>
      <w:r>
        <w:fldChar w:fldCharType="separate"/>
      </w:r>
      <w:r w:rsidR="00291864">
        <w:rPr>
          <w:noProof/>
        </w:rPr>
        <w:t>4</w:t>
      </w:r>
      <w:r>
        <w:fldChar w:fldCharType="end"/>
      </w:r>
      <w:bookmarkEnd w:id="73"/>
      <w:r>
        <w:t xml:space="preserve">: </w:t>
      </w:r>
      <w:proofErr w:type="spellStart"/>
      <w:r>
        <w:rPr>
          <w:lang w:val="en-IN"/>
        </w:rPr>
        <w:t>FuSa</w:t>
      </w:r>
      <w:proofErr w:type="spellEnd"/>
      <w:r>
        <w:rPr>
          <w:lang w:val="en-IN"/>
        </w:rPr>
        <w:t xml:space="preserve"> Pass List</w:t>
      </w:r>
    </w:p>
    <w:tbl>
      <w:tblPr>
        <w:tblW w:w="7220" w:type="dxa"/>
        <w:tblLook w:val="04A0" w:firstRow="1" w:lastRow="0" w:firstColumn="1" w:lastColumn="0" w:noHBand="0" w:noVBand="1"/>
      </w:tblPr>
      <w:tblGrid>
        <w:gridCol w:w="7220"/>
      </w:tblGrid>
      <w:tr w:rsidR="00F412EA" w:rsidRPr="00F412EA" w14:paraId="513A8EA2" w14:textId="77777777" w:rsidTr="00256C8D">
        <w:trPr>
          <w:trHeight w:val="300"/>
        </w:trPr>
        <w:tc>
          <w:tcPr>
            <w:tcW w:w="7220" w:type="dxa"/>
            <w:tcBorders>
              <w:top w:val="single" w:sz="8" w:space="0" w:color="auto"/>
              <w:left w:val="single" w:sz="8" w:space="0" w:color="auto"/>
              <w:bottom w:val="nil"/>
              <w:right w:val="single" w:sz="8" w:space="0" w:color="auto"/>
            </w:tcBorders>
            <w:shd w:val="clear" w:color="000000" w:fill="BDD7EE"/>
            <w:noWrap/>
            <w:vAlign w:val="bottom"/>
            <w:hideMark/>
          </w:tcPr>
          <w:p w14:paraId="79371556" w14:textId="77777777" w:rsidR="00F412EA" w:rsidRPr="00F412EA" w:rsidRDefault="00F412EA" w:rsidP="00F412EA">
            <w:pPr>
              <w:rPr>
                <w:rFonts w:ascii="Calibri" w:hAnsi="Calibri" w:cs="Calibri"/>
                <w:b/>
                <w:bCs/>
                <w:color w:val="000000"/>
                <w:sz w:val="22"/>
                <w:szCs w:val="22"/>
                <w:lang w:eastAsia="zh-CN" w:bidi="kn-IN"/>
              </w:rPr>
            </w:pPr>
            <w:bookmarkStart w:id="74" w:name="_Ref143847079"/>
            <w:proofErr w:type="spellStart"/>
            <w:r w:rsidRPr="00F412EA">
              <w:rPr>
                <w:rFonts w:ascii="Calibri" w:hAnsi="Calibri" w:cs="Calibri"/>
                <w:b/>
                <w:bCs/>
                <w:color w:val="000000"/>
                <w:sz w:val="22"/>
                <w:szCs w:val="22"/>
                <w:lang w:eastAsia="zh-CN" w:bidi="kn-IN"/>
              </w:rPr>
              <w:t>Fusa</w:t>
            </w:r>
            <w:proofErr w:type="spellEnd"/>
            <w:r w:rsidRPr="00F412EA">
              <w:rPr>
                <w:rFonts w:ascii="Calibri" w:hAnsi="Calibri" w:cs="Calibri"/>
                <w:b/>
                <w:bCs/>
                <w:color w:val="000000"/>
                <w:sz w:val="22"/>
                <w:szCs w:val="22"/>
                <w:lang w:eastAsia="zh-CN" w:bidi="kn-IN"/>
              </w:rPr>
              <w:t xml:space="preserve"> Pass - Validated List - SAF85xx_RFE_SW_EAR_0.8.19_D230929</w:t>
            </w:r>
          </w:p>
        </w:tc>
      </w:tr>
      <w:tr w:rsidR="00F412EA" w:rsidRPr="00F412EA" w14:paraId="7107D561" w14:textId="77777777" w:rsidTr="00256C8D">
        <w:trPr>
          <w:trHeight w:val="300"/>
        </w:trPr>
        <w:tc>
          <w:tcPr>
            <w:tcW w:w="72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E7EC992" w14:textId="77777777" w:rsidR="00F412EA" w:rsidRPr="00F412EA" w:rsidRDefault="00F412EA" w:rsidP="00F412EA">
            <w:pPr>
              <w:rPr>
                <w:rFonts w:ascii="Calibri" w:hAnsi="Calibri" w:cs="Calibri"/>
                <w:color w:val="000000"/>
                <w:sz w:val="22"/>
                <w:szCs w:val="22"/>
                <w:lang w:eastAsia="zh-CN" w:bidi="kn-IN"/>
              </w:rPr>
            </w:pPr>
            <w:r w:rsidRPr="00F412EA">
              <w:rPr>
                <w:rFonts w:ascii="Calibri" w:hAnsi="Calibri" w:cs="Calibri"/>
                <w:color w:val="000000"/>
                <w:sz w:val="22"/>
                <w:szCs w:val="22"/>
                <w:lang w:eastAsia="zh-CN" w:bidi="kn-IN"/>
              </w:rPr>
              <w:t>rfe_fuSaFault_R1_sm3_bb_tx1_e</w:t>
            </w:r>
          </w:p>
        </w:tc>
      </w:tr>
      <w:tr w:rsidR="00F412EA" w:rsidRPr="00F412EA" w14:paraId="7C63083A" w14:textId="77777777" w:rsidTr="00256C8D">
        <w:trPr>
          <w:trHeight w:val="300"/>
        </w:trPr>
        <w:tc>
          <w:tcPr>
            <w:tcW w:w="7220" w:type="dxa"/>
            <w:tcBorders>
              <w:top w:val="nil"/>
              <w:left w:val="single" w:sz="4" w:space="0" w:color="auto"/>
              <w:bottom w:val="single" w:sz="4" w:space="0" w:color="auto"/>
              <w:right w:val="single" w:sz="4" w:space="0" w:color="auto"/>
            </w:tcBorders>
            <w:shd w:val="clear" w:color="auto" w:fill="auto"/>
            <w:noWrap/>
            <w:vAlign w:val="center"/>
            <w:hideMark/>
          </w:tcPr>
          <w:p w14:paraId="5491E74B" w14:textId="77777777" w:rsidR="00F412EA" w:rsidRPr="00F412EA" w:rsidRDefault="00F412EA" w:rsidP="00F412EA">
            <w:pPr>
              <w:rPr>
                <w:rFonts w:ascii="Calibri" w:hAnsi="Calibri" w:cs="Calibri"/>
                <w:color w:val="000000"/>
                <w:sz w:val="22"/>
                <w:szCs w:val="22"/>
                <w:lang w:eastAsia="zh-CN" w:bidi="kn-IN"/>
              </w:rPr>
            </w:pPr>
            <w:r w:rsidRPr="00F412EA">
              <w:rPr>
                <w:rFonts w:ascii="Calibri" w:hAnsi="Calibri" w:cs="Calibri"/>
                <w:color w:val="000000"/>
                <w:sz w:val="22"/>
                <w:szCs w:val="22"/>
                <w:lang w:eastAsia="zh-CN" w:bidi="kn-IN"/>
              </w:rPr>
              <w:t>rfe_fuSaFault_R1_sm4_bb_tx2_e</w:t>
            </w:r>
          </w:p>
        </w:tc>
      </w:tr>
      <w:tr w:rsidR="00F412EA" w:rsidRPr="00F412EA" w14:paraId="6713592E" w14:textId="77777777" w:rsidTr="00256C8D">
        <w:trPr>
          <w:trHeight w:val="300"/>
        </w:trPr>
        <w:tc>
          <w:tcPr>
            <w:tcW w:w="7220" w:type="dxa"/>
            <w:tcBorders>
              <w:top w:val="nil"/>
              <w:left w:val="single" w:sz="4" w:space="0" w:color="auto"/>
              <w:bottom w:val="single" w:sz="4" w:space="0" w:color="auto"/>
              <w:right w:val="single" w:sz="4" w:space="0" w:color="auto"/>
            </w:tcBorders>
            <w:shd w:val="clear" w:color="auto" w:fill="auto"/>
            <w:noWrap/>
            <w:vAlign w:val="center"/>
            <w:hideMark/>
          </w:tcPr>
          <w:p w14:paraId="7E3F8D0E" w14:textId="77777777" w:rsidR="00F412EA" w:rsidRPr="00F412EA" w:rsidRDefault="00F412EA" w:rsidP="00F412EA">
            <w:pPr>
              <w:rPr>
                <w:rFonts w:ascii="Calibri" w:hAnsi="Calibri" w:cs="Calibri"/>
                <w:color w:val="000000"/>
                <w:sz w:val="22"/>
                <w:szCs w:val="22"/>
                <w:lang w:eastAsia="zh-CN" w:bidi="kn-IN"/>
              </w:rPr>
            </w:pPr>
            <w:r w:rsidRPr="00F412EA">
              <w:rPr>
                <w:rFonts w:ascii="Calibri" w:hAnsi="Calibri" w:cs="Calibri"/>
                <w:color w:val="000000"/>
                <w:sz w:val="22"/>
                <w:szCs w:val="22"/>
                <w:lang w:eastAsia="zh-CN" w:bidi="kn-IN"/>
              </w:rPr>
              <w:t>rfe_fuSaFault_R1_sm5_bb_tx3_e</w:t>
            </w:r>
          </w:p>
        </w:tc>
      </w:tr>
      <w:tr w:rsidR="00F412EA" w:rsidRPr="00F412EA" w14:paraId="0047B8CB" w14:textId="77777777" w:rsidTr="00256C8D">
        <w:trPr>
          <w:trHeight w:val="300"/>
        </w:trPr>
        <w:tc>
          <w:tcPr>
            <w:tcW w:w="7220" w:type="dxa"/>
            <w:tcBorders>
              <w:top w:val="nil"/>
              <w:left w:val="single" w:sz="4" w:space="0" w:color="auto"/>
              <w:bottom w:val="single" w:sz="4" w:space="0" w:color="auto"/>
              <w:right w:val="single" w:sz="4" w:space="0" w:color="auto"/>
            </w:tcBorders>
            <w:shd w:val="clear" w:color="auto" w:fill="auto"/>
            <w:noWrap/>
            <w:vAlign w:val="center"/>
            <w:hideMark/>
          </w:tcPr>
          <w:p w14:paraId="6C5126BB" w14:textId="77777777" w:rsidR="00F412EA" w:rsidRPr="00F412EA" w:rsidRDefault="00F412EA" w:rsidP="00F412EA">
            <w:pPr>
              <w:rPr>
                <w:rFonts w:ascii="Calibri" w:hAnsi="Calibri" w:cs="Calibri"/>
                <w:color w:val="000000"/>
                <w:sz w:val="22"/>
                <w:szCs w:val="22"/>
                <w:lang w:eastAsia="zh-CN" w:bidi="kn-IN"/>
              </w:rPr>
            </w:pPr>
            <w:r w:rsidRPr="00F412EA">
              <w:rPr>
                <w:rFonts w:ascii="Calibri" w:hAnsi="Calibri" w:cs="Calibri"/>
                <w:color w:val="000000"/>
                <w:sz w:val="22"/>
                <w:szCs w:val="22"/>
                <w:lang w:eastAsia="zh-CN" w:bidi="kn-IN"/>
              </w:rPr>
              <w:t>rfe_fuSaFault_R1_sm6_bb_tx4_e</w:t>
            </w:r>
          </w:p>
        </w:tc>
      </w:tr>
      <w:tr w:rsidR="00F412EA" w:rsidRPr="00F412EA" w14:paraId="5095B901" w14:textId="77777777" w:rsidTr="00256C8D">
        <w:trPr>
          <w:trHeight w:val="300"/>
        </w:trPr>
        <w:tc>
          <w:tcPr>
            <w:tcW w:w="7220" w:type="dxa"/>
            <w:tcBorders>
              <w:top w:val="nil"/>
              <w:left w:val="single" w:sz="4" w:space="0" w:color="auto"/>
              <w:bottom w:val="single" w:sz="4" w:space="0" w:color="auto"/>
              <w:right w:val="single" w:sz="4" w:space="0" w:color="auto"/>
            </w:tcBorders>
            <w:shd w:val="clear" w:color="auto" w:fill="auto"/>
            <w:noWrap/>
            <w:vAlign w:val="center"/>
            <w:hideMark/>
          </w:tcPr>
          <w:p w14:paraId="5A88E3BD" w14:textId="77777777" w:rsidR="00F412EA" w:rsidRPr="00F412EA" w:rsidRDefault="00F412EA" w:rsidP="00F412EA">
            <w:pPr>
              <w:rPr>
                <w:rFonts w:ascii="Calibri" w:hAnsi="Calibri" w:cs="Calibri"/>
                <w:color w:val="000000"/>
                <w:sz w:val="22"/>
                <w:szCs w:val="22"/>
                <w:lang w:eastAsia="zh-CN" w:bidi="kn-IN"/>
              </w:rPr>
            </w:pPr>
            <w:r w:rsidRPr="00F412EA">
              <w:rPr>
                <w:rFonts w:ascii="Calibri" w:hAnsi="Calibri" w:cs="Calibri"/>
                <w:color w:val="000000"/>
                <w:sz w:val="22"/>
                <w:szCs w:val="22"/>
                <w:lang w:eastAsia="zh-CN" w:bidi="kn-IN"/>
              </w:rPr>
              <w:t>rfe_fuSaFault_R1_sm7_paout_rtm_tx1_e</w:t>
            </w:r>
          </w:p>
        </w:tc>
      </w:tr>
      <w:tr w:rsidR="00F412EA" w:rsidRPr="00F412EA" w14:paraId="34A00A2A" w14:textId="77777777" w:rsidTr="00256C8D">
        <w:trPr>
          <w:trHeight w:val="300"/>
        </w:trPr>
        <w:tc>
          <w:tcPr>
            <w:tcW w:w="7220" w:type="dxa"/>
            <w:tcBorders>
              <w:top w:val="nil"/>
              <w:left w:val="single" w:sz="4" w:space="0" w:color="auto"/>
              <w:bottom w:val="single" w:sz="4" w:space="0" w:color="auto"/>
              <w:right w:val="single" w:sz="4" w:space="0" w:color="auto"/>
            </w:tcBorders>
            <w:shd w:val="clear" w:color="auto" w:fill="auto"/>
            <w:noWrap/>
            <w:vAlign w:val="center"/>
            <w:hideMark/>
          </w:tcPr>
          <w:p w14:paraId="1AE74072" w14:textId="77777777" w:rsidR="00F412EA" w:rsidRPr="00F412EA" w:rsidRDefault="00F412EA" w:rsidP="00F412EA">
            <w:pPr>
              <w:rPr>
                <w:rFonts w:ascii="Calibri" w:hAnsi="Calibri" w:cs="Calibri"/>
                <w:color w:val="000000"/>
                <w:sz w:val="22"/>
                <w:szCs w:val="22"/>
                <w:lang w:eastAsia="zh-CN" w:bidi="kn-IN"/>
              </w:rPr>
            </w:pPr>
            <w:r w:rsidRPr="00F412EA">
              <w:rPr>
                <w:rFonts w:ascii="Calibri" w:hAnsi="Calibri" w:cs="Calibri"/>
                <w:color w:val="000000"/>
                <w:sz w:val="22"/>
                <w:szCs w:val="22"/>
                <w:lang w:eastAsia="zh-CN" w:bidi="kn-IN"/>
              </w:rPr>
              <w:t>rfe_fuSaFault_R1_sm8_paout_rtm_tx2_e</w:t>
            </w:r>
          </w:p>
        </w:tc>
      </w:tr>
      <w:tr w:rsidR="00F412EA" w:rsidRPr="00F412EA" w14:paraId="36D4E408" w14:textId="77777777" w:rsidTr="00256C8D">
        <w:trPr>
          <w:trHeight w:val="300"/>
        </w:trPr>
        <w:tc>
          <w:tcPr>
            <w:tcW w:w="7220" w:type="dxa"/>
            <w:tcBorders>
              <w:top w:val="nil"/>
              <w:left w:val="single" w:sz="4" w:space="0" w:color="auto"/>
              <w:bottom w:val="single" w:sz="4" w:space="0" w:color="auto"/>
              <w:right w:val="single" w:sz="4" w:space="0" w:color="auto"/>
            </w:tcBorders>
            <w:shd w:val="clear" w:color="auto" w:fill="auto"/>
            <w:noWrap/>
            <w:vAlign w:val="center"/>
            <w:hideMark/>
          </w:tcPr>
          <w:p w14:paraId="7AB2C24C" w14:textId="77777777" w:rsidR="00F412EA" w:rsidRPr="00F412EA" w:rsidRDefault="00F412EA" w:rsidP="00F412EA">
            <w:pPr>
              <w:rPr>
                <w:rFonts w:ascii="Calibri" w:hAnsi="Calibri" w:cs="Calibri"/>
                <w:color w:val="000000"/>
                <w:sz w:val="22"/>
                <w:szCs w:val="22"/>
                <w:lang w:eastAsia="zh-CN" w:bidi="kn-IN"/>
              </w:rPr>
            </w:pPr>
            <w:r w:rsidRPr="00F412EA">
              <w:rPr>
                <w:rFonts w:ascii="Calibri" w:hAnsi="Calibri" w:cs="Calibri"/>
                <w:color w:val="000000"/>
                <w:sz w:val="22"/>
                <w:szCs w:val="22"/>
                <w:lang w:eastAsia="zh-CN" w:bidi="kn-IN"/>
              </w:rPr>
              <w:t>rfe_fuSaFault_R1_sm9_paout_rtm_tx3_e</w:t>
            </w:r>
          </w:p>
        </w:tc>
      </w:tr>
      <w:tr w:rsidR="00F412EA" w:rsidRPr="00F412EA" w14:paraId="59C359DA" w14:textId="77777777" w:rsidTr="00256C8D">
        <w:trPr>
          <w:trHeight w:val="300"/>
        </w:trPr>
        <w:tc>
          <w:tcPr>
            <w:tcW w:w="7220" w:type="dxa"/>
            <w:tcBorders>
              <w:top w:val="nil"/>
              <w:left w:val="single" w:sz="4" w:space="0" w:color="auto"/>
              <w:bottom w:val="single" w:sz="4" w:space="0" w:color="auto"/>
              <w:right w:val="single" w:sz="4" w:space="0" w:color="auto"/>
            </w:tcBorders>
            <w:shd w:val="clear" w:color="auto" w:fill="auto"/>
            <w:noWrap/>
            <w:vAlign w:val="center"/>
            <w:hideMark/>
          </w:tcPr>
          <w:p w14:paraId="203CDBA7" w14:textId="77777777" w:rsidR="00F412EA" w:rsidRPr="00F412EA" w:rsidRDefault="00F412EA" w:rsidP="00F412EA">
            <w:pPr>
              <w:rPr>
                <w:rFonts w:ascii="Calibri" w:hAnsi="Calibri" w:cs="Calibri"/>
                <w:color w:val="000000"/>
                <w:sz w:val="22"/>
                <w:szCs w:val="22"/>
                <w:lang w:eastAsia="zh-CN" w:bidi="kn-IN"/>
              </w:rPr>
            </w:pPr>
            <w:r w:rsidRPr="00F412EA">
              <w:rPr>
                <w:rFonts w:ascii="Calibri" w:hAnsi="Calibri" w:cs="Calibri"/>
                <w:color w:val="000000"/>
                <w:sz w:val="22"/>
                <w:szCs w:val="22"/>
                <w:lang w:eastAsia="zh-CN" w:bidi="kn-IN"/>
              </w:rPr>
              <w:t>rfe_fuSaFault_R1_sm10_paout_rtm_tx4_e</w:t>
            </w:r>
          </w:p>
        </w:tc>
      </w:tr>
      <w:tr w:rsidR="00F412EA" w:rsidRPr="00F412EA" w14:paraId="581A898B" w14:textId="77777777" w:rsidTr="00256C8D">
        <w:trPr>
          <w:trHeight w:val="300"/>
        </w:trPr>
        <w:tc>
          <w:tcPr>
            <w:tcW w:w="7220" w:type="dxa"/>
            <w:tcBorders>
              <w:top w:val="nil"/>
              <w:left w:val="single" w:sz="4" w:space="0" w:color="auto"/>
              <w:bottom w:val="single" w:sz="4" w:space="0" w:color="auto"/>
              <w:right w:val="single" w:sz="4" w:space="0" w:color="auto"/>
            </w:tcBorders>
            <w:shd w:val="clear" w:color="auto" w:fill="auto"/>
            <w:noWrap/>
            <w:vAlign w:val="center"/>
            <w:hideMark/>
          </w:tcPr>
          <w:p w14:paraId="365AE546" w14:textId="77777777" w:rsidR="00F412EA" w:rsidRPr="00F412EA" w:rsidRDefault="00F412EA" w:rsidP="00F412EA">
            <w:pPr>
              <w:rPr>
                <w:rFonts w:ascii="Calibri" w:hAnsi="Calibri" w:cs="Calibri"/>
                <w:color w:val="000000"/>
                <w:sz w:val="22"/>
                <w:szCs w:val="22"/>
                <w:lang w:eastAsia="zh-CN" w:bidi="kn-IN"/>
              </w:rPr>
            </w:pPr>
            <w:r w:rsidRPr="00F412EA">
              <w:rPr>
                <w:rFonts w:ascii="Calibri" w:hAnsi="Calibri" w:cs="Calibri"/>
                <w:color w:val="000000"/>
                <w:sz w:val="22"/>
                <w:szCs w:val="22"/>
                <w:lang w:eastAsia="zh-CN" w:bidi="kn-IN"/>
              </w:rPr>
              <w:t>rfe_fuSaFault_R1_sm11_bist_tx1_tx2_phaseDiff_sw_e</w:t>
            </w:r>
          </w:p>
        </w:tc>
      </w:tr>
      <w:tr w:rsidR="00F412EA" w:rsidRPr="00F412EA" w14:paraId="706C8430" w14:textId="77777777" w:rsidTr="00256C8D">
        <w:trPr>
          <w:trHeight w:val="300"/>
        </w:trPr>
        <w:tc>
          <w:tcPr>
            <w:tcW w:w="7220" w:type="dxa"/>
            <w:tcBorders>
              <w:top w:val="nil"/>
              <w:left w:val="single" w:sz="4" w:space="0" w:color="auto"/>
              <w:bottom w:val="single" w:sz="4" w:space="0" w:color="auto"/>
              <w:right w:val="single" w:sz="4" w:space="0" w:color="auto"/>
            </w:tcBorders>
            <w:shd w:val="clear" w:color="auto" w:fill="auto"/>
            <w:noWrap/>
            <w:vAlign w:val="center"/>
            <w:hideMark/>
          </w:tcPr>
          <w:p w14:paraId="0D1B6E8B" w14:textId="77777777" w:rsidR="00F412EA" w:rsidRPr="00F412EA" w:rsidRDefault="00F412EA" w:rsidP="00F412EA">
            <w:pPr>
              <w:rPr>
                <w:rFonts w:ascii="Calibri" w:hAnsi="Calibri" w:cs="Calibri"/>
                <w:color w:val="000000"/>
                <w:sz w:val="22"/>
                <w:szCs w:val="22"/>
                <w:lang w:eastAsia="zh-CN" w:bidi="kn-IN"/>
              </w:rPr>
            </w:pPr>
            <w:r w:rsidRPr="00F412EA">
              <w:rPr>
                <w:rFonts w:ascii="Calibri" w:hAnsi="Calibri" w:cs="Calibri"/>
                <w:color w:val="000000"/>
                <w:sz w:val="22"/>
                <w:szCs w:val="22"/>
                <w:lang w:eastAsia="zh-CN" w:bidi="kn-IN"/>
              </w:rPr>
              <w:t>rfe_fuSaFault_R1_sm11_bist_tx1_phaseStep_sw_e</w:t>
            </w:r>
          </w:p>
        </w:tc>
      </w:tr>
      <w:tr w:rsidR="00F412EA" w:rsidRPr="00F412EA" w14:paraId="4E9F9F61" w14:textId="77777777" w:rsidTr="00256C8D">
        <w:trPr>
          <w:trHeight w:val="300"/>
        </w:trPr>
        <w:tc>
          <w:tcPr>
            <w:tcW w:w="7220" w:type="dxa"/>
            <w:tcBorders>
              <w:top w:val="nil"/>
              <w:left w:val="single" w:sz="4" w:space="0" w:color="auto"/>
              <w:bottom w:val="single" w:sz="4" w:space="0" w:color="auto"/>
              <w:right w:val="single" w:sz="4" w:space="0" w:color="auto"/>
            </w:tcBorders>
            <w:shd w:val="clear" w:color="auto" w:fill="auto"/>
            <w:noWrap/>
            <w:vAlign w:val="center"/>
            <w:hideMark/>
          </w:tcPr>
          <w:p w14:paraId="0E182066" w14:textId="77777777" w:rsidR="00F412EA" w:rsidRPr="00F412EA" w:rsidRDefault="00F412EA" w:rsidP="00F412EA">
            <w:pPr>
              <w:rPr>
                <w:rFonts w:ascii="Calibri" w:hAnsi="Calibri" w:cs="Calibri"/>
                <w:color w:val="000000"/>
                <w:sz w:val="22"/>
                <w:szCs w:val="22"/>
                <w:lang w:eastAsia="zh-CN" w:bidi="kn-IN"/>
              </w:rPr>
            </w:pPr>
            <w:r w:rsidRPr="00F412EA">
              <w:rPr>
                <w:rFonts w:ascii="Calibri" w:hAnsi="Calibri" w:cs="Calibri"/>
                <w:color w:val="000000"/>
                <w:sz w:val="22"/>
                <w:szCs w:val="22"/>
                <w:lang w:eastAsia="zh-CN" w:bidi="kn-IN"/>
              </w:rPr>
              <w:t>rfe_fuSaFault_R1_sm12_bist_tx2_tx3_phaseDiff_sw_e</w:t>
            </w:r>
          </w:p>
        </w:tc>
      </w:tr>
      <w:tr w:rsidR="00F412EA" w:rsidRPr="00F412EA" w14:paraId="37A29380" w14:textId="77777777" w:rsidTr="00256C8D">
        <w:trPr>
          <w:trHeight w:val="300"/>
        </w:trPr>
        <w:tc>
          <w:tcPr>
            <w:tcW w:w="7220" w:type="dxa"/>
            <w:tcBorders>
              <w:top w:val="nil"/>
              <w:left w:val="single" w:sz="4" w:space="0" w:color="auto"/>
              <w:bottom w:val="single" w:sz="4" w:space="0" w:color="auto"/>
              <w:right w:val="single" w:sz="4" w:space="0" w:color="auto"/>
            </w:tcBorders>
            <w:shd w:val="clear" w:color="auto" w:fill="auto"/>
            <w:noWrap/>
            <w:vAlign w:val="center"/>
            <w:hideMark/>
          </w:tcPr>
          <w:p w14:paraId="5CB21A2A" w14:textId="77777777" w:rsidR="00F412EA" w:rsidRPr="00F412EA" w:rsidRDefault="00F412EA" w:rsidP="00F412EA">
            <w:pPr>
              <w:rPr>
                <w:rFonts w:ascii="Calibri" w:hAnsi="Calibri" w:cs="Calibri"/>
                <w:color w:val="000000"/>
                <w:sz w:val="22"/>
                <w:szCs w:val="22"/>
                <w:lang w:eastAsia="zh-CN" w:bidi="kn-IN"/>
              </w:rPr>
            </w:pPr>
            <w:r w:rsidRPr="00F412EA">
              <w:rPr>
                <w:rFonts w:ascii="Calibri" w:hAnsi="Calibri" w:cs="Calibri"/>
                <w:color w:val="000000"/>
                <w:sz w:val="22"/>
                <w:szCs w:val="22"/>
                <w:lang w:eastAsia="zh-CN" w:bidi="kn-IN"/>
              </w:rPr>
              <w:t>rfe_fuSaFault_R1_sm12_bist_tx2_phaseStep_sw_e</w:t>
            </w:r>
          </w:p>
        </w:tc>
      </w:tr>
      <w:tr w:rsidR="00F412EA" w:rsidRPr="00F412EA" w14:paraId="197DC9C1" w14:textId="77777777" w:rsidTr="00256C8D">
        <w:trPr>
          <w:trHeight w:val="300"/>
        </w:trPr>
        <w:tc>
          <w:tcPr>
            <w:tcW w:w="7220" w:type="dxa"/>
            <w:tcBorders>
              <w:top w:val="nil"/>
              <w:left w:val="single" w:sz="4" w:space="0" w:color="auto"/>
              <w:bottom w:val="single" w:sz="4" w:space="0" w:color="auto"/>
              <w:right w:val="single" w:sz="4" w:space="0" w:color="auto"/>
            </w:tcBorders>
            <w:shd w:val="clear" w:color="auto" w:fill="auto"/>
            <w:noWrap/>
            <w:vAlign w:val="center"/>
            <w:hideMark/>
          </w:tcPr>
          <w:p w14:paraId="730171F5" w14:textId="77777777" w:rsidR="00F412EA" w:rsidRPr="00F412EA" w:rsidRDefault="00F412EA" w:rsidP="00F412EA">
            <w:pPr>
              <w:rPr>
                <w:rFonts w:ascii="Calibri" w:hAnsi="Calibri" w:cs="Calibri"/>
                <w:color w:val="000000"/>
                <w:sz w:val="22"/>
                <w:szCs w:val="22"/>
                <w:lang w:eastAsia="zh-CN" w:bidi="kn-IN"/>
              </w:rPr>
            </w:pPr>
            <w:r w:rsidRPr="00F412EA">
              <w:rPr>
                <w:rFonts w:ascii="Calibri" w:hAnsi="Calibri" w:cs="Calibri"/>
                <w:color w:val="000000"/>
                <w:sz w:val="22"/>
                <w:szCs w:val="22"/>
                <w:lang w:eastAsia="zh-CN" w:bidi="kn-IN"/>
              </w:rPr>
              <w:t>rfe_fuSaFault_R1_sm13_bist_tx3_tx4_phaseDiff_sw_e</w:t>
            </w:r>
          </w:p>
        </w:tc>
      </w:tr>
      <w:tr w:rsidR="00F412EA" w:rsidRPr="00F412EA" w14:paraId="00573745" w14:textId="77777777" w:rsidTr="00256C8D">
        <w:trPr>
          <w:trHeight w:val="300"/>
        </w:trPr>
        <w:tc>
          <w:tcPr>
            <w:tcW w:w="7220" w:type="dxa"/>
            <w:tcBorders>
              <w:top w:val="nil"/>
              <w:left w:val="single" w:sz="4" w:space="0" w:color="auto"/>
              <w:bottom w:val="single" w:sz="4" w:space="0" w:color="auto"/>
              <w:right w:val="single" w:sz="4" w:space="0" w:color="auto"/>
            </w:tcBorders>
            <w:shd w:val="clear" w:color="auto" w:fill="auto"/>
            <w:noWrap/>
            <w:vAlign w:val="center"/>
            <w:hideMark/>
          </w:tcPr>
          <w:p w14:paraId="09B1AD6F" w14:textId="77777777" w:rsidR="00F412EA" w:rsidRPr="00F412EA" w:rsidRDefault="00F412EA" w:rsidP="00F412EA">
            <w:pPr>
              <w:rPr>
                <w:rFonts w:ascii="Calibri" w:hAnsi="Calibri" w:cs="Calibri"/>
                <w:color w:val="000000"/>
                <w:sz w:val="22"/>
                <w:szCs w:val="22"/>
                <w:lang w:eastAsia="zh-CN" w:bidi="kn-IN"/>
              </w:rPr>
            </w:pPr>
            <w:r w:rsidRPr="00F412EA">
              <w:rPr>
                <w:rFonts w:ascii="Calibri" w:hAnsi="Calibri" w:cs="Calibri"/>
                <w:color w:val="000000"/>
                <w:sz w:val="22"/>
                <w:szCs w:val="22"/>
                <w:lang w:eastAsia="zh-CN" w:bidi="kn-IN"/>
              </w:rPr>
              <w:t>rfe_fuSaFault_R1_sm13_bist_tx3_phaseStep_sw_e</w:t>
            </w:r>
          </w:p>
        </w:tc>
      </w:tr>
      <w:tr w:rsidR="00F412EA" w:rsidRPr="00F412EA" w14:paraId="10DD627B" w14:textId="77777777" w:rsidTr="00256C8D">
        <w:trPr>
          <w:trHeight w:val="300"/>
        </w:trPr>
        <w:tc>
          <w:tcPr>
            <w:tcW w:w="7220" w:type="dxa"/>
            <w:tcBorders>
              <w:top w:val="nil"/>
              <w:left w:val="single" w:sz="4" w:space="0" w:color="auto"/>
              <w:bottom w:val="single" w:sz="4" w:space="0" w:color="auto"/>
              <w:right w:val="single" w:sz="4" w:space="0" w:color="auto"/>
            </w:tcBorders>
            <w:shd w:val="clear" w:color="auto" w:fill="auto"/>
            <w:noWrap/>
            <w:vAlign w:val="center"/>
            <w:hideMark/>
          </w:tcPr>
          <w:p w14:paraId="2CF01188" w14:textId="77777777" w:rsidR="00F412EA" w:rsidRPr="00F412EA" w:rsidRDefault="00F412EA" w:rsidP="00F412EA">
            <w:pPr>
              <w:rPr>
                <w:rFonts w:ascii="Calibri" w:hAnsi="Calibri" w:cs="Calibri"/>
                <w:color w:val="000000"/>
                <w:sz w:val="22"/>
                <w:szCs w:val="22"/>
                <w:lang w:eastAsia="zh-CN" w:bidi="kn-IN"/>
              </w:rPr>
            </w:pPr>
            <w:r w:rsidRPr="00F412EA">
              <w:rPr>
                <w:rFonts w:ascii="Calibri" w:hAnsi="Calibri" w:cs="Calibri"/>
                <w:color w:val="000000"/>
                <w:sz w:val="22"/>
                <w:szCs w:val="22"/>
                <w:lang w:eastAsia="zh-CN" w:bidi="kn-IN"/>
              </w:rPr>
              <w:t>rfe_fuSaFault_R1_sm13_bist_tx4_phaseStep_sw_e</w:t>
            </w:r>
          </w:p>
        </w:tc>
      </w:tr>
      <w:tr w:rsidR="00F412EA" w:rsidRPr="00291864" w14:paraId="629CF6ED" w14:textId="77777777" w:rsidTr="00256C8D">
        <w:trPr>
          <w:trHeight w:val="300"/>
        </w:trPr>
        <w:tc>
          <w:tcPr>
            <w:tcW w:w="7220" w:type="dxa"/>
            <w:tcBorders>
              <w:top w:val="nil"/>
              <w:left w:val="single" w:sz="4" w:space="0" w:color="auto"/>
              <w:bottom w:val="single" w:sz="4" w:space="0" w:color="auto"/>
              <w:right w:val="single" w:sz="4" w:space="0" w:color="auto"/>
            </w:tcBorders>
            <w:shd w:val="clear" w:color="auto" w:fill="auto"/>
            <w:noWrap/>
            <w:vAlign w:val="center"/>
            <w:hideMark/>
          </w:tcPr>
          <w:p w14:paraId="1817C2E8" w14:textId="77777777" w:rsidR="00F412EA" w:rsidRPr="00256C8D" w:rsidRDefault="00F412EA" w:rsidP="00F412EA">
            <w:pPr>
              <w:rPr>
                <w:rFonts w:ascii="Calibri" w:hAnsi="Calibri" w:cs="Calibri"/>
                <w:color w:val="000000"/>
                <w:sz w:val="22"/>
                <w:szCs w:val="22"/>
                <w:lang w:val="de-DE" w:eastAsia="zh-CN" w:bidi="kn-IN"/>
              </w:rPr>
            </w:pPr>
            <w:r w:rsidRPr="00256C8D">
              <w:rPr>
                <w:rFonts w:ascii="Calibri" w:hAnsi="Calibri" w:cs="Calibri"/>
                <w:color w:val="000000"/>
                <w:sz w:val="22"/>
                <w:szCs w:val="22"/>
                <w:lang w:val="de-DE" w:eastAsia="zh-CN" w:bidi="kn-IN"/>
              </w:rPr>
              <w:t>rfe_fuSaFault_R1_sm15_bb_rx1_e</w:t>
            </w:r>
          </w:p>
        </w:tc>
      </w:tr>
      <w:tr w:rsidR="00F412EA" w:rsidRPr="00291864" w14:paraId="044322A7" w14:textId="77777777" w:rsidTr="00256C8D">
        <w:trPr>
          <w:trHeight w:val="300"/>
        </w:trPr>
        <w:tc>
          <w:tcPr>
            <w:tcW w:w="7220" w:type="dxa"/>
            <w:tcBorders>
              <w:top w:val="nil"/>
              <w:left w:val="single" w:sz="4" w:space="0" w:color="auto"/>
              <w:bottom w:val="single" w:sz="4" w:space="0" w:color="auto"/>
              <w:right w:val="single" w:sz="4" w:space="0" w:color="auto"/>
            </w:tcBorders>
            <w:shd w:val="clear" w:color="auto" w:fill="auto"/>
            <w:noWrap/>
            <w:vAlign w:val="center"/>
            <w:hideMark/>
          </w:tcPr>
          <w:p w14:paraId="3AB9C83A" w14:textId="77777777" w:rsidR="00F412EA" w:rsidRPr="00256C8D" w:rsidRDefault="00F412EA" w:rsidP="00F412EA">
            <w:pPr>
              <w:rPr>
                <w:rFonts w:ascii="Calibri" w:hAnsi="Calibri" w:cs="Calibri"/>
                <w:color w:val="000000"/>
                <w:sz w:val="22"/>
                <w:szCs w:val="22"/>
                <w:lang w:val="de-DE" w:eastAsia="zh-CN" w:bidi="kn-IN"/>
              </w:rPr>
            </w:pPr>
            <w:r w:rsidRPr="00256C8D">
              <w:rPr>
                <w:rFonts w:ascii="Calibri" w:hAnsi="Calibri" w:cs="Calibri"/>
                <w:color w:val="000000"/>
                <w:sz w:val="22"/>
                <w:szCs w:val="22"/>
                <w:lang w:val="de-DE" w:eastAsia="zh-CN" w:bidi="kn-IN"/>
              </w:rPr>
              <w:t>rfe_fuSaFault_R1_sm16_bb_rx2_e</w:t>
            </w:r>
          </w:p>
        </w:tc>
      </w:tr>
      <w:tr w:rsidR="00F412EA" w:rsidRPr="00291864" w14:paraId="5A54C88A" w14:textId="77777777" w:rsidTr="00256C8D">
        <w:trPr>
          <w:trHeight w:val="300"/>
        </w:trPr>
        <w:tc>
          <w:tcPr>
            <w:tcW w:w="7220" w:type="dxa"/>
            <w:tcBorders>
              <w:top w:val="nil"/>
              <w:left w:val="single" w:sz="4" w:space="0" w:color="auto"/>
              <w:bottom w:val="single" w:sz="4" w:space="0" w:color="auto"/>
              <w:right w:val="single" w:sz="4" w:space="0" w:color="auto"/>
            </w:tcBorders>
            <w:shd w:val="clear" w:color="auto" w:fill="auto"/>
            <w:noWrap/>
            <w:vAlign w:val="center"/>
            <w:hideMark/>
          </w:tcPr>
          <w:p w14:paraId="1E952262" w14:textId="77777777" w:rsidR="00F412EA" w:rsidRPr="00256C8D" w:rsidRDefault="00F412EA" w:rsidP="00F412EA">
            <w:pPr>
              <w:rPr>
                <w:rFonts w:ascii="Calibri" w:hAnsi="Calibri" w:cs="Calibri"/>
                <w:color w:val="000000"/>
                <w:sz w:val="22"/>
                <w:szCs w:val="22"/>
                <w:lang w:val="de-DE" w:eastAsia="zh-CN" w:bidi="kn-IN"/>
              </w:rPr>
            </w:pPr>
            <w:r w:rsidRPr="00256C8D">
              <w:rPr>
                <w:rFonts w:ascii="Calibri" w:hAnsi="Calibri" w:cs="Calibri"/>
                <w:color w:val="000000"/>
                <w:sz w:val="22"/>
                <w:szCs w:val="22"/>
                <w:lang w:val="de-DE" w:eastAsia="zh-CN" w:bidi="kn-IN"/>
              </w:rPr>
              <w:t>rfe_fuSaFault_R1_sm17_bb_rx3_e</w:t>
            </w:r>
          </w:p>
        </w:tc>
      </w:tr>
      <w:tr w:rsidR="00F412EA" w:rsidRPr="00291864" w14:paraId="2FF60EDA" w14:textId="77777777" w:rsidTr="00256C8D">
        <w:trPr>
          <w:trHeight w:val="300"/>
        </w:trPr>
        <w:tc>
          <w:tcPr>
            <w:tcW w:w="7220" w:type="dxa"/>
            <w:tcBorders>
              <w:top w:val="nil"/>
              <w:left w:val="single" w:sz="4" w:space="0" w:color="auto"/>
              <w:bottom w:val="single" w:sz="4" w:space="0" w:color="auto"/>
              <w:right w:val="single" w:sz="4" w:space="0" w:color="auto"/>
            </w:tcBorders>
            <w:shd w:val="clear" w:color="auto" w:fill="auto"/>
            <w:noWrap/>
            <w:vAlign w:val="center"/>
            <w:hideMark/>
          </w:tcPr>
          <w:p w14:paraId="019E4628" w14:textId="77777777" w:rsidR="00F412EA" w:rsidRPr="00256C8D" w:rsidRDefault="00F412EA" w:rsidP="00F412EA">
            <w:pPr>
              <w:rPr>
                <w:rFonts w:ascii="Calibri" w:hAnsi="Calibri" w:cs="Calibri"/>
                <w:color w:val="000000"/>
                <w:sz w:val="22"/>
                <w:szCs w:val="22"/>
                <w:lang w:val="de-DE" w:eastAsia="zh-CN" w:bidi="kn-IN"/>
              </w:rPr>
            </w:pPr>
            <w:r w:rsidRPr="00256C8D">
              <w:rPr>
                <w:rFonts w:ascii="Calibri" w:hAnsi="Calibri" w:cs="Calibri"/>
                <w:color w:val="000000"/>
                <w:sz w:val="22"/>
                <w:szCs w:val="22"/>
                <w:lang w:val="de-DE" w:eastAsia="zh-CN" w:bidi="kn-IN"/>
              </w:rPr>
              <w:t>rfe_fuSaFault_R1_sm18_bb_rx4_e</w:t>
            </w:r>
          </w:p>
        </w:tc>
      </w:tr>
      <w:tr w:rsidR="00F412EA" w:rsidRPr="00F412EA" w14:paraId="7A367AFB" w14:textId="77777777" w:rsidTr="00256C8D">
        <w:trPr>
          <w:trHeight w:val="300"/>
        </w:trPr>
        <w:tc>
          <w:tcPr>
            <w:tcW w:w="7220" w:type="dxa"/>
            <w:tcBorders>
              <w:top w:val="nil"/>
              <w:left w:val="single" w:sz="4" w:space="0" w:color="auto"/>
              <w:bottom w:val="single" w:sz="4" w:space="0" w:color="auto"/>
              <w:right w:val="single" w:sz="4" w:space="0" w:color="auto"/>
            </w:tcBorders>
            <w:shd w:val="clear" w:color="auto" w:fill="auto"/>
            <w:noWrap/>
            <w:vAlign w:val="center"/>
            <w:hideMark/>
          </w:tcPr>
          <w:p w14:paraId="0DA47C05" w14:textId="77777777" w:rsidR="00F412EA" w:rsidRPr="00F412EA" w:rsidRDefault="00F412EA" w:rsidP="00F412EA">
            <w:pPr>
              <w:rPr>
                <w:rFonts w:ascii="Calibri" w:hAnsi="Calibri" w:cs="Calibri"/>
                <w:color w:val="000000"/>
                <w:sz w:val="22"/>
                <w:szCs w:val="22"/>
                <w:lang w:eastAsia="zh-CN" w:bidi="kn-IN"/>
              </w:rPr>
            </w:pPr>
            <w:r w:rsidRPr="00F412EA">
              <w:rPr>
                <w:rFonts w:ascii="Calibri" w:hAnsi="Calibri" w:cs="Calibri"/>
                <w:color w:val="000000"/>
                <w:sz w:val="22"/>
                <w:szCs w:val="22"/>
                <w:lang w:eastAsia="zh-CN" w:bidi="kn-IN"/>
              </w:rPr>
              <w:t>rfe_fuSaFault_R1_sm23_bist_rx1_rx2_gainDiff_sw_e</w:t>
            </w:r>
          </w:p>
        </w:tc>
      </w:tr>
      <w:tr w:rsidR="00F412EA" w:rsidRPr="00F412EA" w14:paraId="31BD1529" w14:textId="77777777" w:rsidTr="00256C8D">
        <w:trPr>
          <w:trHeight w:val="300"/>
        </w:trPr>
        <w:tc>
          <w:tcPr>
            <w:tcW w:w="7220" w:type="dxa"/>
            <w:tcBorders>
              <w:top w:val="nil"/>
              <w:left w:val="single" w:sz="4" w:space="0" w:color="auto"/>
              <w:bottom w:val="single" w:sz="4" w:space="0" w:color="auto"/>
              <w:right w:val="single" w:sz="4" w:space="0" w:color="auto"/>
            </w:tcBorders>
            <w:shd w:val="clear" w:color="auto" w:fill="auto"/>
            <w:noWrap/>
            <w:vAlign w:val="center"/>
            <w:hideMark/>
          </w:tcPr>
          <w:p w14:paraId="1718E95B" w14:textId="77777777" w:rsidR="00F412EA" w:rsidRPr="00F412EA" w:rsidRDefault="00F412EA" w:rsidP="00F412EA">
            <w:pPr>
              <w:rPr>
                <w:rFonts w:ascii="Calibri" w:hAnsi="Calibri" w:cs="Calibri"/>
                <w:color w:val="000000"/>
                <w:sz w:val="22"/>
                <w:szCs w:val="22"/>
                <w:lang w:eastAsia="zh-CN" w:bidi="kn-IN"/>
              </w:rPr>
            </w:pPr>
            <w:r w:rsidRPr="00F412EA">
              <w:rPr>
                <w:rFonts w:ascii="Calibri" w:hAnsi="Calibri" w:cs="Calibri"/>
                <w:color w:val="000000"/>
                <w:sz w:val="22"/>
                <w:szCs w:val="22"/>
                <w:lang w:eastAsia="zh-CN" w:bidi="kn-IN"/>
              </w:rPr>
              <w:t>rfe_fuSaFault_R1_sm23_bist_rx1_rx3_gainDiff_sw_e</w:t>
            </w:r>
          </w:p>
        </w:tc>
      </w:tr>
      <w:tr w:rsidR="00F412EA" w:rsidRPr="00F412EA" w14:paraId="1332A70D" w14:textId="77777777" w:rsidTr="00256C8D">
        <w:trPr>
          <w:trHeight w:val="300"/>
        </w:trPr>
        <w:tc>
          <w:tcPr>
            <w:tcW w:w="7220" w:type="dxa"/>
            <w:tcBorders>
              <w:top w:val="nil"/>
              <w:left w:val="single" w:sz="4" w:space="0" w:color="auto"/>
              <w:bottom w:val="single" w:sz="4" w:space="0" w:color="auto"/>
              <w:right w:val="single" w:sz="4" w:space="0" w:color="auto"/>
            </w:tcBorders>
            <w:shd w:val="clear" w:color="auto" w:fill="auto"/>
            <w:noWrap/>
            <w:vAlign w:val="center"/>
            <w:hideMark/>
          </w:tcPr>
          <w:p w14:paraId="3DE19C36" w14:textId="77777777" w:rsidR="00F412EA" w:rsidRPr="00F412EA" w:rsidRDefault="00F412EA" w:rsidP="00F412EA">
            <w:pPr>
              <w:rPr>
                <w:rFonts w:ascii="Calibri" w:hAnsi="Calibri" w:cs="Calibri"/>
                <w:color w:val="000000"/>
                <w:sz w:val="22"/>
                <w:szCs w:val="22"/>
                <w:lang w:eastAsia="zh-CN" w:bidi="kn-IN"/>
              </w:rPr>
            </w:pPr>
            <w:r w:rsidRPr="00F412EA">
              <w:rPr>
                <w:rFonts w:ascii="Calibri" w:hAnsi="Calibri" w:cs="Calibri"/>
                <w:color w:val="000000"/>
                <w:sz w:val="22"/>
                <w:szCs w:val="22"/>
                <w:lang w:eastAsia="zh-CN" w:bidi="kn-IN"/>
              </w:rPr>
              <w:t>rfe_fuSaFault_R1_sm23_bist_rx1_rx4_gainDiff_sw_e</w:t>
            </w:r>
          </w:p>
        </w:tc>
      </w:tr>
      <w:tr w:rsidR="00F412EA" w:rsidRPr="00F412EA" w14:paraId="2D5180BE" w14:textId="77777777" w:rsidTr="00256C8D">
        <w:trPr>
          <w:trHeight w:val="300"/>
        </w:trPr>
        <w:tc>
          <w:tcPr>
            <w:tcW w:w="7220" w:type="dxa"/>
            <w:tcBorders>
              <w:top w:val="nil"/>
              <w:left w:val="single" w:sz="4" w:space="0" w:color="auto"/>
              <w:bottom w:val="single" w:sz="4" w:space="0" w:color="auto"/>
              <w:right w:val="single" w:sz="4" w:space="0" w:color="auto"/>
            </w:tcBorders>
            <w:shd w:val="clear" w:color="auto" w:fill="auto"/>
            <w:noWrap/>
            <w:vAlign w:val="bottom"/>
            <w:hideMark/>
          </w:tcPr>
          <w:p w14:paraId="193F52A0" w14:textId="77777777" w:rsidR="00F412EA" w:rsidRPr="00F412EA" w:rsidRDefault="00F412EA" w:rsidP="00F412EA">
            <w:pPr>
              <w:rPr>
                <w:rFonts w:ascii="Calibri" w:hAnsi="Calibri" w:cs="Calibri"/>
                <w:color w:val="000000"/>
                <w:sz w:val="22"/>
                <w:szCs w:val="22"/>
                <w:lang w:eastAsia="zh-CN" w:bidi="kn-IN"/>
              </w:rPr>
            </w:pPr>
            <w:r w:rsidRPr="00F412EA">
              <w:rPr>
                <w:rFonts w:ascii="Calibri" w:hAnsi="Calibri" w:cs="Calibri"/>
                <w:color w:val="000000"/>
                <w:sz w:val="22"/>
                <w:szCs w:val="22"/>
                <w:lang w:eastAsia="zh-CN" w:bidi="kn-IN"/>
              </w:rPr>
              <w:t>rfe_fuSaFault_R1_sm23_bist_rx1_rx2_phaseDiff_sw_e</w:t>
            </w:r>
          </w:p>
        </w:tc>
      </w:tr>
      <w:tr w:rsidR="00F412EA" w:rsidRPr="00F412EA" w14:paraId="5B8C9D73" w14:textId="77777777" w:rsidTr="00256C8D">
        <w:trPr>
          <w:trHeight w:val="300"/>
        </w:trPr>
        <w:tc>
          <w:tcPr>
            <w:tcW w:w="7220" w:type="dxa"/>
            <w:tcBorders>
              <w:top w:val="nil"/>
              <w:left w:val="single" w:sz="4" w:space="0" w:color="auto"/>
              <w:bottom w:val="single" w:sz="4" w:space="0" w:color="auto"/>
              <w:right w:val="single" w:sz="4" w:space="0" w:color="auto"/>
            </w:tcBorders>
            <w:shd w:val="clear" w:color="auto" w:fill="auto"/>
            <w:noWrap/>
            <w:vAlign w:val="bottom"/>
            <w:hideMark/>
          </w:tcPr>
          <w:p w14:paraId="2AC4D0D7" w14:textId="77777777" w:rsidR="00F412EA" w:rsidRPr="00F412EA" w:rsidRDefault="00F412EA" w:rsidP="00F412EA">
            <w:pPr>
              <w:rPr>
                <w:rFonts w:ascii="Calibri" w:hAnsi="Calibri" w:cs="Calibri"/>
                <w:color w:val="000000"/>
                <w:sz w:val="22"/>
                <w:szCs w:val="22"/>
                <w:lang w:eastAsia="zh-CN" w:bidi="kn-IN"/>
              </w:rPr>
            </w:pPr>
            <w:r w:rsidRPr="00F412EA">
              <w:rPr>
                <w:rFonts w:ascii="Calibri" w:hAnsi="Calibri" w:cs="Calibri"/>
                <w:color w:val="000000"/>
                <w:sz w:val="22"/>
                <w:szCs w:val="22"/>
                <w:lang w:eastAsia="zh-CN" w:bidi="kn-IN"/>
              </w:rPr>
              <w:t>rfe_fuSaFault_R1_sm23_bist_rx1_rx3_phaseDiff_sw_e</w:t>
            </w:r>
          </w:p>
        </w:tc>
      </w:tr>
      <w:tr w:rsidR="00F412EA" w:rsidRPr="00F412EA" w14:paraId="3FDC8C71" w14:textId="77777777" w:rsidTr="00256C8D">
        <w:trPr>
          <w:trHeight w:val="300"/>
        </w:trPr>
        <w:tc>
          <w:tcPr>
            <w:tcW w:w="7220" w:type="dxa"/>
            <w:tcBorders>
              <w:top w:val="nil"/>
              <w:left w:val="single" w:sz="4" w:space="0" w:color="auto"/>
              <w:bottom w:val="single" w:sz="4" w:space="0" w:color="auto"/>
              <w:right w:val="single" w:sz="4" w:space="0" w:color="auto"/>
            </w:tcBorders>
            <w:shd w:val="clear" w:color="auto" w:fill="auto"/>
            <w:noWrap/>
            <w:vAlign w:val="bottom"/>
            <w:hideMark/>
          </w:tcPr>
          <w:p w14:paraId="3C811A59" w14:textId="77777777" w:rsidR="00F412EA" w:rsidRPr="00F412EA" w:rsidRDefault="00F412EA" w:rsidP="00F412EA">
            <w:pPr>
              <w:rPr>
                <w:rFonts w:ascii="Calibri" w:hAnsi="Calibri" w:cs="Calibri"/>
                <w:color w:val="000000"/>
                <w:sz w:val="22"/>
                <w:szCs w:val="22"/>
                <w:lang w:eastAsia="zh-CN" w:bidi="kn-IN"/>
              </w:rPr>
            </w:pPr>
            <w:r w:rsidRPr="00F412EA">
              <w:rPr>
                <w:rFonts w:ascii="Calibri" w:hAnsi="Calibri" w:cs="Calibri"/>
                <w:color w:val="000000"/>
                <w:sz w:val="22"/>
                <w:szCs w:val="22"/>
                <w:lang w:eastAsia="zh-CN" w:bidi="kn-IN"/>
              </w:rPr>
              <w:t>rfe_fuSaFault_R1_sm23_bist_rx1_rx4_phaseDiff_sw_e</w:t>
            </w:r>
          </w:p>
        </w:tc>
      </w:tr>
      <w:tr w:rsidR="00F412EA" w:rsidRPr="00F412EA" w14:paraId="4CDA6921" w14:textId="77777777" w:rsidTr="00256C8D">
        <w:trPr>
          <w:trHeight w:val="300"/>
        </w:trPr>
        <w:tc>
          <w:tcPr>
            <w:tcW w:w="7220" w:type="dxa"/>
            <w:tcBorders>
              <w:top w:val="nil"/>
              <w:left w:val="single" w:sz="4" w:space="0" w:color="auto"/>
              <w:bottom w:val="single" w:sz="4" w:space="0" w:color="auto"/>
              <w:right w:val="single" w:sz="4" w:space="0" w:color="auto"/>
            </w:tcBorders>
            <w:shd w:val="clear" w:color="auto" w:fill="auto"/>
            <w:noWrap/>
            <w:vAlign w:val="bottom"/>
            <w:hideMark/>
          </w:tcPr>
          <w:p w14:paraId="0B04A92A" w14:textId="77777777" w:rsidR="00F412EA" w:rsidRPr="00F412EA" w:rsidRDefault="00F412EA" w:rsidP="00F412EA">
            <w:pPr>
              <w:rPr>
                <w:rFonts w:ascii="Calibri" w:hAnsi="Calibri" w:cs="Calibri"/>
                <w:color w:val="000000"/>
                <w:sz w:val="22"/>
                <w:szCs w:val="22"/>
                <w:lang w:eastAsia="zh-CN" w:bidi="kn-IN"/>
              </w:rPr>
            </w:pPr>
            <w:r w:rsidRPr="00F412EA">
              <w:rPr>
                <w:rFonts w:ascii="Calibri" w:hAnsi="Calibri" w:cs="Calibri"/>
                <w:color w:val="000000"/>
                <w:sz w:val="22"/>
                <w:szCs w:val="22"/>
                <w:lang w:eastAsia="zh-CN" w:bidi="kn-IN"/>
              </w:rPr>
              <w:t>rfe_fuSaFault_R1_sm28_ov_gld1v3_gldo_e</w:t>
            </w:r>
          </w:p>
        </w:tc>
      </w:tr>
      <w:tr w:rsidR="00F412EA" w:rsidRPr="00F412EA" w14:paraId="02006F9D" w14:textId="77777777" w:rsidTr="00256C8D">
        <w:trPr>
          <w:trHeight w:val="300"/>
        </w:trPr>
        <w:tc>
          <w:tcPr>
            <w:tcW w:w="7220" w:type="dxa"/>
            <w:tcBorders>
              <w:top w:val="nil"/>
              <w:left w:val="single" w:sz="4" w:space="0" w:color="auto"/>
              <w:bottom w:val="single" w:sz="4" w:space="0" w:color="auto"/>
              <w:right w:val="single" w:sz="4" w:space="0" w:color="auto"/>
            </w:tcBorders>
            <w:shd w:val="clear" w:color="auto" w:fill="auto"/>
            <w:noWrap/>
            <w:vAlign w:val="bottom"/>
            <w:hideMark/>
          </w:tcPr>
          <w:p w14:paraId="71FFEBA8" w14:textId="77777777" w:rsidR="00F412EA" w:rsidRPr="00F412EA" w:rsidRDefault="00F412EA" w:rsidP="00F412EA">
            <w:pPr>
              <w:rPr>
                <w:rFonts w:ascii="Calibri" w:hAnsi="Calibri" w:cs="Calibri"/>
                <w:color w:val="000000"/>
                <w:sz w:val="22"/>
                <w:szCs w:val="22"/>
                <w:lang w:eastAsia="zh-CN" w:bidi="kn-IN"/>
              </w:rPr>
            </w:pPr>
            <w:r w:rsidRPr="00F412EA">
              <w:rPr>
                <w:rFonts w:ascii="Calibri" w:hAnsi="Calibri" w:cs="Calibri"/>
                <w:color w:val="000000"/>
                <w:sz w:val="22"/>
                <w:szCs w:val="22"/>
                <w:lang w:eastAsia="zh-CN" w:bidi="kn-IN"/>
              </w:rPr>
              <w:t>rfe_fuSaFault_R1_sm29_ov_gld1v4_gldo_e</w:t>
            </w:r>
          </w:p>
        </w:tc>
      </w:tr>
      <w:tr w:rsidR="00F412EA" w:rsidRPr="00291864" w14:paraId="0F7FD1A0" w14:textId="77777777" w:rsidTr="00256C8D">
        <w:trPr>
          <w:trHeight w:val="300"/>
        </w:trPr>
        <w:tc>
          <w:tcPr>
            <w:tcW w:w="7220" w:type="dxa"/>
            <w:tcBorders>
              <w:top w:val="nil"/>
              <w:left w:val="single" w:sz="4" w:space="0" w:color="auto"/>
              <w:bottom w:val="single" w:sz="4" w:space="0" w:color="auto"/>
              <w:right w:val="single" w:sz="4" w:space="0" w:color="auto"/>
            </w:tcBorders>
            <w:shd w:val="clear" w:color="auto" w:fill="auto"/>
            <w:noWrap/>
            <w:vAlign w:val="bottom"/>
            <w:hideMark/>
          </w:tcPr>
          <w:p w14:paraId="65C69CF2" w14:textId="77777777" w:rsidR="00F412EA" w:rsidRPr="00256C8D" w:rsidRDefault="00F412EA" w:rsidP="00F412EA">
            <w:pPr>
              <w:rPr>
                <w:rFonts w:ascii="Calibri" w:hAnsi="Calibri" w:cs="Calibri"/>
                <w:color w:val="000000"/>
                <w:sz w:val="22"/>
                <w:szCs w:val="22"/>
                <w:lang w:val="de-DE" w:eastAsia="zh-CN" w:bidi="kn-IN"/>
              </w:rPr>
            </w:pPr>
            <w:r w:rsidRPr="00256C8D">
              <w:rPr>
                <w:rFonts w:ascii="Calibri" w:hAnsi="Calibri" w:cs="Calibri"/>
                <w:color w:val="000000"/>
                <w:sz w:val="22"/>
                <w:szCs w:val="22"/>
                <w:lang w:val="de-DE" w:eastAsia="zh-CN" w:bidi="kn-IN"/>
              </w:rPr>
              <w:t>rfe_fuSaFault_R1_sm29_uv_gld1v4_gldo_e</w:t>
            </w:r>
          </w:p>
        </w:tc>
      </w:tr>
      <w:tr w:rsidR="00F412EA" w:rsidRPr="00F412EA" w14:paraId="63705939" w14:textId="77777777" w:rsidTr="00256C8D">
        <w:trPr>
          <w:trHeight w:val="300"/>
        </w:trPr>
        <w:tc>
          <w:tcPr>
            <w:tcW w:w="7220" w:type="dxa"/>
            <w:tcBorders>
              <w:top w:val="nil"/>
              <w:left w:val="single" w:sz="4" w:space="0" w:color="auto"/>
              <w:bottom w:val="single" w:sz="4" w:space="0" w:color="auto"/>
              <w:right w:val="single" w:sz="4" w:space="0" w:color="auto"/>
            </w:tcBorders>
            <w:shd w:val="clear" w:color="auto" w:fill="auto"/>
            <w:noWrap/>
            <w:vAlign w:val="bottom"/>
            <w:hideMark/>
          </w:tcPr>
          <w:p w14:paraId="3599AC36" w14:textId="77777777" w:rsidR="00F412EA" w:rsidRPr="00F412EA" w:rsidRDefault="00F412EA" w:rsidP="00F412EA">
            <w:pPr>
              <w:rPr>
                <w:rFonts w:ascii="Calibri" w:hAnsi="Calibri" w:cs="Calibri"/>
                <w:color w:val="000000"/>
                <w:sz w:val="22"/>
                <w:szCs w:val="22"/>
                <w:lang w:eastAsia="zh-CN" w:bidi="kn-IN"/>
              </w:rPr>
            </w:pPr>
            <w:r w:rsidRPr="00F412EA">
              <w:rPr>
                <w:rFonts w:ascii="Calibri" w:hAnsi="Calibri" w:cs="Calibri"/>
                <w:color w:val="000000"/>
                <w:sz w:val="22"/>
                <w:szCs w:val="22"/>
                <w:lang w:eastAsia="zh-CN" w:bidi="kn-IN"/>
              </w:rPr>
              <w:t>rfe_fuSaFault_R1_sm31_ov_hld1v8_gldo_e</w:t>
            </w:r>
          </w:p>
        </w:tc>
      </w:tr>
      <w:tr w:rsidR="00F412EA" w:rsidRPr="00F412EA" w14:paraId="0EF13043" w14:textId="77777777" w:rsidTr="00256C8D">
        <w:trPr>
          <w:trHeight w:val="300"/>
        </w:trPr>
        <w:tc>
          <w:tcPr>
            <w:tcW w:w="7220" w:type="dxa"/>
            <w:tcBorders>
              <w:top w:val="nil"/>
              <w:left w:val="single" w:sz="4" w:space="0" w:color="auto"/>
              <w:bottom w:val="single" w:sz="4" w:space="0" w:color="auto"/>
              <w:right w:val="single" w:sz="4" w:space="0" w:color="auto"/>
            </w:tcBorders>
            <w:shd w:val="clear" w:color="auto" w:fill="auto"/>
            <w:noWrap/>
            <w:vAlign w:val="bottom"/>
            <w:hideMark/>
          </w:tcPr>
          <w:p w14:paraId="681BD617" w14:textId="77777777" w:rsidR="00F412EA" w:rsidRPr="00F412EA" w:rsidRDefault="00F412EA" w:rsidP="00F412EA">
            <w:pPr>
              <w:rPr>
                <w:rFonts w:ascii="Calibri" w:hAnsi="Calibri" w:cs="Calibri"/>
                <w:color w:val="000000"/>
                <w:sz w:val="22"/>
                <w:szCs w:val="22"/>
                <w:lang w:eastAsia="zh-CN" w:bidi="kn-IN"/>
              </w:rPr>
            </w:pPr>
            <w:r w:rsidRPr="00F412EA">
              <w:rPr>
                <w:rFonts w:ascii="Calibri" w:hAnsi="Calibri" w:cs="Calibri"/>
                <w:color w:val="000000"/>
                <w:sz w:val="22"/>
                <w:szCs w:val="22"/>
                <w:lang w:eastAsia="zh-CN" w:bidi="kn-IN"/>
              </w:rPr>
              <w:t>rfe_fuSaFault_R1_sm31_uv_hld1v8_gldo_e</w:t>
            </w:r>
          </w:p>
        </w:tc>
      </w:tr>
      <w:tr w:rsidR="00F412EA" w:rsidRPr="00F412EA" w14:paraId="6EA49896" w14:textId="77777777" w:rsidTr="00256C8D">
        <w:trPr>
          <w:trHeight w:val="300"/>
        </w:trPr>
        <w:tc>
          <w:tcPr>
            <w:tcW w:w="7220" w:type="dxa"/>
            <w:tcBorders>
              <w:top w:val="nil"/>
              <w:left w:val="single" w:sz="4" w:space="0" w:color="auto"/>
              <w:bottom w:val="single" w:sz="4" w:space="0" w:color="auto"/>
              <w:right w:val="single" w:sz="4" w:space="0" w:color="auto"/>
            </w:tcBorders>
            <w:shd w:val="clear" w:color="auto" w:fill="auto"/>
            <w:noWrap/>
            <w:vAlign w:val="bottom"/>
            <w:hideMark/>
          </w:tcPr>
          <w:p w14:paraId="55D53023" w14:textId="77777777" w:rsidR="00F412EA" w:rsidRPr="00F412EA" w:rsidRDefault="00F412EA" w:rsidP="00F412EA">
            <w:pPr>
              <w:rPr>
                <w:rFonts w:ascii="Calibri" w:hAnsi="Calibri" w:cs="Calibri"/>
                <w:color w:val="000000"/>
                <w:sz w:val="22"/>
                <w:szCs w:val="22"/>
                <w:lang w:eastAsia="zh-CN" w:bidi="kn-IN"/>
              </w:rPr>
            </w:pPr>
            <w:r w:rsidRPr="00F412EA">
              <w:rPr>
                <w:rFonts w:ascii="Calibri" w:hAnsi="Calibri" w:cs="Calibri"/>
                <w:color w:val="000000"/>
                <w:sz w:val="22"/>
                <w:szCs w:val="22"/>
                <w:lang w:eastAsia="zh-CN" w:bidi="kn-IN"/>
              </w:rPr>
              <w:t>rfe_fuSaFault_R1_sm46_xo_pllclk_det_mcgen_e</w:t>
            </w:r>
          </w:p>
        </w:tc>
      </w:tr>
      <w:tr w:rsidR="00F412EA" w:rsidRPr="00F412EA" w14:paraId="04A31EF9" w14:textId="77777777" w:rsidTr="00256C8D">
        <w:trPr>
          <w:trHeight w:val="300"/>
        </w:trPr>
        <w:tc>
          <w:tcPr>
            <w:tcW w:w="7220" w:type="dxa"/>
            <w:tcBorders>
              <w:top w:val="nil"/>
              <w:left w:val="single" w:sz="4" w:space="0" w:color="auto"/>
              <w:bottom w:val="single" w:sz="4" w:space="0" w:color="auto"/>
              <w:right w:val="single" w:sz="4" w:space="0" w:color="auto"/>
            </w:tcBorders>
            <w:shd w:val="clear" w:color="auto" w:fill="auto"/>
            <w:noWrap/>
            <w:vAlign w:val="bottom"/>
            <w:hideMark/>
          </w:tcPr>
          <w:p w14:paraId="3B7EA595" w14:textId="77777777" w:rsidR="00F412EA" w:rsidRPr="00F412EA" w:rsidRDefault="00F412EA" w:rsidP="00F412EA">
            <w:pPr>
              <w:rPr>
                <w:rFonts w:ascii="Calibri" w:hAnsi="Calibri" w:cs="Calibri"/>
                <w:color w:val="000000"/>
                <w:sz w:val="22"/>
                <w:szCs w:val="22"/>
                <w:lang w:eastAsia="zh-CN" w:bidi="kn-IN"/>
              </w:rPr>
            </w:pPr>
            <w:r w:rsidRPr="00F412EA">
              <w:rPr>
                <w:rFonts w:ascii="Calibri" w:hAnsi="Calibri" w:cs="Calibri"/>
                <w:color w:val="000000"/>
                <w:sz w:val="22"/>
                <w:szCs w:val="22"/>
                <w:lang w:eastAsia="zh-CN" w:bidi="kn-IN"/>
              </w:rPr>
              <w:t>rfe_fuSaFault_R1_sm50_adpll_dco_level_max_mcgen_e</w:t>
            </w:r>
          </w:p>
        </w:tc>
      </w:tr>
      <w:tr w:rsidR="00F412EA" w:rsidRPr="00F412EA" w14:paraId="5ACCF597" w14:textId="77777777" w:rsidTr="00256C8D">
        <w:trPr>
          <w:trHeight w:val="300"/>
        </w:trPr>
        <w:tc>
          <w:tcPr>
            <w:tcW w:w="7220" w:type="dxa"/>
            <w:tcBorders>
              <w:top w:val="nil"/>
              <w:left w:val="single" w:sz="4" w:space="0" w:color="auto"/>
              <w:bottom w:val="single" w:sz="4" w:space="0" w:color="auto"/>
              <w:right w:val="single" w:sz="4" w:space="0" w:color="auto"/>
            </w:tcBorders>
            <w:shd w:val="clear" w:color="auto" w:fill="auto"/>
            <w:noWrap/>
            <w:vAlign w:val="bottom"/>
            <w:hideMark/>
          </w:tcPr>
          <w:p w14:paraId="00E7E1C5" w14:textId="77777777" w:rsidR="00F412EA" w:rsidRPr="00F412EA" w:rsidRDefault="00F412EA" w:rsidP="00F412EA">
            <w:pPr>
              <w:rPr>
                <w:rFonts w:ascii="Calibri" w:hAnsi="Calibri" w:cs="Calibri"/>
                <w:color w:val="000000"/>
                <w:sz w:val="22"/>
                <w:szCs w:val="22"/>
                <w:lang w:eastAsia="zh-CN" w:bidi="kn-IN"/>
              </w:rPr>
            </w:pPr>
            <w:r w:rsidRPr="00F412EA">
              <w:rPr>
                <w:rFonts w:ascii="Calibri" w:hAnsi="Calibri" w:cs="Calibri"/>
                <w:color w:val="000000"/>
                <w:sz w:val="22"/>
                <w:szCs w:val="22"/>
                <w:lang w:eastAsia="zh-CN" w:bidi="kn-IN"/>
              </w:rPr>
              <w:t>rfe_fuSaFault_R1_sm50_adpll_dco_level_min_mcgen_e</w:t>
            </w:r>
          </w:p>
        </w:tc>
      </w:tr>
      <w:tr w:rsidR="00F412EA" w:rsidRPr="00F412EA" w14:paraId="25F66AA2" w14:textId="77777777" w:rsidTr="00256C8D">
        <w:trPr>
          <w:trHeight w:val="300"/>
        </w:trPr>
        <w:tc>
          <w:tcPr>
            <w:tcW w:w="7220" w:type="dxa"/>
            <w:tcBorders>
              <w:top w:val="nil"/>
              <w:left w:val="single" w:sz="4" w:space="0" w:color="auto"/>
              <w:bottom w:val="single" w:sz="4" w:space="0" w:color="auto"/>
              <w:right w:val="single" w:sz="4" w:space="0" w:color="auto"/>
            </w:tcBorders>
            <w:shd w:val="clear" w:color="auto" w:fill="auto"/>
            <w:noWrap/>
            <w:vAlign w:val="bottom"/>
            <w:hideMark/>
          </w:tcPr>
          <w:p w14:paraId="03F69673" w14:textId="77777777" w:rsidR="00F412EA" w:rsidRPr="00F412EA" w:rsidRDefault="00F412EA" w:rsidP="00F412EA">
            <w:pPr>
              <w:rPr>
                <w:rFonts w:ascii="Calibri" w:hAnsi="Calibri" w:cs="Calibri"/>
                <w:color w:val="000000"/>
                <w:sz w:val="22"/>
                <w:szCs w:val="22"/>
                <w:lang w:eastAsia="zh-CN" w:bidi="kn-IN"/>
              </w:rPr>
            </w:pPr>
            <w:r w:rsidRPr="00F412EA">
              <w:rPr>
                <w:rFonts w:ascii="Calibri" w:hAnsi="Calibri" w:cs="Calibri"/>
                <w:color w:val="000000"/>
                <w:sz w:val="22"/>
                <w:szCs w:val="22"/>
                <w:lang w:eastAsia="zh-CN" w:bidi="kn-IN"/>
              </w:rPr>
              <w:lastRenderedPageBreak/>
              <w:t>rfe_fuSaFault_R1_sm54_level_low_chirp_e</w:t>
            </w:r>
          </w:p>
        </w:tc>
      </w:tr>
      <w:tr w:rsidR="00F412EA" w:rsidRPr="00F412EA" w14:paraId="47D7D7BC" w14:textId="77777777" w:rsidTr="00256C8D">
        <w:trPr>
          <w:trHeight w:val="300"/>
        </w:trPr>
        <w:tc>
          <w:tcPr>
            <w:tcW w:w="7220" w:type="dxa"/>
            <w:tcBorders>
              <w:top w:val="nil"/>
              <w:left w:val="single" w:sz="4" w:space="0" w:color="auto"/>
              <w:bottom w:val="single" w:sz="4" w:space="0" w:color="auto"/>
              <w:right w:val="single" w:sz="4" w:space="0" w:color="auto"/>
            </w:tcBorders>
            <w:shd w:val="clear" w:color="auto" w:fill="auto"/>
            <w:noWrap/>
            <w:vAlign w:val="bottom"/>
            <w:hideMark/>
          </w:tcPr>
          <w:p w14:paraId="79658CCF" w14:textId="77777777" w:rsidR="00F412EA" w:rsidRPr="00F412EA" w:rsidRDefault="00F412EA" w:rsidP="00F412EA">
            <w:pPr>
              <w:rPr>
                <w:rFonts w:ascii="Calibri" w:hAnsi="Calibri" w:cs="Calibri"/>
                <w:color w:val="000000"/>
                <w:sz w:val="22"/>
                <w:szCs w:val="22"/>
                <w:lang w:eastAsia="zh-CN" w:bidi="kn-IN"/>
              </w:rPr>
            </w:pPr>
            <w:r w:rsidRPr="00F412EA">
              <w:rPr>
                <w:rFonts w:ascii="Calibri" w:hAnsi="Calibri" w:cs="Calibri"/>
                <w:color w:val="000000"/>
                <w:sz w:val="22"/>
                <w:szCs w:val="22"/>
                <w:lang w:eastAsia="zh-CN" w:bidi="kn-IN"/>
              </w:rPr>
              <w:t>rfe_fuSaFault_R1_sm54_level_high_chirp_e</w:t>
            </w:r>
          </w:p>
        </w:tc>
      </w:tr>
      <w:tr w:rsidR="00F412EA" w:rsidRPr="00F412EA" w14:paraId="3D20F597" w14:textId="77777777" w:rsidTr="00256C8D">
        <w:trPr>
          <w:trHeight w:val="300"/>
        </w:trPr>
        <w:tc>
          <w:tcPr>
            <w:tcW w:w="7220" w:type="dxa"/>
            <w:tcBorders>
              <w:top w:val="nil"/>
              <w:left w:val="single" w:sz="4" w:space="0" w:color="auto"/>
              <w:bottom w:val="single" w:sz="4" w:space="0" w:color="auto"/>
              <w:right w:val="single" w:sz="4" w:space="0" w:color="auto"/>
            </w:tcBorders>
            <w:shd w:val="clear" w:color="auto" w:fill="auto"/>
            <w:noWrap/>
            <w:vAlign w:val="bottom"/>
            <w:hideMark/>
          </w:tcPr>
          <w:p w14:paraId="3E7C2EEC" w14:textId="77777777" w:rsidR="00F412EA" w:rsidRPr="00F412EA" w:rsidRDefault="00F412EA" w:rsidP="00F412EA">
            <w:pPr>
              <w:rPr>
                <w:rFonts w:ascii="Calibri" w:hAnsi="Calibri" w:cs="Calibri"/>
                <w:color w:val="000000"/>
                <w:sz w:val="22"/>
                <w:szCs w:val="22"/>
                <w:lang w:eastAsia="zh-CN" w:bidi="kn-IN"/>
              </w:rPr>
            </w:pPr>
            <w:r w:rsidRPr="00F412EA">
              <w:rPr>
                <w:rFonts w:ascii="Calibri" w:hAnsi="Calibri" w:cs="Calibri"/>
                <w:color w:val="000000"/>
                <w:sz w:val="22"/>
                <w:szCs w:val="22"/>
                <w:lang w:eastAsia="zh-CN" w:bidi="kn-IN"/>
              </w:rPr>
              <w:t>rfe_fuSaFault_R1_sm55_unlock_chirp_e</w:t>
            </w:r>
          </w:p>
        </w:tc>
      </w:tr>
      <w:tr w:rsidR="00F412EA" w:rsidRPr="00F412EA" w14:paraId="5B2FDE97" w14:textId="77777777" w:rsidTr="00256C8D">
        <w:trPr>
          <w:trHeight w:val="300"/>
        </w:trPr>
        <w:tc>
          <w:tcPr>
            <w:tcW w:w="7220" w:type="dxa"/>
            <w:tcBorders>
              <w:top w:val="nil"/>
              <w:left w:val="single" w:sz="4" w:space="0" w:color="auto"/>
              <w:bottom w:val="single" w:sz="4" w:space="0" w:color="auto"/>
              <w:right w:val="single" w:sz="4" w:space="0" w:color="auto"/>
            </w:tcBorders>
            <w:shd w:val="clear" w:color="auto" w:fill="auto"/>
            <w:noWrap/>
            <w:vAlign w:val="bottom"/>
            <w:hideMark/>
          </w:tcPr>
          <w:p w14:paraId="347A843D" w14:textId="77777777" w:rsidR="00F412EA" w:rsidRPr="00F412EA" w:rsidRDefault="00F412EA" w:rsidP="00F412EA">
            <w:pPr>
              <w:rPr>
                <w:rFonts w:ascii="Calibri" w:hAnsi="Calibri" w:cs="Calibri"/>
                <w:color w:val="000000"/>
                <w:sz w:val="22"/>
                <w:szCs w:val="22"/>
                <w:lang w:eastAsia="zh-CN" w:bidi="kn-IN"/>
              </w:rPr>
            </w:pPr>
            <w:r w:rsidRPr="00F412EA">
              <w:rPr>
                <w:rFonts w:ascii="Calibri" w:hAnsi="Calibri" w:cs="Calibri"/>
                <w:color w:val="000000"/>
                <w:sz w:val="22"/>
                <w:szCs w:val="22"/>
                <w:lang w:eastAsia="zh-CN" w:bidi="kn-IN"/>
              </w:rPr>
              <w:t>rfe_fuSaFault_R1_sm58_cg_chirp_e</w:t>
            </w:r>
          </w:p>
        </w:tc>
      </w:tr>
      <w:tr w:rsidR="00F412EA" w:rsidRPr="00291864" w14:paraId="50E66D31" w14:textId="77777777" w:rsidTr="00256C8D">
        <w:trPr>
          <w:trHeight w:val="300"/>
        </w:trPr>
        <w:tc>
          <w:tcPr>
            <w:tcW w:w="7220" w:type="dxa"/>
            <w:tcBorders>
              <w:top w:val="nil"/>
              <w:left w:val="single" w:sz="4" w:space="0" w:color="auto"/>
              <w:bottom w:val="single" w:sz="4" w:space="0" w:color="auto"/>
              <w:right w:val="single" w:sz="4" w:space="0" w:color="auto"/>
            </w:tcBorders>
            <w:shd w:val="clear" w:color="auto" w:fill="auto"/>
            <w:noWrap/>
            <w:vAlign w:val="bottom"/>
            <w:hideMark/>
          </w:tcPr>
          <w:p w14:paraId="567B3D2B" w14:textId="77777777" w:rsidR="00F412EA" w:rsidRPr="00256C8D" w:rsidRDefault="00F412EA" w:rsidP="00F412EA">
            <w:pPr>
              <w:rPr>
                <w:rFonts w:ascii="Calibri" w:hAnsi="Calibri" w:cs="Calibri"/>
                <w:color w:val="000000"/>
                <w:sz w:val="22"/>
                <w:szCs w:val="22"/>
                <w:lang w:val="de-DE" w:eastAsia="zh-CN" w:bidi="kn-IN"/>
              </w:rPr>
            </w:pPr>
            <w:r w:rsidRPr="00256C8D">
              <w:rPr>
                <w:rFonts w:ascii="Calibri" w:hAnsi="Calibri" w:cs="Calibri"/>
                <w:color w:val="000000"/>
                <w:sz w:val="22"/>
                <w:szCs w:val="22"/>
                <w:lang w:val="de-DE" w:eastAsia="zh-CN" w:bidi="kn-IN"/>
              </w:rPr>
              <w:t>rfe_fuSaFault_R1_sm59_li_chirp_e</w:t>
            </w:r>
          </w:p>
        </w:tc>
      </w:tr>
      <w:tr w:rsidR="00F412EA" w:rsidRPr="00F412EA" w14:paraId="681CFC20" w14:textId="77777777" w:rsidTr="00256C8D">
        <w:trPr>
          <w:trHeight w:val="300"/>
        </w:trPr>
        <w:tc>
          <w:tcPr>
            <w:tcW w:w="7220" w:type="dxa"/>
            <w:tcBorders>
              <w:top w:val="nil"/>
              <w:left w:val="single" w:sz="4" w:space="0" w:color="auto"/>
              <w:bottom w:val="single" w:sz="4" w:space="0" w:color="auto"/>
              <w:right w:val="single" w:sz="4" w:space="0" w:color="auto"/>
            </w:tcBorders>
            <w:shd w:val="clear" w:color="auto" w:fill="auto"/>
            <w:noWrap/>
            <w:vAlign w:val="bottom"/>
            <w:hideMark/>
          </w:tcPr>
          <w:p w14:paraId="32F7D116" w14:textId="77777777" w:rsidR="00F412EA" w:rsidRPr="00F412EA" w:rsidRDefault="00F412EA" w:rsidP="00F412EA">
            <w:pPr>
              <w:rPr>
                <w:rFonts w:ascii="Calibri" w:hAnsi="Calibri" w:cs="Calibri"/>
                <w:color w:val="000000"/>
                <w:sz w:val="22"/>
                <w:szCs w:val="22"/>
                <w:lang w:eastAsia="zh-CN" w:bidi="kn-IN"/>
              </w:rPr>
            </w:pPr>
            <w:r w:rsidRPr="00F412EA">
              <w:rPr>
                <w:rFonts w:ascii="Calibri" w:hAnsi="Calibri" w:cs="Calibri"/>
                <w:color w:val="000000"/>
                <w:sz w:val="22"/>
                <w:szCs w:val="22"/>
                <w:lang w:eastAsia="zh-CN" w:bidi="kn-IN"/>
              </w:rPr>
              <w:t>rfe_fuSaFault_R1_sm60_sd_chirp_e</w:t>
            </w:r>
          </w:p>
        </w:tc>
      </w:tr>
      <w:tr w:rsidR="00F412EA" w:rsidRPr="00F412EA" w14:paraId="3C23423E" w14:textId="77777777" w:rsidTr="00256C8D">
        <w:trPr>
          <w:trHeight w:val="300"/>
        </w:trPr>
        <w:tc>
          <w:tcPr>
            <w:tcW w:w="7220" w:type="dxa"/>
            <w:tcBorders>
              <w:top w:val="nil"/>
              <w:left w:val="single" w:sz="4" w:space="0" w:color="auto"/>
              <w:bottom w:val="single" w:sz="4" w:space="0" w:color="auto"/>
              <w:right w:val="single" w:sz="4" w:space="0" w:color="auto"/>
            </w:tcBorders>
            <w:shd w:val="clear" w:color="auto" w:fill="auto"/>
            <w:noWrap/>
            <w:vAlign w:val="bottom"/>
            <w:hideMark/>
          </w:tcPr>
          <w:p w14:paraId="3B014E3D" w14:textId="77777777" w:rsidR="00F412EA" w:rsidRPr="00F412EA" w:rsidRDefault="00F412EA" w:rsidP="00F412EA">
            <w:pPr>
              <w:rPr>
                <w:rFonts w:ascii="Calibri" w:hAnsi="Calibri" w:cs="Calibri"/>
                <w:color w:val="000000"/>
                <w:sz w:val="22"/>
                <w:szCs w:val="22"/>
                <w:lang w:eastAsia="zh-CN" w:bidi="kn-IN"/>
              </w:rPr>
            </w:pPr>
            <w:r w:rsidRPr="00F412EA">
              <w:rPr>
                <w:rFonts w:ascii="Calibri" w:hAnsi="Calibri" w:cs="Calibri"/>
                <w:color w:val="000000"/>
                <w:sz w:val="22"/>
                <w:szCs w:val="22"/>
                <w:lang w:eastAsia="zh-CN" w:bidi="kn-IN"/>
              </w:rPr>
              <w:t>rfe_fuSaFault_R1_sm62_lockstep_te_e</w:t>
            </w:r>
          </w:p>
        </w:tc>
      </w:tr>
      <w:tr w:rsidR="00F412EA" w:rsidRPr="00291864" w14:paraId="376578CA" w14:textId="77777777" w:rsidTr="00256C8D">
        <w:trPr>
          <w:trHeight w:val="300"/>
        </w:trPr>
        <w:tc>
          <w:tcPr>
            <w:tcW w:w="7220" w:type="dxa"/>
            <w:tcBorders>
              <w:top w:val="nil"/>
              <w:left w:val="single" w:sz="4" w:space="0" w:color="auto"/>
              <w:bottom w:val="single" w:sz="4" w:space="0" w:color="auto"/>
              <w:right w:val="single" w:sz="4" w:space="0" w:color="auto"/>
            </w:tcBorders>
            <w:shd w:val="clear" w:color="auto" w:fill="auto"/>
            <w:noWrap/>
            <w:vAlign w:val="bottom"/>
            <w:hideMark/>
          </w:tcPr>
          <w:p w14:paraId="2FB11453" w14:textId="77777777" w:rsidR="00F412EA" w:rsidRPr="00256C8D" w:rsidRDefault="00F412EA" w:rsidP="00F412EA">
            <w:pPr>
              <w:rPr>
                <w:rFonts w:ascii="Calibri" w:hAnsi="Calibri" w:cs="Calibri"/>
                <w:color w:val="000000"/>
                <w:sz w:val="22"/>
                <w:szCs w:val="22"/>
                <w:lang w:val="de-DE" w:eastAsia="zh-CN" w:bidi="kn-IN"/>
              </w:rPr>
            </w:pPr>
            <w:r w:rsidRPr="00256C8D">
              <w:rPr>
                <w:rFonts w:ascii="Calibri" w:hAnsi="Calibri" w:cs="Calibri"/>
                <w:color w:val="000000"/>
                <w:sz w:val="22"/>
                <w:szCs w:val="22"/>
                <w:lang w:val="de-DE" w:eastAsia="zh-CN" w:bidi="kn-IN"/>
              </w:rPr>
              <w:t>rfe_fuSaFault_R2_sm63_te_swt_radar_pipeline_e</w:t>
            </w:r>
          </w:p>
        </w:tc>
      </w:tr>
      <w:tr w:rsidR="00F412EA" w:rsidRPr="00F412EA" w14:paraId="4D10803F" w14:textId="77777777" w:rsidTr="00256C8D">
        <w:trPr>
          <w:trHeight w:val="300"/>
        </w:trPr>
        <w:tc>
          <w:tcPr>
            <w:tcW w:w="7220" w:type="dxa"/>
            <w:tcBorders>
              <w:top w:val="nil"/>
              <w:left w:val="single" w:sz="4" w:space="0" w:color="auto"/>
              <w:bottom w:val="single" w:sz="4" w:space="0" w:color="auto"/>
              <w:right w:val="single" w:sz="4" w:space="0" w:color="auto"/>
            </w:tcBorders>
            <w:shd w:val="clear" w:color="auto" w:fill="auto"/>
            <w:noWrap/>
            <w:vAlign w:val="bottom"/>
            <w:hideMark/>
          </w:tcPr>
          <w:p w14:paraId="4AD79F8B" w14:textId="77777777" w:rsidR="00F412EA" w:rsidRPr="00F412EA" w:rsidRDefault="00F412EA" w:rsidP="00F412EA">
            <w:pPr>
              <w:rPr>
                <w:rFonts w:ascii="Calibri" w:hAnsi="Calibri" w:cs="Calibri"/>
                <w:color w:val="000000"/>
                <w:sz w:val="22"/>
                <w:szCs w:val="22"/>
                <w:lang w:eastAsia="zh-CN" w:bidi="kn-IN"/>
              </w:rPr>
            </w:pPr>
            <w:r w:rsidRPr="00F412EA">
              <w:rPr>
                <w:rFonts w:ascii="Calibri" w:hAnsi="Calibri" w:cs="Calibri"/>
                <w:color w:val="000000"/>
                <w:sz w:val="22"/>
                <w:szCs w:val="22"/>
                <w:lang w:eastAsia="zh-CN" w:bidi="kn-IN"/>
              </w:rPr>
              <w:t>rfe_fuSaFault_R2_sm68_sm69_reg_crc_e</w:t>
            </w:r>
          </w:p>
        </w:tc>
      </w:tr>
      <w:tr w:rsidR="00F412EA" w:rsidRPr="00F412EA" w14:paraId="715057A3" w14:textId="77777777" w:rsidTr="00256C8D">
        <w:trPr>
          <w:trHeight w:val="300"/>
        </w:trPr>
        <w:tc>
          <w:tcPr>
            <w:tcW w:w="7220" w:type="dxa"/>
            <w:tcBorders>
              <w:top w:val="nil"/>
              <w:left w:val="single" w:sz="4" w:space="0" w:color="auto"/>
              <w:bottom w:val="single" w:sz="4" w:space="0" w:color="auto"/>
              <w:right w:val="single" w:sz="4" w:space="0" w:color="auto"/>
            </w:tcBorders>
            <w:shd w:val="clear" w:color="auto" w:fill="auto"/>
            <w:noWrap/>
            <w:vAlign w:val="bottom"/>
            <w:hideMark/>
          </w:tcPr>
          <w:p w14:paraId="0D14C82E" w14:textId="77777777" w:rsidR="00F412EA" w:rsidRPr="00F412EA" w:rsidRDefault="00F412EA" w:rsidP="00F412EA">
            <w:pPr>
              <w:rPr>
                <w:rFonts w:ascii="Calibri" w:hAnsi="Calibri" w:cs="Calibri"/>
                <w:color w:val="000000"/>
                <w:sz w:val="22"/>
                <w:szCs w:val="22"/>
                <w:lang w:eastAsia="zh-CN" w:bidi="kn-IN"/>
              </w:rPr>
            </w:pPr>
            <w:r w:rsidRPr="00F412EA">
              <w:rPr>
                <w:rFonts w:ascii="Calibri" w:hAnsi="Calibri" w:cs="Calibri"/>
                <w:color w:val="000000"/>
                <w:sz w:val="22"/>
                <w:szCs w:val="22"/>
                <w:lang w:eastAsia="zh-CN" w:bidi="kn-IN"/>
              </w:rPr>
              <w:t>rfe_fuSaFault_R2_sm70_mosi_miso_crc_e</w:t>
            </w:r>
          </w:p>
        </w:tc>
      </w:tr>
      <w:tr w:rsidR="00F412EA" w:rsidRPr="00F412EA" w14:paraId="3521DA6A" w14:textId="77777777" w:rsidTr="00256C8D">
        <w:trPr>
          <w:trHeight w:val="300"/>
        </w:trPr>
        <w:tc>
          <w:tcPr>
            <w:tcW w:w="7220" w:type="dxa"/>
            <w:tcBorders>
              <w:top w:val="nil"/>
              <w:left w:val="single" w:sz="4" w:space="0" w:color="auto"/>
              <w:bottom w:val="single" w:sz="4" w:space="0" w:color="auto"/>
              <w:right w:val="single" w:sz="4" w:space="0" w:color="auto"/>
            </w:tcBorders>
            <w:shd w:val="clear" w:color="auto" w:fill="auto"/>
            <w:noWrap/>
            <w:vAlign w:val="bottom"/>
            <w:hideMark/>
          </w:tcPr>
          <w:p w14:paraId="323EFAA2" w14:textId="77777777" w:rsidR="00F412EA" w:rsidRPr="00F412EA" w:rsidRDefault="00F412EA" w:rsidP="00F412EA">
            <w:pPr>
              <w:rPr>
                <w:rFonts w:ascii="Calibri" w:hAnsi="Calibri" w:cs="Calibri"/>
                <w:color w:val="000000"/>
                <w:sz w:val="22"/>
                <w:szCs w:val="22"/>
                <w:lang w:eastAsia="zh-CN" w:bidi="kn-IN"/>
              </w:rPr>
            </w:pPr>
            <w:r w:rsidRPr="00F412EA">
              <w:rPr>
                <w:rFonts w:ascii="Calibri" w:hAnsi="Calibri" w:cs="Calibri"/>
                <w:color w:val="000000"/>
                <w:sz w:val="22"/>
                <w:szCs w:val="22"/>
                <w:lang w:eastAsia="zh-CN" w:bidi="kn-IN"/>
              </w:rPr>
              <w:t>rfe_fuSaFault_R2_sm83_rfe_test_mode_active_e</w:t>
            </w:r>
          </w:p>
        </w:tc>
      </w:tr>
      <w:tr w:rsidR="00F412EA" w:rsidRPr="00F412EA" w14:paraId="1399C246" w14:textId="77777777" w:rsidTr="00256C8D">
        <w:trPr>
          <w:trHeight w:val="300"/>
        </w:trPr>
        <w:tc>
          <w:tcPr>
            <w:tcW w:w="7220" w:type="dxa"/>
            <w:tcBorders>
              <w:top w:val="nil"/>
              <w:left w:val="single" w:sz="4" w:space="0" w:color="auto"/>
              <w:bottom w:val="single" w:sz="4" w:space="0" w:color="auto"/>
              <w:right w:val="single" w:sz="4" w:space="0" w:color="auto"/>
            </w:tcBorders>
            <w:shd w:val="clear" w:color="auto" w:fill="auto"/>
            <w:noWrap/>
            <w:vAlign w:val="bottom"/>
            <w:hideMark/>
          </w:tcPr>
          <w:p w14:paraId="6EC4EBDF" w14:textId="77777777" w:rsidR="00F412EA" w:rsidRPr="00F412EA" w:rsidRDefault="00F412EA" w:rsidP="00F412EA">
            <w:pPr>
              <w:rPr>
                <w:rFonts w:ascii="Calibri" w:hAnsi="Calibri" w:cs="Calibri"/>
                <w:color w:val="000000"/>
                <w:sz w:val="22"/>
                <w:szCs w:val="22"/>
                <w:lang w:eastAsia="zh-CN" w:bidi="kn-IN"/>
              </w:rPr>
            </w:pPr>
            <w:r w:rsidRPr="00F412EA">
              <w:rPr>
                <w:rFonts w:ascii="Calibri" w:hAnsi="Calibri" w:cs="Calibri"/>
                <w:color w:val="000000"/>
                <w:sz w:val="22"/>
                <w:szCs w:val="22"/>
                <w:lang w:eastAsia="zh-CN" w:bidi="kn-IN"/>
              </w:rPr>
              <w:t>rfe_fuSaFault_R2_sm87_m7_rfe_lockup_e</w:t>
            </w:r>
          </w:p>
        </w:tc>
      </w:tr>
      <w:tr w:rsidR="00F412EA" w:rsidRPr="00291864" w14:paraId="0CC2F485" w14:textId="77777777" w:rsidTr="00256C8D">
        <w:trPr>
          <w:trHeight w:val="300"/>
        </w:trPr>
        <w:tc>
          <w:tcPr>
            <w:tcW w:w="7220" w:type="dxa"/>
            <w:tcBorders>
              <w:top w:val="nil"/>
              <w:left w:val="single" w:sz="4" w:space="0" w:color="auto"/>
              <w:bottom w:val="single" w:sz="4" w:space="0" w:color="auto"/>
              <w:right w:val="single" w:sz="4" w:space="0" w:color="auto"/>
            </w:tcBorders>
            <w:shd w:val="clear" w:color="auto" w:fill="auto"/>
            <w:noWrap/>
            <w:vAlign w:val="bottom"/>
            <w:hideMark/>
          </w:tcPr>
          <w:p w14:paraId="0CBEBF70" w14:textId="77777777" w:rsidR="00F412EA" w:rsidRPr="00256C8D" w:rsidRDefault="00F412EA" w:rsidP="00F412EA">
            <w:pPr>
              <w:rPr>
                <w:rFonts w:ascii="Calibri" w:hAnsi="Calibri" w:cs="Calibri"/>
                <w:color w:val="000000"/>
                <w:sz w:val="22"/>
                <w:szCs w:val="22"/>
                <w:lang w:val="de-DE" w:eastAsia="zh-CN" w:bidi="kn-IN"/>
              </w:rPr>
            </w:pPr>
            <w:r w:rsidRPr="00256C8D">
              <w:rPr>
                <w:rFonts w:ascii="Calibri" w:hAnsi="Calibri" w:cs="Calibri"/>
                <w:color w:val="000000"/>
                <w:sz w:val="22"/>
                <w:szCs w:val="22"/>
                <w:lang w:val="de-DE" w:eastAsia="zh-CN" w:bidi="kn-IN"/>
              </w:rPr>
              <w:t>rfe_fuSaFault_R2_sm88_sm89_m7_tcm_sram_e</w:t>
            </w:r>
          </w:p>
        </w:tc>
      </w:tr>
      <w:tr w:rsidR="00F412EA" w:rsidRPr="00291864" w14:paraId="5051A9B0" w14:textId="77777777" w:rsidTr="00256C8D">
        <w:trPr>
          <w:trHeight w:val="300"/>
        </w:trPr>
        <w:tc>
          <w:tcPr>
            <w:tcW w:w="7220" w:type="dxa"/>
            <w:tcBorders>
              <w:top w:val="nil"/>
              <w:left w:val="single" w:sz="4" w:space="0" w:color="auto"/>
              <w:bottom w:val="single" w:sz="4" w:space="0" w:color="auto"/>
              <w:right w:val="single" w:sz="4" w:space="0" w:color="auto"/>
            </w:tcBorders>
            <w:shd w:val="clear" w:color="auto" w:fill="auto"/>
            <w:noWrap/>
            <w:vAlign w:val="bottom"/>
            <w:hideMark/>
          </w:tcPr>
          <w:p w14:paraId="2E2B5B13" w14:textId="77777777" w:rsidR="00F412EA" w:rsidRPr="00256C8D" w:rsidRDefault="00F412EA" w:rsidP="00F412EA">
            <w:pPr>
              <w:rPr>
                <w:rFonts w:ascii="Calibri" w:hAnsi="Calibri" w:cs="Calibri"/>
                <w:color w:val="000000"/>
                <w:sz w:val="22"/>
                <w:szCs w:val="22"/>
                <w:lang w:val="de-DE" w:eastAsia="zh-CN" w:bidi="kn-IN"/>
              </w:rPr>
            </w:pPr>
            <w:r w:rsidRPr="00256C8D">
              <w:rPr>
                <w:rFonts w:ascii="Calibri" w:hAnsi="Calibri" w:cs="Calibri"/>
                <w:color w:val="000000"/>
                <w:sz w:val="22"/>
                <w:szCs w:val="22"/>
                <w:lang w:val="de-DE" w:eastAsia="zh-CN" w:bidi="kn-IN"/>
              </w:rPr>
              <w:t>rfe_fuSaFault_R2_sm88_sm89_m7_tcm_sram_e</w:t>
            </w:r>
          </w:p>
        </w:tc>
      </w:tr>
      <w:tr w:rsidR="00F412EA" w:rsidRPr="00F412EA" w14:paraId="3E862A27" w14:textId="77777777" w:rsidTr="00256C8D">
        <w:trPr>
          <w:trHeight w:val="300"/>
        </w:trPr>
        <w:tc>
          <w:tcPr>
            <w:tcW w:w="7220" w:type="dxa"/>
            <w:tcBorders>
              <w:top w:val="nil"/>
              <w:left w:val="single" w:sz="4" w:space="0" w:color="auto"/>
              <w:bottom w:val="single" w:sz="4" w:space="0" w:color="auto"/>
              <w:right w:val="single" w:sz="4" w:space="0" w:color="auto"/>
            </w:tcBorders>
            <w:shd w:val="clear" w:color="auto" w:fill="auto"/>
            <w:noWrap/>
            <w:vAlign w:val="bottom"/>
            <w:hideMark/>
          </w:tcPr>
          <w:p w14:paraId="67E7B135" w14:textId="77777777" w:rsidR="00F412EA" w:rsidRPr="00F412EA" w:rsidRDefault="00F412EA" w:rsidP="00F412EA">
            <w:pPr>
              <w:rPr>
                <w:rFonts w:ascii="Calibri" w:hAnsi="Calibri" w:cs="Calibri"/>
                <w:color w:val="000000"/>
                <w:sz w:val="22"/>
                <w:szCs w:val="22"/>
                <w:lang w:eastAsia="zh-CN" w:bidi="kn-IN"/>
              </w:rPr>
            </w:pPr>
            <w:r w:rsidRPr="00F412EA">
              <w:rPr>
                <w:rFonts w:ascii="Calibri" w:hAnsi="Calibri" w:cs="Calibri"/>
                <w:color w:val="000000"/>
                <w:sz w:val="22"/>
                <w:szCs w:val="22"/>
                <w:lang w:eastAsia="zh-CN" w:bidi="kn-IN"/>
              </w:rPr>
              <w:t>rfe_fuSaFault_R2_sm92_sw_wdt_e</w:t>
            </w:r>
          </w:p>
        </w:tc>
      </w:tr>
      <w:tr w:rsidR="00F412EA" w:rsidRPr="00F412EA" w14:paraId="2F18DF5E" w14:textId="77777777" w:rsidTr="00256C8D">
        <w:trPr>
          <w:trHeight w:val="300"/>
        </w:trPr>
        <w:tc>
          <w:tcPr>
            <w:tcW w:w="7220" w:type="dxa"/>
            <w:tcBorders>
              <w:top w:val="nil"/>
              <w:left w:val="single" w:sz="4" w:space="0" w:color="auto"/>
              <w:bottom w:val="single" w:sz="4" w:space="0" w:color="auto"/>
              <w:right w:val="single" w:sz="4" w:space="0" w:color="auto"/>
            </w:tcBorders>
            <w:shd w:val="clear" w:color="auto" w:fill="auto"/>
            <w:noWrap/>
            <w:vAlign w:val="bottom"/>
            <w:hideMark/>
          </w:tcPr>
          <w:p w14:paraId="3C0BE339" w14:textId="77777777" w:rsidR="00F412EA" w:rsidRPr="00F412EA" w:rsidRDefault="00F412EA" w:rsidP="00F412EA">
            <w:pPr>
              <w:rPr>
                <w:rFonts w:ascii="Calibri" w:hAnsi="Calibri" w:cs="Calibri"/>
                <w:color w:val="000000"/>
                <w:sz w:val="22"/>
                <w:szCs w:val="22"/>
                <w:lang w:eastAsia="zh-CN" w:bidi="kn-IN"/>
              </w:rPr>
            </w:pPr>
            <w:r w:rsidRPr="00F412EA">
              <w:rPr>
                <w:rFonts w:ascii="Calibri" w:hAnsi="Calibri" w:cs="Calibri"/>
                <w:color w:val="000000"/>
                <w:sz w:val="22"/>
                <w:szCs w:val="22"/>
                <w:lang w:eastAsia="zh-CN" w:bidi="kn-IN"/>
              </w:rPr>
              <w:t>rfe_fuSaFault_R2_sm93_xbic_integrity_check_e</w:t>
            </w:r>
          </w:p>
        </w:tc>
      </w:tr>
      <w:tr w:rsidR="00F412EA" w:rsidRPr="00291864" w14:paraId="2BEA6239" w14:textId="77777777" w:rsidTr="00256C8D">
        <w:trPr>
          <w:trHeight w:val="300"/>
        </w:trPr>
        <w:tc>
          <w:tcPr>
            <w:tcW w:w="7220" w:type="dxa"/>
            <w:tcBorders>
              <w:top w:val="nil"/>
              <w:left w:val="single" w:sz="4" w:space="0" w:color="auto"/>
              <w:bottom w:val="single" w:sz="4" w:space="0" w:color="auto"/>
              <w:right w:val="single" w:sz="4" w:space="0" w:color="auto"/>
            </w:tcBorders>
            <w:shd w:val="clear" w:color="auto" w:fill="auto"/>
            <w:noWrap/>
            <w:vAlign w:val="bottom"/>
            <w:hideMark/>
          </w:tcPr>
          <w:p w14:paraId="683DF4EF" w14:textId="77777777" w:rsidR="00F412EA" w:rsidRPr="00256C8D" w:rsidRDefault="00F412EA" w:rsidP="00F412EA">
            <w:pPr>
              <w:rPr>
                <w:rFonts w:ascii="Calibri" w:hAnsi="Calibri" w:cs="Calibri"/>
                <w:color w:val="000000"/>
                <w:sz w:val="22"/>
                <w:szCs w:val="22"/>
                <w:lang w:val="de-DE" w:eastAsia="zh-CN" w:bidi="kn-IN"/>
              </w:rPr>
            </w:pPr>
            <w:r w:rsidRPr="00256C8D">
              <w:rPr>
                <w:rFonts w:ascii="Calibri" w:hAnsi="Calibri" w:cs="Calibri"/>
                <w:color w:val="000000"/>
                <w:sz w:val="22"/>
                <w:szCs w:val="22"/>
                <w:lang w:val="de-DE" w:eastAsia="zh-CN" w:bidi="kn-IN"/>
              </w:rPr>
              <w:t>rfe_fuSaFault_R1_sm94_m7_message_e2e_crc_sw_e</w:t>
            </w:r>
          </w:p>
        </w:tc>
      </w:tr>
      <w:tr w:rsidR="00F412EA" w:rsidRPr="00F412EA" w14:paraId="3D7FC7D0" w14:textId="77777777" w:rsidTr="00256C8D">
        <w:trPr>
          <w:trHeight w:val="300"/>
        </w:trPr>
        <w:tc>
          <w:tcPr>
            <w:tcW w:w="7220" w:type="dxa"/>
            <w:tcBorders>
              <w:top w:val="nil"/>
              <w:left w:val="single" w:sz="4" w:space="0" w:color="auto"/>
              <w:bottom w:val="single" w:sz="4" w:space="0" w:color="auto"/>
              <w:right w:val="single" w:sz="4" w:space="0" w:color="auto"/>
            </w:tcBorders>
            <w:shd w:val="clear" w:color="auto" w:fill="auto"/>
            <w:noWrap/>
            <w:vAlign w:val="bottom"/>
            <w:hideMark/>
          </w:tcPr>
          <w:p w14:paraId="59C6DFAD" w14:textId="77777777" w:rsidR="00F412EA" w:rsidRPr="00F412EA" w:rsidRDefault="00F412EA" w:rsidP="00F412EA">
            <w:pPr>
              <w:rPr>
                <w:rFonts w:ascii="Calibri" w:hAnsi="Calibri" w:cs="Calibri"/>
                <w:color w:val="000000"/>
                <w:sz w:val="22"/>
                <w:szCs w:val="22"/>
                <w:lang w:eastAsia="zh-CN" w:bidi="kn-IN"/>
              </w:rPr>
            </w:pPr>
            <w:r w:rsidRPr="00F412EA">
              <w:rPr>
                <w:rFonts w:ascii="Calibri" w:hAnsi="Calibri" w:cs="Calibri"/>
                <w:color w:val="000000"/>
                <w:sz w:val="22"/>
                <w:szCs w:val="22"/>
                <w:lang w:eastAsia="zh-CN" w:bidi="kn-IN"/>
              </w:rPr>
              <w:t>rfe_fuSaFault_R2_sm98_m7_spi_access_ana_e</w:t>
            </w:r>
          </w:p>
        </w:tc>
      </w:tr>
      <w:tr w:rsidR="00F412EA" w:rsidRPr="00F412EA" w14:paraId="1C8080CC" w14:textId="77777777" w:rsidTr="00256C8D">
        <w:trPr>
          <w:trHeight w:val="300"/>
        </w:trPr>
        <w:tc>
          <w:tcPr>
            <w:tcW w:w="7220" w:type="dxa"/>
            <w:tcBorders>
              <w:top w:val="nil"/>
              <w:left w:val="single" w:sz="4" w:space="0" w:color="auto"/>
              <w:bottom w:val="single" w:sz="4" w:space="0" w:color="auto"/>
              <w:right w:val="single" w:sz="4" w:space="0" w:color="auto"/>
            </w:tcBorders>
            <w:shd w:val="clear" w:color="auto" w:fill="auto"/>
            <w:noWrap/>
            <w:vAlign w:val="bottom"/>
            <w:hideMark/>
          </w:tcPr>
          <w:p w14:paraId="6A2159D7" w14:textId="77777777" w:rsidR="00F412EA" w:rsidRPr="00F412EA" w:rsidRDefault="00F412EA" w:rsidP="00F412EA">
            <w:pPr>
              <w:rPr>
                <w:rFonts w:ascii="Calibri" w:hAnsi="Calibri" w:cs="Calibri"/>
                <w:color w:val="000000"/>
                <w:sz w:val="22"/>
                <w:szCs w:val="22"/>
                <w:lang w:eastAsia="zh-CN" w:bidi="kn-IN"/>
              </w:rPr>
            </w:pPr>
            <w:r w:rsidRPr="00F412EA">
              <w:rPr>
                <w:rFonts w:ascii="Calibri" w:hAnsi="Calibri" w:cs="Calibri"/>
                <w:color w:val="000000"/>
                <w:sz w:val="22"/>
                <w:szCs w:val="22"/>
                <w:lang w:eastAsia="zh-CN" w:bidi="kn-IN"/>
              </w:rPr>
              <w:t>rfe_fuSaFault_R2_sm99_spi_write_check_fail_sw_e</w:t>
            </w:r>
          </w:p>
        </w:tc>
      </w:tr>
      <w:tr w:rsidR="00F412EA" w:rsidRPr="00F412EA" w14:paraId="2818BF2A" w14:textId="77777777" w:rsidTr="00256C8D">
        <w:trPr>
          <w:trHeight w:val="300"/>
        </w:trPr>
        <w:tc>
          <w:tcPr>
            <w:tcW w:w="7220" w:type="dxa"/>
            <w:tcBorders>
              <w:top w:val="nil"/>
              <w:left w:val="single" w:sz="4" w:space="0" w:color="auto"/>
              <w:bottom w:val="single" w:sz="4" w:space="0" w:color="auto"/>
              <w:right w:val="single" w:sz="4" w:space="0" w:color="auto"/>
            </w:tcBorders>
            <w:shd w:val="clear" w:color="auto" w:fill="auto"/>
            <w:noWrap/>
            <w:vAlign w:val="bottom"/>
            <w:hideMark/>
          </w:tcPr>
          <w:p w14:paraId="08D9D6F9" w14:textId="77777777" w:rsidR="00F412EA" w:rsidRPr="00F412EA" w:rsidRDefault="00F412EA" w:rsidP="00F412EA">
            <w:pPr>
              <w:rPr>
                <w:rFonts w:ascii="Calibri" w:hAnsi="Calibri" w:cs="Calibri"/>
                <w:color w:val="000000"/>
                <w:sz w:val="22"/>
                <w:szCs w:val="22"/>
                <w:lang w:eastAsia="zh-CN" w:bidi="kn-IN"/>
              </w:rPr>
            </w:pPr>
            <w:r w:rsidRPr="00F412EA">
              <w:rPr>
                <w:rFonts w:ascii="Calibri" w:hAnsi="Calibri" w:cs="Calibri"/>
                <w:color w:val="000000"/>
                <w:sz w:val="22"/>
                <w:szCs w:val="22"/>
                <w:lang w:eastAsia="zh-CN" w:bidi="kn-IN"/>
              </w:rPr>
              <w:t>rfe_fuSaFault_R2_sm204_dm_rfe_m7_core_sw_redundancy_e</w:t>
            </w:r>
          </w:p>
        </w:tc>
      </w:tr>
      <w:tr w:rsidR="00F412EA" w:rsidRPr="00F412EA" w14:paraId="0495F693" w14:textId="77777777" w:rsidTr="00256C8D">
        <w:trPr>
          <w:trHeight w:val="300"/>
        </w:trPr>
        <w:tc>
          <w:tcPr>
            <w:tcW w:w="7220" w:type="dxa"/>
            <w:tcBorders>
              <w:top w:val="nil"/>
              <w:left w:val="single" w:sz="4" w:space="0" w:color="auto"/>
              <w:bottom w:val="single" w:sz="4" w:space="0" w:color="auto"/>
              <w:right w:val="single" w:sz="4" w:space="0" w:color="auto"/>
            </w:tcBorders>
            <w:shd w:val="clear" w:color="auto" w:fill="auto"/>
            <w:noWrap/>
            <w:vAlign w:val="bottom"/>
            <w:hideMark/>
          </w:tcPr>
          <w:p w14:paraId="586A6448" w14:textId="77777777" w:rsidR="00F412EA" w:rsidRPr="00F412EA" w:rsidRDefault="00F412EA" w:rsidP="00F412EA">
            <w:pPr>
              <w:rPr>
                <w:rFonts w:ascii="Calibri" w:hAnsi="Calibri" w:cs="Calibri"/>
                <w:color w:val="000000"/>
                <w:sz w:val="22"/>
                <w:szCs w:val="22"/>
                <w:lang w:eastAsia="zh-CN" w:bidi="kn-IN"/>
              </w:rPr>
            </w:pPr>
            <w:r w:rsidRPr="00F412EA">
              <w:rPr>
                <w:rFonts w:ascii="Calibri" w:hAnsi="Calibri" w:cs="Calibri"/>
                <w:color w:val="000000"/>
                <w:sz w:val="22"/>
                <w:szCs w:val="22"/>
                <w:lang w:eastAsia="zh-CN" w:bidi="kn-IN"/>
              </w:rPr>
              <w:t xml:space="preserve">rfe_fuSaFault_R2_sm435_generic_sw_e </w:t>
            </w:r>
          </w:p>
        </w:tc>
      </w:tr>
      <w:tr w:rsidR="00F412EA" w:rsidRPr="00F412EA" w14:paraId="7AB2AB2A" w14:textId="77777777" w:rsidTr="00256C8D">
        <w:trPr>
          <w:trHeight w:val="300"/>
        </w:trPr>
        <w:tc>
          <w:tcPr>
            <w:tcW w:w="7220" w:type="dxa"/>
            <w:tcBorders>
              <w:top w:val="nil"/>
              <w:left w:val="single" w:sz="4" w:space="0" w:color="auto"/>
              <w:bottom w:val="single" w:sz="4" w:space="0" w:color="auto"/>
              <w:right w:val="single" w:sz="4" w:space="0" w:color="auto"/>
            </w:tcBorders>
            <w:shd w:val="clear" w:color="auto" w:fill="auto"/>
            <w:noWrap/>
            <w:vAlign w:val="bottom"/>
            <w:hideMark/>
          </w:tcPr>
          <w:p w14:paraId="082125C5" w14:textId="77777777" w:rsidR="00F412EA" w:rsidRPr="00F412EA" w:rsidRDefault="00F412EA" w:rsidP="00F412EA">
            <w:pPr>
              <w:rPr>
                <w:rFonts w:ascii="Calibri" w:hAnsi="Calibri" w:cs="Calibri"/>
                <w:color w:val="000000"/>
                <w:sz w:val="22"/>
                <w:szCs w:val="22"/>
                <w:lang w:eastAsia="zh-CN" w:bidi="kn-IN"/>
              </w:rPr>
            </w:pPr>
            <w:r w:rsidRPr="00F412EA">
              <w:rPr>
                <w:rFonts w:ascii="Calibri" w:hAnsi="Calibri" w:cs="Calibri"/>
                <w:color w:val="000000"/>
                <w:sz w:val="22"/>
                <w:szCs w:val="22"/>
                <w:lang w:eastAsia="zh-CN" w:bidi="kn-IN"/>
              </w:rPr>
              <w:t>rfe_fuSaFault_R1_sm19_rf_i_low_rx1_e</w:t>
            </w:r>
          </w:p>
        </w:tc>
      </w:tr>
      <w:tr w:rsidR="00F412EA" w:rsidRPr="00F412EA" w14:paraId="1EFB62F3" w14:textId="77777777" w:rsidTr="00256C8D">
        <w:trPr>
          <w:trHeight w:val="300"/>
        </w:trPr>
        <w:tc>
          <w:tcPr>
            <w:tcW w:w="7220" w:type="dxa"/>
            <w:tcBorders>
              <w:top w:val="nil"/>
              <w:left w:val="single" w:sz="4" w:space="0" w:color="auto"/>
              <w:bottom w:val="single" w:sz="4" w:space="0" w:color="auto"/>
              <w:right w:val="single" w:sz="4" w:space="0" w:color="auto"/>
            </w:tcBorders>
            <w:shd w:val="clear" w:color="auto" w:fill="auto"/>
            <w:noWrap/>
            <w:vAlign w:val="bottom"/>
            <w:hideMark/>
          </w:tcPr>
          <w:p w14:paraId="335D57BB" w14:textId="77777777" w:rsidR="00F412EA" w:rsidRPr="00F412EA" w:rsidRDefault="00F412EA" w:rsidP="00F412EA">
            <w:pPr>
              <w:rPr>
                <w:rFonts w:ascii="Calibri" w:hAnsi="Calibri" w:cs="Calibri"/>
                <w:color w:val="000000"/>
                <w:sz w:val="22"/>
                <w:szCs w:val="22"/>
                <w:lang w:eastAsia="zh-CN" w:bidi="kn-IN"/>
              </w:rPr>
            </w:pPr>
            <w:r w:rsidRPr="00F412EA">
              <w:rPr>
                <w:rFonts w:ascii="Calibri" w:hAnsi="Calibri" w:cs="Calibri"/>
                <w:color w:val="000000"/>
                <w:sz w:val="22"/>
                <w:szCs w:val="22"/>
                <w:lang w:eastAsia="zh-CN" w:bidi="kn-IN"/>
              </w:rPr>
              <w:t>rfe_fuSaFault_R1_sm19_rf_q_low_rx1_e</w:t>
            </w:r>
          </w:p>
        </w:tc>
      </w:tr>
      <w:tr w:rsidR="00F412EA" w:rsidRPr="00F412EA" w14:paraId="4F2E971A" w14:textId="77777777" w:rsidTr="00256C8D">
        <w:trPr>
          <w:trHeight w:val="300"/>
        </w:trPr>
        <w:tc>
          <w:tcPr>
            <w:tcW w:w="7220" w:type="dxa"/>
            <w:tcBorders>
              <w:top w:val="nil"/>
              <w:left w:val="single" w:sz="4" w:space="0" w:color="auto"/>
              <w:bottom w:val="single" w:sz="4" w:space="0" w:color="auto"/>
              <w:right w:val="single" w:sz="4" w:space="0" w:color="auto"/>
            </w:tcBorders>
            <w:shd w:val="clear" w:color="auto" w:fill="auto"/>
            <w:noWrap/>
            <w:vAlign w:val="bottom"/>
            <w:hideMark/>
          </w:tcPr>
          <w:p w14:paraId="2D0FB8BB" w14:textId="77777777" w:rsidR="00F412EA" w:rsidRPr="00F412EA" w:rsidRDefault="00F412EA" w:rsidP="00F412EA">
            <w:pPr>
              <w:rPr>
                <w:rFonts w:ascii="Calibri" w:hAnsi="Calibri" w:cs="Calibri"/>
                <w:color w:val="000000"/>
                <w:sz w:val="22"/>
                <w:szCs w:val="22"/>
                <w:lang w:eastAsia="zh-CN" w:bidi="kn-IN"/>
              </w:rPr>
            </w:pPr>
            <w:r w:rsidRPr="00F412EA">
              <w:rPr>
                <w:rFonts w:ascii="Calibri" w:hAnsi="Calibri" w:cs="Calibri"/>
                <w:color w:val="000000"/>
                <w:sz w:val="22"/>
                <w:szCs w:val="22"/>
                <w:lang w:eastAsia="zh-CN" w:bidi="kn-IN"/>
              </w:rPr>
              <w:t>rfe_fuSaFault_R1_sm20_rf_i_low_rx2_e</w:t>
            </w:r>
          </w:p>
        </w:tc>
      </w:tr>
      <w:tr w:rsidR="00F412EA" w:rsidRPr="00F412EA" w14:paraId="29FDAD02" w14:textId="77777777" w:rsidTr="00256C8D">
        <w:trPr>
          <w:trHeight w:val="300"/>
        </w:trPr>
        <w:tc>
          <w:tcPr>
            <w:tcW w:w="7220" w:type="dxa"/>
            <w:tcBorders>
              <w:top w:val="nil"/>
              <w:left w:val="single" w:sz="4" w:space="0" w:color="auto"/>
              <w:bottom w:val="single" w:sz="4" w:space="0" w:color="auto"/>
              <w:right w:val="single" w:sz="4" w:space="0" w:color="auto"/>
            </w:tcBorders>
            <w:shd w:val="clear" w:color="auto" w:fill="auto"/>
            <w:noWrap/>
            <w:vAlign w:val="bottom"/>
            <w:hideMark/>
          </w:tcPr>
          <w:p w14:paraId="4967B0FD" w14:textId="77777777" w:rsidR="00F412EA" w:rsidRPr="00F412EA" w:rsidRDefault="00F412EA" w:rsidP="00F412EA">
            <w:pPr>
              <w:rPr>
                <w:rFonts w:ascii="Calibri" w:hAnsi="Calibri" w:cs="Calibri"/>
                <w:color w:val="000000"/>
                <w:sz w:val="22"/>
                <w:szCs w:val="22"/>
                <w:lang w:eastAsia="zh-CN" w:bidi="kn-IN"/>
              </w:rPr>
            </w:pPr>
            <w:r w:rsidRPr="00F412EA">
              <w:rPr>
                <w:rFonts w:ascii="Calibri" w:hAnsi="Calibri" w:cs="Calibri"/>
                <w:color w:val="000000"/>
                <w:sz w:val="22"/>
                <w:szCs w:val="22"/>
                <w:lang w:eastAsia="zh-CN" w:bidi="kn-IN"/>
              </w:rPr>
              <w:t>rfe_fuSaFault_R1_sm20_rf_q_low_rx2_e</w:t>
            </w:r>
          </w:p>
        </w:tc>
      </w:tr>
      <w:tr w:rsidR="00F412EA" w:rsidRPr="00F412EA" w14:paraId="333A3477" w14:textId="77777777" w:rsidTr="00256C8D">
        <w:trPr>
          <w:trHeight w:val="300"/>
        </w:trPr>
        <w:tc>
          <w:tcPr>
            <w:tcW w:w="7220" w:type="dxa"/>
            <w:tcBorders>
              <w:top w:val="nil"/>
              <w:left w:val="single" w:sz="4" w:space="0" w:color="auto"/>
              <w:bottom w:val="single" w:sz="4" w:space="0" w:color="auto"/>
              <w:right w:val="single" w:sz="4" w:space="0" w:color="auto"/>
            </w:tcBorders>
            <w:shd w:val="clear" w:color="auto" w:fill="auto"/>
            <w:noWrap/>
            <w:vAlign w:val="bottom"/>
            <w:hideMark/>
          </w:tcPr>
          <w:p w14:paraId="03E2EA11" w14:textId="77777777" w:rsidR="00F412EA" w:rsidRPr="00F412EA" w:rsidRDefault="00F412EA" w:rsidP="00F412EA">
            <w:pPr>
              <w:rPr>
                <w:rFonts w:ascii="Calibri" w:hAnsi="Calibri" w:cs="Calibri"/>
                <w:color w:val="000000"/>
                <w:sz w:val="22"/>
                <w:szCs w:val="22"/>
                <w:lang w:eastAsia="zh-CN" w:bidi="kn-IN"/>
              </w:rPr>
            </w:pPr>
            <w:r w:rsidRPr="00F412EA">
              <w:rPr>
                <w:rFonts w:ascii="Calibri" w:hAnsi="Calibri" w:cs="Calibri"/>
                <w:color w:val="000000"/>
                <w:sz w:val="22"/>
                <w:szCs w:val="22"/>
                <w:lang w:eastAsia="zh-CN" w:bidi="kn-IN"/>
              </w:rPr>
              <w:t>rfe_fuSaFault_R1_sm21_rf_i_low_rx3_e</w:t>
            </w:r>
          </w:p>
        </w:tc>
      </w:tr>
      <w:tr w:rsidR="00F412EA" w:rsidRPr="00F412EA" w14:paraId="7F3A973C" w14:textId="77777777" w:rsidTr="00256C8D">
        <w:trPr>
          <w:trHeight w:val="300"/>
        </w:trPr>
        <w:tc>
          <w:tcPr>
            <w:tcW w:w="7220" w:type="dxa"/>
            <w:tcBorders>
              <w:top w:val="nil"/>
              <w:left w:val="single" w:sz="4" w:space="0" w:color="auto"/>
              <w:bottom w:val="single" w:sz="4" w:space="0" w:color="auto"/>
              <w:right w:val="single" w:sz="4" w:space="0" w:color="auto"/>
            </w:tcBorders>
            <w:shd w:val="clear" w:color="auto" w:fill="auto"/>
            <w:noWrap/>
            <w:vAlign w:val="bottom"/>
            <w:hideMark/>
          </w:tcPr>
          <w:p w14:paraId="5AFB8C1A" w14:textId="77777777" w:rsidR="00F412EA" w:rsidRPr="00F412EA" w:rsidRDefault="00F412EA" w:rsidP="00F412EA">
            <w:pPr>
              <w:rPr>
                <w:rFonts w:ascii="Calibri" w:hAnsi="Calibri" w:cs="Calibri"/>
                <w:color w:val="000000"/>
                <w:sz w:val="22"/>
                <w:szCs w:val="22"/>
                <w:lang w:eastAsia="zh-CN" w:bidi="kn-IN"/>
              </w:rPr>
            </w:pPr>
            <w:r w:rsidRPr="00F412EA">
              <w:rPr>
                <w:rFonts w:ascii="Calibri" w:hAnsi="Calibri" w:cs="Calibri"/>
                <w:color w:val="000000"/>
                <w:sz w:val="22"/>
                <w:szCs w:val="22"/>
                <w:lang w:eastAsia="zh-CN" w:bidi="kn-IN"/>
              </w:rPr>
              <w:t>rfe_fuSaFault_R1_sm21_rf_q_low_rx3_e</w:t>
            </w:r>
          </w:p>
        </w:tc>
      </w:tr>
      <w:tr w:rsidR="00F412EA" w:rsidRPr="00F412EA" w14:paraId="051A0819" w14:textId="77777777" w:rsidTr="00256C8D">
        <w:trPr>
          <w:trHeight w:val="300"/>
        </w:trPr>
        <w:tc>
          <w:tcPr>
            <w:tcW w:w="7220" w:type="dxa"/>
            <w:tcBorders>
              <w:top w:val="nil"/>
              <w:left w:val="single" w:sz="4" w:space="0" w:color="auto"/>
              <w:bottom w:val="single" w:sz="4" w:space="0" w:color="auto"/>
              <w:right w:val="single" w:sz="4" w:space="0" w:color="auto"/>
            </w:tcBorders>
            <w:shd w:val="clear" w:color="auto" w:fill="auto"/>
            <w:noWrap/>
            <w:vAlign w:val="bottom"/>
            <w:hideMark/>
          </w:tcPr>
          <w:p w14:paraId="05C8D82E" w14:textId="77777777" w:rsidR="00F412EA" w:rsidRPr="00F412EA" w:rsidRDefault="00F412EA" w:rsidP="00F412EA">
            <w:pPr>
              <w:rPr>
                <w:rFonts w:ascii="Calibri" w:hAnsi="Calibri" w:cs="Calibri"/>
                <w:color w:val="000000"/>
                <w:sz w:val="22"/>
                <w:szCs w:val="22"/>
                <w:lang w:eastAsia="zh-CN" w:bidi="kn-IN"/>
              </w:rPr>
            </w:pPr>
            <w:r w:rsidRPr="00F412EA">
              <w:rPr>
                <w:rFonts w:ascii="Calibri" w:hAnsi="Calibri" w:cs="Calibri"/>
                <w:color w:val="000000"/>
                <w:sz w:val="22"/>
                <w:szCs w:val="22"/>
                <w:lang w:eastAsia="zh-CN" w:bidi="kn-IN"/>
              </w:rPr>
              <w:t>rfe_fuSaFault_R1_sm22_rf_i_low_rx4_e</w:t>
            </w:r>
          </w:p>
        </w:tc>
      </w:tr>
      <w:tr w:rsidR="00F412EA" w:rsidRPr="00F412EA" w14:paraId="135A065F" w14:textId="77777777" w:rsidTr="00256C8D">
        <w:trPr>
          <w:trHeight w:val="300"/>
        </w:trPr>
        <w:tc>
          <w:tcPr>
            <w:tcW w:w="7220" w:type="dxa"/>
            <w:tcBorders>
              <w:top w:val="nil"/>
              <w:left w:val="single" w:sz="4" w:space="0" w:color="auto"/>
              <w:bottom w:val="single" w:sz="4" w:space="0" w:color="auto"/>
              <w:right w:val="single" w:sz="4" w:space="0" w:color="auto"/>
            </w:tcBorders>
            <w:shd w:val="clear" w:color="auto" w:fill="auto"/>
            <w:noWrap/>
            <w:vAlign w:val="bottom"/>
            <w:hideMark/>
          </w:tcPr>
          <w:p w14:paraId="52B56113" w14:textId="77777777" w:rsidR="00F412EA" w:rsidRPr="00F412EA" w:rsidRDefault="00F412EA" w:rsidP="00F412EA">
            <w:pPr>
              <w:rPr>
                <w:rFonts w:ascii="Calibri" w:hAnsi="Calibri" w:cs="Calibri"/>
                <w:color w:val="000000"/>
                <w:sz w:val="22"/>
                <w:szCs w:val="22"/>
                <w:lang w:eastAsia="zh-CN" w:bidi="kn-IN"/>
              </w:rPr>
            </w:pPr>
            <w:r w:rsidRPr="00F412EA">
              <w:rPr>
                <w:rFonts w:ascii="Calibri" w:hAnsi="Calibri" w:cs="Calibri"/>
                <w:color w:val="000000"/>
                <w:sz w:val="22"/>
                <w:szCs w:val="22"/>
                <w:lang w:eastAsia="zh-CN" w:bidi="kn-IN"/>
              </w:rPr>
              <w:t>rfe_fuSaFault_R1_sm22_rf_q_low_rx4_e</w:t>
            </w:r>
          </w:p>
        </w:tc>
      </w:tr>
      <w:tr w:rsidR="00F412EA" w:rsidRPr="00F412EA" w14:paraId="1943FA09" w14:textId="77777777" w:rsidTr="00256C8D">
        <w:trPr>
          <w:trHeight w:val="300"/>
        </w:trPr>
        <w:tc>
          <w:tcPr>
            <w:tcW w:w="7220" w:type="dxa"/>
            <w:tcBorders>
              <w:top w:val="nil"/>
              <w:left w:val="single" w:sz="4" w:space="0" w:color="auto"/>
              <w:bottom w:val="single" w:sz="4" w:space="0" w:color="auto"/>
              <w:right w:val="single" w:sz="4" w:space="0" w:color="auto"/>
            </w:tcBorders>
            <w:shd w:val="clear" w:color="auto" w:fill="auto"/>
            <w:noWrap/>
            <w:vAlign w:val="bottom"/>
            <w:hideMark/>
          </w:tcPr>
          <w:p w14:paraId="7FB336A3" w14:textId="77777777" w:rsidR="00F412EA" w:rsidRPr="00F412EA" w:rsidRDefault="00F412EA" w:rsidP="00F412EA">
            <w:pPr>
              <w:rPr>
                <w:rFonts w:ascii="Calibri" w:hAnsi="Calibri" w:cs="Calibri"/>
                <w:color w:val="000000"/>
                <w:sz w:val="22"/>
                <w:szCs w:val="22"/>
                <w:lang w:eastAsia="zh-CN" w:bidi="kn-IN"/>
              </w:rPr>
            </w:pPr>
            <w:r w:rsidRPr="00F412EA">
              <w:rPr>
                <w:rFonts w:ascii="Calibri" w:hAnsi="Calibri" w:cs="Calibri"/>
                <w:color w:val="000000"/>
                <w:sz w:val="22"/>
                <w:szCs w:val="22"/>
                <w:lang w:eastAsia="zh-CN" w:bidi="kn-IN"/>
              </w:rPr>
              <w:t>rfe_fuSaFault_R1_sm64_sup_ldo1_ov_vco_1v8_chirp_sw_e</w:t>
            </w:r>
          </w:p>
        </w:tc>
      </w:tr>
      <w:tr w:rsidR="00F412EA" w:rsidRPr="00F412EA" w14:paraId="14B76C20" w14:textId="77777777" w:rsidTr="00256C8D">
        <w:trPr>
          <w:trHeight w:val="300"/>
        </w:trPr>
        <w:tc>
          <w:tcPr>
            <w:tcW w:w="7220" w:type="dxa"/>
            <w:tcBorders>
              <w:top w:val="nil"/>
              <w:left w:val="single" w:sz="4" w:space="0" w:color="auto"/>
              <w:bottom w:val="single" w:sz="4" w:space="0" w:color="auto"/>
              <w:right w:val="single" w:sz="4" w:space="0" w:color="auto"/>
            </w:tcBorders>
            <w:shd w:val="clear" w:color="auto" w:fill="auto"/>
            <w:noWrap/>
            <w:vAlign w:val="bottom"/>
            <w:hideMark/>
          </w:tcPr>
          <w:p w14:paraId="5FDBF79F" w14:textId="77777777" w:rsidR="00F412EA" w:rsidRPr="00F412EA" w:rsidRDefault="00F412EA" w:rsidP="00F412EA">
            <w:pPr>
              <w:rPr>
                <w:rFonts w:ascii="Calibri" w:hAnsi="Calibri" w:cs="Calibri"/>
                <w:color w:val="000000"/>
                <w:sz w:val="22"/>
                <w:szCs w:val="22"/>
                <w:lang w:eastAsia="zh-CN" w:bidi="kn-IN"/>
              </w:rPr>
            </w:pPr>
            <w:r w:rsidRPr="00F412EA">
              <w:rPr>
                <w:rFonts w:ascii="Calibri" w:hAnsi="Calibri" w:cs="Calibri"/>
                <w:color w:val="000000"/>
                <w:sz w:val="22"/>
                <w:szCs w:val="22"/>
                <w:lang w:eastAsia="zh-CN" w:bidi="kn-IN"/>
              </w:rPr>
              <w:t>rfe_fuSaFault_R1_sm64_sup_ldo2_ov_vco_0v9_chirp_sw_e</w:t>
            </w:r>
          </w:p>
        </w:tc>
      </w:tr>
      <w:tr w:rsidR="00F412EA" w:rsidRPr="00F412EA" w14:paraId="4DE2D0A6" w14:textId="77777777" w:rsidTr="00256C8D">
        <w:trPr>
          <w:trHeight w:val="300"/>
        </w:trPr>
        <w:tc>
          <w:tcPr>
            <w:tcW w:w="7220" w:type="dxa"/>
            <w:tcBorders>
              <w:top w:val="nil"/>
              <w:left w:val="single" w:sz="4" w:space="0" w:color="auto"/>
              <w:bottom w:val="single" w:sz="4" w:space="0" w:color="auto"/>
              <w:right w:val="single" w:sz="4" w:space="0" w:color="auto"/>
            </w:tcBorders>
            <w:shd w:val="clear" w:color="auto" w:fill="auto"/>
            <w:noWrap/>
            <w:vAlign w:val="bottom"/>
            <w:hideMark/>
          </w:tcPr>
          <w:p w14:paraId="5BBBC78A" w14:textId="77777777" w:rsidR="00F412EA" w:rsidRPr="00F412EA" w:rsidRDefault="00F412EA" w:rsidP="00F412EA">
            <w:pPr>
              <w:rPr>
                <w:rFonts w:ascii="Calibri" w:hAnsi="Calibri" w:cs="Calibri"/>
                <w:color w:val="000000"/>
                <w:sz w:val="22"/>
                <w:szCs w:val="22"/>
                <w:lang w:eastAsia="zh-CN" w:bidi="kn-IN"/>
              </w:rPr>
            </w:pPr>
            <w:r w:rsidRPr="00F412EA">
              <w:rPr>
                <w:rFonts w:ascii="Calibri" w:hAnsi="Calibri" w:cs="Calibri"/>
                <w:color w:val="000000"/>
                <w:sz w:val="22"/>
                <w:szCs w:val="22"/>
                <w:lang w:eastAsia="zh-CN" w:bidi="kn-IN"/>
              </w:rPr>
              <w:t>rfe_fuSaFault_R1_sm64_sup_ldo3_ov_pfdcp_1v8_chirp_sw_e</w:t>
            </w:r>
          </w:p>
        </w:tc>
      </w:tr>
      <w:tr w:rsidR="00F412EA" w:rsidRPr="00F412EA" w14:paraId="5CEE34C4" w14:textId="77777777" w:rsidTr="00256C8D">
        <w:trPr>
          <w:trHeight w:val="300"/>
        </w:trPr>
        <w:tc>
          <w:tcPr>
            <w:tcW w:w="7220" w:type="dxa"/>
            <w:tcBorders>
              <w:top w:val="nil"/>
              <w:left w:val="single" w:sz="4" w:space="0" w:color="auto"/>
              <w:bottom w:val="single" w:sz="4" w:space="0" w:color="auto"/>
              <w:right w:val="single" w:sz="4" w:space="0" w:color="auto"/>
            </w:tcBorders>
            <w:shd w:val="clear" w:color="auto" w:fill="auto"/>
            <w:noWrap/>
            <w:vAlign w:val="bottom"/>
            <w:hideMark/>
          </w:tcPr>
          <w:p w14:paraId="116B5024" w14:textId="77777777" w:rsidR="00F412EA" w:rsidRPr="00F412EA" w:rsidRDefault="00F412EA" w:rsidP="00F412EA">
            <w:pPr>
              <w:rPr>
                <w:rFonts w:ascii="Calibri" w:hAnsi="Calibri" w:cs="Calibri"/>
                <w:color w:val="000000"/>
                <w:sz w:val="22"/>
                <w:szCs w:val="22"/>
                <w:lang w:eastAsia="zh-CN" w:bidi="kn-IN"/>
              </w:rPr>
            </w:pPr>
            <w:r w:rsidRPr="00F412EA">
              <w:rPr>
                <w:rFonts w:ascii="Calibri" w:hAnsi="Calibri" w:cs="Calibri"/>
                <w:color w:val="000000"/>
                <w:sz w:val="22"/>
                <w:szCs w:val="22"/>
                <w:lang w:eastAsia="zh-CN" w:bidi="kn-IN"/>
              </w:rPr>
              <w:t>rfe_fuSaFault_R1_sm64_sup_ldo4_ov_pfdcp_0v9_chirp_sw_e</w:t>
            </w:r>
          </w:p>
        </w:tc>
      </w:tr>
      <w:tr w:rsidR="00F412EA" w:rsidRPr="00F412EA" w14:paraId="5F8AA68B" w14:textId="77777777" w:rsidTr="00256C8D">
        <w:trPr>
          <w:trHeight w:val="300"/>
        </w:trPr>
        <w:tc>
          <w:tcPr>
            <w:tcW w:w="7220" w:type="dxa"/>
            <w:tcBorders>
              <w:top w:val="nil"/>
              <w:left w:val="single" w:sz="4" w:space="0" w:color="auto"/>
              <w:bottom w:val="single" w:sz="4" w:space="0" w:color="auto"/>
              <w:right w:val="single" w:sz="4" w:space="0" w:color="auto"/>
            </w:tcBorders>
            <w:shd w:val="clear" w:color="auto" w:fill="auto"/>
            <w:noWrap/>
            <w:vAlign w:val="bottom"/>
            <w:hideMark/>
          </w:tcPr>
          <w:p w14:paraId="396B2C2E" w14:textId="77777777" w:rsidR="00F412EA" w:rsidRPr="00F412EA" w:rsidRDefault="00F412EA" w:rsidP="00F412EA">
            <w:pPr>
              <w:rPr>
                <w:rFonts w:ascii="Calibri" w:hAnsi="Calibri" w:cs="Calibri"/>
                <w:color w:val="000000"/>
                <w:sz w:val="22"/>
                <w:szCs w:val="22"/>
                <w:lang w:eastAsia="zh-CN" w:bidi="kn-IN"/>
              </w:rPr>
            </w:pPr>
            <w:r w:rsidRPr="00F412EA">
              <w:rPr>
                <w:rFonts w:ascii="Calibri" w:hAnsi="Calibri" w:cs="Calibri"/>
                <w:color w:val="000000"/>
                <w:sz w:val="22"/>
                <w:szCs w:val="22"/>
                <w:lang w:eastAsia="zh-CN" w:bidi="kn-IN"/>
              </w:rPr>
              <w:t>rfe_fuSaFault_R1_sm64_sup_ldo5_ov_pdiv_0v9_chirp_sw_e</w:t>
            </w:r>
          </w:p>
        </w:tc>
      </w:tr>
      <w:tr w:rsidR="00F412EA" w:rsidRPr="00F412EA" w14:paraId="323DADC6" w14:textId="77777777" w:rsidTr="00256C8D">
        <w:trPr>
          <w:trHeight w:val="300"/>
        </w:trPr>
        <w:tc>
          <w:tcPr>
            <w:tcW w:w="7220" w:type="dxa"/>
            <w:tcBorders>
              <w:top w:val="nil"/>
              <w:left w:val="single" w:sz="4" w:space="0" w:color="auto"/>
              <w:bottom w:val="single" w:sz="4" w:space="0" w:color="auto"/>
              <w:right w:val="single" w:sz="4" w:space="0" w:color="auto"/>
            </w:tcBorders>
            <w:shd w:val="clear" w:color="auto" w:fill="auto"/>
            <w:noWrap/>
            <w:vAlign w:val="bottom"/>
            <w:hideMark/>
          </w:tcPr>
          <w:p w14:paraId="6524076C" w14:textId="77777777" w:rsidR="00F412EA" w:rsidRPr="00F412EA" w:rsidRDefault="00F412EA" w:rsidP="00F412EA">
            <w:pPr>
              <w:rPr>
                <w:rFonts w:ascii="Calibri" w:hAnsi="Calibri" w:cs="Calibri"/>
                <w:color w:val="000000"/>
                <w:sz w:val="22"/>
                <w:szCs w:val="22"/>
                <w:lang w:eastAsia="zh-CN" w:bidi="kn-IN"/>
              </w:rPr>
            </w:pPr>
            <w:r w:rsidRPr="00F412EA">
              <w:rPr>
                <w:rFonts w:ascii="Calibri" w:hAnsi="Calibri" w:cs="Calibri"/>
                <w:color w:val="000000"/>
                <w:sz w:val="22"/>
                <w:szCs w:val="22"/>
                <w:lang w:eastAsia="zh-CN" w:bidi="kn-IN"/>
              </w:rPr>
              <w:t>rfe_fuSaFault_R1_sm64_sup_ldo1_uv_vco_1v8_chirp_sw_e</w:t>
            </w:r>
          </w:p>
        </w:tc>
      </w:tr>
      <w:tr w:rsidR="00F412EA" w:rsidRPr="00F412EA" w14:paraId="5804B74A" w14:textId="77777777" w:rsidTr="00256C8D">
        <w:trPr>
          <w:trHeight w:val="300"/>
        </w:trPr>
        <w:tc>
          <w:tcPr>
            <w:tcW w:w="7220" w:type="dxa"/>
            <w:tcBorders>
              <w:top w:val="nil"/>
              <w:left w:val="single" w:sz="4" w:space="0" w:color="auto"/>
              <w:bottom w:val="single" w:sz="4" w:space="0" w:color="auto"/>
              <w:right w:val="single" w:sz="4" w:space="0" w:color="auto"/>
            </w:tcBorders>
            <w:shd w:val="clear" w:color="auto" w:fill="auto"/>
            <w:noWrap/>
            <w:vAlign w:val="bottom"/>
            <w:hideMark/>
          </w:tcPr>
          <w:p w14:paraId="03406238" w14:textId="77777777" w:rsidR="00F412EA" w:rsidRPr="00F412EA" w:rsidRDefault="00F412EA" w:rsidP="00F412EA">
            <w:pPr>
              <w:rPr>
                <w:rFonts w:ascii="Calibri" w:hAnsi="Calibri" w:cs="Calibri"/>
                <w:color w:val="000000"/>
                <w:sz w:val="22"/>
                <w:szCs w:val="22"/>
                <w:lang w:eastAsia="zh-CN" w:bidi="kn-IN"/>
              </w:rPr>
            </w:pPr>
            <w:r w:rsidRPr="00F412EA">
              <w:rPr>
                <w:rFonts w:ascii="Calibri" w:hAnsi="Calibri" w:cs="Calibri"/>
                <w:color w:val="000000"/>
                <w:sz w:val="22"/>
                <w:szCs w:val="22"/>
                <w:lang w:eastAsia="zh-CN" w:bidi="kn-IN"/>
              </w:rPr>
              <w:t>rfe_fuSaFault_R1_sm64_sup_ldo2_uv_vco_0v9_chirp_sw_e</w:t>
            </w:r>
          </w:p>
        </w:tc>
      </w:tr>
      <w:tr w:rsidR="00F412EA" w:rsidRPr="00F412EA" w14:paraId="208E7DC8" w14:textId="77777777" w:rsidTr="00256C8D">
        <w:trPr>
          <w:trHeight w:val="300"/>
        </w:trPr>
        <w:tc>
          <w:tcPr>
            <w:tcW w:w="7220" w:type="dxa"/>
            <w:tcBorders>
              <w:top w:val="nil"/>
              <w:left w:val="single" w:sz="4" w:space="0" w:color="auto"/>
              <w:bottom w:val="single" w:sz="4" w:space="0" w:color="auto"/>
              <w:right w:val="single" w:sz="4" w:space="0" w:color="auto"/>
            </w:tcBorders>
            <w:shd w:val="clear" w:color="auto" w:fill="auto"/>
            <w:noWrap/>
            <w:vAlign w:val="bottom"/>
            <w:hideMark/>
          </w:tcPr>
          <w:p w14:paraId="47F86D86" w14:textId="77777777" w:rsidR="00F412EA" w:rsidRPr="00F412EA" w:rsidRDefault="00F412EA" w:rsidP="00F412EA">
            <w:pPr>
              <w:rPr>
                <w:rFonts w:ascii="Calibri" w:hAnsi="Calibri" w:cs="Calibri"/>
                <w:color w:val="000000"/>
                <w:sz w:val="22"/>
                <w:szCs w:val="22"/>
                <w:lang w:eastAsia="zh-CN" w:bidi="kn-IN"/>
              </w:rPr>
            </w:pPr>
            <w:r w:rsidRPr="00F412EA">
              <w:rPr>
                <w:rFonts w:ascii="Calibri" w:hAnsi="Calibri" w:cs="Calibri"/>
                <w:color w:val="000000"/>
                <w:sz w:val="22"/>
                <w:szCs w:val="22"/>
                <w:lang w:eastAsia="zh-CN" w:bidi="kn-IN"/>
              </w:rPr>
              <w:t>rfe_fuSaFault_R1_sm64_sup_ldo3_uv_pfdcp_1v8_chirp_sw_e</w:t>
            </w:r>
          </w:p>
        </w:tc>
      </w:tr>
      <w:tr w:rsidR="00F412EA" w:rsidRPr="00F412EA" w14:paraId="55435F83" w14:textId="77777777" w:rsidTr="00256C8D">
        <w:trPr>
          <w:trHeight w:val="300"/>
        </w:trPr>
        <w:tc>
          <w:tcPr>
            <w:tcW w:w="7220" w:type="dxa"/>
            <w:tcBorders>
              <w:top w:val="nil"/>
              <w:left w:val="single" w:sz="4" w:space="0" w:color="auto"/>
              <w:bottom w:val="single" w:sz="4" w:space="0" w:color="auto"/>
              <w:right w:val="single" w:sz="4" w:space="0" w:color="auto"/>
            </w:tcBorders>
            <w:shd w:val="clear" w:color="auto" w:fill="auto"/>
            <w:noWrap/>
            <w:vAlign w:val="bottom"/>
            <w:hideMark/>
          </w:tcPr>
          <w:p w14:paraId="157C1BCE" w14:textId="77777777" w:rsidR="00F412EA" w:rsidRPr="00F412EA" w:rsidRDefault="00F412EA" w:rsidP="00F412EA">
            <w:pPr>
              <w:rPr>
                <w:rFonts w:ascii="Calibri" w:hAnsi="Calibri" w:cs="Calibri"/>
                <w:color w:val="000000"/>
                <w:sz w:val="22"/>
                <w:szCs w:val="22"/>
                <w:lang w:eastAsia="zh-CN" w:bidi="kn-IN"/>
              </w:rPr>
            </w:pPr>
            <w:r w:rsidRPr="00F412EA">
              <w:rPr>
                <w:rFonts w:ascii="Calibri" w:hAnsi="Calibri" w:cs="Calibri"/>
                <w:color w:val="000000"/>
                <w:sz w:val="22"/>
                <w:szCs w:val="22"/>
                <w:lang w:eastAsia="zh-CN" w:bidi="kn-IN"/>
              </w:rPr>
              <w:t>rfe_fuSaFault_R1_sm64_sup_ldo4_uv_pfdcp_0v9_chirp_sw_e</w:t>
            </w:r>
          </w:p>
        </w:tc>
      </w:tr>
      <w:tr w:rsidR="00F412EA" w:rsidRPr="00F412EA" w14:paraId="5AAA174F" w14:textId="77777777" w:rsidTr="00256C8D">
        <w:trPr>
          <w:trHeight w:val="300"/>
        </w:trPr>
        <w:tc>
          <w:tcPr>
            <w:tcW w:w="7220" w:type="dxa"/>
            <w:tcBorders>
              <w:top w:val="nil"/>
              <w:left w:val="single" w:sz="4" w:space="0" w:color="auto"/>
              <w:bottom w:val="single" w:sz="4" w:space="0" w:color="auto"/>
              <w:right w:val="single" w:sz="4" w:space="0" w:color="auto"/>
            </w:tcBorders>
            <w:shd w:val="clear" w:color="auto" w:fill="auto"/>
            <w:noWrap/>
            <w:vAlign w:val="bottom"/>
            <w:hideMark/>
          </w:tcPr>
          <w:p w14:paraId="14B40ED7" w14:textId="77777777" w:rsidR="00F412EA" w:rsidRPr="00F412EA" w:rsidRDefault="00F412EA" w:rsidP="00F412EA">
            <w:pPr>
              <w:rPr>
                <w:rFonts w:ascii="Calibri" w:hAnsi="Calibri" w:cs="Calibri"/>
                <w:color w:val="000000"/>
                <w:sz w:val="22"/>
                <w:szCs w:val="22"/>
                <w:lang w:eastAsia="zh-CN" w:bidi="kn-IN"/>
              </w:rPr>
            </w:pPr>
            <w:r w:rsidRPr="00F412EA">
              <w:rPr>
                <w:rFonts w:ascii="Calibri" w:hAnsi="Calibri" w:cs="Calibri"/>
                <w:color w:val="000000"/>
                <w:sz w:val="22"/>
                <w:szCs w:val="22"/>
                <w:lang w:eastAsia="zh-CN" w:bidi="kn-IN"/>
              </w:rPr>
              <w:t>rfe_fuSaFault_R1_sm64_sup_ldo5_uv_pdiv_0v9_chirp_sw_e</w:t>
            </w:r>
          </w:p>
        </w:tc>
      </w:tr>
      <w:tr w:rsidR="00F412EA" w:rsidRPr="00F412EA" w14:paraId="0B69C028" w14:textId="77777777" w:rsidTr="00256C8D">
        <w:trPr>
          <w:trHeight w:val="300"/>
        </w:trPr>
        <w:tc>
          <w:tcPr>
            <w:tcW w:w="7220" w:type="dxa"/>
            <w:tcBorders>
              <w:top w:val="nil"/>
              <w:left w:val="single" w:sz="4" w:space="0" w:color="auto"/>
              <w:bottom w:val="single" w:sz="4" w:space="0" w:color="auto"/>
              <w:right w:val="single" w:sz="4" w:space="0" w:color="auto"/>
            </w:tcBorders>
            <w:shd w:val="clear" w:color="auto" w:fill="auto"/>
            <w:noWrap/>
            <w:vAlign w:val="bottom"/>
            <w:hideMark/>
          </w:tcPr>
          <w:p w14:paraId="4A4D1D4C" w14:textId="77777777" w:rsidR="00F412EA" w:rsidRPr="00F412EA" w:rsidRDefault="00F412EA" w:rsidP="00F412EA">
            <w:pPr>
              <w:rPr>
                <w:rFonts w:ascii="Calibri" w:hAnsi="Calibri" w:cs="Calibri"/>
                <w:color w:val="000000"/>
                <w:sz w:val="22"/>
                <w:szCs w:val="22"/>
                <w:lang w:eastAsia="zh-CN" w:bidi="kn-IN"/>
              </w:rPr>
            </w:pPr>
            <w:r w:rsidRPr="00F412EA">
              <w:rPr>
                <w:rFonts w:ascii="Calibri" w:hAnsi="Calibri" w:cs="Calibri"/>
                <w:color w:val="000000"/>
                <w:sz w:val="22"/>
                <w:szCs w:val="22"/>
                <w:lang w:eastAsia="zh-CN" w:bidi="kn-IN"/>
              </w:rPr>
              <w:lastRenderedPageBreak/>
              <w:t>rfe_fuSaFault_R1_sm64_sup_ldo1_ov_xo_core_mcgen_sw_e</w:t>
            </w:r>
          </w:p>
        </w:tc>
      </w:tr>
      <w:tr w:rsidR="00F412EA" w:rsidRPr="00F412EA" w14:paraId="0316855B" w14:textId="77777777" w:rsidTr="00256C8D">
        <w:trPr>
          <w:trHeight w:val="300"/>
        </w:trPr>
        <w:tc>
          <w:tcPr>
            <w:tcW w:w="7220" w:type="dxa"/>
            <w:tcBorders>
              <w:top w:val="nil"/>
              <w:left w:val="single" w:sz="4" w:space="0" w:color="auto"/>
              <w:bottom w:val="single" w:sz="4" w:space="0" w:color="auto"/>
              <w:right w:val="single" w:sz="4" w:space="0" w:color="auto"/>
            </w:tcBorders>
            <w:shd w:val="clear" w:color="auto" w:fill="auto"/>
            <w:noWrap/>
            <w:vAlign w:val="bottom"/>
            <w:hideMark/>
          </w:tcPr>
          <w:p w14:paraId="72FD864F" w14:textId="77777777" w:rsidR="00F412EA" w:rsidRPr="00F412EA" w:rsidRDefault="00F412EA" w:rsidP="00F412EA">
            <w:pPr>
              <w:rPr>
                <w:rFonts w:ascii="Calibri" w:hAnsi="Calibri" w:cs="Calibri"/>
                <w:color w:val="000000"/>
                <w:sz w:val="22"/>
                <w:szCs w:val="22"/>
                <w:lang w:eastAsia="zh-CN" w:bidi="kn-IN"/>
              </w:rPr>
            </w:pPr>
            <w:r w:rsidRPr="00F412EA">
              <w:rPr>
                <w:rFonts w:ascii="Calibri" w:hAnsi="Calibri" w:cs="Calibri"/>
                <w:color w:val="000000"/>
                <w:sz w:val="22"/>
                <w:szCs w:val="22"/>
                <w:lang w:eastAsia="zh-CN" w:bidi="kn-IN"/>
              </w:rPr>
              <w:t>rfe_fuSaFault_R1_sm64_sup_ldo2_ov_xo_out_mcgen_sw_e</w:t>
            </w:r>
          </w:p>
        </w:tc>
      </w:tr>
      <w:tr w:rsidR="00F412EA" w:rsidRPr="00F412EA" w14:paraId="23A3CC77" w14:textId="77777777" w:rsidTr="00256C8D">
        <w:trPr>
          <w:trHeight w:val="300"/>
        </w:trPr>
        <w:tc>
          <w:tcPr>
            <w:tcW w:w="7220" w:type="dxa"/>
            <w:tcBorders>
              <w:top w:val="nil"/>
              <w:left w:val="single" w:sz="4" w:space="0" w:color="auto"/>
              <w:bottom w:val="single" w:sz="4" w:space="0" w:color="auto"/>
              <w:right w:val="single" w:sz="4" w:space="0" w:color="auto"/>
            </w:tcBorders>
            <w:shd w:val="clear" w:color="auto" w:fill="auto"/>
            <w:noWrap/>
            <w:vAlign w:val="bottom"/>
            <w:hideMark/>
          </w:tcPr>
          <w:p w14:paraId="1206A2E4" w14:textId="77777777" w:rsidR="00F412EA" w:rsidRPr="00F412EA" w:rsidRDefault="00F412EA" w:rsidP="00F412EA">
            <w:pPr>
              <w:rPr>
                <w:rFonts w:ascii="Calibri" w:hAnsi="Calibri" w:cs="Calibri"/>
                <w:color w:val="000000"/>
                <w:sz w:val="22"/>
                <w:szCs w:val="22"/>
                <w:lang w:eastAsia="zh-CN" w:bidi="kn-IN"/>
              </w:rPr>
            </w:pPr>
            <w:r w:rsidRPr="00F412EA">
              <w:rPr>
                <w:rFonts w:ascii="Calibri" w:hAnsi="Calibri" w:cs="Calibri"/>
                <w:color w:val="000000"/>
                <w:sz w:val="22"/>
                <w:szCs w:val="22"/>
                <w:lang w:eastAsia="zh-CN" w:bidi="kn-IN"/>
              </w:rPr>
              <w:t>rfe_fuSaFault_R1_sm64_sup_ldo3_ov_mcgen_sw_e</w:t>
            </w:r>
          </w:p>
        </w:tc>
      </w:tr>
      <w:tr w:rsidR="00F412EA" w:rsidRPr="00F412EA" w14:paraId="1C139501" w14:textId="77777777" w:rsidTr="00256C8D">
        <w:trPr>
          <w:trHeight w:val="300"/>
        </w:trPr>
        <w:tc>
          <w:tcPr>
            <w:tcW w:w="7220" w:type="dxa"/>
            <w:tcBorders>
              <w:top w:val="nil"/>
              <w:left w:val="single" w:sz="4" w:space="0" w:color="auto"/>
              <w:bottom w:val="single" w:sz="4" w:space="0" w:color="auto"/>
              <w:right w:val="single" w:sz="4" w:space="0" w:color="auto"/>
            </w:tcBorders>
            <w:shd w:val="clear" w:color="auto" w:fill="auto"/>
            <w:noWrap/>
            <w:vAlign w:val="bottom"/>
            <w:hideMark/>
          </w:tcPr>
          <w:p w14:paraId="5DE7AE38" w14:textId="77777777" w:rsidR="00F412EA" w:rsidRPr="00F412EA" w:rsidRDefault="00F412EA" w:rsidP="00F412EA">
            <w:pPr>
              <w:rPr>
                <w:rFonts w:ascii="Calibri" w:hAnsi="Calibri" w:cs="Calibri"/>
                <w:color w:val="000000"/>
                <w:sz w:val="22"/>
                <w:szCs w:val="22"/>
                <w:lang w:eastAsia="zh-CN" w:bidi="kn-IN"/>
              </w:rPr>
            </w:pPr>
            <w:r w:rsidRPr="00F412EA">
              <w:rPr>
                <w:rFonts w:ascii="Calibri" w:hAnsi="Calibri" w:cs="Calibri"/>
                <w:color w:val="000000"/>
                <w:sz w:val="22"/>
                <w:szCs w:val="22"/>
                <w:lang w:eastAsia="zh-CN" w:bidi="kn-IN"/>
              </w:rPr>
              <w:t>rfe_fuSaFault_R1_sm64_sup_ldo4_ov_dco_capbank_mcgen_sw_e</w:t>
            </w:r>
          </w:p>
        </w:tc>
      </w:tr>
      <w:tr w:rsidR="00F412EA" w:rsidRPr="00F412EA" w14:paraId="046BA4E4" w14:textId="77777777" w:rsidTr="00256C8D">
        <w:trPr>
          <w:trHeight w:val="300"/>
        </w:trPr>
        <w:tc>
          <w:tcPr>
            <w:tcW w:w="7220" w:type="dxa"/>
            <w:tcBorders>
              <w:top w:val="nil"/>
              <w:left w:val="single" w:sz="4" w:space="0" w:color="auto"/>
              <w:bottom w:val="single" w:sz="4" w:space="0" w:color="auto"/>
              <w:right w:val="single" w:sz="4" w:space="0" w:color="auto"/>
            </w:tcBorders>
            <w:shd w:val="clear" w:color="auto" w:fill="auto"/>
            <w:noWrap/>
            <w:vAlign w:val="bottom"/>
            <w:hideMark/>
          </w:tcPr>
          <w:p w14:paraId="3648081A" w14:textId="77777777" w:rsidR="00F412EA" w:rsidRPr="00F412EA" w:rsidRDefault="00F412EA" w:rsidP="00F412EA">
            <w:pPr>
              <w:rPr>
                <w:rFonts w:ascii="Calibri" w:hAnsi="Calibri" w:cs="Calibri"/>
                <w:color w:val="000000"/>
                <w:sz w:val="22"/>
                <w:szCs w:val="22"/>
                <w:lang w:eastAsia="zh-CN" w:bidi="kn-IN"/>
              </w:rPr>
            </w:pPr>
            <w:r w:rsidRPr="00F412EA">
              <w:rPr>
                <w:rFonts w:ascii="Calibri" w:hAnsi="Calibri" w:cs="Calibri"/>
                <w:color w:val="000000"/>
                <w:sz w:val="22"/>
                <w:szCs w:val="22"/>
                <w:lang w:eastAsia="zh-CN" w:bidi="kn-IN"/>
              </w:rPr>
              <w:t>rfe_fuSaFault_R1_sm64_sup_ldo5_ov_dco_buffer_mcgen_sw_e</w:t>
            </w:r>
          </w:p>
        </w:tc>
      </w:tr>
      <w:tr w:rsidR="00F412EA" w:rsidRPr="00F412EA" w14:paraId="3C858DB1" w14:textId="77777777" w:rsidTr="00256C8D">
        <w:trPr>
          <w:trHeight w:val="300"/>
        </w:trPr>
        <w:tc>
          <w:tcPr>
            <w:tcW w:w="7220" w:type="dxa"/>
            <w:tcBorders>
              <w:top w:val="nil"/>
              <w:left w:val="single" w:sz="4" w:space="0" w:color="auto"/>
              <w:bottom w:val="single" w:sz="4" w:space="0" w:color="auto"/>
              <w:right w:val="single" w:sz="4" w:space="0" w:color="auto"/>
            </w:tcBorders>
            <w:shd w:val="clear" w:color="auto" w:fill="auto"/>
            <w:noWrap/>
            <w:vAlign w:val="bottom"/>
            <w:hideMark/>
          </w:tcPr>
          <w:p w14:paraId="30A17155" w14:textId="77777777" w:rsidR="00F412EA" w:rsidRPr="00F412EA" w:rsidRDefault="00F412EA" w:rsidP="00F412EA">
            <w:pPr>
              <w:rPr>
                <w:rFonts w:ascii="Calibri" w:hAnsi="Calibri" w:cs="Calibri"/>
                <w:color w:val="000000"/>
                <w:sz w:val="22"/>
                <w:szCs w:val="22"/>
                <w:lang w:eastAsia="zh-CN" w:bidi="kn-IN"/>
              </w:rPr>
            </w:pPr>
            <w:r w:rsidRPr="00F412EA">
              <w:rPr>
                <w:rFonts w:ascii="Calibri" w:hAnsi="Calibri" w:cs="Calibri"/>
                <w:color w:val="000000"/>
                <w:sz w:val="22"/>
                <w:szCs w:val="22"/>
                <w:lang w:eastAsia="zh-CN" w:bidi="kn-IN"/>
              </w:rPr>
              <w:t>rfe_fuSaFault_R1_sm64_sup_ldo6_ov_div3_mcgen_sw_e</w:t>
            </w:r>
          </w:p>
        </w:tc>
      </w:tr>
      <w:tr w:rsidR="00F412EA" w:rsidRPr="00F412EA" w14:paraId="1E0B547D" w14:textId="77777777" w:rsidTr="00256C8D">
        <w:trPr>
          <w:trHeight w:val="300"/>
        </w:trPr>
        <w:tc>
          <w:tcPr>
            <w:tcW w:w="7220" w:type="dxa"/>
            <w:tcBorders>
              <w:top w:val="nil"/>
              <w:left w:val="single" w:sz="4" w:space="0" w:color="auto"/>
              <w:bottom w:val="single" w:sz="4" w:space="0" w:color="auto"/>
              <w:right w:val="single" w:sz="4" w:space="0" w:color="auto"/>
            </w:tcBorders>
            <w:shd w:val="clear" w:color="auto" w:fill="auto"/>
            <w:noWrap/>
            <w:vAlign w:val="bottom"/>
            <w:hideMark/>
          </w:tcPr>
          <w:p w14:paraId="6A998189" w14:textId="77777777" w:rsidR="00F412EA" w:rsidRPr="00F412EA" w:rsidRDefault="00F412EA" w:rsidP="00F412EA">
            <w:pPr>
              <w:rPr>
                <w:rFonts w:ascii="Calibri" w:hAnsi="Calibri" w:cs="Calibri"/>
                <w:color w:val="000000"/>
                <w:sz w:val="22"/>
                <w:szCs w:val="22"/>
                <w:lang w:eastAsia="zh-CN" w:bidi="kn-IN"/>
              </w:rPr>
            </w:pPr>
            <w:r w:rsidRPr="00F412EA">
              <w:rPr>
                <w:rFonts w:ascii="Calibri" w:hAnsi="Calibri" w:cs="Calibri"/>
                <w:color w:val="000000"/>
                <w:sz w:val="22"/>
                <w:szCs w:val="22"/>
                <w:lang w:eastAsia="zh-CN" w:bidi="kn-IN"/>
              </w:rPr>
              <w:t>rfe_fuSaFault_R1_sm64_sup_ldo7_ov_sampler_mcgen_sw_e</w:t>
            </w:r>
          </w:p>
        </w:tc>
      </w:tr>
      <w:tr w:rsidR="00F412EA" w:rsidRPr="00F412EA" w14:paraId="4496A96F" w14:textId="77777777" w:rsidTr="00256C8D">
        <w:trPr>
          <w:trHeight w:val="300"/>
        </w:trPr>
        <w:tc>
          <w:tcPr>
            <w:tcW w:w="7220" w:type="dxa"/>
            <w:tcBorders>
              <w:top w:val="nil"/>
              <w:left w:val="single" w:sz="4" w:space="0" w:color="auto"/>
              <w:bottom w:val="single" w:sz="4" w:space="0" w:color="auto"/>
              <w:right w:val="single" w:sz="4" w:space="0" w:color="auto"/>
            </w:tcBorders>
            <w:shd w:val="clear" w:color="auto" w:fill="auto"/>
            <w:noWrap/>
            <w:vAlign w:val="bottom"/>
            <w:hideMark/>
          </w:tcPr>
          <w:p w14:paraId="33B51295" w14:textId="77777777" w:rsidR="00F412EA" w:rsidRPr="00F412EA" w:rsidRDefault="00F412EA" w:rsidP="00F412EA">
            <w:pPr>
              <w:rPr>
                <w:rFonts w:ascii="Calibri" w:hAnsi="Calibri" w:cs="Calibri"/>
                <w:color w:val="000000"/>
                <w:sz w:val="22"/>
                <w:szCs w:val="22"/>
                <w:lang w:eastAsia="zh-CN" w:bidi="kn-IN"/>
              </w:rPr>
            </w:pPr>
            <w:r w:rsidRPr="00F412EA">
              <w:rPr>
                <w:rFonts w:ascii="Calibri" w:hAnsi="Calibri" w:cs="Calibri"/>
                <w:color w:val="000000"/>
                <w:sz w:val="22"/>
                <w:szCs w:val="22"/>
                <w:lang w:eastAsia="zh-CN" w:bidi="kn-IN"/>
              </w:rPr>
              <w:t>rfe_fuSaFault_R1_sm64_sup_ldo8_ov_digital_mcgen_sw_e</w:t>
            </w:r>
          </w:p>
        </w:tc>
      </w:tr>
      <w:tr w:rsidR="00F412EA" w:rsidRPr="00F412EA" w14:paraId="7EA8D7CD" w14:textId="77777777" w:rsidTr="00256C8D">
        <w:trPr>
          <w:trHeight w:val="300"/>
        </w:trPr>
        <w:tc>
          <w:tcPr>
            <w:tcW w:w="7220" w:type="dxa"/>
            <w:tcBorders>
              <w:top w:val="nil"/>
              <w:left w:val="single" w:sz="4" w:space="0" w:color="auto"/>
              <w:bottom w:val="single" w:sz="4" w:space="0" w:color="auto"/>
              <w:right w:val="single" w:sz="4" w:space="0" w:color="auto"/>
            </w:tcBorders>
            <w:shd w:val="clear" w:color="auto" w:fill="auto"/>
            <w:noWrap/>
            <w:vAlign w:val="bottom"/>
            <w:hideMark/>
          </w:tcPr>
          <w:p w14:paraId="62EECFDA" w14:textId="77777777" w:rsidR="00F412EA" w:rsidRPr="00F412EA" w:rsidRDefault="00F412EA" w:rsidP="00F412EA">
            <w:pPr>
              <w:rPr>
                <w:rFonts w:ascii="Calibri" w:hAnsi="Calibri" w:cs="Calibri"/>
                <w:color w:val="000000"/>
                <w:sz w:val="22"/>
                <w:szCs w:val="22"/>
                <w:lang w:eastAsia="zh-CN" w:bidi="kn-IN"/>
              </w:rPr>
            </w:pPr>
            <w:r w:rsidRPr="00F412EA">
              <w:rPr>
                <w:rFonts w:ascii="Calibri" w:hAnsi="Calibri" w:cs="Calibri"/>
                <w:color w:val="000000"/>
                <w:sz w:val="22"/>
                <w:szCs w:val="22"/>
                <w:lang w:eastAsia="zh-CN" w:bidi="kn-IN"/>
              </w:rPr>
              <w:t>rfe_fuSaFault_R1_sm64_sup_ldo1_uv_xo_core_mcgen_sw_e</w:t>
            </w:r>
          </w:p>
        </w:tc>
      </w:tr>
      <w:tr w:rsidR="00F412EA" w:rsidRPr="00F412EA" w14:paraId="788212BA" w14:textId="77777777" w:rsidTr="00256C8D">
        <w:trPr>
          <w:trHeight w:val="300"/>
        </w:trPr>
        <w:tc>
          <w:tcPr>
            <w:tcW w:w="7220" w:type="dxa"/>
            <w:tcBorders>
              <w:top w:val="nil"/>
              <w:left w:val="single" w:sz="4" w:space="0" w:color="auto"/>
              <w:bottom w:val="single" w:sz="4" w:space="0" w:color="auto"/>
              <w:right w:val="single" w:sz="4" w:space="0" w:color="auto"/>
            </w:tcBorders>
            <w:shd w:val="clear" w:color="auto" w:fill="auto"/>
            <w:noWrap/>
            <w:vAlign w:val="bottom"/>
            <w:hideMark/>
          </w:tcPr>
          <w:p w14:paraId="2E6BCC1C" w14:textId="77777777" w:rsidR="00F412EA" w:rsidRPr="00F412EA" w:rsidRDefault="00F412EA" w:rsidP="00F412EA">
            <w:pPr>
              <w:rPr>
                <w:rFonts w:ascii="Calibri" w:hAnsi="Calibri" w:cs="Calibri"/>
                <w:color w:val="000000"/>
                <w:sz w:val="22"/>
                <w:szCs w:val="22"/>
                <w:lang w:eastAsia="zh-CN" w:bidi="kn-IN"/>
              </w:rPr>
            </w:pPr>
            <w:r w:rsidRPr="00F412EA">
              <w:rPr>
                <w:rFonts w:ascii="Calibri" w:hAnsi="Calibri" w:cs="Calibri"/>
                <w:color w:val="000000"/>
                <w:sz w:val="22"/>
                <w:szCs w:val="22"/>
                <w:lang w:eastAsia="zh-CN" w:bidi="kn-IN"/>
              </w:rPr>
              <w:t>rfe_fuSaFault_R1_sm64_sup_ldo2_uv_xo_out_mcgen_sw_e</w:t>
            </w:r>
          </w:p>
        </w:tc>
      </w:tr>
      <w:tr w:rsidR="00F412EA" w:rsidRPr="00F412EA" w14:paraId="1EAFB56F" w14:textId="77777777" w:rsidTr="00256C8D">
        <w:trPr>
          <w:trHeight w:val="300"/>
        </w:trPr>
        <w:tc>
          <w:tcPr>
            <w:tcW w:w="7220" w:type="dxa"/>
            <w:tcBorders>
              <w:top w:val="nil"/>
              <w:left w:val="single" w:sz="4" w:space="0" w:color="auto"/>
              <w:bottom w:val="single" w:sz="4" w:space="0" w:color="auto"/>
              <w:right w:val="single" w:sz="4" w:space="0" w:color="auto"/>
            </w:tcBorders>
            <w:shd w:val="clear" w:color="auto" w:fill="auto"/>
            <w:noWrap/>
            <w:vAlign w:val="bottom"/>
            <w:hideMark/>
          </w:tcPr>
          <w:p w14:paraId="3115717E" w14:textId="77777777" w:rsidR="00F412EA" w:rsidRPr="00F412EA" w:rsidRDefault="00F412EA" w:rsidP="00F412EA">
            <w:pPr>
              <w:rPr>
                <w:rFonts w:ascii="Calibri" w:hAnsi="Calibri" w:cs="Calibri"/>
                <w:color w:val="000000"/>
                <w:sz w:val="22"/>
                <w:szCs w:val="22"/>
                <w:lang w:eastAsia="zh-CN" w:bidi="kn-IN"/>
              </w:rPr>
            </w:pPr>
            <w:r w:rsidRPr="00F412EA">
              <w:rPr>
                <w:rFonts w:ascii="Calibri" w:hAnsi="Calibri" w:cs="Calibri"/>
                <w:color w:val="000000"/>
                <w:sz w:val="22"/>
                <w:szCs w:val="22"/>
                <w:lang w:eastAsia="zh-CN" w:bidi="kn-IN"/>
              </w:rPr>
              <w:t>rfe_fuSaFault_R1_sm64_sup_ldo3_uv_mcgen_sw_e</w:t>
            </w:r>
          </w:p>
        </w:tc>
      </w:tr>
      <w:tr w:rsidR="00F412EA" w:rsidRPr="00F412EA" w14:paraId="2CAE1523" w14:textId="77777777" w:rsidTr="00256C8D">
        <w:trPr>
          <w:trHeight w:val="300"/>
        </w:trPr>
        <w:tc>
          <w:tcPr>
            <w:tcW w:w="7220" w:type="dxa"/>
            <w:tcBorders>
              <w:top w:val="nil"/>
              <w:left w:val="single" w:sz="4" w:space="0" w:color="auto"/>
              <w:bottom w:val="single" w:sz="4" w:space="0" w:color="auto"/>
              <w:right w:val="single" w:sz="4" w:space="0" w:color="auto"/>
            </w:tcBorders>
            <w:shd w:val="clear" w:color="auto" w:fill="auto"/>
            <w:noWrap/>
            <w:vAlign w:val="bottom"/>
            <w:hideMark/>
          </w:tcPr>
          <w:p w14:paraId="55D021D0" w14:textId="77777777" w:rsidR="00F412EA" w:rsidRPr="00F412EA" w:rsidRDefault="00F412EA" w:rsidP="00F412EA">
            <w:pPr>
              <w:rPr>
                <w:rFonts w:ascii="Calibri" w:hAnsi="Calibri" w:cs="Calibri"/>
                <w:color w:val="000000"/>
                <w:sz w:val="22"/>
                <w:szCs w:val="22"/>
                <w:lang w:eastAsia="zh-CN" w:bidi="kn-IN"/>
              </w:rPr>
            </w:pPr>
            <w:r w:rsidRPr="00F412EA">
              <w:rPr>
                <w:rFonts w:ascii="Calibri" w:hAnsi="Calibri" w:cs="Calibri"/>
                <w:color w:val="000000"/>
                <w:sz w:val="22"/>
                <w:szCs w:val="22"/>
                <w:lang w:eastAsia="zh-CN" w:bidi="kn-IN"/>
              </w:rPr>
              <w:t>rfe_fuSaFault_R1_sm64_sup_ldo4_uv_dco_capbank_mcgen_sw_e</w:t>
            </w:r>
          </w:p>
        </w:tc>
      </w:tr>
      <w:tr w:rsidR="00F412EA" w:rsidRPr="00F412EA" w14:paraId="60D6E369" w14:textId="77777777" w:rsidTr="00256C8D">
        <w:trPr>
          <w:trHeight w:val="300"/>
        </w:trPr>
        <w:tc>
          <w:tcPr>
            <w:tcW w:w="7220" w:type="dxa"/>
            <w:tcBorders>
              <w:top w:val="nil"/>
              <w:left w:val="single" w:sz="4" w:space="0" w:color="auto"/>
              <w:bottom w:val="single" w:sz="4" w:space="0" w:color="auto"/>
              <w:right w:val="single" w:sz="4" w:space="0" w:color="auto"/>
            </w:tcBorders>
            <w:shd w:val="clear" w:color="auto" w:fill="auto"/>
            <w:noWrap/>
            <w:vAlign w:val="bottom"/>
            <w:hideMark/>
          </w:tcPr>
          <w:p w14:paraId="2D6D9AC3" w14:textId="77777777" w:rsidR="00F412EA" w:rsidRPr="00F412EA" w:rsidRDefault="00F412EA" w:rsidP="00F412EA">
            <w:pPr>
              <w:rPr>
                <w:rFonts w:ascii="Calibri" w:hAnsi="Calibri" w:cs="Calibri"/>
                <w:color w:val="000000"/>
                <w:sz w:val="22"/>
                <w:szCs w:val="22"/>
                <w:lang w:eastAsia="zh-CN" w:bidi="kn-IN"/>
              </w:rPr>
            </w:pPr>
            <w:r w:rsidRPr="00F412EA">
              <w:rPr>
                <w:rFonts w:ascii="Calibri" w:hAnsi="Calibri" w:cs="Calibri"/>
                <w:color w:val="000000"/>
                <w:sz w:val="22"/>
                <w:szCs w:val="22"/>
                <w:lang w:eastAsia="zh-CN" w:bidi="kn-IN"/>
              </w:rPr>
              <w:t>rfe_fuSaFault_R1_sm64_sup_ldo5_uv_dco_buffer_mcgen_sw_e</w:t>
            </w:r>
          </w:p>
        </w:tc>
      </w:tr>
      <w:tr w:rsidR="00F412EA" w:rsidRPr="00F412EA" w14:paraId="3ECE0809" w14:textId="77777777" w:rsidTr="00256C8D">
        <w:trPr>
          <w:trHeight w:val="300"/>
        </w:trPr>
        <w:tc>
          <w:tcPr>
            <w:tcW w:w="7220" w:type="dxa"/>
            <w:tcBorders>
              <w:top w:val="nil"/>
              <w:left w:val="single" w:sz="4" w:space="0" w:color="auto"/>
              <w:bottom w:val="single" w:sz="4" w:space="0" w:color="auto"/>
              <w:right w:val="single" w:sz="4" w:space="0" w:color="auto"/>
            </w:tcBorders>
            <w:shd w:val="clear" w:color="auto" w:fill="auto"/>
            <w:noWrap/>
            <w:vAlign w:val="bottom"/>
            <w:hideMark/>
          </w:tcPr>
          <w:p w14:paraId="2EDF124E" w14:textId="77777777" w:rsidR="00F412EA" w:rsidRPr="00F412EA" w:rsidRDefault="00F412EA" w:rsidP="00F412EA">
            <w:pPr>
              <w:rPr>
                <w:rFonts w:ascii="Calibri" w:hAnsi="Calibri" w:cs="Calibri"/>
                <w:color w:val="000000"/>
                <w:sz w:val="22"/>
                <w:szCs w:val="22"/>
                <w:lang w:eastAsia="zh-CN" w:bidi="kn-IN"/>
              </w:rPr>
            </w:pPr>
            <w:r w:rsidRPr="00F412EA">
              <w:rPr>
                <w:rFonts w:ascii="Calibri" w:hAnsi="Calibri" w:cs="Calibri"/>
                <w:color w:val="000000"/>
                <w:sz w:val="22"/>
                <w:szCs w:val="22"/>
                <w:lang w:eastAsia="zh-CN" w:bidi="kn-IN"/>
              </w:rPr>
              <w:t>rfe_fuSaFault_R1_sm64_sup_ldo6_uv_div3_mcgen_sw_e</w:t>
            </w:r>
          </w:p>
        </w:tc>
      </w:tr>
      <w:tr w:rsidR="00F412EA" w:rsidRPr="00F412EA" w14:paraId="708B9AEA" w14:textId="77777777" w:rsidTr="00256C8D">
        <w:trPr>
          <w:trHeight w:val="300"/>
        </w:trPr>
        <w:tc>
          <w:tcPr>
            <w:tcW w:w="7220" w:type="dxa"/>
            <w:tcBorders>
              <w:top w:val="nil"/>
              <w:left w:val="single" w:sz="4" w:space="0" w:color="auto"/>
              <w:bottom w:val="single" w:sz="4" w:space="0" w:color="auto"/>
              <w:right w:val="single" w:sz="4" w:space="0" w:color="auto"/>
            </w:tcBorders>
            <w:shd w:val="clear" w:color="auto" w:fill="auto"/>
            <w:noWrap/>
            <w:vAlign w:val="bottom"/>
            <w:hideMark/>
          </w:tcPr>
          <w:p w14:paraId="011728F9" w14:textId="77777777" w:rsidR="00F412EA" w:rsidRPr="00F412EA" w:rsidRDefault="00F412EA" w:rsidP="00F412EA">
            <w:pPr>
              <w:rPr>
                <w:rFonts w:ascii="Calibri" w:hAnsi="Calibri" w:cs="Calibri"/>
                <w:color w:val="000000"/>
                <w:sz w:val="22"/>
                <w:szCs w:val="22"/>
                <w:lang w:eastAsia="zh-CN" w:bidi="kn-IN"/>
              </w:rPr>
            </w:pPr>
            <w:r w:rsidRPr="00F412EA">
              <w:rPr>
                <w:rFonts w:ascii="Calibri" w:hAnsi="Calibri" w:cs="Calibri"/>
                <w:color w:val="000000"/>
                <w:sz w:val="22"/>
                <w:szCs w:val="22"/>
                <w:lang w:eastAsia="zh-CN" w:bidi="kn-IN"/>
              </w:rPr>
              <w:t>rfe_fuSaFault_R1_sm64_sup_ldo7_uv_sampler_mcgen_sw_e</w:t>
            </w:r>
          </w:p>
        </w:tc>
      </w:tr>
      <w:tr w:rsidR="00F412EA" w:rsidRPr="00F412EA" w14:paraId="7308A432" w14:textId="77777777" w:rsidTr="00256C8D">
        <w:trPr>
          <w:trHeight w:val="300"/>
        </w:trPr>
        <w:tc>
          <w:tcPr>
            <w:tcW w:w="7220" w:type="dxa"/>
            <w:tcBorders>
              <w:top w:val="nil"/>
              <w:left w:val="single" w:sz="4" w:space="0" w:color="auto"/>
              <w:bottom w:val="single" w:sz="4" w:space="0" w:color="auto"/>
              <w:right w:val="single" w:sz="4" w:space="0" w:color="auto"/>
            </w:tcBorders>
            <w:shd w:val="clear" w:color="auto" w:fill="auto"/>
            <w:noWrap/>
            <w:vAlign w:val="bottom"/>
            <w:hideMark/>
          </w:tcPr>
          <w:p w14:paraId="36C307A2" w14:textId="77777777" w:rsidR="00F412EA" w:rsidRPr="00F412EA" w:rsidRDefault="00F412EA" w:rsidP="00F412EA">
            <w:pPr>
              <w:rPr>
                <w:rFonts w:ascii="Calibri" w:hAnsi="Calibri" w:cs="Calibri"/>
                <w:color w:val="000000"/>
                <w:sz w:val="22"/>
                <w:szCs w:val="22"/>
                <w:lang w:eastAsia="zh-CN" w:bidi="kn-IN"/>
              </w:rPr>
            </w:pPr>
            <w:r w:rsidRPr="00F412EA">
              <w:rPr>
                <w:rFonts w:ascii="Calibri" w:hAnsi="Calibri" w:cs="Calibri"/>
                <w:color w:val="000000"/>
                <w:sz w:val="22"/>
                <w:szCs w:val="22"/>
                <w:lang w:eastAsia="zh-CN" w:bidi="kn-IN"/>
              </w:rPr>
              <w:t>rfe_fuSaFault_R1_sm64_sup_ldo8_uv_digital_mcgen_sw_e</w:t>
            </w:r>
          </w:p>
        </w:tc>
      </w:tr>
      <w:tr w:rsidR="00F412EA" w:rsidRPr="00291864" w14:paraId="08F2AAEF" w14:textId="77777777" w:rsidTr="00256C8D">
        <w:trPr>
          <w:trHeight w:val="300"/>
        </w:trPr>
        <w:tc>
          <w:tcPr>
            <w:tcW w:w="7220" w:type="dxa"/>
            <w:tcBorders>
              <w:top w:val="nil"/>
              <w:left w:val="single" w:sz="4" w:space="0" w:color="auto"/>
              <w:bottom w:val="single" w:sz="4" w:space="0" w:color="auto"/>
              <w:right w:val="single" w:sz="4" w:space="0" w:color="auto"/>
            </w:tcBorders>
            <w:shd w:val="clear" w:color="auto" w:fill="auto"/>
            <w:noWrap/>
            <w:vAlign w:val="bottom"/>
            <w:hideMark/>
          </w:tcPr>
          <w:p w14:paraId="2D9003E8" w14:textId="77777777" w:rsidR="00F412EA" w:rsidRPr="00256C8D" w:rsidRDefault="00F412EA" w:rsidP="00F412EA">
            <w:pPr>
              <w:rPr>
                <w:rFonts w:ascii="Calibri" w:hAnsi="Calibri" w:cs="Calibri"/>
                <w:color w:val="000000"/>
                <w:sz w:val="22"/>
                <w:szCs w:val="22"/>
                <w:lang w:val="de-DE" w:eastAsia="zh-CN" w:bidi="kn-IN"/>
              </w:rPr>
            </w:pPr>
            <w:r w:rsidRPr="00256C8D">
              <w:rPr>
                <w:rFonts w:ascii="Calibri" w:hAnsi="Calibri" w:cs="Calibri"/>
                <w:color w:val="000000"/>
                <w:sz w:val="22"/>
                <w:szCs w:val="22"/>
                <w:lang w:val="de-DE" w:eastAsia="zh-CN" w:bidi="kn-IN"/>
              </w:rPr>
              <w:t>rfe_fuSaFault_R1_sm86_m7_fpu_e</w:t>
            </w:r>
          </w:p>
        </w:tc>
      </w:tr>
    </w:tbl>
    <w:p w14:paraId="22F6198C" w14:textId="77777777" w:rsidR="00F412EA" w:rsidRPr="00256C8D" w:rsidRDefault="00F412EA" w:rsidP="00161028">
      <w:pPr>
        <w:pStyle w:val="Caption"/>
        <w:keepNext/>
        <w:jc w:val="left"/>
        <w:rPr>
          <w:lang w:val="de-DE"/>
        </w:rPr>
      </w:pPr>
    </w:p>
    <w:bookmarkEnd w:id="74"/>
    <w:p w14:paraId="44058474" w14:textId="71606EC4" w:rsidR="00970E28" w:rsidRPr="00256C8D" w:rsidRDefault="00970E28" w:rsidP="00161028">
      <w:pPr>
        <w:pStyle w:val="Caption"/>
        <w:keepNext/>
        <w:jc w:val="left"/>
        <w:rPr>
          <w:lang w:val="de-DE"/>
        </w:rPr>
      </w:pPr>
    </w:p>
    <w:p w14:paraId="66A11356" w14:textId="200D3F79" w:rsidR="00C941AC" w:rsidRPr="00256C8D" w:rsidRDefault="00C941AC">
      <w:pPr>
        <w:rPr>
          <w:lang w:val="de-DE"/>
        </w:rPr>
      </w:pPr>
    </w:p>
    <w:p w14:paraId="3748CB64" w14:textId="40CB18C3" w:rsidR="00F221E0" w:rsidRPr="00256C8D" w:rsidRDefault="00F221E0">
      <w:pPr>
        <w:rPr>
          <w:lang w:val="de-DE"/>
        </w:rPr>
      </w:pPr>
      <w:r w:rsidRPr="00256C8D">
        <w:rPr>
          <w:lang w:val="de-DE"/>
        </w:rPr>
        <w:br w:type="page"/>
      </w:r>
    </w:p>
    <w:p w14:paraId="254E3DE2" w14:textId="02AAACD3" w:rsidR="0071463A" w:rsidRDefault="0071463A" w:rsidP="0071463A">
      <w:pPr>
        <w:pStyle w:val="Heading1"/>
      </w:pPr>
      <w:bookmarkStart w:id="75" w:name="_Toc129847983"/>
      <w:bookmarkStart w:id="76" w:name="_Toc146881651"/>
      <w:bookmarkEnd w:id="75"/>
      <w:r>
        <w:lastRenderedPageBreak/>
        <w:t xml:space="preserve">Compiler versions and </w:t>
      </w:r>
      <w:bookmarkStart w:id="77" w:name="_Toc110261210"/>
      <w:bookmarkStart w:id="78" w:name="_Toc110352783"/>
      <w:r>
        <w:t>options</w:t>
      </w:r>
      <w:bookmarkEnd w:id="76"/>
      <w:bookmarkEnd w:id="77"/>
      <w:bookmarkEnd w:id="78"/>
    </w:p>
    <w:p w14:paraId="77AAF57F" w14:textId="082A0F6E" w:rsidR="0071463A" w:rsidRPr="0071463A" w:rsidRDefault="0071463A" w:rsidP="0053772A">
      <w:pPr>
        <w:pStyle w:val="Body"/>
      </w:pPr>
      <w:r>
        <w:t>This section describes the compiler versions and options used for compiling RFE Driver</w:t>
      </w:r>
    </w:p>
    <w:p w14:paraId="7F0FD8A9" w14:textId="77777777" w:rsidR="00C2251C" w:rsidRPr="004E6BA8" w:rsidRDefault="00C2251C" w:rsidP="00C2251C">
      <w:pPr>
        <w:pStyle w:val="Heading3"/>
      </w:pPr>
      <w:bookmarkStart w:id="79" w:name="_Toc110261211"/>
      <w:bookmarkStart w:id="80" w:name="_Toc110352784"/>
      <w:bookmarkStart w:id="81" w:name="_Toc146881652"/>
      <w:r>
        <w:t>GCC Compiler/Linker/Assembler Options</w:t>
      </w:r>
      <w:bookmarkEnd w:id="81"/>
    </w:p>
    <w:p w14:paraId="1DF7C515" w14:textId="77777777" w:rsidR="00C2251C" w:rsidRPr="0053772A" w:rsidRDefault="00C2251C" w:rsidP="00C2251C">
      <w:pPr>
        <w:pStyle w:val="ParaBody"/>
        <w:rPr>
          <w:rFonts w:ascii="Arial" w:hAnsi="Arial" w:cs="Arial"/>
          <w:sz w:val="20"/>
          <w:szCs w:val="20"/>
        </w:rPr>
      </w:pPr>
      <w:r w:rsidRPr="0053772A">
        <w:rPr>
          <w:rFonts w:ascii="Arial" w:hAnsi="Arial" w:cs="Arial"/>
          <w:b/>
          <w:bCs/>
          <w:sz w:val="20"/>
          <w:szCs w:val="20"/>
        </w:rPr>
        <w:t xml:space="preserve">Compiler Version : </w:t>
      </w:r>
      <w:r w:rsidRPr="0053772A">
        <w:rPr>
          <w:rFonts w:ascii="Arial" w:hAnsi="Arial" w:cs="Arial"/>
          <w:sz w:val="20"/>
          <w:szCs w:val="20"/>
        </w:rPr>
        <w:t xml:space="preserve"> </w:t>
      </w:r>
      <w:r w:rsidRPr="0053772A">
        <w:rPr>
          <w:rFonts w:ascii="Arial" w:hAnsi="Arial" w:cs="Arial"/>
          <w:i/>
          <w:iCs/>
          <w:sz w:val="20"/>
          <w:szCs w:val="20"/>
        </w:rPr>
        <w:t>NXP GCC 9.2 for Arm toolchain</w:t>
      </w:r>
      <w:r w:rsidRPr="0053772A">
        <w:rPr>
          <w:rFonts w:ascii="Arial" w:hAnsi="Arial" w:cs="Arial"/>
          <w:sz w:val="20"/>
          <w:szCs w:val="20"/>
        </w:rPr>
        <w:t xml:space="preserve"> :</w:t>
      </w:r>
    </w:p>
    <w:p w14:paraId="45506981" w14:textId="77777777" w:rsidR="00C2251C" w:rsidRPr="0053772A" w:rsidRDefault="00C2251C" w:rsidP="00C2251C">
      <w:pPr>
        <w:pStyle w:val="ParaBody"/>
        <w:numPr>
          <w:ilvl w:val="0"/>
          <w:numId w:val="30"/>
        </w:numPr>
        <w:rPr>
          <w:rStyle w:val="ui-provider"/>
          <w:rFonts w:ascii="Arial" w:hAnsi="Arial" w:cs="Arial"/>
          <w:sz w:val="20"/>
          <w:szCs w:val="20"/>
        </w:rPr>
      </w:pPr>
      <w:r w:rsidRPr="0053772A">
        <w:rPr>
          <w:rStyle w:val="ui-provider"/>
          <w:rFonts w:ascii="Arial" w:hAnsi="Arial" w:cs="Arial"/>
          <w:sz w:val="20"/>
          <w:szCs w:val="20"/>
        </w:rPr>
        <w:t>arm-none-</w:t>
      </w:r>
      <w:proofErr w:type="spellStart"/>
      <w:r w:rsidRPr="0053772A">
        <w:rPr>
          <w:rStyle w:val="ui-provider"/>
          <w:rFonts w:ascii="Arial" w:hAnsi="Arial" w:cs="Arial"/>
          <w:sz w:val="20"/>
          <w:szCs w:val="20"/>
        </w:rPr>
        <w:t>eabi</w:t>
      </w:r>
      <w:proofErr w:type="spellEnd"/>
      <w:r w:rsidRPr="0053772A">
        <w:rPr>
          <w:rStyle w:val="ui-provider"/>
          <w:rFonts w:ascii="Arial" w:hAnsi="Arial" w:cs="Arial"/>
          <w:sz w:val="20"/>
          <w:szCs w:val="20"/>
        </w:rPr>
        <w:t>-</w:t>
      </w:r>
      <w:proofErr w:type="spellStart"/>
      <w:r w:rsidRPr="0053772A">
        <w:rPr>
          <w:rStyle w:val="ui-provider"/>
          <w:rFonts w:ascii="Arial" w:hAnsi="Arial" w:cs="Arial"/>
          <w:sz w:val="20"/>
          <w:szCs w:val="20"/>
        </w:rPr>
        <w:t>gcc</w:t>
      </w:r>
      <w:proofErr w:type="spellEnd"/>
      <w:r w:rsidRPr="0053772A">
        <w:rPr>
          <w:rStyle w:val="ui-provider"/>
          <w:rFonts w:ascii="Arial" w:hAnsi="Arial" w:cs="Arial"/>
          <w:sz w:val="20"/>
          <w:szCs w:val="20"/>
        </w:rPr>
        <w:t xml:space="preserve"> (i.e. 32-bit) for appM7</w:t>
      </w:r>
    </w:p>
    <w:p w14:paraId="38EC6084" w14:textId="77777777" w:rsidR="00C2251C" w:rsidRPr="0053772A" w:rsidRDefault="00C2251C" w:rsidP="00C2251C">
      <w:pPr>
        <w:pStyle w:val="ParaBody"/>
        <w:numPr>
          <w:ilvl w:val="0"/>
          <w:numId w:val="30"/>
        </w:numPr>
        <w:rPr>
          <w:rStyle w:val="ui-provider"/>
          <w:rFonts w:ascii="Arial" w:hAnsi="Arial" w:cs="Arial"/>
          <w:sz w:val="20"/>
          <w:szCs w:val="20"/>
        </w:rPr>
      </w:pPr>
      <w:r w:rsidRPr="0053772A">
        <w:rPr>
          <w:rStyle w:val="ui-provider"/>
          <w:rFonts w:ascii="Arial" w:hAnsi="Arial" w:cs="Arial"/>
          <w:sz w:val="20"/>
          <w:szCs w:val="20"/>
        </w:rPr>
        <w:t>aarch64-none-elf-gcc (i.e. 64-bit) for A53</w:t>
      </w:r>
    </w:p>
    <w:p w14:paraId="2182E482" w14:textId="5E68DF1B" w:rsidR="00C2251C" w:rsidRPr="0053772A" w:rsidRDefault="00C2251C" w:rsidP="00C2251C">
      <w:pPr>
        <w:pStyle w:val="Caption"/>
        <w:rPr>
          <w:sz w:val="20"/>
        </w:rPr>
      </w:pPr>
      <w:r w:rsidRPr="0053772A">
        <w:rPr>
          <w:sz w:val="20"/>
        </w:rPr>
        <w:t xml:space="preserve">Table </w:t>
      </w:r>
      <w:r w:rsidR="00E82E92">
        <w:rPr>
          <w:sz w:val="20"/>
        </w:rPr>
        <w:fldChar w:fldCharType="begin"/>
      </w:r>
      <w:r w:rsidR="00E82E92">
        <w:rPr>
          <w:sz w:val="20"/>
        </w:rPr>
        <w:instrText xml:space="preserve"> SEQ Table \* ARABIC </w:instrText>
      </w:r>
      <w:r w:rsidR="00E82E92">
        <w:rPr>
          <w:sz w:val="20"/>
        </w:rPr>
        <w:fldChar w:fldCharType="separate"/>
      </w:r>
      <w:r w:rsidR="00291864">
        <w:rPr>
          <w:noProof/>
          <w:sz w:val="20"/>
        </w:rPr>
        <w:t>5</w:t>
      </w:r>
      <w:r w:rsidR="00E82E92">
        <w:rPr>
          <w:sz w:val="20"/>
        </w:rPr>
        <w:fldChar w:fldCharType="end"/>
      </w:r>
      <w:r w:rsidRPr="0053772A">
        <w:rPr>
          <w:sz w:val="20"/>
        </w:rPr>
        <w:t xml:space="preserve"> Compiler options</w:t>
      </w:r>
    </w:p>
    <w:tbl>
      <w:tblPr>
        <w:tblStyle w:val="TableGrid"/>
        <w:tblW w:w="0" w:type="auto"/>
        <w:jc w:val="center"/>
        <w:tblLook w:val="04A0" w:firstRow="1" w:lastRow="0" w:firstColumn="1" w:lastColumn="0" w:noHBand="0" w:noVBand="1"/>
      </w:tblPr>
      <w:tblGrid>
        <w:gridCol w:w="2407"/>
        <w:gridCol w:w="5483"/>
      </w:tblGrid>
      <w:tr w:rsidR="00C2251C" w:rsidRPr="00D6161B" w14:paraId="124453A6" w14:textId="77777777" w:rsidTr="00F64A7A">
        <w:trPr>
          <w:jc w:val="center"/>
        </w:trPr>
        <w:tc>
          <w:tcPr>
            <w:tcW w:w="2689" w:type="dxa"/>
            <w:shd w:val="clear" w:color="auto" w:fill="002060"/>
          </w:tcPr>
          <w:p w14:paraId="358510CA" w14:textId="77777777" w:rsidR="00C2251C" w:rsidRPr="0053772A" w:rsidRDefault="00C2251C" w:rsidP="00F64A7A">
            <w:pPr>
              <w:pStyle w:val="ParaBody"/>
              <w:jc w:val="center"/>
              <w:rPr>
                <w:rFonts w:ascii="Arial" w:hAnsi="Arial" w:cs="Arial"/>
                <w:sz w:val="20"/>
                <w:szCs w:val="20"/>
              </w:rPr>
            </w:pPr>
            <w:r w:rsidRPr="0053772A">
              <w:rPr>
                <w:rFonts w:ascii="Arial" w:hAnsi="Arial" w:cs="Arial"/>
                <w:sz w:val="20"/>
                <w:szCs w:val="20"/>
              </w:rPr>
              <w:t>Option</w:t>
            </w:r>
          </w:p>
        </w:tc>
        <w:tc>
          <w:tcPr>
            <w:tcW w:w="6661" w:type="dxa"/>
            <w:shd w:val="clear" w:color="auto" w:fill="002060"/>
          </w:tcPr>
          <w:p w14:paraId="4CE1ECC0" w14:textId="77777777" w:rsidR="00C2251C" w:rsidRPr="0053772A" w:rsidRDefault="00C2251C" w:rsidP="00F64A7A">
            <w:pPr>
              <w:pStyle w:val="ParaBody"/>
              <w:jc w:val="center"/>
              <w:rPr>
                <w:rFonts w:ascii="Arial" w:hAnsi="Arial" w:cs="Arial"/>
                <w:sz w:val="20"/>
                <w:szCs w:val="20"/>
              </w:rPr>
            </w:pPr>
            <w:r w:rsidRPr="0053772A">
              <w:rPr>
                <w:rFonts w:ascii="Arial" w:hAnsi="Arial" w:cs="Arial"/>
                <w:sz w:val="20"/>
                <w:szCs w:val="20"/>
              </w:rPr>
              <w:t>Description</w:t>
            </w:r>
          </w:p>
        </w:tc>
      </w:tr>
      <w:tr w:rsidR="00C2251C" w:rsidRPr="00D6161B" w14:paraId="4CECC80E" w14:textId="77777777" w:rsidTr="00F64A7A">
        <w:trPr>
          <w:jc w:val="center"/>
        </w:trPr>
        <w:tc>
          <w:tcPr>
            <w:tcW w:w="2689" w:type="dxa"/>
            <w:shd w:val="clear" w:color="auto" w:fill="DAEEF3" w:themeFill="accent5" w:themeFillTint="33"/>
          </w:tcPr>
          <w:p w14:paraId="6249CF3C" w14:textId="77777777" w:rsidR="00C2251C" w:rsidRPr="0053772A" w:rsidRDefault="00C2251C" w:rsidP="00F64A7A">
            <w:pPr>
              <w:pStyle w:val="ParaBody"/>
              <w:jc w:val="center"/>
              <w:rPr>
                <w:rFonts w:ascii="Arial" w:hAnsi="Arial" w:cs="Arial"/>
                <w:sz w:val="20"/>
                <w:szCs w:val="20"/>
              </w:rPr>
            </w:pPr>
            <w:r w:rsidRPr="0053772A">
              <w:rPr>
                <w:rFonts w:ascii="Arial" w:hAnsi="Arial" w:cs="Arial"/>
                <w:sz w:val="20"/>
                <w:szCs w:val="20"/>
              </w:rPr>
              <w:t>-</w:t>
            </w:r>
            <w:proofErr w:type="spellStart"/>
            <w:r w:rsidRPr="0053772A">
              <w:rPr>
                <w:rFonts w:ascii="Arial" w:hAnsi="Arial" w:cs="Arial"/>
                <w:sz w:val="20"/>
                <w:szCs w:val="20"/>
              </w:rPr>
              <w:t>Werror</w:t>
            </w:r>
            <w:proofErr w:type="spellEnd"/>
          </w:p>
        </w:tc>
        <w:tc>
          <w:tcPr>
            <w:tcW w:w="6661" w:type="dxa"/>
            <w:shd w:val="clear" w:color="auto" w:fill="DAEEF3" w:themeFill="accent5" w:themeFillTint="33"/>
          </w:tcPr>
          <w:p w14:paraId="44A01906" w14:textId="77777777" w:rsidR="00C2251C" w:rsidRPr="0053772A" w:rsidRDefault="00C2251C" w:rsidP="00F64A7A">
            <w:pPr>
              <w:pStyle w:val="ParaBody"/>
              <w:jc w:val="center"/>
              <w:rPr>
                <w:rFonts w:ascii="Arial" w:hAnsi="Arial" w:cs="Arial"/>
                <w:sz w:val="20"/>
                <w:szCs w:val="20"/>
              </w:rPr>
            </w:pPr>
            <w:r w:rsidRPr="0053772A">
              <w:rPr>
                <w:rFonts w:ascii="Arial" w:hAnsi="Arial" w:cs="Arial"/>
                <w:sz w:val="20"/>
                <w:szCs w:val="20"/>
              </w:rPr>
              <w:t>Treat all enabled warnings as compilation errors*</w:t>
            </w:r>
          </w:p>
        </w:tc>
      </w:tr>
      <w:tr w:rsidR="00C2251C" w:rsidRPr="00D6161B" w14:paraId="71C6199E" w14:textId="77777777" w:rsidTr="00F64A7A">
        <w:trPr>
          <w:jc w:val="center"/>
        </w:trPr>
        <w:tc>
          <w:tcPr>
            <w:tcW w:w="2689" w:type="dxa"/>
            <w:shd w:val="clear" w:color="auto" w:fill="FDE9D9" w:themeFill="accent6" w:themeFillTint="33"/>
          </w:tcPr>
          <w:p w14:paraId="32C3A8DD" w14:textId="77777777" w:rsidR="00C2251C" w:rsidRPr="0053772A" w:rsidRDefault="00C2251C" w:rsidP="00F64A7A">
            <w:pPr>
              <w:pStyle w:val="ParaBody"/>
              <w:jc w:val="center"/>
              <w:rPr>
                <w:rFonts w:ascii="Arial" w:hAnsi="Arial" w:cs="Arial"/>
                <w:sz w:val="20"/>
                <w:szCs w:val="20"/>
              </w:rPr>
            </w:pPr>
            <w:r w:rsidRPr="0053772A">
              <w:rPr>
                <w:rFonts w:ascii="Arial" w:hAnsi="Arial" w:cs="Arial"/>
                <w:sz w:val="20"/>
                <w:szCs w:val="20"/>
              </w:rPr>
              <w:t>-O3</w:t>
            </w:r>
          </w:p>
        </w:tc>
        <w:tc>
          <w:tcPr>
            <w:tcW w:w="6661" w:type="dxa"/>
            <w:shd w:val="clear" w:color="auto" w:fill="FDE9D9" w:themeFill="accent6" w:themeFillTint="33"/>
          </w:tcPr>
          <w:p w14:paraId="1731EFB8" w14:textId="77777777" w:rsidR="00C2251C" w:rsidRPr="0053772A" w:rsidRDefault="00C2251C" w:rsidP="00F64A7A">
            <w:pPr>
              <w:pStyle w:val="ParaBody"/>
              <w:jc w:val="center"/>
              <w:rPr>
                <w:rFonts w:ascii="Arial" w:hAnsi="Arial" w:cs="Arial"/>
                <w:sz w:val="20"/>
                <w:szCs w:val="20"/>
              </w:rPr>
            </w:pPr>
            <w:r w:rsidRPr="0053772A">
              <w:rPr>
                <w:rFonts w:ascii="Arial" w:hAnsi="Arial" w:cs="Arial"/>
                <w:sz w:val="20"/>
                <w:szCs w:val="20"/>
              </w:rPr>
              <w:t>Optimization level  (Release version)</w:t>
            </w:r>
          </w:p>
        </w:tc>
      </w:tr>
      <w:tr w:rsidR="00C2251C" w:rsidRPr="00D6161B" w14:paraId="16A0CAC2" w14:textId="77777777" w:rsidTr="00F64A7A">
        <w:trPr>
          <w:jc w:val="center"/>
        </w:trPr>
        <w:tc>
          <w:tcPr>
            <w:tcW w:w="2689" w:type="dxa"/>
            <w:shd w:val="clear" w:color="auto" w:fill="FDE9D9" w:themeFill="accent6" w:themeFillTint="33"/>
          </w:tcPr>
          <w:p w14:paraId="57D1AFF1" w14:textId="77777777" w:rsidR="00C2251C" w:rsidRPr="0053772A" w:rsidRDefault="00C2251C" w:rsidP="00F64A7A">
            <w:pPr>
              <w:pStyle w:val="ParaBody"/>
              <w:jc w:val="center"/>
              <w:rPr>
                <w:rFonts w:ascii="Arial" w:hAnsi="Arial" w:cs="Arial"/>
                <w:sz w:val="20"/>
                <w:szCs w:val="20"/>
              </w:rPr>
            </w:pPr>
            <w:r w:rsidRPr="0053772A">
              <w:rPr>
                <w:rFonts w:ascii="Arial" w:hAnsi="Arial" w:cs="Arial"/>
                <w:sz w:val="20"/>
                <w:szCs w:val="20"/>
              </w:rPr>
              <w:t>-Wall</w:t>
            </w:r>
          </w:p>
        </w:tc>
        <w:tc>
          <w:tcPr>
            <w:tcW w:w="6661" w:type="dxa"/>
            <w:shd w:val="clear" w:color="auto" w:fill="FDE9D9" w:themeFill="accent6" w:themeFillTint="33"/>
          </w:tcPr>
          <w:p w14:paraId="22579FF9" w14:textId="77777777" w:rsidR="00C2251C" w:rsidRPr="0053772A" w:rsidRDefault="00C2251C" w:rsidP="00F64A7A">
            <w:pPr>
              <w:pStyle w:val="ParaBody"/>
              <w:jc w:val="center"/>
              <w:rPr>
                <w:rFonts w:ascii="Arial" w:hAnsi="Arial" w:cs="Arial"/>
                <w:sz w:val="20"/>
                <w:szCs w:val="20"/>
              </w:rPr>
            </w:pPr>
            <w:r w:rsidRPr="0053772A">
              <w:rPr>
                <w:rFonts w:ascii="Arial" w:hAnsi="Arial" w:cs="Arial"/>
                <w:sz w:val="20"/>
                <w:szCs w:val="20"/>
              </w:rPr>
              <w:t>Enables a basic set of warnings</w:t>
            </w:r>
          </w:p>
        </w:tc>
      </w:tr>
      <w:tr w:rsidR="00C2251C" w:rsidRPr="00D6161B" w14:paraId="35ECD09C" w14:textId="77777777" w:rsidTr="00F64A7A">
        <w:trPr>
          <w:jc w:val="center"/>
        </w:trPr>
        <w:tc>
          <w:tcPr>
            <w:tcW w:w="2689" w:type="dxa"/>
            <w:shd w:val="clear" w:color="auto" w:fill="FDE9D9" w:themeFill="accent6" w:themeFillTint="33"/>
          </w:tcPr>
          <w:p w14:paraId="318F29E7" w14:textId="77777777" w:rsidR="00C2251C" w:rsidRPr="0053772A" w:rsidRDefault="00C2251C" w:rsidP="00F64A7A">
            <w:pPr>
              <w:pStyle w:val="ParaBody"/>
              <w:jc w:val="center"/>
              <w:rPr>
                <w:rFonts w:ascii="Arial" w:hAnsi="Arial" w:cs="Arial"/>
                <w:sz w:val="20"/>
                <w:szCs w:val="20"/>
              </w:rPr>
            </w:pPr>
            <w:r w:rsidRPr="0053772A">
              <w:rPr>
                <w:rFonts w:ascii="Arial" w:hAnsi="Arial" w:cs="Arial"/>
                <w:sz w:val="20"/>
                <w:szCs w:val="20"/>
              </w:rPr>
              <w:t>-</w:t>
            </w:r>
            <w:proofErr w:type="spellStart"/>
            <w:r w:rsidRPr="0053772A">
              <w:rPr>
                <w:rFonts w:ascii="Arial" w:hAnsi="Arial" w:cs="Arial"/>
                <w:sz w:val="20"/>
                <w:szCs w:val="20"/>
              </w:rPr>
              <w:t>Wextra</w:t>
            </w:r>
            <w:proofErr w:type="spellEnd"/>
          </w:p>
        </w:tc>
        <w:tc>
          <w:tcPr>
            <w:tcW w:w="6661" w:type="dxa"/>
            <w:shd w:val="clear" w:color="auto" w:fill="FDE9D9" w:themeFill="accent6" w:themeFillTint="33"/>
          </w:tcPr>
          <w:p w14:paraId="5C4749F3" w14:textId="77777777" w:rsidR="00C2251C" w:rsidRPr="0053772A" w:rsidRDefault="00C2251C" w:rsidP="00F64A7A">
            <w:pPr>
              <w:pStyle w:val="ParaBody"/>
              <w:jc w:val="center"/>
              <w:rPr>
                <w:rFonts w:ascii="Arial" w:hAnsi="Arial" w:cs="Arial"/>
                <w:sz w:val="20"/>
                <w:szCs w:val="20"/>
              </w:rPr>
            </w:pPr>
            <w:r w:rsidRPr="0053772A">
              <w:rPr>
                <w:rFonts w:ascii="Arial" w:hAnsi="Arial" w:cs="Arial"/>
                <w:sz w:val="20"/>
                <w:szCs w:val="20"/>
              </w:rPr>
              <w:t>Enables extra warnings not covered by -Wall</w:t>
            </w:r>
          </w:p>
        </w:tc>
      </w:tr>
      <w:tr w:rsidR="00C2251C" w:rsidRPr="00D6161B" w14:paraId="5675ED76" w14:textId="77777777" w:rsidTr="00F64A7A">
        <w:trPr>
          <w:jc w:val="center"/>
        </w:trPr>
        <w:tc>
          <w:tcPr>
            <w:tcW w:w="2689" w:type="dxa"/>
            <w:shd w:val="clear" w:color="auto" w:fill="FDE9D9" w:themeFill="accent6" w:themeFillTint="33"/>
          </w:tcPr>
          <w:p w14:paraId="590BC8A3" w14:textId="77777777" w:rsidR="00C2251C" w:rsidRPr="0053772A" w:rsidRDefault="00C2251C" w:rsidP="00F64A7A">
            <w:pPr>
              <w:pStyle w:val="ParaBody"/>
              <w:jc w:val="center"/>
              <w:rPr>
                <w:rFonts w:ascii="Arial" w:hAnsi="Arial" w:cs="Arial"/>
                <w:sz w:val="20"/>
                <w:szCs w:val="20"/>
              </w:rPr>
            </w:pPr>
            <w:r w:rsidRPr="0053772A">
              <w:rPr>
                <w:rFonts w:ascii="Arial" w:hAnsi="Arial" w:cs="Arial"/>
                <w:sz w:val="20"/>
                <w:szCs w:val="20"/>
              </w:rPr>
              <w:t>-std=c99</w:t>
            </w:r>
          </w:p>
        </w:tc>
        <w:tc>
          <w:tcPr>
            <w:tcW w:w="6661" w:type="dxa"/>
            <w:shd w:val="clear" w:color="auto" w:fill="FDE9D9" w:themeFill="accent6" w:themeFillTint="33"/>
          </w:tcPr>
          <w:p w14:paraId="341CF87F" w14:textId="77777777" w:rsidR="00C2251C" w:rsidRPr="0053772A" w:rsidRDefault="00C2251C" w:rsidP="00F64A7A">
            <w:pPr>
              <w:pStyle w:val="ParaBody"/>
              <w:jc w:val="center"/>
              <w:rPr>
                <w:rFonts w:ascii="Arial" w:hAnsi="Arial" w:cs="Arial"/>
                <w:sz w:val="20"/>
                <w:szCs w:val="20"/>
              </w:rPr>
            </w:pPr>
            <w:r w:rsidRPr="0053772A">
              <w:rPr>
                <w:rFonts w:ascii="Arial" w:hAnsi="Arial" w:cs="Arial"/>
                <w:sz w:val="20"/>
                <w:szCs w:val="20"/>
              </w:rPr>
              <w:t>C Programming Language Standard used it c99</w:t>
            </w:r>
          </w:p>
        </w:tc>
      </w:tr>
      <w:tr w:rsidR="00C2251C" w:rsidRPr="00D6161B" w14:paraId="335E5413" w14:textId="77777777" w:rsidTr="00F64A7A">
        <w:trPr>
          <w:jc w:val="center"/>
        </w:trPr>
        <w:tc>
          <w:tcPr>
            <w:tcW w:w="2689" w:type="dxa"/>
            <w:shd w:val="clear" w:color="auto" w:fill="FDE9D9" w:themeFill="accent6" w:themeFillTint="33"/>
          </w:tcPr>
          <w:p w14:paraId="0523B318" w14:textId="77777777" w:rsidR="00C2251C" w:rsidRPr="0053772A" w:rsidRDefault="00C2251C" w:rsidP="00F64A7A">
            <w:pPr>
              <w:pStyle w:val="ParaBody"/>
              <w:jc w:val="center"/>
              <w:rPr>
                <w:rFonts w:ascii="Arial" w:hAnsi="Arial" w:cs="Arial"/>
                <w:sz w:val="20"/>
                <w:szCs w:val="20"/>
                <w:lang w:val="fr-FR"/>
              </w:rPr>
            </w:pPr>
            <w:r w:rsidRPr="0053772A">
              <w:rPr>
                <w:rFonts w:ascii="Arial" w:hAnsi="Arial" w:cs="Arial"/>
                <w:sz w:val="20"/>
                <w:szCs w:val="20"/>
                <w:lang w:val="fr-FR"/>
              </w:rPr>
              <w:t>-</w:t>
            </w:r>
            <w:proofErr w:type="spellStart"/>
            <w:r w:rsidRPr="0053772A">
              <w:rPr>
                <w:rFonts w:ascii="Arial" w:hAnsi="Arial" w:cs="Arial"/>
                <w:sz w:val="20"/>
                <w:szCs w:val="20"/>
                <w:lang w:val="fr-FR"/>
              </w:rPr>
              <w:t>mcpu</w:t>
            </w:r>
            <w:proofErr w:type="spellEnd"/>
            <w:r w:rsidRPr="0053772A">
              <w:rPr>
                <w:rFonts w:ascii="Arial" w:hAnsi="Arial" w:cs="Arial"/>
                <w:sz w:val="20"/>
                <w:szCs w:val="20"/>
                <w:lang w:val="fr-FR"/>
              </w:rPr>
              <w:t xml:space="preserve">=cortex-m7 </w:t>
            </w:r>
          </w:p>
          <w:p w14:paraId="459A506C" w14:textId="77777777" w:rsidR="00C2251C" w:rsidRPr="0053772A" w:rsidRDefault="00C2251C" w:rsidP="00F64A7A">
            <w:pPr>
              <w:pStyle w:val="ParaBody"/>
              <w:jc w:val="center"/>
              <w:rPr>
                <w:rFonts w:ascii="Arial" w:hAnsi="Arial" w:cs="Arial"/>
                <w:sz w:val="20"/>
                <w:szCs w:val="20"/>
                <w:lang w:val="fr-FR"/>
              </w:rPr>
            </w:pPr>
            <w:r w:rsidRPr="0053772A">
              <w:rPr>
                <w:rFonts w:ascii="Arial" w:hAnsi="Arial" w:cs="Arial"/>
                <w:sz w:val="20"/>
                <w:szCs w:val="20"/>
                <w:lang w:val="fr-FR"/>
              </w:rPr>
              <w:t>-</w:t>
            </w:r>
            <w:proofErr w:type="spellStart"/>
            <w:r w:rsidRPr="0053772A">
              <w:rPr>
                <w:rFonts w:ascii="Arial" w:hAnsi="Arial" w:cs="Arial"/>
                <w:sz w:val="20"/>
                <w:szCs w:val="20"/>
                <w:lang w:val="fr-FR"/>
              </w:rPr>
              <w:t>mcpu</w:t>
            </w:r>
            <w:proofErr w:type="spellEnd"/>
            <w:r w:rsidRPr="0053772A">
              <w:rPr>
                <w:rFonts w:ascii="Arial" w:hAnsi="Arial" w:cs="Arial"/>
                <w:sz w:val="20"/>
                <w:szCs w:val="20"/>
                <w:lang w:val="fr-FR"/>
              </w:rPr>
              <w:t>= cortex-a53</w:t>
            </w:r>
          </w:p>
        </w:tc>
        <w:tc>
          <w:tcPr>
            <w:tcW w:w="6661" w:type="dxa"/>
            <w:shd w:val="clear" w:color="auto" w:fill="FDE9D9" w:themeFill="accent6" w:themeFillTint="33"/>
          </w:tcPr>
          <w:p w14:paraId="4C0C1B9F" w14:textId="77777777" w:rsidR="00C2251C" w:rsidRPr="0053772A" w:rsidRDefault="00C2251C" w:rsidP="00F64A7A">
            <w:pPr>
              <w:pStyle w:val="ParaBody"/>
              <w:jc w:val="center"/>
              <w:rPr>
                <w:rFonts w:ascii="Arial" w:hAnsi="Arial" w:cs="Arial"/>
                <w:sz w:val="20"/>
                <w:szCs w:val="20"/>
              </w:rPr>
            </w:pPr>
            <w:r w:rsidRPr="0053772A">
              <w:rPr>
                <w:rFonts w:ascii="Arial" w:hAnsi="Arial" w:cs="Arial"/>
                <w:sz w:val="20"/>
                <w:szCs w:val="20"/>
              </w:rPr>
              <w:t>Compile for Cortex-M7 processor (i.e. appM7 on SAF85XX)</w:t>
            </w:r>
          </w:p>
          <w:p w14:paraId="078C7B2E" w14:textId="77777777" w:rsidR="00C2251C" w:rsidRPr="0053772A" w:rsidRDefault="00C2251C" w:rsidP="00F64A7A">
            <w:pPr>
              <w:pStyle w:val="ParaBody"/>
              <w:jc w:val="center"/>
              <w:rPr>
                <w:rFonts w:ascii="Arial" w:hAnsi="Arial" w:cs="Arial"/>
                <w:sz w:val="20"/>
                <w:szCs w:val="20"/>
              </w:rPr>
            </w:pPr>
            <w:r w:rsidRPr="0053772A">
              <w:rPr>
                <w:rFonts w:ascii="Arial" w:hAnsi="Arial" w:cs="Arial"/>
                <w:sz w:val="20"/>
                <w:szCs w:val="20"/>
              </w:rPr>
              <w:t>Compile for Cortex-A53 processor</w:t>
            </w:r>
          </w:p>
        </w:tc>
      </w:tr>
      <w:tr w:rsidR="00C2251C" w:rsidRPr="00D6161B" w14:paraId="2278026A" w14:textId="77777777" w:rsidTr="00F64A7A">
        <w:trPr>
          <w:jc w:val="center"/>
        </w:trPr>
        <w:tc>
          <w:tcPr>
            <w:tcW w:w="2689" w:type="dxa"/>
            <w:shd w:val="clear" w:color="auto" w:fill="FDE9D9" w:themeFill="accent6" w:themeFillTint="33"/>
          </w:tcPr>
          <w:p w14:paraId="44CC37DE" w14:textId="77777777" w:rsidR="00C2251C" w:rsidRPr="0053772A" w:rsidRDefault="00C2251C" w:rsidP="00F64A7A">
            <w:pPr>
              <w:pStyle w:val="ParaBody"/>
              <w:jc w:val="center"/>
              <w:rPr>
                <w:rFonts w:ascii="Arial" w:hAnsi="Arial" w:cs="Arial"/>
                <w:sz w:val="20"/>
                <w:szCs w:val="20"/>
              </w:rPr>
            </w:pPr>
            <w:r w:rsidRPr="0053772A">
              <w:rPr>
                <w:rFonts w:ascii="Arial" w:hAnsi="Arial" w:cs="Arial"/>
                <w:sz w:val="20"/>
                <w:szCs w:val="20"/>
              </w:rPr>
              <w:t>-</w:t>
            </w:r>
            <w:proofErr w:type="spellStart"/>
            <w:r w:rsidRPr="0053772A">
              <w:rPr>
                <w:rFonts w:ascii="Arial" w:hAnsi="Arial" w:cs="Arial"/>
                <w:sz w:val="20"/>
                <w:szCs w:val="20"/>
              </w:rPr>
              <w:t>mstrict</w:t>
            </w:r>
            <w:proofErr w:type="spellEnd"/>
            <w:r w:rsidRPr="0053772A">
              <w:rPr>
                <w:rFonts w:ascii="Arial" w:hAnsi="Arial" w:cs="Arial"/>
                <w:sz w:val="20"/>
                <w:szCs w:val="20"/>
              </w:rPr>
              <w:t>-align</w:t>
            </w:r>
          </w:p>
        </w:tc>
        <w:tc>
          <w:tcPr>
            <w:tcW w:w="6661" w:type="dxa"/>
            <w:shd w:val="clear" w:color="auto" w:fill="FDE9D9" w:themeFill="accent6" w:themeFillTint="33"/>
          </w:tcPr>
          <w:p w14:paraId="698806C1" w14:textId="77777777" w:rsidR="00C2251C" w:rsidRPr="0053772A" w:rsidRDefault="00C2251C" w:rsidP="00F64A7A">
            <w:pPr>
              <w:pStyle w:val="ParaBody"/>
              <w:jc w:val="center"/>
              <w:rPr>
                <w:rFonts w:ascii="Arial" w:hAnsi="Arial" w:cs="Arial"/>
                <w:sz w:val="20"/>
                <w:szCs w:val="20"/>
              </w:rPr>
            </w:pPr>
            <w:r w:rsidRPr="0053772A">
              <w:rPr>
                <w:rFonts w:ascii="Arial" w:hAnsi="Arial" w:cs="Arial"/>
                <w:sz w:val="20"/>
                <w:szCs w:val="20"/>
              </w:rPr>
              <w:t>Unaligned accesses are forbidden</w:t>
            </w:r>
          </w:p>
        </w:tc>
      </w:tr>
    </w:tbl>
    <w:p w14:paraId="7101705A" w14:textId="77777777" w:rsidR="00C2251C" w:rsidRPr="0053772A" w:rsidRDefault="00C2251C" w:rsidP="00C2251C">
      <w:pPr>
        <w:pStyle w:val="Caption"/>
        <w:rPr>
          <w:sz w:val="20"/>
        </w:rPr>
      </w:pPr>
    </w:p>
    <w:p w14:paraId="5F401059" w14:textId="04D02D21" w:rsidR="00C2251C" w:rsidRPr="0053772A" w:rsidRDefault="00C2251C" w:rsidP="00C2251C">
      <w:pPr>
        <w:pStyle w:val="ParaBody"/>
        <w:rPr>
          <w:rFonts w:ascii="Arial" w:hAnsi="Arial" w:cs="Arial"/>
          <w:sz w:val="20"/>
          <w:szCs w:val="20"/>
        </w:rPr>
      </w:pPr>
      <w:r w:rsidRPr="0053772A">
        <w:rPr>
          <w:rFonts w:ascii="Arial" w:hAnsi="Arial" w:cs="Arial"/>
          <w:sz w:val="20"/>
          <w:szCs w:val="20"/>
        </w:rPr>
        <w:t>*An independent compliance check is done with -</w:t>
      </w:r>
      <w:proofErr w:type="spellStart"/>
      <w:r w:rsidRPr="0053772A">
        <w:rPr>
          <w:rFonts w:ascii="Arial" w:hAnsi="Arial" w:cs="Arial"/>
          <w:sz w:val="20"/>
          <w:szCs w:val="20"/>
        </w:rPr>
        <w:t>Werror</w:t>
      </w:r>
      <w:proofErr w:type="spellEnd"/>
      <w:r w:rsidRPr="0053772A">
        <w:rPr>
          <w:rFonts w:ascii="Arial" w:hAnsi="Arial" w:cs="Arial"/>
          <w:sz w:val="20"/>
          <w:szCs w:val="20"/>
        </w:rPr>
        <w:t xml:space="preserve"> on source code in “</w:t>
      </w:r>
      <w:proofErr w:type="spellStart"/>
      <w:r w:rsidRPr="0053772A">
        <w:rPr>
          <w:rFonts w:ascii="Arial" w:hAnsi="Arial" w:cs="Arial"/>
          <w:sz w:val="20"/>
          <w:szCs w:val="20"/>
        </w:rPr>
        <w:t>rfeDriver</w:t>
      </w:r>
      <w:proofErr w:type="spellEnd"/>
      <w:r w:rsidRPr="0053772A">
        <w:rPr>
          <w:rFonts w:ascii="Arial" w:hAnsi="Arial" w:cs="Arial"/>
          <w:sz w:val="20"/>
          <w:szCs w:val="20"/>
        </w:rPr>
        <w:t xml:space="preserve">/units” folder. However, it is </w:t>
      </w:r>
      <w:r w:rsidRPr="0053772A">
        <w:rPr>
          <w:rFonts w:ascii="Arial" w:hAnsi="Arial" w:cs="Arial"/>
          <w:b/>
          <w:bCs/>
          <w:sz w:val="20"/>
          <w:szCs w:val="20"/>
        </w:rPr>
        <w:t xml:space="preserve">NOT </w:t>
      </w:r>
      <w:r w:rsidRPr="0053772A">
        <w:rPr>
          <w:rFonts w:ascii="Arial" w:hAnsi="Arial" w:cs="Arial"/>
          <w:sz w:val="20"/>
          <w:szCs w:val="20"/>
        </w:rPr>
        <w:t>currently included in the compilation flags of the RFE Driver applications as whole.</w:t>
      </w:r>
    </w:p>
    <w:p w14:paraId="5F31C2DB" w14:textId="16F44AA5" w:rsidR="00C2251C" w:rsidRPr="0053772A" w:rsidRDefault="00C2251C" w:rsidP="00C2251C">
      <w:pPr>
        <w:pStyle w:val="Caption"/>
        <w:rPr>
          <w:sz w:val="20"/>
        </w:rPr>
      </w:pPr>
      <w:r w:rsidRPr="0053772A">
        <w:rPr>
          <w:sz w:val="20"/>
        </w:rPr>
        <w:t xml:space="preserve">Table </w:t>
      </w:r>
      <w:r w:rsidR="00E82E92">
        <w:rPr>
          <w:sz w:val="20"/>
        </w:rPr>
        <w:fldChar w:fldCharType="begin"/>
      </w:r>
      <w:r w:rsidR="00E82E92">
        <w:rPr>
          <w:sz w:val="20"/>
        </w:rPr>
        <w:instrText xml:space="preserve"> SEQ Table \* ARABIC </w:instrText>
      </w:r>
      <w:r w:rsidR="00E82E92">
        <w:rPr>
          <w:sz w:val="20"/>
        </w:rPr>
        <w:fldChar w:fldCharType="separate"/>
      </w:r>
      <w:r w:rsidR="00291864">
        <w:rPr>
          <w:noProof/>
          <w:sz w:val="20"/>
        </w:rPr>
        <w:t>6</w:t>
      </w:r>
      <w:r w:rsidR="00E82E92">
        <w:rPr>
          <w:sz w:val="20"/>
        </w:rPr>
        <w:fldChar w:fldCharType="end"/>
      </w:r>
      <w:r w:rsidRPr="0053772A">
        <w:rPr>
          <w:sz w:val="20"/>
        </w:rPr>
        <w:t xml:space="preserve"> Assembler options</w:t>
      </w:r>
    </w:p>
    <w:tbl>
      <w:tblPr>
        <w:tblStyle w:val="TableGrid"/>
        <w:tblW w:w="0" w:type="auto"/>
        <w:jc w:val="center"/>
        <w:tblLook w:val="04A0" w:firstRow="1" w:lastRow="0" w:firstColumn="1" w:lastColumn="0" w:noHBand="0" w:noVBand="1"/>
      </w:tblPr>
      <w:tblGrid>
        <w:gridCol w:w="3887"/>
        <w:gridCol w:w="4003"/>
      </w:tblGrid>
      <w:tr w:rsidR="00C2251C" w:rsidRPr="00D6161B" w14:paraId="64228951" w14:textId="77777777" w:rsidTr="00F64A7A">
        <w:trPr>
          <w:jc w:val="center"/>
        </w:trPr>
        <w:tc>
          <w:tcPr>
            <w:tcW w:w="4654" w:type="dxa"/>
            <w:shd w:val="clear" w:color="auto" w:fill="002060"/>
          </w:tcPr>
          <w:p w14:paraId="130D429F" w14:textId="77777777" w:rsidR="00C2251C" w:rsidRPr="0053772A" w:rsidRDefault="00C2251C" w:rsidP="00F64A7A">
            <w:pPr>
              <w:pStyle w:val="ParaBody"/>
              <w:rPr>
                <w:rFonts w:ascii="Arial" w:hAnsi="Arial" w:cs="Arial"/>
                <w:sz w:val="20"/>
                <w:szCs w:val="20"/>
              </w:rPr>
            </w:pPr>
            <w:r w:rsidRPr="0053772A">
              <w:rPr>
                <w:rFonts w:ascii="Arial" w:hAnsi="Arial" w:cs="Arial"/>
                <w:sz w:val="20"/>
                <w:szCs w:val="20"/>
              </w:rPr>
              <w:t>Option</w:t>
            </w:r>
          </w:p>
        </w:tc>
        <w:tc>
          <w:tcPr>
            <w:tcW w:w="4696" w:type="dxa"/>
            <w:shd w:val="clear" w:color="auto" w:fill="002060"/>
          </w:tcPr>
          <w:p w14:paraId="7EC19949" w14:textId="77777777" w:rsidR="00C2251C" w:rsidRPr="0053772A" w:rsidRDefault="00C2251C" w:rsidP="00F64A7A">
            <w:pPr>
              <w:pStyle w:val="ParaBody"/>
              <w:rPr>
                <w:rFonts w:ascii="Arial" w:hAnsi="Arial" w:cs="Arial"/>
                <w:sz w:val="20"/>
                <w:szCs w:val="20"/>
              </w:rPr>
            </w:pPr>
            <w:r w:rsidRPr="0053772A">
              <w:rPr>
                <w:rFonts w:ascii="Arial" w:hAnsi="Arial" w:cs="Arial"/>
                <w:sz w:val="20"/>
                <w:szCs w:val="20"/>
              </w:rPr>
              <w:t>Description</w:t>
            </w:r>
          </w:p>
        </w:tc>
      </w:tr>
      <w:tr w:rsidR="00C2251C" w:rsidRPr="00D6161B" w14:paraId="3362D3D7" w14:textId="77777777" w:rsidTr="00F64A7A">
        <w:trPr>
          <w:jc w:val="center"/>
        </w:trPr>
        <w:tc>
          <w:tcPr>
            <w:tcW w:w="4654" w:type="dxa"/>
          </w:tcPr>
          <w:p w14:paraId="1BFAD5C0" w14:textId="77777777" w:rsidR="00C2251C" w:rsidRPr="0053772A" w:rsidRDefault="00C2251C" w:rsidP="00F64A7A">
            <w:pPr>
              <w:pStyle w:val="ParaBody"/>
              <w:jc w:val="center"/>
              <w:rPr>
                <w:rFonts w:ascii="Arial" w:hAnsi="Arial" w:cs="Arial"/>
                <w:sz w:val="20"/>
                <w:szCs w:val="20"/>
              </w:rPr>
            </w:pPr>
            <w:r w:rsidRPr="0053772A">
              <w:rPr>
                <w:rFonts w:ascii="Arial" w:hAnsi="Arial" w:cs="Arial"/>
                <w:sz w:val="20"/>
                <w:szCs w:val="20"/>
              </w:rPr>
              <w:t>-c</w:t>
            </w:r>
          </w:p>
        </w:tc>
        <w:tc>
          <w:tcPr>
            <w:tcW w:w="4696" w:type="dxa"/>
          </w:tcPr>
          <w:p w14:paraId="00E6DAC1" w14:textId="77777777" w:rsidR="00C2251C" w:rsidRPr="0053772A" w:rsidRDefault="00C2251C" w:rsidP="00F64A7A">
            <w:pPr>
              <w:pStyle w:val="ParaBody"/>
              <w:jc w:val="center"/>
              <w:rPr>
                <w:rFonts w:ascii="Arial" w:hAnsi="Arial" w:cs="Arial"/>
                <w:sz w:val="20"/>
                <w:szCs w:val="20"/>
              </w:rPr>
            </w:pPr>
            <w:r w:rsidRPr="0053772A">
              <w:rPr>
                <w:rFonts w:ascii="Arial" w:hAnsi="Arial" w:cs="Arial"/>
                <w:sz w:val="20"/>
                <w:szCs w:val="20"/>
              </w:rPr>
              <w:t>Produces an object file (called input-</w:t>
            </w:r>
            <w:proofErr w:type="spellStart"/>
            <w:r w:rsidRPr="0053772A">
              <w:rPr>
                <w:rFonts w:ascii="Arial" w:hAnsi="Arial" w:cs="Arial"/>
                <w:sz w:val="20"/>
                <w:szCs w:val="20"/>
              </w:rPr>
              <w:t>file.o</w:t>
            </w:r>
            <w:proofErr w:type="spellEnd"/>
            <w:r w:rsidRPr="0053772A">
              <w:rPr>
                <w:rFonts w:ascii="Arial" w:hAnsi="Arial" w:cs="Arial"/>
                <w:sz w:val="20"/>
                <w:szCs w:val="20"/>
              </w:rPr>
              <w:t>) for each source file.</w:t>
            </w:r>
          </w:p>
        </w:tc>
      </w:tr>
    </w:tbl>
    <w:p w14:paraId="71659BA5" w14:textId="77777777" w:rsidR="00C2251C" w:rsidRPr="0053772A" w:rsidRDefault="00C2251C" w:rsidP="00C2251C">
      <w:pPr>
        <w:pStyle w:val="ParaBody"/>
        <w:rPr>
          <w:rFonts w:ascii="Arial" w:hAnsi="Arial" w:cs="Arial"/>
          <w:sz w:val="20"/>
          <w:szCs w:val="20"/>
        </w:rPr>
      </w:pPr>
    </w:p>
    <w:p w14:paraId="62110BA7" w14:textId="1737092C" w:rsidR="00C2251C" w:rsidRPr="0053772A" w:rsidRDefault="00C2251C" w:rsidP="00C2251C">
      <w:pPr>
        <w:pStyle w:val="Caption"/>
        <w:rPr>
          <w:sz w:val="20"/>
        </w:rPr>
      </w:pPr>
      <w:r w:rsidRPr="0053772A">
        <w:rPr>
          <w:sz w:val="20"/>
        </w:rPr>
        <w:t xml:space="preserve">Table </w:t>
      </w:r>
      <w:r w:rsidR="00E82E92">
        <w:rPr>
          <w:sz w:val="20"/>
        </w:rPr>
        <w:fldChar w:fldCharType="begin"/>
      </w:r>
      <w:r w:rsidR="00E82E92">
        <w:rPr>
          <w:sz w:val="20"/>
        </w:rPr>
        <w:instrText xml:space="preserve"> SEQ Table \* ARABIC </w:instrText>
      </w:r>
      <w:r w:rsidR="00E82E92">
        <w:rPr>
          <w:sz w:val="20"/>
        </w:rPr>
        <w:fldChar w:fldCharType="separate"/>
      </w:r>
      <w:r w:rsidR="00291864">
        <w:rPr>
          <w:noProof/>
          <w:sz w:val="20"/>
        </w:rPr>
        <w:t>7</w:t>
      </w:r>
      <w:r w:rsidR="00E82E92">
        <w:rPr>
          <w:sz w:val="20"/>
        </w:rPr>
        <w:fldChar w:fldCharType="end"/>
      </w:r>
      <w:r w:rsidRPr="0053772A">
        <w:rPr>
          <w:sz w:val="20"/>
        </w:rPr>
        <w:t xml:space="preserve"> Linker options</w:t>
      </w:r>
    </w:p>
    <w:tbl>
      <w:tblPr>
        <w:tblStyle w:val="TableGrid"/>
        <w:tblW w:w="0" w:type="auto"/>
        <w:tblLook w:val="04A0" w:firstRow="1" w:lastRow="0" w:firstColumn="1" w:lastColumn="0" w:noHBand="0" w:noVBand="1"/>
      </w:tblPr>
      <w:tblGrid>
        <w:gridCol w:w="3973"/>
        <w:gridCol w:w="3917"/>
      </w:tblGrid>
      <w:tr w:rsidR="00C2251C" w:rsidRPr="00D6161B" w14:paraId="290C6EF4" w14:textId="77777777" w:rsidTr="00F64A7A">
        <w:tc>
          <w:tcPr>
            <w:tcW w:w="4761" w:type="dxa"/>
            <w:shd w:val="clear" w:color="auto" w:fill="002060"/>
          </w:tcPr>
          <w:p w14:paraId="42F8EDE5" w14:textId="77777777" w:rsidR="00C2251C" w:rsidRPr="0053772A" w:rsidRDefault="00C2251C" w:rsidP="00F64A7A">
            <w:pPr>
              <w:pStyle w:val="ParaBody"/>
              <w:rPr>
                <w:rFonts w:ascii="Arial" w:hAnsi="Arial" w:cs="Arial"/>
                <w:sz w:val="20"/>
                <w:szCs w:val="20"/>
              </w:rPr>
            </w:pPr>
            <w:r w:rsidRPr="0053772A">
              <w:rPr>
                <w:rFonts w:ascii="Arial" w:hAnsi="Arial" w:cs="Arial"/>
                <w:sz w:val="20"/>
                <w:szCs w:val="20"/>
              </w:rPr>
              <w:t>Option</w:t>
            </w:r>
          </w:p>
        </w:tc>
        <w:tc>
          <w:tcPr>
            <w:tcW w:w="4589" w:type="dxa"/>
            <w:shd w:val="clear" w:color="auto" w:fill="002060"/>
          </w:tcPr>
          <w:p w14:paraId="62CB3711" w14:textId="77777777" w:rsidR="00C2251C" w:rsidRPr="0053772A" w:rsidRDefault="00C2251C" w:rsidP="00F64A7A">
            <w:pPr>
              <w:pStyle w:val="ParaBody"/>
              <w:rPr>
                <w:rFonts w:ascii="Arial" w:hAnsi="Arial" w:cs="Arial"/>
                <w:sz w:val="20"/>
                <w:szCs w:val="20"/>
              </w:rPr>
            </w:pPr>
            <w:r w:rsidRPr="0053772A">
              <w:rPr>
                <w:rFonts w:ascii="Arial" w:hAnsi="Arial" w:cs="Arial"/>
                <w:sz w:val="20"/>
                <w:szCs w:val="20"/>
              </w:rPr>
              <w:t>Description</w:t>
            </w:r>
          </w:p>
        </w:tc>
      </w:tr>
      <w:tr w:rsidR="00C2251C" w:rsidRPr="00D6161B" w14:paraId="5AF48664" w14:textId="77777777" w:rsidTr="00F64A7A">
        <w:tc>
          <w:tcPr>
            <w:tcW w:w="4761" w:type="dxa"/>
          </w:tcPr>
          <w:p w14:paraId="5D095012" w14:textId="77777777" w:rsidR="00C2251C" w:rsidRPr="0053772A" w:rsidRDefault="00C2251C" w:rsidP="00F64A7A">
            <w:pPr>
              <w:pStyle w:val="ParaBody"/>
              <w:jc w:val="center"/>
              <w:rPr>
                <w:rFonts w:ascii="Arial" w:hAnsi="Arial" w:cs="Arial"/>
                <w:sz w:val="20"/>
                <w:szCs w:val="20"/>
              </w:rPr>
            </w:pPr>
            <w:r w:rsidRPr="0053772A">
              <w:rPr>
                <w:rFonts w:ascii="Arial" w:hAnsi="Arial" w:cs="Arial"/>
                <w:sz w:val="20"/>
                <w:szCs w:val="20"/>
              </w:rPr>
              <w:t>-T &lt;path to *.</w:t>
            </w:r>
            <w:proofErr w:type="spellStart"/>
            <w:r w:rsidRPr="0053772A">
              <w:rPr>
                <w:rFonts w:ascii="Arial" w:hAnsi="Arial" w:cs="Arial"/>
                <w:sz w:val="20"/>
                <w:szCs w:val="20"/>
              </w:rPr>
              <w:t>ld</w:t>
            </w:r>
            <w:proofErr w:type="spellEnd"/>
            <w:r w:rsidRPr="0053772A">
              <w:rPr>
                <w:rFonts w:ascii="Arial" w:hAnsi="Arial" w:cs="Arial"/>
                <w:sz w:val="20"/>
                <w:szCs w:val="20"/>
              </w:rPr>
              <w:t xml:space="preserve"> linker file&gt;</w:t>
            </w:r>
          </w:p>
        </w:tc>
        <w:tc>
          <w:tcPr>
            <w:tcW w:w="4589" w:type="dxa"/>
          </w:tcPr>
          <w:p w14:paraId="49519CAD" w14:textId="77777777" w:rsidR="00C2251C" w:rsidRPr="0053772A" w:rsidRDefault="00C2251C" w:rsidP="00F64A7A">
            <w:pPr>
              <w:pStyle w:val="ParaBody"/>
              <w:jc w:val="center"/>
              <w:rPr>
                <w:rFonts w:ascii="Arial" w:hAnsi="Arial" w:cs="Arial"/>
                <w:sz w:val="20"/>
                <w:szCs w:val="20"/>
              </w:rPr>
            </w:pPr>
            <w:r w:rsidRPr="0053772A">
              <w:rPr>
                <w:rFonts w:ascii="Arial" w:hAnsi="Arial" w:cs="Arial"/>
                <w:sz w:val="20"/>
                <w:szCs w:val="20"/>
              </w:rPr>
              <w:t>Option used to input the linker file</w:t>
            </w:r>
          </w:p>
        </w:tc>
      </w:tr>
    </w:tbl>
    <w:p w14:paraId="71D49998" w14:textId="77777777" w:rsidR="00C2251C" w:rsidRPr="00A314D2" w:rsidRDefault="00C2251C" w:rsidP="00C2251C">
      <w:pPr>
        <w:pStyle w:val="ParaBody"/>
      </w:pPr>
    </w:p>
    <w:p w14:paraId="0415524F" w14:textId="77777777" w:rsidR="00C2251C" w:rsidRDefault="00C2251C" w:rsidP="00C2251C">
      <w:pPr>
        <w:pStyle w:val="Heading3"/>
        <w:widowControl w:val="0"/>
        <w:tabs>
          <w:tab w:val="clear" w:pos="-20"/>
          <w:tab w:val="left" w:pos="900"/>
        </w:tabs>
        <w:autoSpaceDE w:val="0"/>
        <w:autoSpaceDN w:val="0"/>
        <w:adjustRightInd w:val="0"/>
        <w:spacing w:before="360" w:after="140" w:line="400" w:lineRule="exact"/>
        <w:ind w:left="360" w:right="-14" w:hanging="360"/>
      </w:pPr>
      <w:bookmarkStart w:id="82" w:name="_Toc146881653"/>
      <w:r>
        <w:lastRenderedPageBreak/>
        <w:t>GHS Compiler/Linker/Assembler Options</w:t>
      </w:r>
      <w:bookmarkEnd w:id="82"/>
    </w:p>
    <w:p w14:paraId="41035E5E" w14:textId="77777777" w:rsidR="00C2251C" w:rsidRDefault="00C2251C" w:rsidP="00C2251C">
      <w:pPr>
        <w:pStyle w:val="ParaBody"/>
      </w:pPr>
    </w:p>
    <w:p w14:paraId="3948026F" w14:textId="77777777" w:rsidR="00C2251C" w:rsidRPr="0053772A" w:rsidRDefault="00C2251C" w:rsidP="00C2251C">
      <w:pPr>
        <w:pStyle w:val="ParaBody"/>
        <w:rPr>
          <w:rFonts w:ascii="Arial" w:hAnsi="Arial" w:cs="Arial"/>
          <w:sz w:val="20"/>
          <w:szCs w:val="20"/>
        </w:rPr>
      </w:pPr>
      <w:r w:rsidRPr="0053772A">
        <w:rPr>
          <w:rFonts w:ascii="Arial" w:hAnsi="Arial" w:cs="Arial"/>
          <w:b/>
          <w:bCs/>
          <w:sz w:val="20"/>
          <w:szCs w:val="20"/>
        </w:rPr>
        <w:t>Compiler version :</w:t>
      </w:r>
      <w:r w:rsidRPr="0053772A">
        <w:rPr>
          <w:rFonts w:ascii="Arial" w:hAnsi="Arial" w:cs="Arial"/>
          <w:sz w:val="20"/>
          <w:szCs w:val="20"/>
        </w:rPr>
        <w:t xml:space="preserve"> Green Hills MULTI for Eclipse 2.5.5 (not yet fully functional)</w:t>
      </w:r>
    </w:p>
    <w:p w14:paraId="1A921E57" w14:textId="77777777" w:rsidR="00C2251C" w:rsidRPr="0053772A" w:rsidRDefault="00C2251C" w:rsidP="00C2251C">
      <w:pPr>
        <w:pStyle w:val="ParaBody"/>
        <w:rPr>
          <w:rFonts w:ascii="Arial" w:hAnsi="Arial" w:cs="Arial"/>
          <w:sz w:val="20"/>
          <w:szCs w:val="20"/>
        </w:rPr>
      </w:pPr>
    </w:p>
    <w:p w14:paraId="72A2A40D" w14:textId="3E3E5B1B" w:rsidR="00C2251C" w:rsidRPr="0053772A" w:rsidRDefault="00C2251C" w:rsidP="00C2251C">
      <w:pPr>
        <w:pStyle w:val="Caption"/>
        <w:rPr>
          <w:sz w:val="20"/>
        </w:rPr>
      </w:pPr>
      <w:r w:rsidRPr="0053772A">
        <w:rPr>
          <w:sz w:val="20"/>
        </w:rPr>
        <w:t xml:space="preserve">Table </w:t>
      </w:r>
      <w:r w:rsidR="00E82E92">
        <w:rPr>
          <w:sz w:val="20"/>
        </w:rPr>
        <w:fldChar w:fldCharType="begin"/>
      </w:r>
      <w:r w:rsidR="00E82E92">
        <w:rPr>
          <w:sz w:val="20"/>
        </w:rPr>
        <w:instrText xml:space="preserve"> SEQ Table \* ARABIC </w:instrText>
      </w:r>
      <w:r w:rsidR="00E82E92">
        <w:rPr>
          <w:sz w:val="20"/>
        </w:rPr>
        <w:fldChar w:fldCharType="separate"/>
      </w:r>
      <w:r w:rsidR="00291864">
        <w:rPr>
          <w:noProof/>
          <w:sz w:val="20"/>
        </w:rPr>
        <w:t>8</w:t>
      </w:r>
      <w:r w:rsidR="00E82E92">
        <w:rPr>
          <w:sz w:val="20"/>
        </w:rPr>
        <w:fldChar w:fldCharType="end"/>
      </w:r>
      <w:r w:rsidRPr="0053772A">
        <w:rPr>
          <w:sz w:val="20"/>
        </w:rPr>
        <w:t xml:space="preserve"> Compiler options</w:t>
      </w:r>
    </w:p>
    <w:tbl>
      <w:tblPr>
        <w:tblStyle w:val="TableGrid"/>
        <w:tblW w:w="0" w:type="auto"/>
        <w:jc w:val="center"/>
        <w:tblLook w:val="04A0" w:firstRow="1" w:lastRow="0" w:firstColumn="1" w:lastColumn="0" w:noHBand="0" w:noVBand="1"/>
      </w:tblPr>
      <w:tblGrid>
        <w:gridCol w:w="2407"/>
        <w:gridCol w:w="5483"/>
      </w:tblGrid>
      <w:tr w:rsidR="00C2251C" w:rsidRPr="00D6161B" w14:paraId="33F4C585" w14:textId="77777777" w:rsidTr="00F64A7A">
        <w:trPr>
          <w:jc w:val="center"/>
        </w:trPr>
        <w:tc>
          <w:tcPr>
            <w:tcW w:w="2667" w:type="dxa"/>
            <w:shd w:val="clear" w:color="auto" w:fill="002060"/>
          </w:tcPr>
          <w:p w14:paraId="647C8C9E" w14:textId="77777777" w:rsidR="00C2251C" w:rsidRPr="0053772A" w:rsidRDefault="00C2251C" w:rsidP="00F64A7A">
            <w:pPr>
              <w:pStyle w:val="ParaBody"/>
              <w:jc w:val="center"/>
              <w:rPr>
                <w:rFonts w:ascii="Arial" w:hAnsi="Arial" w:cs="Arial"/>
                <w:sz w:val="20"/>
                <w:szCs w:val="20"/>
              </w:rPr>
            </w:pPr>
            <w:r w:rsidRPr="0053772A">
              <w:rPr>
                <w:rFonts w:ascii="Arial" w:hAnsi="Arial" w:cs="Arial"/>
                <w:sz w:val="20"/>
                <w:szCs w:val="20"/>
              </w:rPr>
              <w:t>Option</w:t>
            </w:r>
          </w:p>
        </w:tc>
        <w:tc>
          <w:tcPr>
            <w:tcW w:w="6572" w:type="dxa"/>
            <w:shd w:val="clear" w:color="auto" w:fill="002060"/>
          </w:tcPr>
          <w:p w14:paraId="192B7A05" w14:textId="77777777" w:rsidR="00C2251C" w:rsidRPr="0053772A" w:rsidRDefault="00C2251C" w:rsidP="00F64A7A">
            <w:pPr>
              <w:pStyle w:val="ParaBody"/>
              <w:jc w:val="center"/>
              <w:rPr>
                <w:rFonts w:ascii="Arial" w:hAnsi="Arial" w:cs="Arial"/>
                <w:sz w:val="20"/>
                <w:szCs w:val="20"/>
              </w:rPr>
            </w:pPr>
            <w:r w:rsidRPr="0053772A">
              <w:rPr>
                <w:rFonts w:ascii="Arial" w:hAnsi="Arial" w:cs="Arial"/>
                <w:sz w:val="20"/>
                <w:szCs w:val="20"/>
              </w:rPr>
              <w:t>Description</w:t>
            </w:r>
          </w:p>
        </w:tc>
      </w:tr>
      <w:tr w:rsidR="00C2251C" w:rsidRPr="00D6161B" w14:paraId="3ECD9EAC" w14:textId="77777777" w:rsidTr="00F64A7A">
        <w:trPr>
          <w:jc w:val="center"/>
        </w:trPr>
        <w:tc>
          <w:tcPr>
            <w:tcW w:w="2667" w:type="dxa"/>
            <w:shd w:val="clear" w:color="auto" w:fill="DAEEF3" w:themeFill="accent5" w:themeFillTint="33"/>
          </w:tcPr>
          <w:p w14:paraId="504A3F87" w14:textId="77777777" w:rsidR="00C2251C" w:rsidRPr="0053772A" w:rsidRDefault="00C2251C" w:rsidP="00F64A7A">
            <w:pPr>
              <w:pStyle w:val="ParaBody"/>
              <w:jc w:val="center"/>
              <w:rPr>
                <w:rFonts w:ascii="Arial" w:hAnsi="Arial" w:cs="Arial"/>
                <w:sz w:val="20"/>
                <w:szCs w:val="20"/>
              </w:rPr>
            </w:pPr>
            <w:r w:rsidRPr="0053772A">
              <w:rPr>
                <w:rFonts w:ascii="Arial" w:hAnsi="Arial" w:cs="Arial"/>
                <w:sz w:val="20"/>
                <w:szCs w:val="20"/>
              </w:rPr>
              <w:t>-</w:t>
            </w:r>
            <w:proofErr w:type="spellStart"/>
            <w:r w:rsidRPr="0053772A">
              <w:rPr>
                <w:rFonts w:ascii="Arial" w:hAnsi="Arial" w:cs="Arial"/>
                <w:sz w:val="20"/>
                <w:szCs w:val="20"/>
              </w:rPr>
              <w:t>Werror</w:t>
            </w:r>
            <w:proofErr w:type="spellEnd"/>
          </w:p>
        </w:tc>
        <w:tc>
          <w:tcPr>
            <w:tcW w:w="6572" w:type="dxa"/>
            <w:shd w:val="clear" w:color="auto" w:fill="DAEEF3" w:themeFill="accent5" w:themeFillTint="33"/>
          </w:tcPr>
          <w:p w14:paraId="4B74116F" w14:textId="77777777" w:rsidR="00C2251C" w:rsidRPr="0053772A" w:rsidRDefault="00C2251C" w:rsidP="00F64A7A">
            <w:pPr>
              <w:pStyle w:val="ParaBody"/>
              <w:jc w:val="center"/>
              <w:rPr>
                <w:rFonts w:ascii="Arial" w:hAnsi="Arial" w:cs="Arial"/>
                <w:sz w:val="20"/>
                <w:szCs w:val="20"/>
              </w:rPr>
            </w:pPr>
            <w:r w:rsidRPr="0053772A">
              <w:rPr>
                <w:rFonts w:ascii="Arial" w:hAnsi="Arial" w:cs="Arial"/>
                <w:sz w:val="20"/>
                <w:szCs w:val="20"/>
              </w:rPr>
              <w:t>Treat all enabled warnings as compilation errors*</w:t>
            </w:r>
          </w:p>
        </w:tc>
      </w:tr>
      <w:tr w:rsidR="00C2251C" w:rsidRPr="00D6161B" w14:paraId="543C7D1B" w14:textId="77777777" w:rsidTr="00F64A7A">
        <w:trPr>
          <w:jc w:val="center"/>
        </w:trPr>
        <w:tc>
          <w:tcPr>
            <w:tcW w:w="2667" w:type="dxa"/>
            <w:shd w:val="clear" w:color="auto" w:fill="FDE9D9" w:themeFill="accent6" w:themeFillTint="33"/>
          </w:tcPr>
          <w:p w14:paraId="714D1408" w14:textId="77777777" w:rsidR="00C2251C" w:rsidRPr="0053772A" w:rsidRDefault="00C2251C" w:rsidP="00F64A7A">
            <w:pPr>
              <w:pStyle w:val="ParaBody"/>
              <w:jc w:val="center"/>
              <w:rPr>
                <w:rFonts w:ascii="Arial" w:hAnsi="Arial" w:cs="Arial"/>
                <w:sz w:val="20"/>
                <w:szCs w:val="20"/>
              </w:rPr>
            </w:pPr>
            <w:r w:rsidRPr="0053772A">
              <w:rPr>
                <w:rFonts w:ascii="Arial" w:hAnsi="Arial" w:cs="Arial"/>
                <w:sz w:val="20"/>
                <w:szCs w:val="20"/>
              </w:rPr>
              <w:t>-O3</w:t>
            </w:r>
          </w:p>
        </w:tc>
        <w:tc>
          <w:tcPr>
            <w:tcW w:w="6572" w:type="dxa"/>
            <w:shd w:val="clear" w:color="auto" w:fill="FDE9D9" w:themeFill="accent6" w:themeFillTint="33"/>
          </w:tcPr>
          <w:p w14:paraId="35067829" w14:textId="77777777" w:rsidR="00C2251C" w:rsidRPr="0053772A" w:rsidRDefault="00C2251C" w:rsidP="00F64A7A">
            <w:pPr>
              <w:pStyle w:val="ParaBody"/>
              <w:jc w:val="center"/>
              <w:rPr>
                <w:rFonts w:ascii="Arial" w:hAnsi="Arial" w:cs="Arial"/>
                <w:sz w:val="20"/>
                <w:szCs w:val="20"/>
              </w:rPr>
            </w:pPr>
            <w:r w:rsidRPr="0053772A">
              <w:rPr>
                <w:rFonts w:ascii="Arial" w:hAnsi="Arial" w:cs="Arial"/>
                <w:sz w:val="20"/>
                <w:szCs w:val="20"/>
              </w:rPr>
              <w:t>Optimization level  (Release version)</w:t>
            </w:r>
          </w:p>
        </w:tc>
      </w:tr>
      <w:tr w:rsidR="00C2251C" w:rsidRPr="00D6161B" w14:paraId="761FE7EC" w14:textId="77777777" w:rsidTr="00F64A7A">
        <w:trPr>
          <w:jc w:val="center"/>
        </w:trPr>
        <w:tc>
          <w:tcPr>
            <w:tcW w:w="2667" w:type="dxa"/>
            <w:shd w:val="clear" w:color="auto" w:fill="FDE9D9" w:themeFill="accent6" w:themeFillTint="33"/>
          </w:tcPr>
          <w:p w14:paraId="2F986833" w14:textId="77777777" w:rsidR="00C2251C" w:rsidRPr="0053772A" w:rsidRDefault="00C2251C" w:rsidP="00F64A7A">
            <w:pPr>
              <w:pStyle w:val="ParaBody"/>
              <w:jc w:val="center"/>
              <w:rPr>
                <w:rFonts w:ascii="Arial" w:hAnsi="Arial" w:cs="Arial"/>
                <w:sz w:val="20"/>
                <w:szCs w:val="20"/>
              </w:rPr>
            </w:pPr>
            <w:r w:rsidRPr="0053772A">
              <w:rPr>
                <w:rFonts w:ascii="Arial" w:hAnsi="Arial" w:cs="Arial"/>
                <w:sz w:val="20"/>
                <w:szCs w:val="20"/>
              </w:rPr>
              <w:t>-Wall</w:t>
            </w:r>
          </w:p>
        </w:tc>
        <w:tc>
          <w:tcPr>
            <w:tcW w:w="6572" w:type="dxa"/>
            <w:shd w:val="clear" w:color="auto" w:fill="FDE9D9" w:themeFill="accent6" w:themeFillTint="33"/>
          </w:tcPr>
          <w:p w14:paraId="04E23BE1" w14:textId="77777777" w:rsidR="00C2251C" w:rsidRPr="0053772A" w:rsidRDefault="00C2251C" w:rsidP="00F64A7A">
            <w:pPr>
              <w:pStyle w:val="ParaBody"/>
              <w:jc w:val="center"/>
              <w:rPr>
                <w:rFonts w:ascii="Arial" w:hAnsi="Arial" w:cs="Arial"/>
                <w:sz w:val="20"/>
                <w:szCs w:val="20"/>
              </w:rPr>
            </w:pPr>
            <w:r w:rsidRPr="0053772A">
              <w:rPr>
                <w:rFonts w:ascii="Arial" w:hAnsi="Arial" w:cs="Arial"/>
                <w:sz w:val="20"/>
                <w:szCs w:val="20"/>
              </w:rPr>
              <w:t>Enables a basic set of warnings</w:t>
            </w:r>
          </w:p>
        </w:tc>
      </w:tr>
      <w:tr w:rsidR="00C2251C" w:rsidRPr="00D6161B" w14:paraId="522CABA7" w14:textId="77777777" w:rsidTr="00F64A7A">
        <w:trPr>
          <w:jc w:val="center"/>
        </w:trPr>
        <w:tc>
          <w:tcPr>
            <w:tcW w:w="2667" w:type="dxa"/>
            <w:shd w:val="clear" w:color="auto" w:fill="FDE9D9" w:themeFill="accent6" w:themeFillTint="33"/>
          </w:tcPr>
          <w:p w14:paraId="411149FC" w14:textId="77777777" w:rsidR="00C2251C" w:rsidRPr="0053772A" w:rsidRDefault="00C2251C" w:rsidP="00F64A7A">
            <w:pPr>
              <w:pStyle w:val="ParaBody"/>
              <w:jc w:val="center"/>
              <w:rPr>
                <w:rFonts w:ascii="Arial" w:hAnsi="Arial" w:cs="Arial"/>
                <w:sz w:val="20"/>
                <w:szCs w:val="20"/>
              </w:rPr>
            </w:pPr>
            <w:r w:rsidRPr="0053772A">
              <w:rPr>
                <w:rFonts w:ascii="Arial" w:hAnsi="Arial" w:cs="Arial"/>
                <w:sz w:val="20"/>
                <w:szCs w:val="20"/>
              </w:rPr>
              <w:t>-</w:t>
            </w:r>
            <w:proofErr w:type="spellStart"/>
            <w:r w:rsidRPr="0053772A">
              <w:rPr>
                <w:rFonts w:ascii="Arial" w:hAnsi="Arial" w:cs="Arial"/>
                <w:sz w:val="20"/>
                <w:szCs w:val="20"/>
              </w:rPr>
              <w:t>Wextra</w:t>
            </w:r>
            <w:proofErr w:type="spellEnd"/>
          </w:p>
        </w:tc>
        <w:tc>
          <w:tcPr>
            <w:tcW w:w="6572" w:type="dxa"/>
            <w:shd w:val="clear" w:color="auto" w:fill="FDE9D9" w:themeFill="accent6" w:themeFillTint="33"/>
          </w:tcPr>
          <w:p w14:paraId="4F502F20" w14:textId="77777777" w:rsidR="00C2251C" w:rsidRPr="0053772A" w:rsidRDefault="00C2251C" w:rsidP="00F64A7A">
            <w:pPr>
              <w:pStyle w:val="ParaBody"/>
              <w:jc w:val="center"/>
              <w:rPr>
                <w:rFonts w:ascii="Arial" w:hAnsi="Arial" w:cs="Arial"/>
                <w:sz w:val="20"/>
                <w:szCs w:val="20"/>
              </w:rPr>
            </w:pPr>
            <w:r w:rsidRPr="0053772A">
              <w:rPr>
                <w:rFonts w:ascii="Arial" w:hAnsi="Arial" w:cs="Arial"/>
                <w:sz w:val="20"/>
                <w:szCs w:val="20"/>
              </w:rPr>
              <w:t>Enables extra warnings not covered by -Wall</w:t>
            </w:r>
          </w:p>
        </w:tc>
      </w:tr>
      <w:tr w:rsidR="00C2251C" w:rsidRPr="00D6161B" w14:paraId="4B453B40" w14:textId="77777777" w:rsidTr="00F64A7A">
        <w:trPr>
          <w:jc w:val="center"/>
        </w:trPr>
        <w:tc>
          <w:tcPr>
            <w:tcW w:w="2667" w:type="dxa"/>
            <w:shd w:val="clear" w:color="auto" w:fill="FDE9D9" w:themeFill="accent6" w:themeFillTint="33"/>
          </w:tcPr>
          <w:p w14:paraId="16C1F505" w14:textId="77777777" w:rsidR="00C2251C" w:rsidRPr="0053772A" w:rsidRDefault="00C2251C" w:rsidP="00F64A7A">
            <w:pPr>
              <w:pStyle w:val="ParaBody"/>
              <w:jc w:val="center"/>
              <w:rPr>
                <w:rFonts w:ascii="Arial" w:hAnsi="Arial" w:cs="Arial"/>
                <w:sz w:val="20"/>
                <w:szCs w:val="20"/>
              </w:rPr>
            </w:pPr>
            <w:r w:rsidRPr="0053772A">
              <w:rPr>
                <w:rFonts w:ascii="Arial" w:hAnsi="Arial" w:cs="Arial"/>
                <w:sz w:val="20"/>
                <w:szCs w:val="20"/>
              </w:rPr>
              <w:t>-std=c99</w:t>
            </w:r>
          </w:p>
        </w:tc>
        <w:tc>
          <w:tcPr>
            <w:tcW w:w="6572" w:type="dxa"/>
            <w:shd w:val="clear" w:color="auto" w:fill="FDE9D9" w:themeFill="accent6" w:themeFillTint="33"/>
          </w:tcPr>
          <w:p w14:paraId="29E18201" w14:textId="77777777" w:rsidR="00C2251C" w:rsidRPr="0053772A" w:rsidRDefault="00C2251C" w:rsidP="00F64A7A">
            <w:pPr>
              <w:pStyle w:val="ParaBody"/>
              <w:jc w:val="center"/>
              <w:rPr>
                <w:rFonts w:ascii="Arial" w:hAnsi="Arial" w:cs="Arial"/>
                <w:sz w:val="20"/>
                <w:szCs w:val="20"/>
              </w:rPr>
            </w:pPr>
            <w:r w:rsidRPr="0053772A">
              <w:rPr>
                <w:rFonts w:ascii="Arial" w:hAnsi="Arial" w:cs="Arial"/>
                <w:sz w:val="20"/>
                <w:szCs w:val="20"/>
              </w:rPr>
              <w:t>C Programming Language Standard used it c99</w:t>
            </w:r>
          </w:p>
        </w:tc>
      </w:tr>
      <w:tr w:rsidR="00C2251C" w:rsidRPr="00D6161B" w14:paraId="1C20AFEA" w14:textId="77777777" w:rsidTr="00F64A7A">
        <w:trPr>
          <w:jc w:val="center"/>
        </w:trPr>
        <w:tc>
          <w:tcPr>
            <w:tcW w:w="2667" w:type="dxa"/>
            <w:shd w:val="clear" w:color="auto" w:fill="FDE9D9" w:themeFill="accent6" w:themeFillTint="33"/>
          </w:tcPr>
          <w:p w14:paraId="39FEECC1" w14:textId="77777777" w:rsidR="00C2251C" w:rsidRPr="0053772A" w:rsidRDefault="00C2251C" w:rsidP="00F64A7A">
            <w:pPr>
              <w:pStyle w:val="ParaBody"/>
              <w:jc w:val="center"/>
              <w:rPr>
                <w:rFonts w:ascii="Arial" w:hAnsi="Arial" w:cs="Arial"/>
                <w:sz w:val="20"/>
                <w:szCs w:val="20"/>
                <w:lang w:val="fr-FR"/>
              </w:rPr>
            </w:pPr>
            <w:r w:rsidRPr="0053772A">
              <w:rPr>
                <w:rFonts w:ascii="Arial" w:hAnsi="Arial" w:cs="Arial"/>
                <w:sz w:val="20"/>
                <w:szCs w:val="20"/>
                <w:lang w:val="fr-FR"/>
              </w:rPr>
              <w:t>-</w:t>
            </w:r>
            <w:proofErr w:type="spellStart"/>
            <w:r w:rsidRPr="0053772A">
              <w:rPr>
                <w:rFonts w:ascii="Arial" w:hAnsi="Arial" w:cs="Arial"/>
                <w:sz w:val="20"/>
                <w:szCs w:val="20"/>
                <w:lang w:val="fr-FR"/>
              </w:rPr>
              <w:t>mcpu</w:t>
            </w:r>
            <w:proofErr w:type="spellEnd"/>
            <w:r w:rsidRPr="0053772A">
              <w:rPr>
                <w:rFonts w:ascii="Arial" w:hAnsi="Arial" w:cs="Arial"/>
                <w:sz w:val="20"/>
                <w:szCs w:val="20"/>
                <w:lang w:val="fr-FR"/>
              </w:rPr>
              <w:t xml:space="preserve">=cortex-m7 </w:t>
            </w:r>
          </w:p>
          <w:p w14:paraId="03CD6E2D" w14:textId="77777777" w:rsidR="00C2251C" w:rsidRPr="0053772A" w:rsidRDefault="00C2251C" w:rsidP="00F64A7A">
            <w:pPr>
              <w:pStyle w:val="ParaBody"/>
              <w:jc w:val="center"/>
              <w:rPr>
                <w:rFonts w:ascii="Arial" w:hAnsi="Arial" w:cs="Arial"/>
                <w:sz w:val="20"/>
                <w:szCs w:val="20"/>
                <w:lang w:val="fr-FR"/>
              </w:rPr>
            </w:pPr>
            <w:r w:rsidRPr="0053772A">
              <w:rPr>
                <w:rFonts w:ascii="Arial" w:hAnsi="Arial" w:cs="Arial"/>
                <w:sz w:val="20"/>
                <w:szCs w:val="20"/>
                <w:lang w:val="fr-FR"/>
              </w:rPr>
              <w:t>-</w:t>
            </w:r>
            <w:proofErr w:type="spellStart"/>
            <w:r w:rsidRPr="0053772A">
              <w:rPr>
                <w:rFonts w:ascii="Arial" w:hAnsi="Arial" w:cs="Arial"/>
                <w:sz w:val="20"/>
                <w:szCs w:val="20"/>
                <w:lang w:val="fr-FR"/>
              </w:rPr>
              <w:t>mcpu</w:t>
            </w:r>
            <w:proofErr w:type="spellEnd"/>
            <w:r w:rsidRPr="0053772A">
              <w:rPr>
                <w:rFonts w:ascii="Arial" w:hAnsi="Arial" w:cs="Arial"/>
                <w:sz w:val="20"/>
                <w:szCs w:val="20"/>
                <w:lang w:val="fr-FR"/>
              </w:rPr>
              <w:t>= cortex-a53</w:t>
            </w:r>
          </w:p>
        </w:tc>
        <w:tc>
          <w:tcPr>
            <w:tcW w:w="6572" w:type="dxa"/>
            <w:shd w:val="clear" w:color="auto" w:fill="FDE9D9" w:themeFill="accent6" w:themeFillTint="33"/>
          </w:tcPr>
          <w:p w14:paraId="7B086174" w14:textId="77777777" w:rsidR="00C2251C" w:rsidRPr="0053772A" w:rsidRDefault="00C2251C" w:rsidP="00F64A7A">
            <w:pPr>
              <w:pStyle w:val="ParaBody"/>
              <w:jc w:val="center"/>
              <w:rPr>
                <w:rFonts w:ascii="Arial" w:hAnsi="Arial" w:cs="Arial"/>
                <w:sz w:val="20"/>
                <w:szCs w:val="20"/>
              </w:rPr>
            </w:pPr>
            <w:r w:rsidRPr="0053772A">
              <w:rPr>
                <w:rFonts w:ascii="Arial" w:hAnsi="Arial" w:cs="Arial"/>
                <w:sz w:val="20"/>
                <w:szCs w:val="20"/>
              </w:rPr>
              <w:t>Compile for Cortex-M7 processor (i.e. appM7 on SAF85XX)</w:t>
            </w:r>
          </w:p>
          <w:p w14:paraId="0B8F8652" w14:textId="77777777" w:rsidR="00C2251C" w:rsidRPr="0053772A" w:rsidRDefault="00C2251C" w:rsidP="00F64A7A">
            <w:pPr>
              <w:pStyle w:val="ParaBody"/>
              <w:jc w:val="center"/>
              <w:rPr>
                <w:rFonts w:ascii="Arial" w:hAnsi="Arial" w:cs="Arial"/>
                <w:sz w:val="20"/>
                <w:szCs w:val="20"/>
              </w:rPr>
            </w:pPr>
            <w:r w:rsidRPr="0053772A">
              <w:rPr>
                <w:rFonts w:ascii="Arial" w:hAnsi="Arial" w:cs="Arial"/>
                <w:sz w:val="20"/>
                <w:szCs w:val="20"/>
              </w:rPr>
              <w:t>Compile for Cortex-A53 processor</w:t>
            </w:r>
          </w:p>
        </w:tc>
      </w:tr>
      <w:tr w:rsidR="00C2251C" w:rsidRPr="00D6161B" w14:paraId="0E252081" w14:textId="77777777" w:rsidTr="00F64A7A">
        <w:trPr>
          <w:jc w:val="center"/>
        </w:trPr>
        <w:tc>
          <w:tcPr>
            <w:tcW w:w="2667" w:type="dxa"/>
            <w:shd w:val="clear" w:color="auto" w:fill="FDE9D9" w:themeFill="accent6" w:themeFillTint="33"/>
          </w:tcPr>
          <w:p w14:paraId="2D09595C" w14:textId="77777777" w:rsidR="00C2251C" w:rsidRPr="0053772A" w:rsidRDefault="00C2251C" w:rsidP="00F64A7A">
            <w:pPr>
              <w:pStyle w:val="ParaBody"/>
              <w:jc w:val="center"/>
              <w:rPr>
                <w:rFonts w:ascii="Arial" w:hAnsi="Arial" w:cs="Arial"/>
                <w:sz w:val="20"/>
                <w:szCs w:val="20"/>
              </w:rPr>
            </w:pPr>
            <w:r w:rsidRPr="0053772A">
              <w:rPr>
                <w:rFonts w:ascii="Arial" w:hAnsi="Arial" w:cs="Arial"/>
                <w:sz w:val="20"/>
                <w:szCs w:val="20"/>
              </w:rPr>
              <w:t>-</w:t>
            </w:r>
            <w:proofErr w:type="spellStart"/>
            <w:r w:rsidRPr="0053772A">
              <w:rPr>
                <w:rFonts w:ascii="Arial" w:hAnsi="Arial" w:cs="Arial"/>
                <w:sz w:val="20"/>
                <w:szCs w:val="20"/>
              </w:rPr>
              <w:t>mstrict</w:t>
            </w:r>
            <w:proofErr w:type="spellEnd"/>
            <w:r w:rsidRPr="0053772A">
              <w:rPr>
                <w:rFonts w:ascii="Arial" w:hAnsi="Arial" w:cs="Arial"/>
                <w:sz w:val="20"/>
                <w:szCs w:val="20"/>
              </w:rPr>
              <w:t>-align</w:t>
            </w:r>
          </w:p>
        </w:tc>
        <w:tc>
          <w:tcPr>
            <w:tcW w:w="6572" w:type="dxa"/>
            <w:shd w:val="clear" w:color="auto" w:fill="FDE9D9" w:themeFill="accent6" w:themeFillTint="33"/>
          </w:tcPr>
          <w:p w14:paraId="5AB5DE7C" w14:textId="77777777" w:rsidR="00C2251C" w:rsidRPr="0053772A" w:rsidRDefault="00C2251C" w:rsidP="00F64A7A">
            <w:pPr>
              <w:pStyle w:val="ParaBody"/>
              <w:jc w:val="center"/>
              <w:rPr>
                <w:rFonts w:ascii="Arial" w:hAnsi="Arial" w:cs="Arial"/>
                <w:sz w:val="20"/>
                <w:szCs w:val="20"/>
              </w:rPr>
            </w:pPr>
            <w:r w:rsidRPr="0053772A">
              <w:rPr>
                <w:rFonts w:ascii="Arial" w:hAnsi="Arial" w:cs="Arial"/>
                <w:sz w:val="20"/>
                <w:szCs w:val="20"/>
              </w:rPr>
              <w:t>Unaligned accesses are forbidden</w:t>
            </w:r>
          </w:p>
        </w:tc>
      </w:tr>
    </w:tbl>
    <w:p w14:paraId="415CA617" w14:textId="77777777" w:rsidR="00C2251C" w:rsidRPr="0053772A" w:rsidRDefault="00C2251C" w:rsidP="00C2251C">
      <w:pPr>
        <w:pStyle w:val="Caption"/>
        <w:rPr>
          <w:sz w:val="20"/>
        </w:rPr>
      </w:pPr>
    </w:p>
    <w:p w14:paraId="1A5CA729" w14:textId="0ADA75C2" w:rsidR="00C2251C" w:rsidRPr="0053772A" w:rsidRDefault="00C2251C" w:rsidP="00C2251C">
      <w:pPr>
        <w:pStyle w:val="Caption"/>
        <w:rPr>
          <w:sz w:val="20"/>
        </w:rPr>
      </w:pPr>
      <w:r w:rsidRPr="0053772A">
        <w:rPr>
          <w:sz w:val="20"/>
        </w:rPr>
        <w:t xml:space="preserve">Table </w:t>
      </w:r>
      <w:r w:rsidR="00E82E92">
        <w:rPr>
          <w:sz w:val="20"/>
        </w:rPr>
        <w:fldChar w:fldCharType="begin"/>
      </w:r>
      <w:r w:rsidR="00E82E92">
        <w:rPr>
          <w:sz w:val="20"/>
        </w:rPr>
        <w:instrText xml:space="preserve"> SEQ Table \* ARABIC </w:instrText>
      </w:r>
      <w:r w:rsidR="00E82E92">
        <w:rPr>
          <w:sz w:val="20"/>
        </w:rPr>
        <w:fldChar w:fldCharType="separate"/>
      </w:r>
      <w:r w:rsidR="00291864">
        <w:rPr>
          <w:noProof/>
          <w:sz w:val="20"/>
        </w:rPr>
        <w:t>9</w:t>
      </w:r>
      <w:r w:rsidR="00E82E92">
        <w:rPr>
          <w:sz w:val="20"/>
        </w:rPr>
        <w:fldChar w:fldCharType="end"/>
      </w:r>
      <w:r w:rsidRPr="0053772A">
        <w:rPr>
          <w:sz w:val="20"/>
        </w:rPr>
        <w:t xml:space="preserve"> Assembler options</w:t>
      </w:r>
    </w:p>
    <w:tbl>
      <w:tblPr>
        <w:tblStyle w:val="TableGrid"/>
        <w:tblW w:w="0" w:type="auto"/>
        <w:jc w:val="center"/>
        <w:tblLook w:val="04A0" w:firstRow="1" w:lastRow="0" w:firstColumn="1" w:lastColumn="0" w:noHBand="0" w:noVBand="1"/>
      </w:tblPr>
      <w:tblGrid>
        <w:gridCol w:w="3887"/>
        <w:gridCol w:w="4003"/>
      </w:tblGrid>
      <w:tr w:rsidR="00C2251C" w:rsidRPr="00D6161B" w14:paraId="5C3B81CE" w14:textId="77777777" w:rsidTr="00F64A7A">
        <w:trPr>
          <w:jc w:val="center"/>
        </w:trPr>
        <w:tc>
          <w:tcPr>
            <w:tcW w:w="4654" w:type="dxa"/>
            <w:shd w:val="clear" w:color="auto" w:fill="002060"/>
          </w:tcPr>
          <w:p w14:paraId="6F858B76" w14:textId="77777777" w:rsidR="00C2251C" w:rsidRPr="0053772A" w:rsidRDefault="00C2251C" w:rsidP="00F64A7A">
            <w:pPr>
              <w:pStyle w:val="ParaBody"/>
              <w:rPr>
                <w:rFonts w:ascii="Arial" w:hAnsi="Arial" w:cs="Arial"/>
                <w:sz w:val="20"/>
                <w:szCs w:val="20"/>
              </w:rPr>
            </w:pPr>
            <w:r w:rsidRPr="0053772A">
              <w:rPr>
                <w:rFonts w:ascii="Arial" w:hAnsi="Arial" w:cs="Arial"/>
                <w:sz w:val="20"/>
                <w:szCs w:val="20"/>
              </w:rPr>
              <w:t>Option</w:t>
            </w:r>
          </w:p>
        </w:tc>
        <w:tc>
          <w:tcPr>
            <w:tcW w:w="4696" w:type="dxa"/>
            <w:shd w:val="clear" w:color="auto" w:fill="002060"/>
          </w:tcPr>
          <w:p w14:paraId="71441737" w14:textId="77777777" w:rsidR="00C2251C" w:rsidRPr="0053772A" w:rsidRDefault="00C2251C" w:rsidP="00F64A7A">
            <w:pPr>
              <w:pStyle w:val="ParaBody"/>
              <w:rPr>
                <w:rFonts w:ascii="Arial" w:hAnsi="Arial" w:cs="Arial"/>
                <w:sz w:val="20"/>
                <w:szCs w:val="20"/>
              </w:rPr>
            </w:pPr>
            <w:r w:rsidRPr="0053772A">
              <w:rPr>
                <w:rFonts w:ascii="Arial" w:hAnsi="Arial" w:cs="Arial"/>
                <w:sz w:val="20"/>
                <w:szCs w:val="20"/>
              </w:rPr>
              <w:t>Description</w:t>
            </w:r>
          </w:p>
        </w:tc>
      </w:tr>
      <w:tr w:rsidR="00C2251C" w:rsidRPr="00D6161B" w14:paraId="12059C4C" w14:textId="77777777" w:rsidTr="00F64A7A">
        <w:trPr>
          <w:jc w:val="center"/>
        </w:trPr>
        <w:tc>
          <w:tcPr>
            <w:tcW w:w="4654" w:type="dxa"/>
          </w:tcPr>
          <w:p w14:paraId="71EF9A2B" w14:textId="77777777" w:rsidR="00C2251C" w:rsidRPr="0053772A" w:rsidRDefault="00C2251C" w:rsidP="00F64A7A">
            <w:pPr>
              <w:pStyle w:val="ParaBody"/>
              <w:jc w:val="center"/>
              <w:rPr>
                <w:rFonts w:ascii="Arial" w:hAnsi="Arial" w:cs="Arial"/>
                <w:sz w:val="20"/>
                <w:szCs w:val="20"/>
              </w:rPr>
            </w:pPr>
            <w:r w:rsidRPr="0053772A">
              <w:rPr>
                <w:rFonts w:ascii="Arial" w:hAnsi="Arial" w:cs="Arial"/>
                <w:sz w:val="20"/>
                <w:szCs w:val="20"/>
              </w:rPr>
              <w:t>-c</w:t>
            </w:r>
          </w:p>
        </w:tc>
        <w:tc>
          <w:tcPr>
            <w:tcW w:w="4696" w:type="dxa"/>
          </w:tcPr>
          <w:p w14:paraId="0FFA57C3" w14:textId="77777777" w:rsidR="00C2251C" w:rsidRPr="0053772A" w:rsidRDefault="00C2251C" w:rsidP="00F64A7A">
            <w:pPr>
              <w:pStyle w:val="ParaBody"/>
              <w:jc w:val="center"/>
              <w:rPr>
                <w:rFonts w:ascii="Arial" w:hAnsi="Arial" w:cs="Arial"/>
                <w:sz w:val="20"/>
                <w:szCs w:val="20"/>
              </w:rPr>
            </w:pPr>
            <w:r w:rsidRPr="0053772A">
              <w:rPr>
                <w:rFonts w:ascii="Arial" w:hAnsi="Arial" w:cs="Arial"/>
                <w:sz w:val="20"/>
                <w:szCs w:val="20"/>
              </w:rPr>
              <w:t>Produces an object file (called input-</w:t>
            </w:r>
            <w:proofErr w:type="spellStart"/>
            <w:r w:rsidRPr="0053772A">
              <w:rPr>
                <w:rFonts w:ascii="Arial" w:hAnsi="Arial" w:cs="Arial"/>
                <w:sz w:val="20"/>
                <w:szCs w:val="20"/>
              </w:rPr>
              <w:t>file.o</w:t>
            </w:r>
            <w:proofErr w:type="spellEnd"/>
            <w:r w:rsidRPr="0053772A">
              <w:rPr>
                <w:rFonts w:ascii="Arial" w:hAnsi="Arial" w:cs="Arial"/>
                <w:sz w:val="20"/>
                <w:szCs w:val="20"/>
              </w:rPr>
              <w:t>) for each source file.</w:t>
            </w:r>
          </w:p>
        </w:tc>
      </w:tr>
    </w:tbl>
    <w:p w14:paraId="7C49DBE2" w14:textId="77777777" w:rsidR="00C2251C" w:rsidRPr="0053772A" w:rsidRDefault="00C2251C" w:rsidP="00C2251C">
      <w:pPr>
        <w:pStyle w:val="Caption"/>
        <w:rPr>
          <w:sz w:val="20"/>
        </w:rPr>
      </w:pPr>
    </w:p>
    <w:p w14:paraId="388569DC" w14:textId="319E59E8" w:rsidR="00C2251C" w:rsidRPr="0053772A" w:rsidRDefault="00C2251C" w:rsidP="00C2251C">
      <w:pPr>
        <w:pStyle w:val="Caption"/>
        <w:rPr>
          <w:sz w:val="20"/>
        </w:rPr>
      </w:pPr>
      <w:r w:rsidRPr="0053772A">
        <w:rPr>
          <w:sz w:val="20"/>
        </w:rPr>
        <w:t xml:space="preserve">Table </w:t>
      </w:r>
      <w:r w:rsidR="00E82E92">
        <w:rPr>
          <w:sz w:val="20"/>
        </w:rPr>
        <w:fldChar w:fldCharType="begin"/>
      </w:r>
      <w:r w:rsidR="00E82E92">
        <w:rPr>
          <w:sz w:val="20"/>
        </w:rPr>
        <w:instrText xml:space="preserve"> SEQ Table \* ARABIC </w:instrText>
      </w:r>
      <w:r w:rsidR="00E82E92">
        <w:rPr>
          <w:sz w:val="20"/>
        </w:rPr>
        <w:fldChar w:fldCharType="separate"/>
      </w:r>
      <w:r w:rsidR="00291864">
        <w:rPr>
          <w:noProof/>
          <w:sz w:val="20"/>
        </w:rPr>
        <w:t>10</w:t>
      </w:r>
      <w:r w:rsidR="00E82E92">
        <w:rPr>
          <w:sz w:val="20"/>
        </w:rPr>
        <w:fldChar w:fldCharType="end"/>
      </w:r>
      <w:r w:rsidRPr="0053772A">
        <w:rPr>
          <w:sz w:val="20"/>
        </w:rPr>
        <w:t xml:space="preserve"> Linker options</w:t>
      </w:r>
    </w:p>
    <w:tbl>
      <w:tblPr>
        <w:tblStyle w:val="TableGrid"/>
        <w:tblW w:w="0" w:type="auto"/>
        <w:tblLook w:val="04A0" w:firstRow="1" w:lastRow="0" w:firstColumn="1" w:lastColumn="0" w:noHBand="0" w:noVBand="1"/>
      </w:tblPr>
      <w:tblGrid>
        <w:gridCol w:w="3973"/>
        <w:gridCol w:w="3917"/>
      </w:tblGrid>
      <w:tr w:rsidR="00C2251C" w:rsidRPr="00D6161B" w14:paraId="44074EB0" w14:textId="77777777" w:rsidTr="00F64A7A">
        <w:tc>
          <w:tcPr>
            <w:tcW w:w="4761" w:type="dxa"/>
            <w:shd w:val="clear" w:color="auto" w:fill="002060"/>
          </w:tcPr>
          <w:p w14:paraId="713AE107" w14:textId="77777777" w:rsidR="00C2251C" w:rsidRPr="0053772A" w:rsidRDefault="00C2251C" w:rsidP="00F64A7A">
            <w:pPr>
              <w:pStyle w:val="ParaBody"/>
              <w:rPr>
                <w:rFonts w:ascii="Arial" w:hAnsi="Arial" w:cs="Arial"/>
                <w:sz w:val="20"/>
                <w:szCs w:val="20"/>
              </w:rPr>
            </w:pPr>
            <w:r w:rsidRPr="0053772A">
              <w:rPr>
                <w:rFonts w:ascii="Arial" w:hAnsi="Arial" w:cs="Arial"/>
                <w:sz w:val="20"/>
                <w:szCs w:val="20"/>
              </w:rPr>
              <w:t>Option</w:t>
            </w:r>
          </w:p>
        </w:tc>
        <w:tc>
          <w:tcPr>
            <w:tcW w:w="4589" w:type="dxa"/>
            <w:shd w:val="clear" w:color="auto" w:fill="002060"/>
          </w:tcPr>
          <w:p w14:paraId="7AD7CE03" w14:textId="77777777" w:rsidR="00C2251C" w:rsidRPr="0053772A" w:rsidRDefault="00C2251C" w:rsidP="00F64A7A">
            <w:pPr>
              <w:pStyle w:val="ParaBody"/>
              <w:rPr>
                <w:rFonts w:ascii="Arial" w:hAnsi="Arial" w:cs="Arial"/>
                <w:sz w:val="20"/>
                <w:szCs w:val="20"/>
              </w:rPr>
            </w:pPr>
            <w:r w:rsidRPr="0053772A">
              <w:rPr>
                <w:rFonts w:ascii="Arial" w:hAnsi="Arial" w:cs="Arial"/>
                <w:sz w:val="20"/>
                <w:szCs w:val="20"/>
              </w:rPr>
              <w:t>Description</w:t>
            </w:r>
          </w:p>
        </w:tc>
      </w:tr>
      <w:tr w:rsidR="00C2251C" w:rsidRPr="00D6161B" w14:paraId="24223A8F" w14:textId="77777777" w:rsidTr="00F64A7A">
        <w:tc>
          <w:tcPr>
            <w:tcW w:w="4761" w:type="dxa"/>
          </w:tcPr>
          <w:p w14:paraId="67628AAE" w14:textId="77777777" w:rsidR="00C2251C" w:rsidRPr="0053772A" w:rsidRDefault="00C2251C" w:rsidP="00F64A7A">
            <w:pPr>
              <w:pStyle w:val="ParaBody"/>
              <w:jc w:val="center"/>
              <w:rPr>
                <w:rFonts w:ascii="Arial" w:hAnsi="Arial" w:cs="Arial"/>
                <w:sz w:val="20"/>
                <w:szCs w:val="20"/>
              </w:rPr>
            </w:pPr>
            <w:r w:rsidRPr="0053772A">
              <w:rPr>
                <w:rFonts w:ascii="Arial" w:hAnsi="Arial" w:cs="Arial"/>
                <w:sz w:val="20"/>
                <w:szCs w:val="20"/>
              </w:rPr>
              <w:t>-T &lt;path to *.</w:t>
            </w:r>
            <w:proofErr w:type="spellStart"/>
            <w:r w:rsidRPr="0053772A">
              <w:rPr>
                <w:rFonts w:ascii="Arial" w:hAnsi="Arial" w:cs="Arial"/>
                <w:sz w:val="20"/>
                <w:szCs w:val="20"/>
              </w:rPr>
              <w:t>ld</w:t>
            </w:r>
            <w:proofErr w:type="spellEnd"/>
            <w:r w:rsidRPr="0053772A">
              <w:rPr>
                <w:rFonts w:ascii="Arial" w:hAnsi="Arial" w:cs="Arial"/>
                <w:sz w:val="20"/>
                <w:szCs w:val="20"/>
              </w:rPr>
              <w:t xml:space="preserve"> linker file&gt;</w:t>
            </w:r>
          </w:p>
        </w:tc>
        <w:tc>
          <w:tcPr>
            <w:tcW w:w="4589" w:type="dxa"/>
          </w:tcPr>
          <w:p w14:paraId="4A6F1FC2" w14:textId="77777777" w:rsidR="00C2251C" w:rsidRPr="0053772A" w:rsidRDefault="00C2251C" w:rsidP="00F64A7A">
            <w:pPr>
              <w:pStyle w:val="ParaBody"/>
              <w:jc w:val="center"/>
              <w:rPr>
                <w:rFonts w:ascii="Arial" w:hAnsi="Arial" w:cs="Arial"/>
                <w:sz w:val="20"/>
                <w:szCs w:val="20"/>
              </w:rPr>
            </w:pPr>
            <w:r w:rsidRPr="0053772A">
              <w:rPr>
                <w:rFonts w:ascii="Arial" w:hAnsi="Arial" w:cs="Arial"/>
                <w:sz w:val="20"/>
                <w:szCs w:val="20"/>
              </w:rPr>
              <w:t>Option used to input the linker file</w:t>
            </w:r>
          </w:p>
        </w:tc>
      </w:tr>
    </w:tbl>
    <w:p w14:paraId="502D34B3" w14:textId="77777777" w:rsidR="00C2251C" w:rsidRPr="00D6161B" w:rsidRDefault="00C2251C" w:rsidP="00C2251C"/>
    <w:p w14:paraId="6E24B853" w14:textId="4394FC4D" w:rsidR="00C2251C" w:rsidRDefault="00C2251C" w:rsidP="00C2251C">
      <w:pPr>
        <w:pStyle w:val="ParaBody"/>
      </w:pPr>
    </w:p>
    <w:p w14:paraId="459FEA6B" w14:textId="77777777" w:rsidR="005D15B2" w:rsidRDefault="005D15B2" w:rsidP="00C2251C">
      <w:pPr>
        <w:pStyle w:val="ParaBody"/>
      </w:pPr>
    </w:p>
    <w:p w14:paraId="06E2ECE0" w14:textId="77777777" w:rsidR="00C2251C" w:rsidRDefault="00C2251C" w:rsidP="00C2251C">
      <w:pPr>
        <w:pStyle w:val="Heading3"/>
        <w:widowControl w:val="0"/>
        <w:tabs>
          <w:tab w:val="clear" w:pos="-20"/>
          <w:tab w:val="left" w:pos="900"/>
        </w:tabs>
        <w:autoSpaceDE w:val="0"/>
        <w:autoSpaceDN w:val="0"/>
        <w:adjustRightInd w:val="0"/>
        <w:spacing w:before="360" w:after="140" w:line="400" w:lineRule="exact"/>
        <w:ind w:left="360" w:right="-14" w:hanging="360"/>
        <w:rPr>
          <w:lang w:val="fr-FR"/>
        </w:rPr>
      </w:pPr>
      <w:bookmarkStart w:id="83" w:name="_Toc146881654"/>
      <w:r w:rsidRPr="00630A00">
        <w:rPr>
          <w:lang w:val="fr-FR"/>
        </w:rPr>
        <w:t>DIAB Compiler/Linker/Assembler O</w:t>
      </w:r>
      <w:r>
        <w:rPr>
          <w:lang w:val="fr-FR"/>
        </w:rPr>
        <w:t>ptions</w:t>
      </w:r>
      <w:bookmarkEnd w:id="83"/>
    </w:p>
    <w:p w14:paraId="4AA603FF" w14:textId="77777777" w:rsidR="00C2251C" w:rsidRPr="0053772A" w:rsidRDefault="00C2251C" w:rsidP="00C2251C">
      <w:pPr>
        <w:pStyle w:val="ParaBody"/>
        <w:rPr>
          <w:rFonts w:ascii="Arial" w:hAnsi="Arial" w:cs="Arial"/>
          <w:sz w:val="20"/>
          <w:szCs w:val="20"/>
        </w:rPr>
      </w:pPr>
      <w:r w:rsidRPr="0053772A">
        <w:rPr>
          <w:rFonts w:ascii="Arial" w:hAnsi="Arial" w:cs="Arial"/>
          <w:b/>
          <w:bCs/>
          <w:sz w:val="20"/>
          <w:szCs w:val="20"/>
        </w:rPr>
        <w:t xml:space="preserve">Compiler Version : </w:t>
      </w:r>
      <w:r w:rsidRPr="0053772A">
        <w:rPr>
          <w:rFonts w:ascii="Arial" w:hAnsi="Arial" w:cs="Arial"/>
          <w:sz w:val="20"/>
          <w:szCs w:val="20"/>
        </w:rPr>
        <w:t>Wind River Diab Compiler 7.0.3 (not yet integrated)</w:t>
      </w:r>
    </w:p>
    <w:p w14:paraId="5DF4376F" w14:textId="77777777" w:rsidR="00C2251C" w:rsidRPr="0053772A" w:rsidRDefault="00C2251C" w:rsidP="00C2251C">
      <w:pPr>
        <w:pStyle w:val="ParaBody"/>
        <w:rPr>
          <w:rFonts w:ascii="Arial" w:hAnsi="Arial" w:cs="Arial"/>
          <w:sz w:val="20"/>
          <w:szCs w:val="20"/>
        </w:rPr>
      </w:pPr>
    </w:p>
    <w:p w14:paraId="7CFF8971" w14:textId="66366F1C" w:rsidR="00C2251C" w:rsidRPr="0053772A" w:rsidRDefault="00C2251C" w:rsidP="00C2251C">
      <w:pPr>
        <w:pStyle w:val="Caption"/>
        <w:rPr>
          <w:sz w:val="20"/>
        </w:rPr>
      </w:pPr>
      <w:r w:rsidRPr="0053772A">
        <w:rPr>
          <w:sz w:val="20"/>
        </w:rPr>
        <w:lastRenderedPageBreak/>
        <w:t xml:space="preserve">Table </w:t>
      </w:r>
      <w:r w:rsidR="00E82E92">
        <w:rPr>
          <w:sz w:val="20"/>
        </w:rPr>
        <w:fldChar w:fldCharType="begin"/>
      </w:r>
      <w:r w:rsidR="00E82E92">
        <w:rPr>
          <w:sz w:val="20"/>
        </w:rPr>
        <w:instrText xml:space="preserve"> SEQ Table \* ARABIC </w:instrText>
      </w:r>
      <w:r w:rsidR="00E82E92">
        <w:rPr>
          <w:sz w:val="20"/>
        </w:rPr>
        <w:fldChar w:fldCharType="separate"/>
      </w:r>
      <w:r w:rsidR="00291864">
        <w:rPr>
          <w:noProof/>
          <w:sz w:val="20"/>
        </w:rPr>
        <w:t>11</w:t>
      </w:r>
      <w:r w:rsidR="00E82E92">
        <w:rPr>
          <w:sz w:val="20"/>
        </w:rPr>
        <w:fldChar w:fldCharType="end"/>
      </w:r>
      <w:r w:rsidRPr="0053772A">
        <w:rPr>
          <w:sz w:val="20"/>
        </w:rPr>
        <w:t xml:space="preserve"> Compiler options</w:t>
      </w:r>
    </w:p>
    <w:tbl>
      <w:tblPr>
        <w:tblStyle w:val="TableGrid"/>
        <w:tblW w:w="0" w:type="auto"/>
        <w:jc w:val="center"/>
        <w:tblLook w:val="04A0" w:firstRow="1" w:lastRow="0" w:firstColumn="1" w:lastColumn="0" w:noHBand="0" w:noVBand="1"/>
      </w:tblPr>
      <w:tblGrid>
        <w:gridCol w:w="2407"/>
        <w:gridCol w:w="5483"/>
      </w:tblGrid>
      <w:tr w:rsidR="00C2251C" w:rsidRPr="00D6161B" w14:paraId="30A390B7" w14:textId="77777777" w:rsidTr="00F64A7A">
        <w:trPr>
          <w:jc w:val="center"/>
        </w:trPr>
        <w:tc>
          <w:tcPr>
            <w:tcW w:w="2689" w:type="dxa"/>
            <w:shd w:val="clear" w:color="auto" w:fill="002060"/>
          </w:tcPr>
          <w:p w14:paraId="7248B85F" w14:textId="77777777" w:rsidR="00C2251C" w:rsidRPr="0053772A" w:rsidRDefault="00C2251C" w:rsidP="00F64A7A">
            <w:pPr>
              <w:pStyle w:val="ParaBody"/>
              <w:jc w:val="center"/>
              <w:rPr>
                <w:rFonts w:ascii="Arial" w:hAnsi="Arial" w:cs="Arial"/>
                <w:sz w:val="20"/>
                <w:szCs w:val="20"/>
              </w:rPr>
            </w:pPr>
            <w:r w:rsidRPr="0053772A">
              <w:rPr>
                <w:rFonts w:ascii="Arial" w:hAnsi="Arial" w:cs="Arial"/>
                <w:sz w:val="20"/>
                <w:szCs w:val="20"/>
              </w:rPr>
              <w:t>Option</w:t>
            </w:r>
          </w:p>
        </w:tc>
        <w:tc>
          <w:tcPr>
            <w:tcW w:w="6661" w:type="dxa"/>
            <w:shd w:val="clear" w:color="auto" w:fill="002060"/>
          </w:tcPr>
          <w:p w14:paraId="6AD60C52" w14:textId="77777777" w:rsidR="00C2251C" w:rsidRPr="0053772A" w:rsidRDefault="00C2251C" w:rsidP="00F64A7A">
            <w:pPr>
              <w:pStyle w:val="ParaBody"/>
              <w:jc w:val="center"/>
              <w:rPr>
                <w:rFonts w:ascii="Arial" w:hAnsi="Arial" w:cs="Arial"/>
                <w:sz w:val="20"/>
                <w:szCs w:val="20"/>
              </w:rPr>
            </w:pPr>
            <w:r w:rsidRPr="0053772A">
              <w:rPr>
                <w:rFonts w:ascii="Arial" w:hAnsi="Arial" w:cs="Arial"/>
                <w:sz w:val="20"/>
                <w:szCs w:val="20"/>
              </w:rPr>
              <w:t>Description</w:t>
            </w:r>
          </w:p>
        </w:tc>
      </w:tr>
      <w:tr w:rsidR="00C2251C" w:rsidRPr="00D6161B" w14:paraId="210559DE" w14:textId="77777777" w:rsidTr="00F64A7A">
        <w:trPr>
          <w:jc w:val="center"/>
        </w:trPr>
        <w:tc>
          <w:tcPr>
            <w:tcW w:w="2689" w:type="dxa"/>
            <w:shd w:val="clear" w:color="auto" w:fill="DAEEF3" w:themeFill="accent5" w:themeFillTint="33"/>
          </w:tcPr>
          <w:p w14:paraId="0DF377C1" w14:textId="77777777" w:rsidR="00C2251C" w:rsidRPr="0053772A" w:rsidRDefault="00C2251C" w:rsidP="00F64A7A">
            <w:pPr>
              <w:pStyle w:val="ParaBody"/>
              <w:jc w:val="center"/>
              <w:rPr>
                <w:rFonts w:ascii="Arial" w:hAnsi="Arial" w:cs="Arial"/>
                <w:sz w:val="20"/>
                <w:szCs w:val="20"/>
              </w:rPr>
            </w:pPr>
            <w:r w:rsidRPr="0053772A">
              <w:rPr>
                <w:rFonts w:ascii="Arial" w:hAnsi="Arial" w:cs="Arial"/>
                <w:sz w:val="20"/>
                <w:szCs w:val="20"/>
              </w:rPr>
              <w:t>-</w:t>
            </w:r>
            <w:proofErr w:type="spellStart"/>
            <w:r w:rsidRPr="0053772A">
              <w:rPr>
                <w:rFonts w:ascii="Arial" w:hAnsi="Arial" w:cs="Arial"/>
                <w:sz w:val="20"/>
                <w:szCs w:val="20"/>
              </w:rPr>
              <w:t>Werror</w:t>
            </w:r>
            <w:proofErr w:type="spellEnd"/>
          </w:p>
        </w:tc>
        <w:tc>
          <w:tcPr>
            <w:tcW w:w="6661" w:type="dxa"/>
            <w:shd w:val="clear" w:color="auto" w:fill="DAEEF3" w:themeFill="accent5" w:themeFillTint="33"/>
          </w:tcPr>
          <w:p w14:paraId="5045CE3A" w14:textId="77777777" w:rsidR="00C2251C" w:rsidRPr="0053772A" w:rsidRDefault="00C2251C" w:rsidP="00F64A7A">
            <w:pPr>
              <w:pStyle w:val="ParaBody"/>
              <w:jc w:val="center"/>
              <w:rPr>
                <w:rFonts w:ascii="Arial" w:hAnsi="Arial" w:cs="Arial"/>
                <w:sz w:val="20"/>
                <w:szCs w:val="20"/>
              </w:rPr>
            </w:pPr>
            <w:r w:rsidRPr="0053772A">
              <w:rPr>
                <w:rFonts w:ascii="Arial" w:hAnsi="Arial" w:cs="Arial"/>
                <w:sz w:val="20"/>
                <w:szCs w:val="20"/>
              </w:rPr>
              <w:t>Treat all enabled warnings as compilation errors*</w:t>
            </w:r>
          </w:p>
        </w:tc>
      </w:tr>
      <w:tr w:rsidR="00C2251C" w:rsidRPr="00D6161B" w14:paraId="4503B517" w14:textId="77777777" w:rsidTr="00F64A7A">
        <w:trPr>
          <w:jc w:val="center"/>
        </w:trPr>
        <w:tc>
          <w:tcPr>
            <w:tcW w:w="2689" w:type="dxa"/>
            <w:shd w:val="clear" w:color="auto" w:fill="FDE9D9" w:themeFill="accent6" w:themeFillTint="33"/>
          </w:tcPr>
          <w:p w14:paraId="65556879" w14:textId="77777777" w:rsidR="00C2251C" w:rsidRPr="0053772A" w:rsidRDefault="00C2251C" w:rsidP="00F64A7A">
            <w:pPr>
              <w:pStyle w:val="ParaBody"/>
              <w:jc w:val="center"/>
              <w:rPr>
                <w:rFonts w:ascii="Arial" w:hAnsi="Arial" w:cs="Arial"/>
                <w:sz w:val="20"/>
                <w:szCs w:val="20"/>
              </w:rPr>
            </w:pPr>
            <w:r w:rsidRPr="0053772A">
              <w:rPr>
                <w:rFonts w:ascii="Arial" w:hAnsi="Arial" w:cs="Arial"/>
                <w:sz w:val="20"/>
                <w:szCs w:val="20"/>
              </w:rPr>
              <w:t>-O3</w:t>
            </w:r>
          </w:p>
        </w:tc>
        <w:tc>
          <w:tcPr>
            <w:tcW w:w="6661" w:type="dxa"/>
            <w:shd w:val="clear" w:color="auto" w:fill="FDE9D9" w:themeFill="accent6" w:themeFillTint="33"/>
          </w:tcPr>
          <w:p w14:paraId="1895C718" w14:textId="77777777" w:rsidR="00C2251C" w:rsidRPr="0053772A" w:rsidRDefault="00C2251C" w:rsidP="00F64A7A">
            <w:pPr>
              <w:pStyle w:val="ParaBody"/>
              <w:jc w:val="center"/>
              <w:rPr>
                <w:rFonts w:ascii="Arial" w:hAnsi="Arial" w:cs="Arial"/>
                <w:sz w:val="20"/>
                <w:szCs w:val="20"/>
              </w:rPr>
            </w:pPr>
            <w:r w:rsidRPr="0053772A">
              <w:rPr>
                <w:rFonts w:ascii="Arial" w:hAnsi="Arial" w:cs="Arial"/>
                <w:sz w:val="20"/>
                <w:szCs w:val="20"/>
              </w:rPr>
              <w:t>Optimization level  (Release version)</w:t>
            </w:r>
          </w:p>
        </w:tc>
      </w:tr>
      <w:tr w:rsidR="00C2251C" w:rsidRPr="00D6161B" w14:paraId="1785407C" w14:textId="77777777" w:rsidTr="00F64A7A">
        <w:trPr>
          <w:jc w:val="center"/>
        </w:trPr>
        <w:tc>
          <w:tcPr>
            <w:tcW w:w="2689" w:type="dxa"/>
            <w:shd w:val="clear" w:color="auto" w:fill="FDE9D9" w:themeFill="accent6" w:themeFillTint="33"/>
          </w:tcPr>
          <w:p w14:paraId="3A47173C" w14:textId="77777777" w:rsidR="00C2251C" w:rsidRPr="0053772A" w:rsidRDefault="00C2251C" w:rsidP="00F64A7A">
            <w:pPr>
              <w:pStyle w:val="ParaBody"/>
              <w:jc w:val="center"/>
              <w:rPr>
                <w:rFonts w:ascii="Arial" w:hAnsi="Arial" w:cs="Arial"/>
                <w:sz w:val="20"/>
                <w:szCs w:val="20"/>
              </w:rPr>
            </w:pPr>
            <w:r w:rsidRPr="0053772A">
              <w:rPr>
                <w:rFonts w:ascii="Arial" w:hAnsi="Arial" w:cs="Arial"/>
                <w:sz w:val="20"/>
                <w:szCs w:val="20"/>
              </w:rPr>
              <w:t>-Wall</w:t>
            </w:r>
          </w:p>
        </w:tc>
        <w:tc>
          <w:tcPr>
            <w:tcW w:w="6661" w:type="dxa"/>
            <w:shd w:val="clear" w:color="auto" w:fill="FDE9D9" w:themeFill="accent6" w:themeFillTint="33"/>
          </w:tcPr>
          <w:p w14:paraId="54533781" w14:textId="77777777" w:rsidR="00C2251C" w:rsidRPr="0053772A" w:rsidRDefault="00C2251C" w:rsidP="00F64A7A">
            <w:pPr>
              <w:pStyle w:val="ParaBody"/>
              <w:jc w:val="center"/>
              <w:rPr>
                <w:rFonts w:ascii="Arial" w:hAnsi="Arial" w:cs="Arial"/>
                <w:sz w:val="20"/>
                <w:szCs w:val="20"/>
              </w:rPr>
            </w:pPr>
            <w:r w:rsidRPr="0053772A">
              <w:rPr>
                <w:rFonts w:ascii="Arial" w:hAnsi="Arial" w:cs="Arial"/>
                <w:sz w:val="20"/>
                <w:szCs w:val="20"/>
              </w:rPr>
              <w:t>Enables a basic set of warnings</w:t>
            </w:r>
          </w:p>
        </w:tc>
      </w:tr>
      <w:tr w:rsidR="00C2251C" w:rsidRPr="00D6161B" w14:paraId="0E56E9D6" w14:textId="77777777" w:rsidTr="00F64A7A">
        <w:trPr>
          <w:jc w:val="center"/>
        </w:trPr>
        <w:tc>
          <w:tcPr>
            <w:tcW w:w="2689" w:type="dxa"/>
            <w:shd w:val="clear" w:color="auto" w:fill="FDE9D9" w:themeFill="accent6" w:themeFillTint="33"/>
          </w:tcPr>
          <w:p w14:paraId="6E0788BF" w14:textId="77777777" w:rsidR="00C2251C" w:rsidRPr="0053772A" w:rsidRDefault="00C2251C" w:rsidP="00F64A7A">
            <w:pPr>
              <w:pStyle w:val="ParaBody"/>
              <w:jc w:val="center"/>
              <w:rPr>
                <w:rFonts w:ascii="Arial" w:hAnsi="Arial" w:cs="Arial"/>
                <w:sz w:val="20"/>
                <w:szCs w:val="20"/>
              </w:rPr>
            </w:pPr>
            <w:r w:rsidRPr="0053772A">
              <w:rPr>
                <w:rFonts w:ascii="Arial" w:hAnsi="Arial" w:cs="Arial"/>
                <w:sz w:val="20"/>
                <w:szCs w:val="20"/>
              </w:rPr>
              <w:t>-</w:t>
            </w:r>
            <w:proofErr w:type="spellStart"/>
            <w:r w:rsidRPr="0053772A">
              <w:rPr>
                <w:rFonts w:ascii="Arial" w:hAnsi="Arial" w:cs="Arial"/>
                <w:sz w:val="20"/>
                <w:szCs w:val="20"/>
              </w:rPr>
              <w:t>Wextra</w:t>
            </w:r>
            <w:proofErr w:type="spellEnd"/>
          </w:p>
        </w:tc>
        <w:tc>
          <w:tcPr>
            <w:tcW w:w="6661" w:type="dxa"/>
            <w:shd w:val="clear" w:color="auto" w:fill="FDE9D9" w:themeFill="accent6" w:themeFillTint="33"/>
          </w:tcPr>
          <w:p w14:paraId="3215EDF7" w14:textId="77777777" w:rsidR="00C2251C" w:rsidRPr="0053772A" w:rsidRDefault="00C2251C" w:rsidP="00F64A7A">
            <w:pPr>
              <w:pStyle w:val="ParaBody"/>
              <w:jc w:val="center"/>
              <w:rPr>
                <w:rFonts w:ascii="Arial" w:hAnsi="Arial" w:cs="Arial"/>
                <w:sz w:val="20"/>
                <w:szCs w:val="20"/>
              </w:rPr>
            </w:pPr>
            <w:r w:rsidRPr="0053772A">
              <w:rPr>
                <w:rFonts w:ascii="Arial" w:hAnsi="Arial" w:cs="Arial"/>
                <w:sz w:val="20"/>
                <w:szCs w:val="20"/>
              </w:rPr>
              <w:t>Enables extra warnings not covered by -Wall</w:t>
            </w:r>
          </w:p>
        </w:tc>
      </w:tr>
      <w:tr w:rsidR="00C2251C" w:rsidRPr="00D6161B" w14:paraId="702AD9FB" w14:textId="77777777" w:rsidTr="00F64A7A">
        <w:trPr>
          <w:jc w:val="center"/>
        </w:trPr>
        <w:tc>
          <w:tcPr>
            <w:tcW w:w="2689" w:type="dxa"/>
            <w:shd w:val="clear" w:color="auto" w:fill="FDE9D9" w:themeFill="accent6" w:themeFillTint="33"/>
          </w:tcPr>
          <w:p w14:paraId="375566B2" w14:textId="77777777" w:rsidR="00C2251C" w:rsidRPr="0053772A" w:rsidRDefault="00C2251C" w:rsidP="00F64A7A">
            <w:pPr>
              <w:pStyle w:val="ParaBody"/>
              <w:jc w:val="center"/>
              <w:rPr>
                <w:rFonts w:ascii="Arial" w:hAnsi="Arial" w:cs="Arial"/>
                <w:sz w:val="20"/>
                <w:szCs w:val="20"/>
              </w:rPr>
            </w:pPr>
            <w:r w:rsidRPr="0053772A">
              <w:rPr>
                <w:rFonts w:ascii="Arial" w:hAnsi="Arial" w:cs="Arial"/>
                <w:sz w:val="20"/>
                <w:szCs w:val="20"/>
              </w:rPr>
              <w:t>-std=c99</w:t>
            </w:r>
          </w:p>
        </w:tc>
        <w:tc>
          <w:tcPr>
            <w:tcW w:w="6661" w:type="dxa"/>
            <w:shd w:val="clear" w:color="auto" w:fill="FDE9D9" w:themeFill="accent6" w:themeFillTint="33"/>
          </w:tcPr>
          <w:p w14:paraId="62519E18" w14:textId="77777777" w:rsidR="00C2251C" w:rsidRPr="0053772A" w:rsidRDefault="00C2251C" w:rsidP="00F64A7A">
            <w:pPr>
              <w:pStyle w:val="ParaBody"/>
              <w:jc w:val="center"/>
              <w:rPr>
                <w:rFonts w:ascii="Arial" w:hAnsi="Arial" w:cs="Arial"/>
                <w:sz w:val="20"/>
                <w:szCs w:val="20"/>
              </w:rPr>
            </w:pPr>
            <w:r w:rsidRPr="0053772A">
              <w:rPr>
                <w:rFonts w:ascii="Arial" w:hAnsi="Arial" w:cs="Arial"/>
                <w:sz w:val="20"/>
                <w:szCs w:val="20"/>
              </w:rPr>
              <w:t>C Programming Language Standard used it c99</w:t>
            </w:r>
          </w:p>
        </w:tc>
      </w:tr>
      <w:tr w:rsidR="00C2251C" w:rsidRPr="00D6161B" w14:paraId="0F24BCE5" w14:textId="77777777" w:rsidTr="00F64A7A">
        <w:trPr>
          <w:jc w:val="center"/>
        </w:trPr>
        <w:tc>
          <w:tcPr>
            <w:tcW w:w="2689" w:type="dxa"/>
            <w:shd w:val="clear" w:color="auto" w:fill="FDE9D9" w:themeFill="accent6" w:themeFillTint="33"/>
          </w:tcPr>
          <w:p w14:paraId="36F9552A" w14:textId="77777777" w:rsidR="00C2251C" w:rsidRPr="0053772A" w:rsidRDefault="00C2251C" w:rsidP="00F64A7A">
            <w:pPr>
              <w:pStyle w:val="ParaBody"/>
              <w:jc w:val="center"/>
              <w:rPr>
                <w:rFonts w:ascii="Arial" w:hAnsi="Arial" w:cs="Arial"/>
                <w:sz w:val="20"/>
                <w:szCs w:val="20"/>
                <w:lang w:val="fr-FR"/>
              </w:rPr>
            </w:pPr>
            <w:r w:rsidRPr="0053772A">
              <w:rPr>
                <w:rFonts w:ascii="Arial" w:hAnsi="Arial" w:cs="Arial"/>
                <w:sz w:val="20"/>
                <w:szCs w:val="20"/>
                <w:lang w:val="fr-FR"/>
              </w:rPr>
              <w:t>-</w:t>
            </w:r>
            <w:proofErr w:type="spellStart"/>
            <w:r w:rsidRPr="0053772A">
              <w:rPr>
                <w:rFonts w:ascii="Arial" w:hAnsi="Arial" w:cs="Arial"/>
                <w:sz w:val="20"/>
                <w:szCs w:val="20"/>
                <w:lang w:val="fr-FR"/>
              </w:rPr>
              <w:t>mcpu</w:t>
            </w:r>
            <w:proofErr w:type="spellEnd"/>
            <w:r w:rsidRPr="0053772A">
              <w:rPr>
                <w:rFonts w:ascii="Arial" w:hAnsi="Arial" w:cs="Arial"/>
                <w:sz w:val="20"/>
                <w:szCs w:val="20"/>
                <w:lang w:val="fr-FR"/>
              </w:rPr>
              <w:t xml:space="preserve">=cortex-m7 </w:t>
            </w:r>
          </w:p>
          <w:p w14:paraId="16450427" w14:textId="77777777" w:rsidR="00C2251C" w:rsidRPr="0053772A" w:rsidRDefault="00C2251C" w:rsidP="00F64A7A">
            <w:pPr>
              <w:pStyle w:val="ParaBody"/>
              <w:jc w:val="center"/>
              <w:rPr>
                <w:rFonts w:ascii="Arial" w:hAnsi="Arial" w:cs="Arial"/>
                <w:sz w:val="20"/>
                <w:szCs w:val="20"/>
                <w:lang w:val="fr-FR"/>
              </w:rPr>
            </w:pPr>
            <w:r w:rsidRPr="0053772A">
              <w:rPr>
                <w:rFonts w:ascii="Arial" w:hAnsi="Arial" w:cs="Arial"/>
                <w:sz w:val="20"/>
                <w:szCs w:val="20"/>
                <w:lang w:val="fr-FR"/>
              </w:rPr>
              <w:t>-</w:t>
            </w:r>
            <w:proofErr w:type="spellStart"/>
            <w:r w:rsidRPr="0053772A">
              <w:rPr>
                <w:rFonts w:ascii="Arial" w:hAnsi="Arial" w:cs="Arial"/>
                <w:sz w:val="20"/>
                <w:szCs w:val="20"/>
                <w:lang w:val="fr-FR"/>
              </w:rPr>
              <w:t>mcpu</w:t>
            </w:r>
            <w:proofErr w:type="spellEnd"/>
            <w:r w:rsidRPr="0053772A">
              <w:rPr>
                <w:rFonts w:ascii="Arial" w:hAnsi="Arial" w:cs="Arial"/>
                <w:sz w:val="20"/>
                <w:szCs w:val="20"/>
                <w:lang w:val="fr-FR"/>
              </w:rPr>
              <w:t>= cortex-a53</w:t>
            </w:r>
          </w:p>
        </w:tc>
        <w:tc>
          <w:tcPr>
            <w:tcW w:w="6661" w:type="dxa"/>
            <w:shd w:val="clear" w:color="auto" w:fill="FDE9D9" w:themeFill="accent6" w:themeFillTint="33"/>
          </w:tcPr>
          <w:p w14:paraId="70BD021D" w14:textId="77777777" w:rsidR="00C2251C" w:rsidRPr="0053772A" w:rsidRDefault="00C2251C" w:rsidP="00F64A7A">
            <w:pPr>
              <w:pStyle w:val="ParaBody"/>
              <w:jc w:val="center"/>
              <w:rPr>
                <w:rFonts w:ascii="Arial" w:hAnsi="Arial" w:cs="Arial"/>
                <w:sz w:val="20"/>
                <w:szCs w:val="20"/>
              </w:rPr>
            </w:pPr>
            <w:r w:rsidRPr="0053772A">
              <w:rPr>
                <w:rFonts w:ascii="Arial" w:hAnsi="Arial" w:cs="Arial"/>
                <w:sz w:val="20"/>
                <w:szCs w:val="20"/>
              </w:rPr>
              <w:t>Compile for Cortex-M7 processor (i.e. appM7 on SAF85XX)</w:t>
            </w:r>
          </w:p>
          <w:p w14:paraId="1E070A59" w14:textId="77777777" w:rsidR="00C2251C" w:rsidRPr="0053772A" w:rsidRDefault="00C2251C" w:rsidP="00F64A7A">
            <w:pPr>
              <w:pStyle w:val="ParaBody"/>
              <w:jc w:val="center"/>
              <w:rPr>
                <w:rFonts w:ascii="Arial" w:hAnsi="Arial" w:cs="Arial"/>
                <w:sz w:val="20"/>
                <w:szCs w:val="20"/>
              </w:rPr>
            </w:pPr>
            <w:r w:rsidRPr="0053772A">
              <w:rPr>
                <w:rFonts w:ascii="Arial" w:hAnsi="Arial" w:cs="Arial"/>
                <w:sz w:val="20"/>
                <w:szCs w:val="20"/>
              </w:rPr>
              <w:t>Compile for Cortex-A53 processor</w:t>
            </w:r>
          </w:p>
        </w:tc>
      </w:tr>
      <w:tr w:rsidR="00C2251C" w:rsidRPr="00D6161B" w14:paraId="07B2BCE1" w14:textId="77777777" w:rsidTr="00F64A7A">
        <w:trPr>
          <w:jc w:val="center"/>
        </w:trPr>
        <w:tc>
          <w:tcPr>
            <w:tcW w:w="2689" w:type="dxa"/>
            <w:shd w:val="clear" w:color="auto" w:fill="FDE9D9" w:themeFill="accent6" w:themeFillTint="33"/>
          </w:tcPr>
          <w:p w14:paraId="0F6F5863" w14:textId="77777777" w:rsidR="00C2251C" w:rsidRPr="0053772A" w:rsidRDefault="00C2251C" w:rsidP="00F64A7A">
            <w:pPr>
              <w:pStyle w:val="ParaBody"/>
              <w:jc w:val="center"/>
              <w:rPr>
                <w:rFonts w:ascii="Arial" w:hAnsi="Arial" w:cs="Arial"/>
                <w:sz w:val="20"/>
                <w:szCs w:val="20"/>
              </w:rPr>
            </w:pPr>
            <w:r w:rsidRPr="0053772A">
              <w:rPr>
                <w:rFonts w:ascii="Arial" w:hAnsi="Arial" w:cs="Arial"/>
                <w:sz w:val="20"/>
                <w:szCs w:val="20"/>
              </w:rPr>
              <w:t>-</w:t>
            </w:r>
            <w:proofErr w:type="spellStart"/>
            <w:r w:rsidRPr="0053772A">
              <w:rPr>
                <w:rFonts w:ascii="Arial" w:hAnsi="Arial" w:cs="Arial"/>
                <w:sz w:val="20"/>
                <w:szCs w:val="20"/>
              </w:rPr>
              <w:t>mstrict</w:t>
            </w:r>
            <w:proofErr w:type="spellEnd"/>
            <w:r w:rsidRPr="0053772A">
              <w:rPr>
                <w:rFonts w:ascii="Arial" w:hAnsi="Arial" w:cs="Arial"/>
                <w:sz w:val="20"/>
                <w:szCs w:val="20"/>
              </w:rPr>
              <w:t>-align</w:t>
            </w:r>
          </w:p>
        </w:tc>
        <w:tc>
          <w:tcPr>
            <w:tcW w:w="6661" w:type="dxa"/>
            <w:shd w:val="clear" w:color="auto" w:fill="FDE9D9" w:themeFill="accent6" w:themeFillTint="33"/>
          </w:tcPr>
          <w:p w14:paraId="3D9E9479" w14:textId="77777777" w:rsidR="00C2251C" w:rsidRPr="0053772A" w:rsidRDefault="00C2251C" w:rsidP="00F64A7A">
            <w:pPr>
              <w:pStyle w:val="ParaBody"/>
              <w:jc w:val="center"/>
              <w:rPr>
                <w:rFonts w:ascii="Arial" w:hAnsi="Arial" w:cs="Arial"/>
                <w:sz w:val="20"/>
                <w:szCs w:val="20"/>
              </w:rPr>
            </w:pPr>
            <w:r w:rsidRPr="0053772A">
              <w:rPr>
                <w:rFonts w:ascii="Arial" w:hAnsi="Arial" w:cs="Arial"/>
                <w:sz w:val="20"/>
                <w:szCs w:val="20"/>
              </w:rPr>
              <w:t>Unaligned accesses are forbidden</w:t>
            </w:r>
          </w:p>
        </w:tc>
      </w:tr>
    </w:tbl>
    <w:p w14:paraId="6F04ABD3" w14:textId="77777777" w:rsidR="00C2251C" w:rsidRPr="00D6161B" w:rsidRDefault="00C2251C" w:rsidP="00C2251C"/>
    <w:p w14:paraId="21409E50" w14:textId="4A8D584B" w:rsidR="00C2251C" w:rsidRDefault="00C2251C" w:rsidP="00C2251C">
      <w:pPr>
        <w:pStyle w:val="ParaBody"/>
        <w:rPr>
          <w:rFonts w:ascii="Arial" w:hAnsi="Arial" w:cs="Arial"/>
          <w:sz w:val="20"/>
          <w:szCs w:val="20"/>
          <w:lang w:val="fr-FR"/>
        </w:rPr>
      </w:pPr>
    </w:p>
    <w:p w14:paraId="2B810AF7" w14:textId="77777777" w:rsidR="00D6161B" w:rsidRPr="0053772A" w:rsidRDefault="00D6161B" w:rsidP="00C2251C">
      <w:pPr>
        <w:pStyle w:val="ParaBody"/>
        <w:rPr>
          <w:rFonts w:ascii="Arial" w:hAnsi="Arial" w:cs="Arial"/>
          <w:sz w:val="20"/>
          <w:szCs w:val="20"/>
          <w:lang w:val="fr-FR"/>
        </w:rPr>
      </w:pPr>
    </w:p>
    <w:p w14:paraId="470622D4" w14:textId="5CEB73A3" w:rsidR="00C2251C" w:rsidRPr="0053772A" w:rsidRDefault="00C2251C" w:rsidP="00C2251C">
      <w:pPr>
        <w:pStyle w:val="Caption"/>
        <w:rPr>
          <w:sz w:val="20"/>
        </w:rPr>
      </w:pPr>
      <w:r w:rsidRPr="0053772A">
        <w:rPr>
          <w:sz w:val="20"/>
        </w:rPr>
        <w:t xml:space="preserve">Table </w:t>
      </w:r>
      <w:r w:rsidR="00E82E92">
        <w:rPr>
          <w:sz w:val="20"/>
        </w:rPr>
        <w:fldChar w:fldCharType="begin"/>
      </w:r>
      <w:r w:rsidR="00E82E92">
        <w:rPr>
          <w:sz w:val="20"/>
        </w:rPr>
        <w:instrText xml:space="preserve"> SEQ Table \* ARABIC </w:instrText>
      </w:r>
      <w:r w:rsidR="00E82E92">
        <w:rPr>
          <w:sz w:val="20"/>
        </w:rPr>
        <w:fldChar w:fldCharType="separate"/>
      </w:r>
      <w:r w:rsidR="00291864">
        <w:rPr>
          <w:noProof/>
          <w:sz w:val="20"/>
        </w:rPr>
        <w:t>12</w:t>
      </w:r>
      <w:r w:rsidR="00E82E92">
        <w:rPr>
          <w:sz w:val="20"/>
        </w:rPr>
        <w:fldChar w:fldCharType="end"/>
      </w:r>
      <w:r w:rsidRPr="0053772A">
        <w:rPr>
          <w:sz w:val="20"/>
        </w:rPr>
        <w:t xml:space="preserve"> Assembler options</w:t>
      </w:r>
    </w:p>
    <w:tbl>
      <w:tblPr>
        <w:tblStyle w:val="TableGrid"/>
        <w:tblW w:w="0" w:type="auto"/>
        <w:jc w:val="center"/>
        <w:tblLook w:val="04A0" w:firstRow="1" w:lastRow="0" w:firstColumn="1" w:lastColumn="0" w:noHBand="0" w:noVBand="1"/>
      </w:tblPr>
      <w:tblGrid>
        <w:gridCol w:w="3887"/>
        <w:gridCol w:w="4003"/>
      </w:tblGrid>
      <w:tr w:rsidR="00C2251C" w:rsidRPr="00D6161B" w14:paraId="2388DD8D" w14:textId="77777777" w:rsidTr="00F64A7A">
        <w:trPr>
          <w:jc w:val="center"/>
        </w:trPr>
        <w:tc>
          <w:tcPr>
            <w:tcW w:w="4654" w:type="dxa"/>
            <w:shd w:val="clear" w:color="auto" w:fill="002060"/>
          </w:tcPr>
          <w:p w14:paraId="5172E898" w14:textId="77777777" w:rsidR="00C2251C" w:rsidRPr="0053772A" w:rsidRDefault="00C2251C" w:rsidP="00F64A7A">
            <w:pPr>
              <w:pStyle w:val="ParaBody"/>
              <w:rPr>
                <w:rFonts w:ascii="Arial" w:hAnsi="Arial" w:cs="Arial"/>
                <w:sz w:val="20"/>
                <w:szCs w:val="20"/>
              </w:rPr>
            </w:pPr>
            <w:r w:rsidRPr="0053772A">
              <w:rPr>
                <w:rFonts w:ascii="Arial" w:hAnsi="Arial" w:cs="Arial"/>
                <w:sz w:val="20"/>
                <w:szCs w:val="20"/>
              </w:rPr>
              <w:t>Option</w:t>
            </w:r>
          </w:p>
        </w:tc>
        <w:tc>
          <w:tcPr>
            <w:tcW w:w="4696" w:type="dxa"/>
            <w:shd w:val="clear" w:color="auto" w:fill="002060"/>
          </w:tcPr>
          <w:p w14:paraId="4051F74B" w14:textId="77777777" w:rsidR="00C2251C" w:rsidRPr="0053772A" w:rsidRDefault="00C2251C" w:rsidP="00F64A7A">
            <w:pPr>
              <w:pStyle w:val="ParaBody"/>
              <w:rPr>
                <w:rFonts w:ascii="Arial" w:hAnsi="Arial" w:cs="Arial"/>
                <w:sz w:val="20"/>
                <w:szCs w:val="20"/>
              </w:rPr>
            </w:pPr>
            <w:r w:rsidRPr="0053772A">
              <w:rPr>
                <w:rFonts w:ascii="Arial" w:hAnsi="Arial" w:cs="Arial"/>
                <w:sz w:val="20"/>
                <w:szCs w:val="20"/>
              </w:rPr>
              <w:t>Description</w:t>
            </w:r>
          </w:p>
        </w:tc>
      </w:tr>
      <w:tr w:rsidR="00C2251C" w:rsidRPr="00D6161B" w14:paraId="14B8750E" w14:textId="77777777" w:rsidTr="00F64A7A">
        <w:trPr>
          <w:jc w:val="center"/>
        </w:trPr>
        <w:tc>
          <w:tcPr>
            <w:tcW w:w="4654" w:type="dxa"/>
          </w:tcPr>
          <w:p w14:paraId="54A833E0" w14:textId="77777777" w:rsidR="00C2251C" w:rsidRPr="0053772A" w:rsidRDefault="00C2251C" w:rsidP="00F64A7A">
            <w:pPr>
              <w:pStyle w:val="ParaBody"/>
              <w:jc w:val="center"/>
              <w:rPr>
                <w:rFonts w:ascii="Arial" w:hAnsi="Arial" w:cs="Arial"/>
                <w:sz w:val="20"/>
                <w:szCs w:val="20"/>
              </w:rPr>
            </w:pPr>
            <w:r w:rsidRPr="0053772A">
              <w:rPr>
                <w:rFonts w:ascii="Arial" w:hAnsi="Arial" w:cs="Arial"/>
                <w:sz w:val="20"/>
                <w:szCs w:val="20"/>
              </w:rPr>
              <w:t>-c</w:t>
            </w:r>
          </w:p>
        </w:tc>
        <w:tc>
          <w:tcPr>
            <w:tcW w:w="4696" w:type="dxa"/>
          </w:tcPr>
          <w:p w14:paraId="53DB076B" w14:textId="77777777" w:rsidR="00C2251C" w:rsidRPr="0053772A" w:rsidRDefault="00C2251C" w:rsidP="00F64A7A">
            <w:pPr>
              <w:pStyle w:val="ParaBody"/>
              <w:jc w:val="center"/>
              <w:rPr>
                <w:rFonts w:ascii="Arial" w:hAnsi="Arial" w:cs="Arial"/>
                <w:sz w:val="20"/>
                <w:szCs w:val="20"/>
              </w:rPr>
            </w:pPr>
            <w:r w:rsidRPr="0053772A">
              <w:rPr>
                <w:rFonts w:ascii="Arial" w:hAnsi="Arial" w:cs="Arial"/>
                <w:sz w:val="20"/>
                <w:szCs w:val="20"/>
              </w:rPr>
              <w:t>Produces an object file (called input-</w:t>
            </w:r>
            <w:proofErr w:type="spellStart"/>
            <w:r w:rsidRPr="0053772A">
              <w:rPr>
                <w:rFonts w:ascii="Arial" w:hAnsi="Arial" w:cs="Arial"/>
                <w:sz w:val="20"/>
                <w:szCs w:val="20"/>
              </w:rPr>
              <w:t>file.o</w:t>
            </w:r>
            <w:proofErr w:type="spellEnd"/>
            <w:r w:rsidRPr="0053772A">
              <w:rPr>
                <w:rFonts w:ascii="Arial" w:hAnsi="Arial" w:cs="Arial"/>
                <w:sz w:val="20"/>
                <w:szCs w:val="20"/>
              </w:rPr>
              <w:t>) for each source file.</w:t>
            </w:r>
          </w:p>
        </w:tc>
      </w:tr>
    </w:tbl>
    <w:p w14:paraId="036F641E" w14:textId="77777777" w:rsidR="00C2251C" w:rsidRPr="0053772A" w:rsidRDefault="00C2251C" w:rsidP="00C2251C">
      <w:pPr>
        <w:pStyle w:val="ParaBody"/>
        <w:rPr>
          <w:rFonts w:ascii="Arial" w:hAnsi="Arial" w:cs="Arial"/>
          <w:sz w:val="20"/>
          <w:szCs w:val="20"/>
        </w:rPr>
      </w:pPr>
    </w:p>
    <w:p w14:paraId="6360980E" w14:textId="22ED495C" w:rsidR="00C2251C" w:rsidRPr="0053772A" w:rsidRDefault="00C2251C" w:rsidP="00C2251C">
      <w:pPr>
        <w:pStyle w:val="Caption"/>
        <w:rPr>
          <w:sz w:val="20"/>
        </w:rPr>
      </w:pPr>
      <w:r w:rsidRPr="0053772A">
        <w:rPr>
          <w:sz w:val="20"/>
        </w:rPr>
        <w:t xml:space="preserve">Table </w:t>
      </w:r>
      <w:r w:rsidR="00E82E92">
        <w:rPr>
          <w:sz w:val="20"/>
        </w:rPr>
        <w:fldChar w:fldCharType="begin"/>
      </w:r>
      <w:r w:rsidR="00E82E92">
        <w:rPr>
          <w:sz w:val="20"/>
        </w:rPr>
        <w:instrText xml:space="preserve"> SEQ Table \* ARABIC </w:instrText>
      </w:r>
      <w:r w:rsidR="00E82E92">
        <w:rPr>
          <w:sz w:val="20"/>
        </w:rPr>
        <w:fldChar w:fldCharType="separate"/>
      </w:r>
      <w:r w:rsidR="00291864">
        <w:rPr>
          <w:noProof/>
          <w:sz w:val="20"/>
        </w:rPr>
        <w:t>13</w:t>
      </w:r>
      <w:r w:rsidR="00E82E92">
        <w:rPr>
          <w:sz w:val="20"/>
        </w:rPr>
        <w:fldChar w:fldCharType="end"/>
      </w:r>
      <w:r w:rsidRPr="0053772A">
        <w:rPr>
          <w:sz w:val="20"/>
        </w:rPr>
        <w:t xml:space="preserve"> Linker options</w:t>
      </w:r>
    </w:p>
    <w:tbl>
      <w:tblPr>
        <w:tblStyle w:val="TableGrid"/>
        <w:tblW w:w="0" w:type="auto"/>
        <w:tblLook w:val="04A0" w:firstRow="1" w:lastRow="0" w:firstColumn="1" w:lastColumn="0" w:noHBand="0" w:noVBand="1"/>
      </w:tblPr>
      <w:tblGrid>
        <w:gridCol w:w="3973"/>
        <w:gridCol w:w="3917"/>
      </w:tblGrid>
      <w:tr w:rsidR="00C2251C" w:rsidRPr="00D6161B" w14:paraId="7B84CB53" w14:textId="77777777" w:rsidTr="00F64A7A">
        <w:tc>
          <w:tcPr>
            <w:tcW w:w="4761" w:type="dxa"/>
            <w:shd w:val="clear" w:color="auto" w:fill="002060"/>
          </w:tcPr>
          <w:p w14:paraId="0BB64408" w14:textId="77777777" w:rsidR="00C2251C" w:rsidRPr="0053772A" w:rsidRDefault="00C2251C" w:rsidP="00F64A7A">
            <w:pPr>
              <w:pStyle w:val="ParaBody"/>
              <w:rPr>
                <w:rFonts w:ascii="Arial" w:hAnsi="Arial" w:cs="Arial"/>
                <w:sz w:val="20"/>
                <w:szCs w:val="20"/>
              </w:rPr>
            </w:pPr>
            <w:r w:rsidRPr="0053772A">
              <w:rPr>
                <w:rFonts w:ascii="Arial" w:hAnsi="Arial" w:cs="Arial"/>
                <w:sz w:val="20"/>
                <w:szCs w:val="20"/>
              </w:rPr>
              <w:t>Option</w:t>
            </w:r>
          </w:p>
        </w:tc>
        <w:tc>
          <w:tcPr>
            <w:tcW w:w="4589" w:type="dxa"/>
            <w:shd w:val="clear" w:color="auto" w:fill="002060"/>
          </w:tcPr>
          <w:p w14:paraId="6A5C8C71" w14:textId="77777777" w:rsidR="00C2251C" w:rsidRPr="0053772A" w:rsidRDefault="00C2251C" w:rsidP="00F64A7A">
            <w:pPr>
              <w:pStyle w:val="ParaBody"/>
              <w:rPr>
                <w:rFonts w:ascii="Arial" w:hAnsi="Arial" w:cs="Arial"/>
                <w:sz w:val="20"/>
                <w:szCs w:val="20"/>
              </w:rPr>
            </w:pPr>
            <w:r w:rsidRPr="0053772A">
              <w:rPr>
                <w:rFonts w:ascii="Arial" w:hAnsi="Arial" w:cs="Arial"/>
                <w:sz w:val="20"/>
                <w:szCs w:val="20"/>
              </w:rPr>
              <w:t>Description</w:t>
            </w:r>
          </w:p>
        </w:tc>
      </w:tr>
      <w:tr w:rsidR="00C2251C" w:rsidRPr="00D6161B" w14:paraId="14722BF2" w14:textId="77777777" w:rsidTr="00F64A7A">
        <w:tc>
          <w:tcPr>
            <w:tcW w:w="4761" w:type="dxa"/>
          </w:tcPr>
          <w:p w14:paraId="30792E28" w14:textId="77777777" w:rsidR="00C2251C" w:rsidRPr="0053772A" w:rsidRDefault="00C2251C" w:rsidP="00F64A7A">
            <w:pPr>
              <w:pStyle w:val="ParaBody"/>
              <w:jc w:val="center"/>
              <w:rPr>
                <w:rFonts w:ascii="Arial" w:hAnsi="Arial" w:cs="Arial"/>
                <w:sz w:val="20"/>
                <w:szCs w:val="20"/>
              </w:rPr>
            </w:pPr>
            <w:r w:rsidRPr="0053772A">
              <w:rPr>
                <w:rFonts w:ascii="Arial" w:hAnsi="Arial" w:cs="Arial"/>
                <w:sz w:val="20"/>
                <w:szCs w:val="20"/>
              </w:rPr>
              <w:t>-T &lt;path to *.</w:t>
            </w:r>
            <w:proofErr w:type="spellStart"/>
            <w:r w:rsidRPr="0053772A">
              <w:rPr>
                <w:rFonts w:ascii="Arial" w:hAnsi="Arial" w:cs="Arial"/>
                <w:sz w:val="20"/>
                <w:szCs w:val="20"/>
              </w:rPr>
              <w:t>ld</w:t>
            </w:r>
            <w:proofErr w:type="spellEnd"/>
            <w:r w:rsidRPr="0053772A">
              <w:rPr>
                <w:rFonts w:ascii="Arial" w:hAnsi="Arial" w:cs="Arial"/>
                <w:sz w:val="20"/>
                <w:szCs w:val="20"/>
              </w:rPr>
              <w:t xml:space="preserve"> linker file&gt;</w:t>
            </w:r>
          </w:p>
        </w:tc>
        <w:tc>
          <w:tcPr>
            <w:tcW w:w="4589" w:type="dxa"/>
          </w:tcPr>
          <w:p w14:paraId="33EC89E0" w14:textId="77777777" w:rsidR="00C2251C" w:rsidRPr="0053772A" w:rsidRDefault="00C2251C" w:rsidP="00F64A7A">
            <w:pPr>
              <w:pStyle w:val="ParaBody"/>
              <w:jc w:val="center"/>
              <w:rPr>
                <w:rFonts w:ascii="Arial" w:hAnsi="Arial" w:cs="Arial"/>
                <w:sz w:val="20"/>
                <w:szCs w:val="20"/>
              </w:rPr>
            </w:pPr>
            <w:r w:rsidRPr="0053772A">
              <w:rPr>
                <w:rFonts w:ascii="Arial" w:hAnsi="Arial" w:cs="Arial"/>
                <w:sz w:val="20"/>
                <w:szCs w:val="20"/>
              </w:rPr>
              <w:t>Option used to input the linker file</w:t>
            </w:r>
          </w:p>
        </w:tc>
      </w:tr>
    </w:tbl>
    <w:p w14:paraId="5DB743C3" w14:textId="3D910C37" w:rsidR="0071463A" w:rsidRDefault="0071463A" w:rsidP="0071463A">
      <w:pPr>
        <w:pStyle w:val="Heading2"/>
      </w:pPr>
      <w:bookmarkStart w:id="84" w:name="_Toc110261214"/>
      <w:bookmarkStart w:id="85" w:name="_Toc110352787"/>
      <w:bookmarkStart w:id="86" w:name="_Toc146881655"/>
      <w:bookmarkEnd w:id="79"/>
      <w:bookmarkEnd w:id="80"/>
      <w:r>
        <w:t>Debugger</w:t>
      </w:r>
      <w:bookmarkEnd w:id="84"/>
      <w:bookmarkEnd w:id="85"/>
      <w:bookmarkEnd w:id="86"/>
    </w:p>
    <w:p w14:paraId="008E6F2E" w14:textId="1B75E866" w:rsidR="00C2251C" w:rsidRPr="00C2251C" w:rsidRDefault="00C2251C" w:rsidP="0053772A">
      <w:pPr>
        <w:pStyle w:val="Body"/>
      </w:pPr>
      <w:r>
        <w:t xml:space="preserve">Refer to </w:t>
      </w:r>
      <w:r w:rsidRPr="00C2251C">
        <w:t>RFE App Basic Example</w:t>
      </w:r>
      <w:r>
        <w:t xml:space="preserve"> section of the </w:t>
      </w:r>
      <w:r w:rsidR="00D1773F" w:rsidRPr="00D1773F">
        <w:rPr>
          <w:i/>
          <w:iCs/>
        </w:rPr>
        <w:t>RM00266 SAF85xx RFE Reference Manual</w:t>
      </w:r>
      <w:r w:rsidR="00D1773F" w:rsidRPr="00D1773F">
        <w:t>.</w:t>
      </w:r>
    </w:p>
    <w:p w14:paraId="16002F30" w14:textId="77777777" w:rsidR="0071463A" w:rsidRDefault="0071463A" w:rsidP="0071463A">
      <w:pPr>
        <w:pStyle w:val="Heading2"/>
      </w:pPr>
      <w:bookmarkStart w:id="87" w:name="_Toc110261215"/>
      <w:bookmarkStart w:id="88" w:name="_Toc110352788"/>
      <w:bookmarkStart w:id="89" w:name="_Toc146881656"/>
      <w:r>
        <w:t>Examples</w:t>
      </w:r>
      <w:bookmarkEnd w:id="87"/>
      <w:bookmarkEnd w:id="88"/>
      <w:bookmarkEnd w:id="89"/>
    </w:p>
    <w:p w14:paraId="3DEADE43" w14:textId="77777777" w:rsidR="00D1773F" w:rsidRPr="00C2251C" w:rsidRDefault="00D1773F" w:rsidP="00D1773F">
      <w:pPr>
        <w:pStyle w:val="Body"/>
      </w:pPr>
      <w:r>
        <w:t xml:space="preserve">Refer to </w:t>
      </w:r>
      <w:r w:rsidRPr="00D1773F">
        <w:t>RFE Control Application: Reference Usage</w:t>
      </w:r>
      <w:r>
        <w:t xml:space="preserve"> section of the </w:t>
      </w:r>
      <w:r w:rsidRPr="00D1773F">
        <w:rPr>
          <w:i/>
          <w:iCs/>
        </w:rPr>
        <w:t>RM00266 SAF85xx RFE Reference Manual</w:t>
      </w:r>
      <w:r w:rsidRPr="00D1773F">
        <w:t>.</w:t>
      </w:r>
    </w:p>
    <w:p w14:paraId="33207B76" w14:textId="765D8ADA" w:rsidR="00C941AC" w:rsidRPr="00500B96" w:rsidRDefault="00C941AC" w:rsidP="0071463A">
      <w:pPr>
        <w:rPr>
          <w:b/>
          <w:bCs/>
          <w:color w:val="005042"/>
          <w:sz w:val="28"/>
          <w:szCs w:val="32"/>
        </w:rPr>
      </w:pPr>
      <w:r w:rsidRPr="00500B96">
        <w:br w:type="page"/>
      </w:r>
    </w:p>
    <w:p w14:paraId="4FB77BED" w14:textId="46E0A4D6" w:rsidR="00A51F72" w:rsidRPr="00500B96" w:rsidRDefault="00A51F72" w:rsidP="00403790">
      <w:pPr>
        <w:pStyle w:val="Heading1"/>
      </w:pPr>
      <w:bookmarkStart w:id="90" w:name="_Ref140864881"/>
      <w:bookmarkStart w:id="91" w:name="_Toc146881657"/>
      <w:r w:rsidRPr="00500B96">
        <w:lastRenderedPageBreak/>
        <w:t>Limitations</w:t>
      </w:r>
      <w:bookmarkEnd w:id="90"/>
      <w:bookmarkEnd w:id="91"/>
    </w:p>
    <w:p w14:paraId="656E6AD9" w14:textId="02BAF619" w:rsidR="004E3FA9" w:rsidRPr="00500B96" w:rsidRDefault="004E3FA9" w:rsidP="004E3FA9">
      <w:pPr>
        <w:pStyle w:val="Body"/>
        <w:ind w:left="-1260"/>
      </w:pPr>
      <w:r w:rsidRPr="00500B96">
        <w:t>This release is targeting SAF85xx ES</w:t>
      </w:r>
      <w:r w:rsidR="009D302C">
        <w:t>2</w:t>
      </w:r>
      <w:r w:rsidRPr="00500B96">
        <w:t xml:space="preserve"> hardware. This release comes with limitations as</w:t>
      </w:r>
      <w:r w:rsidR="001B1BE1">
        <w:t xml:space="preserve"> per </w:t>
      </w:r>
      <w:r w:rsidR="001B1BE1">
        <w:fldChar w:fldCharType="begin"/>
      </w:r>
      <w:r w:rsidR="001B1BE1">
        <w:instrText xml:space="preserve"> REF _Ref139004889 \h </w:instrText>
      </w:r>
      <w:r w:rsidR="001B1BE1">
        <w:fldChar w:fldCharType="separate"/>
      </w:r>
      <w:r w:rsidR="00291864">
        <w:t xml:space="preserve">Table </w:t>
      </w:r>
      <w:r w:rsidR="00291864">
        <w:rPr>
          <w:noProof/>
        </w:rPr>
        <w:t>14</w:t>
      </w:r>
      <w:r w:rsidR="001B1BE1">
        <w:fldChar w:fldCharType="end"/>
      </w:r>
      <w:r w:rsidRPr="00500B96">
        <w:t>.</w:t>
      </w:r>
      <w:r w:rsidR="00E351C1">
        <w:t xml:space="preserve"> Please also refer to the Errata sheet.</w:t>
      </w:r>
    </w:p>
    <w:p w14:paraId="1A0A7FB2" w14:textId="77777777" w:rsidR="005A593D" w:rsidRPr="00500B96" w:rsidRDefault="005A593D" w:rsidP="005A593D">
      <w:pPr>
        <w:pStyle w:val="Tabledescription"/>
      </w:pPr>
    </w:p>
    <w:p w14:paraId="269F078D" w14:textId="005EB271" w:rsidR="001B1BE1" w:rsidRDefault="001B1BE1" w:rsidP="00D37D2E">
      <w:pPr>
        <w:pStyle w:val="Tabletitle"/>
        <w:numPr>
          <w:ilvl w:val="0"/>
          <w:numId w:val="0"/>
        </w:numPr>
        <w:tabs>
          <w:tab w:val="left" w:pos="-1040"/>
          <w:tab w:val="left" w:pos="-920"/>
        </w:tabs>
      </w:pPr>
      <w:bookmarkStart w:id="92" w:name="_Ref139004889"/>
      <w:r>
        <w:t xml:space="preserve">Table </w:t>
      </w:r>
      <w:fldSimple w:instr=" SEQ Table \* ARABIC ">
        <w:r w:rsidR="00291864">
          <w:rPr>
            <w:noProof/>
          </w:rPr>
          <w:t>14</w:t>
        </w:r>
      </w:fldSimple>
      <w:bookmarkEnd w:id="92"/>
      <w:r w:rsidRPr="00D37D2E">
        <w:t xml:space="preserve"> Limitations</w:t>
      </w:r>
    </w:p>
    <w:tbl>
      <w:tblPr>
        <w:tblStyle w:val="TableGrid"/>
        <w:tblW w:w="9880" w:type="dxa"/>
        <w:tblInd w:w="-1960" w:type="dxa"/>
        <w:tblBorders>
          <w:top w:val="single" w:sz="4" w:space="0" w:color="auto"/>
          <w:left w:val="none" w:sz="0" w:space="0" w:color="auto"/>
          <w:bottom w:val="single" w:sz="4" w:space="0" w:color="auto"/>
          <w:right w:val="none" w:sz="0" w:space="0" w:color="auto"/>
          <w:insideH w:val="single" w:sz="2" w:space="0" w:color="B3CAC6"/>
          <w:insideV w:val="none" w:sz="0" w:space="0" w:color="auto"/>
        </w:tblBorders>
        <w:tblLayout w:type="fixed"/>
        <w:tblCellMar>
          <w:top w:w="20" w:type="dxa"/>
          <w:left w:w="40" w:type="dxa"/>
          <w:right w:w="80" w:type="dxa"/>
        </w:tblCellMar>
        <w:tblLook w:val="04A0" w:firstRow="1" w:lastRow="0" w:firstColumn="1" w:lastColumn="0" w:noHBand="0" w:noVBand="1"/>
      </w:tblPr>
      <w:tblGrid>
        <w:gridCol w:w="1980"/>
        <w:gridCol w:w="7900"/>
      </w:tblGrid>
      <w:tr w:rsidR="00C80EAB" w:rsidRPr="00500B96" w14:paraId="25C09EBE" w14:textId="77777777" w:rsidTr="00E209F1">
        <w:trPr>
          <w:cantSplit/>
          <w:tblHeader/>
        </w:trPr>
        <w:tc>
          <w:tcPr>
            <w:tcW w:w="1980" w:type="dxa"/>
            <w:shd w:val="clear" w:color="auto" w:fill="E6EDEC"/>
          </w:tcPr>
          <w:p w14:paraId="7E99CBDA" w14:textId="77777777" w:rsidR="00C80EAB" w:rsidRPr="00500B96" w:rsidRDefault="00C80EAB" w:rsidP="00EA69DE">
            <w:pPr>
              <w:pStyle w:val="Tablehead"/>
            </w:pPr>
            <w:r w:rsidRPr="00500B96">
              <w:t>Item</w:t>
            </w:r>
          </w:p>
        </w:tc>
        <w:tc>
          <w:tcPr>
            <w:tcW w:w="7900" w:type="dxa"/>
            <w:shd w:val="clear" w:color="auto" w:fill="E6EDEC"/>
          </w:tcPr>
          <w:p w14:paraId="6D2E56B0" w14:textId="77777777" w:rsidR="00C80EAB" w:rsidRPr="00500B96" w:rsidRDefault="00C80EAB" w:rsidP="00EA69DE">
            <w:pPr>
              <w:pStyle w:val="Tablehead"/>
            </w:pPr>
            <w:r w:rsidRPr="00500B96">
              <w:t>Description</w:t>
            </w:r>
          </w:p>
        </w:tc>
      </w:tr>
      <w:tr w:rsidR="00167DE9" w:rsidRPr="00500B96" w14:paraId="391B0134" w14:textId="77777777" w:rsidTr="00E209F1">
        <w:trPr>
          <w:cantSplit/>
          <w:trHeight w:val="379"/>
        </w:trPr>
        <w:tc>
          <w:tcPr>
            <w:tcW w:w="1980" w:type="dxa"/>
            <w:shd w:val="clear" w:color="auto" w:fill="auto"/>
          </w:tcPr>
          <w:p w14:paraId="5991A53F" w14:textId="5394DD88" w:rsidR="00167DE9" w:rsidRPr="00500B96" w:rsidRDefault="00167DE9" w:rsidP="004E3FA9">
            <w:pPr>
              <w:pStyle w:val="Tablebody"/>
              <w:rPr>
                <w:szCs w:val="18"/>
              </w:rPr>
            </w:pPr>
            <w:proofErr w:type="spellStart"/>
            <w:r>
              <w:rPr>
                <w:szCs w:val="18"/>
              </w:rPr>
              <w:t>FuSa</w:t>
            </w:r>
            <w:proofErr w:type="spellEnd"/>
            <w:r>
              <w:rPr>
                <w:szCs w:val="18"/>
              </w:rPr>
              <w:t xml:space="preserve"> Safety Monitor SM57</w:t>
            </w:r>
          </w:p>
        </w:tc>
        <w:tc>
          <w:tcPr>
            <w:tcW w:w="7900" w:type="dxa"/>
            <w:shd w:val="clear" w:color="auto" w:fill="auto"/>
          </w:tcPr>
          <w:p w14:paraId="437D4DB5" w14:textId="6649559C" w:rsidR="00167DE9" w:rsidRPr="00500B96" w:rsidRDefault="00167DE9" w:rsidP="00167DE9">
            <w:pPr>
              <w:rPr>
                <w:sz w:val="18"/>
                <w:szCs w:val="18"/>
                <w:lang w:eastAsia="zh-CN"/>
              </w:rPr>
            </w:pPr>
            <w:r w:rsidRPr="00167DE9">
              <w:rPr>
                <w:sz w:val="18"/>
                <w:szCs w:val="18"/>
                <w:lang w:eastAsia="zh-CN"/>
              </w:rPr>
              <w:t>SM57</w:t>
            </w:r>
            <w:r>
              <w:rPr>
                <w:sz w:val="18"/>
                <w:szCs w:val="18"/>
                <w:lang w:eastAsia="zh-CN"/>
              </w:rPr>
              <w:t xml:space="preserve"> that is </w:t>
            </w:r>
            <w:r w:rsidRPr="00167DE9">
              <w:rPr>
                <w:sz w:val="18"/>
                <w:szCs w:val="18"/>
                <w:lang w:eastAsia="zh-CN"/>
              </w:rPr>
              <w:t xml:space="preserve"> “SM57_CHIRPPLL_Frequency_Monitor”</w:t>
            </w:r>
            <w:r>
              <w:rPr>
                <w:sz w:val="18"/>
                <w:szCs w:val="18"/>
                <w:lang w:eastAsia="zh-CN"/>
              </w:rPr>
              <w:t xml:space="preserve"> (</w:t>
            </w:r>
            <w:r w:rsidRPr="00167DE9">
              <w:rPr>
                <w:sz w:val="18"/>
                <w:szCs w:val="18"/>
                <w:lang w:eastAsia="zh-CN"/>
              </w:rPr>
              <w:t>rfe_fuSaFault_R1_sm57_vco_freq_chirp_e</w:t>
            </w:r>
            <w:r>
              <w:rPr>
                <w:sz w:val="18"/>
                <w:szCs w:val="18"/>
                <w:lang w:eastAsia="zh-CN"/>
              </w:rPr>
              <w:t>)</w:t>
            </w:r>
            <w:r w:rsidRPr="00167DE9">
              <w:rPr>
                <w:sz w:val="18"/>
                <w:szCs w:val="18"/>
                <w:lang w:eastAsia="zh-CN"/>
              </w:rPr>
              <w:t xml:space="preserve"> is not functional after enabling this particular </w:t>
            </w:r>
            <w:proofErr w:type="spellStart"/>
            <w:r w:rsidRPr="00167DE9">
              <w:rPr>
                <w:sz w:val="18"/>
                <w:szCs w:val="18"/>
                <w:lang w:eastAsia="zh-CN"/>
              </w:rPr>
              <w:t>SM.This</w:t>
            </w:r>
            <w:proofErr w:type="spellEnd"/>
            <w:r w:rsidRPr="00167DE9">
              <w:rPr>
                <w:sz w:val="18"/>
                <w:szCs w:val="18"/>
                <w:lang w:eastAsia="zh-CN"/>
              </w:rPr>
              <w:t xml:space="preserve"> fault is never triggered.</w:t>
            </w:r>
          </w:p>
        </w:tc>
      </w:tr>
      <w:tr w:rsidR="00B852DC" w:rsidRPr="00500B96" w14:paraId="0329880D" w14:textId="77777777" w:rsidTr="00E209F1">
        <w:trPr>
          <w:cantSplit/>
          <w:trHeight w:val="379"/>
        </w:trPr>
        <w:tc>
          <w:tcPr>
            <w:tcW w:w="1980" w:type="dxa"/>
            <w:shd w:val="clear" w:color="auto" w:fill="auto"/>
          </w:tcPr>
          <w:p w14:paraId="6B5A47D3" w14:textId="3EEA1A67" w:rsidR="00B852DC" w:rsidRPr="00500B96" w:rsidRDefault="00B852DC" w:rsidP="004E3FA9">
            <w:pPr>
              <w:pStyle w:val="Tablebody"/>
              <w:rPr>
                <w:szCs w:val="18"/>
              </w:rPr>
            </w:pPr>
            <w:r>
              <w:rPr>
                <w:szCs w:val="18"/>
              </w:rPr>
              <w:t>Backward compatibility</w:t>
            </w:r>
          </w:p>
        </w:tc>
        <w:tc>
          <w:tcPr>
            <w:tcW w:w="7900" w:type="dxa"/>
            <w:shd w:val="clear" w:color="auto" w:fill="auto"/>
          </w:tcPr>
          <w:p w14:paraId="5FE9EF78" w14:textId="77777777" w:rsidR="00B852DC" w:rsidRDefault="00B852DC" w:rsidP="004E3FA9">
            <w:pPr>
              <w:rPr>
                <w:sz w:val="18"/>
                <w:szCs w:val="18"/>
                <w:lang w:eastAsia="zh-CN"/>
              </w:rPr>
            </w:pPr>
            <w:r>
              <w:rPr>
                <w:sz w:val="18"/>
                <w:szCs w:val="18"/>
                <w:lang w:eastAsia="zh-CN"/>
              </w:rPr>
              <w:t>It has been observed that even though the firmware is backward compatible, recompilation of the host application along with the latest (0.8.19) is required since the</w:t>
            </w:r>
            <w:r w:rsidRPr="00B852DC">
              <w:rPr>
                <w:sz w:val="18"/>
                <w:szCs w:val="18"/>
                <w:lang w:eastAsia="zh-CN"/>
              </w:rPr>
              <w:t xml:space="preserve">    </w:t>
            </w:r>
            <w:proofErr w:type="spellStart"/>
            <w:r w:rsidRPr="00256C8D">
              <w:rPr>
                <w:i/>
                <w:iCs/>
                <w:sz w:val="18"/>
                <w:szCs w:val="18"/>
                <w:lang w:eastAsia="zh-CN"/>
              </w:rPr>
              <w:t>rfe_paramUpdate_general_chirpActiveOut_e</w:t>
            </w:r>
            <w:proofErr w:type="spellEnd"/>
            <w:r>
              <w:rPr>
                <w:sz w:val="18"/>
                <w:szCs w:val="18"/>
                <w:lang w:eastAsia="zh-CN"/>
              </w:rPr>
              <w:t xml:space="preserve"> is added in between in the </w:t>
            </w:r>
            <w:proofErr w:type="spellStart"/>
            <w:r w:rsidRPr="00256C8D">
              <w:rPr>
                <w:i/>
                <w:iCs/>
                <w:sz w:val="18"/>
                <w:szCs w:val="18"/>
                <w:lang w:eastAsia="zh-CN"/>
              </w:rPr>
              <w:t>rfe_paramUpdate_t</w:t>
            </w:r>
            <w:proofErr w:type="spellEnd"/>
            <w:r>
              <w:rPr>
                <w:sz w:val="18"/>
                <w:szCs w:val="18"/>
                <w:lang w:eastAsia="zh-CN"/>
              </w:rPr>
              <w:t xml:space="preserve"> enumerated datatype present in </w:t>
            </w:r>
            <w:proofErr w:type="spellStart"/>
            <w:r w:rsidRPr="00256C8D">
              <w:rPr>
                <w:i/>
                <w:iCs/>
                <w:sz w:val="18"/>
                <w:szCs w:val="18"/>
                <w:lang w:eastAsia="zh-CN"/>
              </w:rPr>
              <w:t>rfe_types.h</w:t>
            </w:r>
            <w:proofErr w:type="spellEnd"/>
            <w:r>
              <w:rPr>
                <w:sz w:val="18"/>
                <w:szCs w:val="18"/>
                <w:lang w:eastAsia="zh-CN"/>
              </w:rPr>
              <w:t xml:space="preserve">. </w:t>
            </w:r>
          </w:p>
          <w:p w14:paraId="01826A02" w14:textId="17D195A2" w:rsidR="00B852DC" w:rsidRPr="00256C8D" w:rsidRDefault="00B852DC" w:rsidP="004E3FA9">
            <w:pPr>
              <w:rPr>
                <w:sz w:val="18"/>
                <w:szCs w:val="18"/>
              </w:rPr>
            </w:pPr>
            <w:r w:rsidRPr="005D7CEF">
              <w:rPr>
                <w:sz w:val="18"/>
                <w:szCs w:val="18"/>
                <w:lang w:eastAsia="zh-CN"/>
              </w:rPr>
              <w:t>Even though the RFE Config Blob content as such is backward compatible, there is a version check, hence before using the config blob from previous version, only the version needs to be updated</w:t>
            </w:r>
            <w:r w:rsidRPr="00256C8D">
              <w:rPr>
                <w:sz w:val="18"/>
                <w:szCs w:val="18"/>
              </w:rPr>
              <w:t xml:space="preserve"> while using with 0.8.19</w:t>
            </w:r>
          </w:p>
        </w:tc>
      </w:tr>
    </w:tbl>
    <w:p w14:paraId="59F48482" w14:textId="77777777" w:rsidR="008F531B" w:rsidRPr="00500B96" w:rsidRDefault="008F531B">
      <w:r w:rsidRPr="00500B96">
        <w:br w:type="page"/>
      </w:r>
    </w:p>
    <w:p w14:paraId="7E2F1A09" w14:textId="358F8D83" w:rsidR="001D34C0" w:rsidRPr="00500B96" w:rsidRDefault="00376A38" w:rsidP="00403790">
      <w:pPr>
        <w:pStyle w:val="Heading1"/>
      </w:pPr>
      <w:bookmarkStart w:id="93" w:name="_Toc146881658"/>
      <w:r w:rsidRPr="00500B96">
        <w:lastRenderedPageBreak/>
        <w:t>Compatibility</w:t>
      </w:r>
      <w:bookmarkEnd w:id="93"/>
    </w:p>
    <w:p w14:paraId="5AE0D881" w14:textId="50FF6E25" w:rsidR="001E7FBC" w:rsidRPr="00500B96" w:rsidRDefault="00997206" w:rsidP="001D34C0">
      <w:pPr>
        <w:pStyle w:val="Body"/>
        <w:ind w:left="-1170"/>
      </w:pPr>
      <w:r>
        <w:fldChar w:fldCharType="begin"/>
      </w:r>
      <w:r>
        <w:instrText xml:space="preserve"> REF _Ref139005851 \h </w:instrText>
      </w:r>
      <w:r>
        <w:fldChar w:fldCharType="separate"/>
      </w:r>
      <w:r w:rsidR="00291864">
        <w:t xml:space="preserve">Table </w:t>
      </w:r>
      <w:r w:rsidR="00291864">
        <w:rPr>
          <w:noProof/>
        </w:rPr>
        <w:t>15</w:t>
      </w:r>
      <w:r>
        <w:fldChar w:fldCharType="end"/>
      </w:r>
      <w:r w:rsidR="001344C7">
        <w:t xml:space="preserve"> </w:t>
      </w:r>
      <w:r w:rsidR="00F471A2" w:rsidRPr="00500B96">
        <w:t>g</w:t>
      </w:r>
      <w:r w:rsidR="00376A38" w:rsidRPr="00500B96">
        <w:t xml:space="preserve">ives an overview of the compatibility of the various </w:t>
      </w:r>
      <w:r w:rsidR="00D77A11" w:rsidRPr="00500B96">
        <w:t xml:space="preserve">released </w:t>
      </w:r>
      <w:r w:rsidR="00376A38" w:rsidRPr="00500B96">
        <w:t>software and firmware components. Combinations that are not listed are not supported and may not work.</w:t>
      </w:r>
    </w:p>
    <w:p w14:paraId="43A33C0D" w14:textId="77777777" w:rsidR="00044C4E" w:rsidRPr="00500B96" w:rsidRDefault="00044C4E" w:rsidP="001D34C0">
      <w:pPr>
        <w:pStyle w:val="Body"/>
        <w:ind w:left="-1170"/>
      </w:pPr>
    </w:p>
    <w:p w14:paraId="78B71D68" w14:textId="656A85C5" w:rsidR="009D302C" w:rsidRDefault="009D302C" w:rsidP="00D37D2E">
      <w:pPr>
        <w:pStyle w:val="Tabletitle"/>
        <w:numPr>
          <w:ilvl w:val="0"/>
          <w:numId w:val="0"/>
        </w:numPr>
        <w:spacing w:before="0" w:after="120"/>
        <w:ind w:left="-1080"/>
      </w:pPr>
      <w:bookmarkStart w:id="94" w:name="_Ref139005851"/>
      <w:r>
        <w:t xml:space="preserve">Table </w:t>
      </w:r>
      <w:fldSimple w:instr=" SEQ Table \* ARABIC ">
        <w:r w:rsidR="00291864">
          <w:rPr>
            <w:noProof/>
          </w:rPr>
          <w:t>15</w:t>
        </w:r>
      </w:fldSimple>
      <w:bookmarkEnd w:id="94"/>
      <w:r w:rsidRPr="00D37D2E">
        <w:t>:</w:t>
      </w:r>
      <w:r w:rsidRPr="009D302C">
        <w:t xml:space="preserve"> </w:t>
      </w:r>
      <w:r w:rsidRPr="00500B96">
        <w:t>Software, firmware and hardware compatibility</w:t>
      </w:r>
    </w:p>
    <w:tbl>
      <w:tblPr>
        <w:tblStyle w:val="TableGrid"/>
        <w:tblW w:w="9808" w:type="dxa"/>
        <w:tblInd w:w="-1948" w:type="dxa"/>
        <w:tblBorders>
          <w:top w:val="single" w:sz="4" w:space="0" w:color="auto"/>
          <w:left w:val="none" w:sz="0" w:space="0" w:color="auto"/>
          <w:bottom w:val="single" w:sz="4" w:space="0" w:color="auto"/>
          <w:right w:val="none" w:sz="0" w:space="0" w:color="auto"/>
          <w:insideH w:val="single" w:sz="2" w:space="0" w:color="B3CAC6"/>
          <w:insideV w:val="none" w:sz="0" w:space="0" w:color="auto"/>
        </w:tblBorders>
        <w:tblLayout w:type="fixed"/>
        <w:tblCellMar>
          <w:top w:w="20" w:type="dxa"/>
          <w:left w:w="40" w:type="dxa"/>
          <w:right w:w="80" w:type="dxa"/>
        </w:tblCellMar>
        <w:tblLook w:val="04A0" w:firstRow="1" w:lastRow="0" w:firstColumn="1" w:lastColumn="0" w:noHBand="0" w:noVBand="1"/>
      </w:tblPr>
      <w:tblGrid>
        <w:gridCol w:w="1228"/>
        <w:gridCol w:w="810"/>
        <w:gridCol w:w="720"/>
        <w:gridCol w:w="1620"/>
        <w:gridCol w:w="1260"/>
        <w:gridCol w:w="1440"/>
        <w:gridCol w:w="2730"/>
      </w:tblGrid>
      <w:tr w:rsidR="00603480" w:rsidRPr="00500B96" w14:paraId="631E33B7" w14:textId="3B34CAEF" w:rsidTr="00EB2E62">
        <w:trPr>
          <w:cantSplit/>
          <w:tblHeader/>
        </w:trPr>
        <w:tc>
          <w:tcPr>
            <w:tcW w:w="1228" w:type="dxa"/>
            <w:shd w:val="clear" w:color="auto" w:fill="E6EDEC"/>
          </w:tcPr>
          <w:p w14:paraId="337BDD6F" w14:textId="638B1726" w:rsidR="00603480" w:rsidRPr="00500B96" w:rsidRDefault="00603480" w:rsidP="00EB2E62">
            <w:pPr>
              <w:pStyle w:val="Tablehead"/>
              <w:jc w:val="center"/>
            </w:pPr>
            <w:r w:rsidRPr="00500B96">
              <w:t>RFE Abstract API</w:t>
            </w:r>
          </w:p>
        </w:tc>
        <w:tc>
          <w:tcPr>
            <w:tcW w:w="810" w:type="dxa"/>
            <w:shd w:val="clear" w:color="auto" w:fill="E6EDEC"/>
          </w:tcPr>
          <w:p w14:paraId="2AC68BD5" w14:textId="3E708056" w:rsidR="00603480" w:rsidRPr="00500B96" w:rsidRDefault="00603480" w:rsidP="00EB2E62">
            <w:pPr>
              <w:pStyle w:val="Tablehead"/>
              <w:jc w:val="center"/>
            </w:pPr>
            <w:r w:rsidRPr="00500B96">
              <w:t>RFE Driver</w:t>
            </w:r>
          </w:p>
        </w:tc>
        <w:tc>
          <w:tcPr>
            <w:tcW w:w="720" w:type="dxa"/>
            <w:shd w:val="clear" w:color="auto" w:fill="E6EDEC"/>
          </w:tcPr>
          <w:p w14:paraId="31CD2BB5" w14:textId="441A4FCA" w:rsidR="00603480" w:rsidRPr="00500B96" w:rsidRDefault="00603480" w:rsidP="00EB2E62">
            <w:pPr>
              <w:pStyle w:val="Tablehead"/>
              <w:jc w:val="center"/>
            </w:pPr>
            <w:r w:rsidRPr="00500B96">
              <w:t>RFE FW</w:t>
            </w:r>
          </w:p>
        </w:tc>
        <w:tc>
          <w:tcPr>
            <w:tcW w:w="1620" w:type="dxa"/>
            <w:shd w:val="clear" w:color="auto" w:fill="E6EDEC"/>
          </w:tcPr>
          <w:p w14:paraId="31EABD99" w14:textId="168E929B" w:rsidR="00603480" w:rsidRPr="00500B96" w:rsidRDefault="00603480" w:rsidP="00EB2E62">
            <w:pPr>
              <w:pStyle w:val="Tablehead"/>
              <w:jc w:val="center"/>
            </w:pPr>
            <w:r w:rsidRPr="00500B96">
              <w:t>RFE Configurator Tool</w:t>
            </w:r>
          </w:p>
        </w:tc>
        <w:tc>
          <w:tcPr>
            <w:tcW w:w="1260" w:type="dxa"/>
            <w:shd w:val="clear" w:color="auto" w:fill="E6EDEC"/>
          </w:tcPr>
          <w:p w14:paraId="15785AFF" w14:textId="77432E82" w:rsidR="00603480" w:rsidRPr="00500B96" w:rsidRDefault="00603480" w:rsidP="00EB2E62">
            <w:pPr>
              <w:pStyle w:val="Tablehead"/>
              <w:jc w:val="center"/>
            </w:pPr>
            <w:r w:rsidRPr="00500B96">
              <w:t xml:space="preserve">RFE </w:t>
            </w:r>
            <w:r w:rsidR="0041202D" w:rsidRPr="00500B96">
              <w:t>Basic Example</w:t>
            </w:r>
            <w:r w:rsidR="0041202D" w:rsidRPr="00500B96">
              <w:rPr>
                <w:spacing w:val="-5"/>
              </w:rPr>
              <w:t xml:space="preserve"> </w:t>
            </w:r>
            <w:r w:rsidRPr="00500B96">
              <w:t>App</w:t>
            </w:r>
          </w:p>
        </w:tc>
        <w:tc>
          <w:tcPr>
            <w:tcW w:w="1440" w:type="dxa"/>
            <w:shd w:val="clear" w:color="auto" w:fill="E6EDEC"/>
          </w:tcPr>
          <w:p w14:paraId="40FC7B7C" w14:textId="7A3149F8" w:rsidR="00603480" w:rsidRPr="00500B96" w:rsidRDefault="00603480" w:rsidP="00EB2E62">
            <w:pPr>
              <w:pStyle w:val="Tablehead"/>
              <w:jc w:val="center"/>
            </w:pPr>
            <w:r w:rsidRPr="00500B96">
              <w:t>Documentation</w:t>
            </w:r>
          </w:p>
        </w:tc>
        <w:tc>
          <w:tcPr>
            <w:tcW w:w="2730" w:type="dxa"/>
            <w:shd w:val="clear" w:color="auto" w:fill="E6EDEC"/>
          </w:tcPr>
          <w:p w14:paraId="0FA10E08" w14:textId="740A0E48" w:rsidR="00EB2E62" w:rsidRPr="00500B96" w:rsidRDefault="00603480" w:rsidP="00EB2E62">
            <w:pPr>
              <w:pStyle w:val="Tablehead"/>
              <w:jc w:val="center"/>
            </w:pPr>
            <w:r w:rsidRPr="00500B96">
              <w:t>HW Version</w:t>
            </w:r>
            <w:r w:rsidR="00EB2E62" w:rsidRPr="00500B96">
              <w:t>s</w:t>
            </w:r>
          </w:p>
          <w:p w14:paraId="735A1055" w14:textId="1B4A6212" w:rsidR="00603480" w:rsidRPr="00500B96" w:rsidRDefault="00EB2E62" w:rsidP="00EB2E62">
            <w:pPr>
              <w:pStyle w:val="Tablehead"/>
              <w:jc w:val="center"/>
            </w:pPr>
            <w:r w:rsidRPr="00500B96">
              <w:t>Supported</w:t>
            </w:r>
          </w:p>
        </w:tc>
      </w:tr>
      <w:tr w:rsidR="007E3CA4" w:rsidRPr="005A7F56" w14:paraId="34366A6B" w14:textId="77777777" w:rsidTr="00EB2E62">
        <w:trPr>
          <w:cantSplit/>
        </w:trPr>
        <w:tc>
          <w:tcPr>
            <w:tcW w:w="1228" w:type="dxa"/>
            <w:shd w:val="clear" w:color="auto" w:fill="D6E3BC" w:themeFill="accent3" w:themeFillTint="66"/>
          </w:tcPr>
          <w:p w14:paraId="273A26B5" w14:textId="5DEF86D4" w:rsidR="007E3CA4" w:rsidRDefault="007E3CA4" w:rsidP="00912440">
            <w:pPr>
              <w:pStyle w:val="Tablebody"/>
              <w:jc w:val="center"/>
            </w:pPr>
            <w:r>
              <w:t>0.8.19</w:t>
            </w:r>
          </w:p>
        </w:tc>
        <w:tc>
          <w:tcPr>
            <w:tcW w:w="810" w:type="dxa"/>
            <w:shd w:val="clear" w:color="auto" w:fill="D6E3BC" w:themeFill="accent3" w:themeFillTint="66"/>
          </w:tcPr>
          <w:p w14:paraId="7CEBC604" w14:textId="2A1FA8DE" w:rsidR="007E3CA4" w:rsidRDefault="007E3CA4" w:rsidP="00912440">
            <w:pPr>
              <w:pStyle w:val="Tablebody"/>
              <w:jc w:val="center"/>
            </w:pPr>
            <w:r>
              <w:t>0.8.19</w:t>
            </w:r>
          </w:p>
        </w:tc>
        <w:tc>
          <w:tcPr>
            <w:tcW w:w="720" w:type="dxa"/>
            <w:shd w:val="clear" w:color="auto" w:fill="D6E3BC" w:themeFill="accent3" w:themeFillTint="66"/>
          </w:tcPr>
          <w:p w14:paraId="7C18869A" w14:textId="444C92B9" w:rsidR="007E3CA4" w:rsidRDefault="007E3CA4" w:rsidP="00912440">
            <w:pPr>
              <w:pStyle w:val="Tablebody"/>
              <w:jc w:val="center"/>
            </w:pPr>
            <w:r>
              <w:t>0.8.19</w:t>
            </w:r>
          </w:p>
        </w:tc>
        <w:tc>
          <w:tcPr>
            <w:tcW w:w="1620" w:type="dxa"/>
            <w:shd w:val="clear" w:color="auto" w:fill="D6E3BC" w:themeFill="accent3" w:themeFillTint="66"/>
          </w:tcPr>
          <w:p w14:paraId="53F0CB96" w14:textId="1FA1F923" w:rsidR="007E3CA4" w:rsidRDefault="007E3CA4" w:rsidP="00912440">
            <w:pPr>
              <w:pStyle w:val="Tablebody"/>
              <w:jc w:val="center"/>
            </w:pPr>
            <w:r>
              <w:t>0.8.19</w:t>
            </w:r>
          </w:p>
        </w:tc>
        <w:tc>
          <w:tcPr>
            <w:tcW w:w="1260" w:type="dxa"/>
            <w:shd w:val="clear" w:color="auto" w:fill="D6E3BC" w:themeFill="accent3" w:themeFillTint="66"/>
          </w:tcPr>
          <w:p w14:paraId="57BF2D41" w14:textId="7910C655" w:rsidR="007E3CA4" w:rsidRDefault="007E3CA4" w:rsidP="00912440">
            <w:pPr>
              <w:pStyle w:val="Tablebody"/>
              <w:tabs>
                <w:tab w:val="left" w:pos="2405"/>
              </w:tabs>
              <w:jc w:val="center"/>
            </w:pPr>
            <w:r>
              <w:t>0.8.19</w:t>
            </w:r>
          </w:p>
        </w:tc>
        <w:tc>
          <w:tcPr>
            <w:tcW w:w="1440" w:type="dxa"/>
            <w:shd w:val="clear" w:color="auto" w:fill="D6E3BC" w:themeFill="accent3" w:themeFillTint="66"/>
          </w:tcPr>
          <w:p w14:paraId="5C3808CD" w14:textId="128A3C53" w:rsidR="007E3CA4" w:rsidRDefault="007E3CA4" w:rsidP="00912440">
            <w:pPr>
              <w:pStyle w:val="Tablebody"/>
              <w:tabs>
                <w:tab w:val="left" w:pos="2405"/>
              </w:tabs>
              <w:jc w:val="center"/>
            </w:pPr>
            <w:r>
              <w:t>0.8.19</w:t>
            </w:r>
          </w:p>
        </w:tc>
        <w:tc>
          <w:tcPr>
            <w:tcW w:w="2730" w:type="dxa"/>
            <w:shd w:val="clear" w:color="auto" w:fill="D6E3BC" w:themeFill="accent3" w:themeFillTint="66"/>
          </w:tcPr>
          <w:p w14:paraId="6CB699C7" w14:textId="25303C45" w:rsidR="007E3CA4" w:rsidRDefault="007E3CA4" w:rsidP="00912440">
            <w:pPr>
              <w:pStyle w:val="Tablebody"/>
              <w:tabs>
                <w:tab w:val="left" w:pos="2405"/>
              </w:tabs>
              <w:rPr>
                <w:lang w:val="de-DE"/>
              </w:rPr>
            </w:pPr>
            <w:r>
              <w:rPr>
                <w:lang w:val="de-DE"/>
              </w:rPr>
              <w:t>SAF85xx ES2 E5-T1+</w:t>
            </w:r>
          </w:p>
        </w:tc>
      </w:tr>
      <w:tr w:rsidR="00EF5543" w:rsidRPr="005A7F56" w14:paraId="59BCBABB" w14:textId="77777777" w:rsidTr="00EB2E62">
        <w:trPr>
          <w:cantSplit/>
        </w:trPr>
        <w:tc>
          <w:tcPr>
            <w:tcW w:w="1228" w:type="dxa"/>
            <w:shd w:val="clear" w:color="auto" w:fill="D6E3BC" w:themeFill="accent3" w:themeFillTint="66"/>
          </w:tcPr>
          <w:p w14:paraId="51C1660B" w14:textId="0EB1A36B" w:rsidR="00EF5543" w:rsidRDefault="00EF5543" w:rsidP="00912440">
            <w:pPr>
              <w:pStyle w:val="Tablebody"/>
              <w:jc w:val="center"/>
            </w:pPr>
            <w:r>
              <w:t>0.8.18</w:t>
            </w:r>
          </w:p>
        </w:tc>
        <w:tc>
          <w:tcPr>
            <w:tcW w:w="810" w:type="dxa"/>
            <w:shd w:val="clear" w:color="auto" w:fill="D6E3BC" w:themeFill="accent3" w:themeFillTint="66"/>
          </w:tcPr>
          <w:p w14:paraId="03748A3E" w14:textId="429A028E" w:rsidR="00EF5543" w:rsidRDefault="00EF5543" w:rsidP="00912440">
            <w:pPr>
              <w:pStyle w:val="Tablebody"/>
              <w:jc w:val="center"/>
            </w:pPr>
            <w:r>
              <w:t>0.8.18</w:t>
            </w:r>
          </w:p>
        </w:tc>
        <w:tc>
          <w:tcPr>
            <w:tcW w:w="720" w:type="dxa"/>
            <w:shd w:val="clear" w:color="auto" w:fill="D6E3BC" w:themeFill="accent3" w:themeFillTint="66"/>
          </w:tcPr>
          <w:p w14:paraId="28E822A0" w14:textId="2CB91761" w:rsidR="00EF5543" w:rsidRDefault="00EF5543" w:rsidP="00912440">
            <w:pPr>
              <w:pStyle w:val="Tablebody"/>
              <w:jc w:val="center"/>
              <w:rPr>
                <w:szCs w:val="18"/>
              </w:rPr>
            </w:pPr>
            <w:r>
              <w:t>0.8.18</w:t>
            </w:r>
          </w:p>
        </w:tc>
        <w:tc>
          <w:tcPr>
            <w:tcW w:w="1620" w:type="dxa"/>
            <w:shd w:val="clear" w:color="auto" w:fill="D6E3BC" w:themeFill="accent3" w:themeFillTint="66"/>
          </w:tcPr>
          <w:p w14:paraId="6C850D25" w14:textId="161B1DE2" w:rsidR="00EF5543" w:rsidRDefault="00EF5543" w:rsidP="00912440">
            <w:pPr>
              <w:pStyle w:val="Tablebody"/>
              <w:jc w:val="center"/>
              <w:rPr>
                <w:szCs w:val="18"/>
              </w:rPr>
            </w:pPr>
            <w:r>
              <w:t>0.8.18</w:t>
            </w:r>
          </w:p>
        </w:tc>
        <w:tc>
          <w:tcPr>
            <w:tcW w:w="1260" w:type="dxa"/>
            <w:shd w:val="clear" w:color="auto" w:fill="D6E3BC" w:themeFill="accent3" w:themeFillTint="66"/>
          </w:tcPr>
          <w:p w14:paraId="4756270C" w14:textId="15E2DE4B" w:rsidR="00EF5543" w:rsidRDefault="00EF5543" w:rsidP="00912440">
            <w:pPr>
              <w:pStyle w:val="Tablebody"/>
              <w:tabs>
                <w:tab w:val="left" w:pos="2405"/>
              </w:tabs>
              <w:jc w:val="center"/>
              <w:rPr>
                <w:szCs w:val="18"/>
              </w:rPr>
            </w:pPr>
            <w:r>
              <w:t>0.8.18</w:t>
            </w:r>
          </w:p>
        </w:tc>
        <w:tc>
          <w:tcPr>
            <w:tcW w:w="1440" w:type="dxa"/>
            <w:shd w:val="clear" w:color="auto" w:fill="D6E3BC" w:themeFill="accent3" w:themeFillTint="66"/>
          </w:tcPr>
          <w:p w14:paraId="4F24D2B2" w14:textId="6E1EA644" w:rsidR="00EF5543" w:rsidRDefault="00EF5543" w:rsidP="00912440">
            <w:pPr>
              <w:pStyle w:val="Tablebody"/>
              <w:tabs>
                <w:tab w:val="left" w:pos="2405"/>
              </w:tabs>
              <w:jc w:val="center"/>
              <w:rPr>
                <w:szCs w:val="18"/>
              </w:rPr>
            </w:pPr>
            <w:r>
              <w:t>0.8.18</w:t>
            </w:r>
          </w:p>
        </w:tc>
        <w:tc>
          <w:tcPr>
            <w:tcW w:w="2730" w:type="dxa"/>
            <w:shd w:val="clear" w:color="auto" w:fill="D6E3BC" w:themeFill="accent3" w:themeFillTint="66"/>
          </w:tcPr>
          <w:p w14:paraId="52B3E09D" w14:textId="683F171B" w:rsidR="00EF5543" w:rsidRPr="00105B61" w:rsidRDefault="00EF5543" w:rsidP="00912440">
            <w:pPr>
              <w:pStyle w:val="Tablebody"/>
              <w:tabs>
                <w:tab w:val="left" w:pos="2405"/>
              </w:tabs>
              <w:rPr>
                <w:lang w:val="de-DE"/>
              </w:rPr>
            </w:pPr>
            <w:r>
              <w:rPr>
                <w:lang w:val="de-DE"/>
              </w:rPr>
              <w:t>SAF85xx ES2 E5-T1+</w:t>
            </w:r>
          </w:p>
        </w:tc>
      </w:tr>
      <w:tr w:rsidR="004113E8" w:rsidRPr="005A7F56" w14:paraId="3A7E280B" w14:textId="77777777" w:rsidTr="00EB2E62">
        <w:trPr>
          <w:cantSplit/>
        </w:trPr>
        <w:tc>
          <w:tcPr>
            <w:tcW w:w="1228" w:type="dxa"/>
            <w:shd w:val="clear" w:color="auto" w:fill="D6E3BC" w:themeFill="accent3" w:themeFillTint="66"/>
          </w:tcPr>
          <w:p w14:paraId="4362DC43" w14:textId="12E495E1" w:rsidR="004113E8" w:rsidRDefault="004113E8" w:rsidP="00912440">
            <w:pPr>
              <w:pStyle w:val="Tablebody"/>
              <w:jc w:val="center"/>
            </w:pPr>
            <w:r>
              <w:t>0.8.17</w:t>
            </w:r>
          </w:p>
        </w:tc>
        <w:tc>
          <w:tcPr>
            <w:tcW w:w="810" w:type="dxa"/>
            <w:shd w:val="clear" w:color="auto" w:fill="D6E3BC" w:themeFill="accent3" w:themeFillTint="66"/>
          </w:tcPr>
          <w:p w14:paraId="42A8C623" w14:textId="3185F91F" w:rsidR="004113E8" w:rsidRDefault="004113E8" w:rsidP="00912440">
            <w:pPr>
              <w:pStyle w:val="Tablebody"/>
              <w:jc w:val="center"/>
            </w:pPr>
            <w:r>
              <w:t>0.8.17</w:t>
            </w:r>
          </w:p>
        </w:tc>
        <w:tc>
          <w:tcPr>
            <w:tcW w:w="720" w:type="dxa"/>
            <w:shd w:val="clear" w:color="auto" w:fill="D6E3BC" w:themeFill="accent3" w:themeFillTint="66"/>
          </w:tcPr>
          <w:p w14:paraId="5FC617B6" w14:textId="2173AC55" w:rsidR="004113E8" w:rsidRDefault="004113E8" w:rsidP="00912440">
            <w:pPr>
              <w:pStyle w:val="Tablebody"/>
              <w:jc w:val="center"/>
              <w:rPr>
                <w:szCs w:val="18"/>
              </w:rPr>
            </w:pPr>
            <w:r>
              <w:rPr>
                <w:szCs w:val="18"/>
              </w:rPr>
              <w:t>0.8.17</w:t>
            </w:r>
          </w:p>
        </w:tc>
        <w:tc>
          <w:tcPr>
            <w:tcW w:w="1620" w:type="dxa"/>
            <w:shd w:val="clear" w:color="auto" w:fill="D6E3BC" w:themeFill="accent3" w:themeFillTint="66"/>
          </w:tcPr>
          <w:p w14:paraId="4D8889A4" w14:textId="237F8961" w:rsidR="004113E8" w:rsidRDefault="004113E8" w:rsidP="00912440">
            <w:pPr>
              <w:pStyle w:val="Tablebody"/>
              <w:jc w:val="center"/>
              <w:rPr>
                <w:szCs w:val="18"/>
              </w:rPr>
            </w:pPr>
            <w:r>
              <w:rPr>
                <w:szCs w:val="18"/>
              </w:rPr>
              <w:t>0.8.17</w:t>
            </w:r>
          </w:p>
        </w:tc>
        <w:tc>
          <w:tcPr>
            <w:tcW w:w="1260" w:type="dxa"/>
            <w:shd w:val="clear" w:color="auto" w:fill="D6E3BC" w:themeFill="accent3" w:themeFillTint="66"/>
          </w:tcPr>
          <w:p w14:paraId="0A154155" w14:textId="2A6D68E4" w:rsidR="004113E8" w:rsidRDefault="004113E8" w:rsidP="00912440">
            <w:pPr>
              <w:pStyle w:val="Tablebody"/>
              <w:tabs>
                <w:tab w:val="left" w:pos="2405"/>
              </w:tabs>
              <w:jc w:val="center"/>
              <w:rPr>
                <w:szCs w:val="18"/>
              </w:rPr>
            </w:pPr>
            <w:r>
              <w:rPr>
                <w:szCs w:val="18"/>
              </w:rPr>
              <w:t>0.8.17</w:t>
            </w:r>
          </w:p>
        </w:tc>
        <w:tc>
          <w:tcPr>
            <w:tcW w:w="1440" w:type="dxa"/>
            <w:shd w:val="clear" w:color="auto" w:fill="D6E3BC" w:themeFill="accent3" w:themeFillTint="66"/>
          </w:tcPr>
          <w:p w14:paraId="6C780ACE" w14:textId="1462E3BB" w:rsidR="004113E8" w:rsidRDefault="004113E8" w:rsidP="00912440">
            <w:pPr>
              <w:pStyle w:val="Tablebody"/>
              <w:tabs>
                <w:tab w:val="left" w:pos="2405"/>
              </w:tabs>
              <w:jc w:val="center"/>
              <w:rPr>
                <w:szCs w:val="18"/>
              </w:rPr>
            </w:pPr>
            <w:r>
              <w:rPr>
                <w:szCs w:val="18"/>
              </w:rPr>
              <w:t>0.8.17</w:t>
            </w:r>
          </w:p>
        </w:tc>
        <w:tc>
          <w:tcPr>
            <w:tcW w:w="2730" w:type="dxa"/>
            <w:shd w:val="clear" w:color="auto" w:fill="D6E3BC" w:themeFill="accent3" w:themeFillTint="66"/>
          </w:tcPr>
          <w:p w14:paraId="54437220" w14:textId="5D7FF6DF" w:rsidR="004113E8" w:rsidRPr="00105B61" w:rsidRDefault="004113E8" w:rsidP="00912440">
            <w:pPr>
              <w:pStyle w:val="Tablebody"/>
              <w:tabs>
                <w:tab w:val="left" w:pos="2405"/>
              </w:tabs>
              <w:rPr>
                <w:lang w:val="de-DE"/>
              </w:rPr>
            </w:pPr>
            <w:r w:rsidRPr="00105B61">
              <w:rPr>
                <w:lang w:val="de-DE"/>
              </w:rPr>
              <w:t>SAF85xx ES</w:t>
            </w:r>
            <w:r>
              <w:rPr>
                <w:lang w:val="de-DE"/>
              </w:rPr>
              <w:t>2</w:t>
            </w:r>
            <w:r w:rsidRPr="00105B61">
              <w:rPr>
                <w:lang w:val="de-DE"/>
              </w:rPr>
              <w:t xml:space="preserve"> </w:t>
            </w:r>
            <w:r>
              <w:rPr>
                <w:lang w:val="de-DE"/>
              </w:rPr>
              <w:t xml:space="preserve"> </w:t>
            </w:r>
            <w:r w:rsidRPr="00105B61">
              <w:rPr>
                <w:lang w:val="de-DE"/>
              </w:rPr>
              <w:t>E5-T</w:t>
            </w:r>
            <w:r>
              <w:rPr>
                <w:lang w:val="de-DE"/>
              </w:rPr>
              <w:t>1</w:t>
            </w:r>
          </w:p>
        </w:tc>
      </w:tr>
      <w:tr w:rsidR="005A7F56" w:rsidRPr="005A7F56" w14:paraId="187E9032" w14:textId="77777777" w:rsidTr="00EB2E62">
        <w:trPr>
          <w:cantSplit/>
        </w:trPr>
        <w:tc>
          <w:tcPr>
            <w:tcW w:w="1228" w:type="dxa"/>
            <w:shd w:val="clear" w:color="auto" w:fill="D6E3BC" w:themeFill="accent3" w:themeFillTint="66"/>
          </w:tcPr>
          <w:p w14:paraId="680BE539" w14:textId="77DF2A59" w:rsidR="005A7F56" w:rsidRDefault="005A7F56" w:rsidP="00912440">
            <w:pPr>
              <w:pStyle w:val="Tablebody"/>
              <w:jc w:val="center"/>
            </w:pPr>
            <w:r>
              <w:t>0.8.16</w:t>
            </w:r>
          </w:p>
        </w:tc>
        <w:tc>
          <w:tcPr>
            <w:tcW w:w="810" w:type="dxa"/>
            <w:shd w:val="clear" w:color="auto" w:fill="D6E3BC" w:themeFill="accent3" w:themeFillTint="66"/>
          </w:tcPr>
          <w:p w14:paraId="2B659BEB" w14:textId="29128E86" w:rsidR="005A7F56" w:rsidRDefault="005A7F56" w:rsidP="00912440">
            <w:pPr>
              <w:pStyle w:val="Tablebody"/>
              <w:jc w:val="center"/>
            </w:pPr>
            <w:r>
              <w:t>0.8.16</w:t>
            </w:r>
          </w:p>
        </w:tc>
        <w:tc>
          <w:tcPr>
            <w:tcW w:w="720" w:type="dxa"/>
            <w:shd w:val="clear" w:color="auto" w:fill="D6E3BC" w:themeFill="accent3" w:themeFillTint="66"/>
          </w:tcPr>
          <w:p w14:paraId="741B4289" w14:textId="2930219E" w:rsidR="005A7F56" w:rsidRDefault="005A7F56" w:rsidP="00912440">
            <w:pPr>
              <w:pStyle w:val="Tablebody"/>
              <w:jc w:val="center"/>
              <w:rPr>
                <w:szCs w:val="18"/>
              </w:rPr>
            </w:pPr>
            <w:r>
              <w:rPr>
                <w:szCs w:val="18"/>
              </w:rPr>
              <w:t>0.8.16</w:t>
            </w:r>
          </w:p>
        </w:tc>
        <w:tc>
          <w:tcPr>
            <w:tcW w:w="1620" w:type="dxa"/>
            <w:shd w:val="clear" w:color="auto" w:fill="D6E3BC" w:themeFill="accent3" w:themeFillTint="66"/>
          </w:tcPr>
          <w:p w14:paraId="54D47C80" w14:textId="4A8B98CA" w:rsidR="005A7F56" w:rsidRDefault="005A7F56" w:rsidP="00912440">
            <w:pPr>
              <w:pStyle w:val="Tablebody"/>
              <w:jc w:val="center"/>
              <w:rPr>
                <w:szCs w:val="18"/>
              </w:rPr>
            </w:pPr>
            <w:r>
              <w:rPr>
                <w:szCs w:val="18"/>
              </w:rPr>
              <w:t>0.8.16</w:t>
            </w:r>
          </w:p>
        </w:tc>
        <w:tc>
          <w:tcPr>
            <w:tcW w:w="1260" w:type="dxa"/>
            <w:shd w:val="clear" w:color="auto" w:fill="D6E3BC" w:themeFill="accent3" w:themeFillTint="66"/>
          </w:tcPr>
          <w:p w14:paraId="76B928B7" w14:textId="68EA5353" w:rsidR="005A7F56" w:rsidRDefault="005A7F56" w:rsidP="00912440">
            <w:pPr>
              <w:pStyle w:val="Tablebody"/>
              <w:tabs>
                <w:tab w:val="left" w:pos="2405"/>
              </w:tabs>
              <w:jc w:val="center"/>
              <w:rPr>
                <w:szCs w:val="18"/>
              </w:rPr>
            </w:pPr>
            <w:r>
              <w:rPr>
                <w:szCs w:val="18"/>
              </w:rPr>
              <w:t>0.8.16</w:t>
            </w:r>
          </w:p>
        </w:tc>
        <w:tc>
          <w:tcPr>
            <w:tcW w:w="1440" w:type="dxa"/>
            <w:shd w:val="clear" w:color="auto" w:fill="D6E3BC" w:themeFill="accent3" w:themeFillTint="66"/>
          </w:tcPr>
          <w:p w14:paraId="385BFC1A" w14:textId="708C89D7" w:rsidR="005A7F56" w:rsidRDefault="005A7F56" w:rsidP="00912440">
            <w:pPr>
              <w:pStyle w:val="Tablebody"/>
              <w:tabs>
                <w:tab w:val="left" w:pos="2405"/>
              </w:tabs>
              <w:jc w:val="center"/>
              <w:rPr>
                <w:szCs w:val="18"/>
              </w:rPr>
            </w:pPr>
            <w:r>
              <w:rPr>
                <w:szCs w:val="18"/>
              </w:rPr>
              <w:t>0.8.16</w:t>
            </w:r>
          </w:p>
        </w:tc>
        <w:tc>
          <w:tcPr>
            <w:tcW w:w="2730" w:type="dxa"/>
            <w:shd w:val="clear" w:color="auto" w:fill="D6E3BC" w:themeFill="accent3" w:themeFillTint="66"/>
          </w:tcPr>
          <w:p w14:paraId="3BE34298" w14:textId="62BB33EA" w:rsidR="005A7F56" w:rsidRPr="00105B61" w:rsidRDefault="005A7F56" w:rsidP="00912440">
            <w:pPr>
              <w:pStyle w:val="Tablebody"/>
              <w:tabs>
                <w:tab w:val="left" w:pos="2405"/>
              </w:tabs>
              <w:rPr>
                <w:lang w:val="de-DE"/>
              </w:rPr>
            </w:pPr>
            <w:r w:rsidRPr="00105B61">
              <w:rPr>
                <w:lang w:val="de-DE"/>
              </w:rPr>
              <w:t>SAF85xx ES</w:t>
            </w:r>
            <w:r>
              <w:rPr>
                <w:lang w:val="de-DE"/>
              </w:rPr>
              <w:t>2</w:t>
            </w:r>
            <w:r w:rsidRPr="00105B61">
              <w:rPr>
                <w:lang w:val="de-DE"/>
              </w:rPr>
              <w:t xml:space="preserve"> </w:t>
            </w:r>
            <w:r>
              <w:rPr>
                <w:lang w:val="de-DE"/>
              </w:rPr>
              <w:t xml:space="preserve"> </w:t>
            </w:r>
            <w:r w:rsidRPr="00105B61">
              <w:rPr>
                <w:lang w:val="de-DE"/>
              </w:rPr>
              <w:t>E5-T</w:t>
            </w:r>
            <w:r>
              <w:rPr>
                <w:lang w:val="de-DE"/>
              </w:rPr>
              <w:t>1</w:t>
            </w:r>
          </w:p>
        </w:tc>
      </w:tr>
      <w:tr w:rsidR="00912440" w:rsidRPr="00291864" w14:paraId="6C280A4D" w14:textId="77777777" w:rsidTr="00EB2E62">
        <w:trPr>
          <w:cantSplit/>
        </w:trPr>
        <w:tc>
          <w:tcPr>
            <w:tcW w:w="1228" w:type="dxa"/>
            <w:shd w:val="clear" w:color="auto" w:fill="D6E3BC" w:themeFill="accent3" w:themeFillTint="66"/>
          </w:tcPr>
          <w:p w14:paraId="0E7AA980" w14:textId="426385B7" w:rsidR="00912440" w:rsidRDefault="00912440" w:rsidP="00912440">
            <w:pPr>
              <w:pStyle w:val="Tablebody"/>
              <w:jc w:val="center"/>
            </w:pPr>
            <w:r>
              <w:t>0.8.15</w:t>
            </w:r>
          </w:p>
        </w:tc>
        <w:tc>
          <w:tcPr>
            <w:tcW w:w="810" w:type="dxa"/>
            <w:shd w:val="clear" w:color="auto" w:fill="D6E3BC" w:themeFill="accent3" w:themeFillTint="66"/>
          </w:tcPr>
          <w:p w14:paraId="12C540FC" w14:textId="27B41FF5" w:rsidR="00912440" w:rsidRDefault="00912440" w:rsidP="00912440">
            <w:pPr>
              <w:pStyle w:val="Tablebody"/>
              <w:jc w:val="center"/>
            </w:pPr>
            <w:r>
              <w:t>0.8.15</w:t>
            </w:r>
          </w:p>
        </w:tc>
        <w:tc>
          <w:tcPr>
            <w:tcW w:w="720" w:type="dxa"/>
            <w:shd w:val="clear" w:color="auto" w:fill="D6E3BC" w:themeFill="accent3" w:themeFillTint="66"/>
          </w:tcPr>
          <w:p w14:paraId="345AC0D7" w14:textId="3851CB0C" w:rsidR="00912440" w:rsidRDefault="00912440" w:rsidP="00912440">
            <w:pPr>
              <w:pStyle w:val="Tablebody"/>
              <w:jc w:val="center"/>
              <w:rPr>
                <w:szCs w:val="18"/>
              </w:rPr>
            </w:pPr>
            <w:r>
              <w:rPr>
                <w:szCs w:val="18"/>
              </w:rPr>
              <w:t>0.8.15</w:t>
            </w:r>
          </w:p>
        </w:tc>
        <w:tc>
          <w:tcPr>
            <w:tcW w:w="1620" w:type="dxa"/>
            <w:shd w:val="clear" w:color="auto" w:fill="D6E3BC" w:themeFill="accent3" w:themeFillTint="66"/>
          </w:tcPr>
          <w:p w14:paraId="18A4C1EA" w14:textId="768AC6ED" w:rsidR="00912440" w:rsidRDefault="00912440" w:rsidP="00912440">
            <w:pPr>
              <w:pStyle w:val="Tablebody"/>
              <w:jc w:val="center"/>
              <w:rPr>
                <w:szCs w:val="18"/>
              </w:rPr>
            </w:pPr>
            <w:r>
              <w:rPr>
                <w:szCs w:val="18"/>
              </w:rPr>
              <w:t>0.8.15</w:t>
            </w:r>
          </w:p>
        </w:tc>
        <w:tc>
          <w:tcPr>
            <w:tcW w:w="1260" w:type="dxa"/>
            <w:shd w:val="clear" w:color="auto" w:fill="D6E3BC" w:themeFill="accent3" w:themeFillTint="66"/>
          </w:tcPr>
          <w:p w14:paraId="03AFDE44" w14:textId="3E3F4279" w:rsidR="00912440" w:rsidRDefault="00912440" w:rsidP="00912440">
            <w:pPr>
              <w:pStyle w:val="Tablebody"/>
              <w:tabs>
                <w:tab w:val="left" w:pos="2405"/>
              </w:tabs>
              <w:jc w:val="center"/>
              <w:rPr>
                <w:szCs w:val="18"/>
              </w:rPr>
            </w:pPr>
            <w:r>
              <w:rPr>
                <w:szCs w:val="18"/>
              </w:rPr>
              <w:t>0.8.15</w:t>
            </w:r>
          </w:p>
        </w:tc>
        <w:tc>
          <w:tcPr>
            <w:tcW w:w="1440" w:type="dxa"/>
            <w:shd w:val="clear" w:color="auto" w:fill="D6E3BC" w:themeFill="accent3" w:themeFillTint="66"/>
          </w:tcPr>
          <w:p w14:paraId="0CEE8948" w14:textId="19B59E87" w:rsidR="00912440" w:rsidRDefault="00912440" w:rsidP="00912440">
            <w:pPr>
              <w:pStyle w:val="Tablebody"/>
              <w:tabs>
                <w:tab w:val="left" w:pos="2405"/>
              </w:tabs>
              <w:jc w:val="center"/>
              <w:rPr>
                <w:szCs w:val="18"/>
              </w:rPr>
            </w:pPr>
            <w:r>
              <w:rPr>
                <w:szCs w:val="18"/>
              </w:rPr>
              <w:t>0.8.15</w:t>
            </w:r>
          </w:p>
        </w:tc>
        <w:tc>
          <w:tcPr>
            <w:tcW w:w="2730" w:type="dxa"/>
            <w:shd w:val="clear" w:color="auto" w:fill="D6E3BC" w:themeFill="accent3" w:themeFillTint="66"/>
          </w:tcPr>
          <w:p w14:paraId="361559F0" w14:textId="271D7E27" w:rsidR="00912440" w:rsidRPr="00105B61" w:rsidRDefault="00912440" w:rsidP="00912440">
            <w:pPr>
              <w:pStyle w:val="Tablebody"/>
              <w:tabs>
                <w:tab w:val="left" w:pos="2405"/>
              </w:tabs>
              <w:rPr>
                <w:lang w:val="de-DE"/>
              </w:rPr>
            </w:pPr>
            <w:r w:rsidRPr="00105B61">
              <w:rPr>
                <w:lang w:val="de-DE"/>
              </w:rPr>
              <w:t>SAF85xx ES1.1 A1-E5-T2MF</w:t>
            </w:r>
          </w:p>
        </w:tc>
      </w:tr>
      <w:tr w:rsidR="00912440" w:rsidRPr="00291864" w14:paraId="2A70820E" w14:textId="77777777" w:rsidTr="00EB2E62">
        <w:trPr>
          <w:cantSplit/>
        </w:trPr>
        <w:tc>
          <w:tcPr>
            <w:tcW w:w="1228" w:type="dxa"/>
            <w:shd w:val="clear" w:color="auto" w:fill="D6E3BC" w:themeFill="accent3" w:themeFillTint="66"/>
          </w:tcPr>
          <w:p w14:paraId="54DACF71" w14:textId="2EEFC1CD" w:rsidR="00912440" w:rsidRPr="00500B96" w:rsidRDefault="00912440" w:rsidP="00912440">
            <w:pPr>
              <w:pStyle w:val="Tablebody"/>
              <w:jc w:val="center"/>
            </w:pPr>
            <w:r>
              <w:t>0.8.14</w:t>
            </w:r>
          </w:p>
        </w:tc>
        <w:tc>
          <w:tcPr>
            <w:tcW w:w="810" w:type="dxa"/>
            <w:shd w:val="clear" w:color="auto" w:fill="D6E3BC" w:themeFill="accent3" w:themeFillTint="66"/>
          </w:tcPr>
          <w:p w14:paraId="695506E7" w14:textId="2F8CC9BA" w:rsidR="00912440" w:rsidRPr="00500B96" w:rsidRDefault="00912440" w:rsidP="00912440">
            <w:pPr>
              <w:pStyle w:val="Tablebody"/>
              <w:jc w:val="center"/>
            </w:pPr>
            <w:r>
              <w:t>0.8.14</w:t>
            </w:r>
          </w:p>
        </w:tc>
        <w:tc>
          <w:tcPr>
            <w:tcW w:w="720" w:type="dxa"/>
            <w:shd w:val="clear" w:color="auto" w:fill="D6E3BC" w:themeFill="accent3" w:themeFillTint="66"/>
          </w:tcPr>
          <w:p w14:paraId="7DF6B87C" w14:textId="71CCEC9C" w:rsidR="00912440" w:rsidRPr="00500B96" w:rsidRDefault="00912440" w:rsidP="00912440">
            <w:pPr>
              <w:pStyle w:val="Tablebody"/>
              <w:jc w:val="center"/>
              <w:rPr>
                <w:szCs w:val="18"/>
              </w:rPr>
            </w:pPr>
            <w:r>
              <w:rPr>
                <w:szCs w:val="18"/>
              </w:rPr>
              <w:t>0.8.14</w:t>
            </w:r>
          </w:p>
        </w:tc>
        <w:tc>
          <w:tcPr>
            <w:tcW w:w="1620" w:type="dxa"/>
            <w:shd w:val="clear" w:color="auto" w:fill="D6E3BC" w:themeFill="accent3" w:themeFillTint="66"/>
          </w:tcPr>
          <w:p w14:paraId="7D1074D0" w14:textId="523A5121" w:rsidR="00912440" w:rsidRPr="00500B96" w:rsidRDefault="00912440" w:rsidP="00912440">
            <w:pPr>
              <w:pStyle w:val="Tablebody"/>
              <w:jc w:val="center"/>
              <w:rPr>
                <w:szCs w:val="18"/>
              </w:rPr>
            </w:pPr>
            <w:r>
              <w:rPr>
                <w:szCs w:val="18"/>
              </w:rPr>
              <w:t>0.8.14</w:t>
            </w:r>
          </w:p>
        </w:tc>
        <w:tc>
          <w:tcPr>
            <w:tcW w:w="1260" w:type="dxa"/>
            <w:shd w:val="clear" w:color="auto" w:fill="D6E3BC" w:themeFill="accent3" w:themeFillTint="66"/>
          </w:tcPr>
          <w:p w14:paraId="7B5E54DB" w14:textId="382D44AC" w:rsidR="00912440" w:rsidRPr="00500B96" w:rsidRDefault="00912440" w:rsidP="00912440">
            <w:pPr>
              <w:pStyle w:val="Tablebody"/>
              <w:tabs>
                <w:tab w:val="left" w:pos="2405"/>
              </w:tabs>
              <w:jc w:val="center"/>
              <w:rPr>
                <w:szCs w:val="18"/>
              </w:rPr>
            </w:pPr>
            <w:r>
              <w:rPr>
                <w:szCs w:val="18"/>
              </w:rPr>
              <w:t>0.8.14</w:t>
            </w:r>
          </w:p>
        </w:tc>
        <w:tc>
          <w:tcPr>
            <w:tcW w:w="1440" w:type="dxa"/>
            <w:shd w:val="clear" w:color="auto" w:fill="D6E3BC" w:themeFill="accent3" w:themeFillTint="66"/>
          </w:tcPr>
          <w:p w14:paraId="6CEA5B27" w14:textId="2D37ADC5" w:rsidR="00912440" w:rsidRPr="00500B96" w:rsidRDefault="00912440" w:rsidP="00912440">
            <w:pPr>
              <w:pStyle w:val="Tablebody"/>
              <w:tabs>
                <w:tab w:val="left" w:pos="2405"/>
              </w:tabs>
              <w:jc w:val="center"/>
              <w:rPr>
                <w:szCs w:val="18"/>
              </w:rPr>
            </w:pPr>
            <w:r>
              <w:rPr>
                <w:szCs w:val="18"/>
              </w:rPr>
              <w:t>0.8.14</w:t>
            </w:r>
          </w:p>
        </w:tc>
        <w:tc>
          <w:tcPr>
            <w:tcW w:w="2730" w:type="dxa"/>
            <w:shd w:val="clear" w:color="auto" w:fill="D6E3BC" w:themeFill="accent3" w:themeFillTint="66"/>
          </w:tcPr>
          <w:p w14:paraId="75B7E246" w14:textId="37E6A6A5" w:rsidR="00912440" w:rsidRPr="00105B61" w:rsidRDefault="00912440" w:rsidP="00912440">
            <w:pPr>
              <w:pStyle w:val="Tablebody"/>
              <w:tabs>
                <w:tab w:val="left" w:pos="2405"/>
              </w:tabs>
              <w:rPr>
                <w:lang w:val="de-DE"/>
              </w:rPr>
            </w:pPr>
            <w:r w:rsidRPr="00105B61">
              <w:rPr>
                <w:lang w:val="de-DE"/>
              </w:rPr>
              <w:t>SAF85xx ES1.1 A1-E5-T2MF</w:t>
            </w:r>
          </w:p>
        </w:tc>
      </w:tr>
      <w:tr w:rsidR="00912440" w:rsidRPr="00291864" w14:paraId="42A0EFA8" w14:textId="77777777" w:rsidTr="00EB2E62">
        <w:trPr>
          <w:cantSplit/>
        </w:trPr>
        <w:tc>
          <w:tcPr>
            <w:tcW w:w="1228" w:type="dxa"/>
            <w:shd w:val="clear" w:color="auto" w:fill="D6E3BC" w:themeFill="accent3" w:themeFillTint="66"/>
          </w:tcPr>
          <w:p w14:paraId="67BC64FE" w14:textId="03DA9D41" w:rsidR="00912440" w:rsidRPr="00500B96" w:rsidRDefault="00912440" w:rsidP="00912440">
            <w:pPr>
              <w:pStyle w:val="Tablebody"/>
              <w:jc w:val="center"/>
            </w:pPr>
            <w:r w:rsidRPr="00500B96">
              <w:t>0.8.13</w:t>
            </w:r>
          </w:p>
        </w:tc>
        <w:tc>
          <w:tcPr>
            <w:tcW w:w="810" w:type="dxa"/>
            <w:shd w:val="clear" w:color="auto" w:fill="D6E3BC" w:themeFill="accent3" w:themeFillTint="66"/>
          </w:tcPr>
          <w:p w14:paraId="417B5318" w14:textId="3E3F850A" w:rsidR="00912440" w:rsidRPr="00500B96" w:rsidRDefault="00912440" w:rsidP="00912440">
            <w:pPr>
              <w:pStyle w:val="Tablebody"/>
              <w:jc w:val="center"/>
            </w:pPr>
            <w:r w:rsidRPr="00500B96">
              <w:t>0.8.13</w:t>
            </w:r>
          </w:p>
        </w:tc>
        <w:tc>
          <w:tcPr>
            <w:tcW w:w="720" w:type="dxa"/>
            <w:shd w:val="clear" w:color="auto" w:fill="D6E3BC" w:themeFill="accent3" w:themeFillTint="66"/>
          </w:tcPr>
          <w:p w14:paraId="332F8BFF" w14:textId="10CE49B8" w:rsidR="00912440" w:rsidRPr="00500B96" w:rsidRDefault="00912440" w:rsidP="00912440">
            <w:pPr>
              <w:pStyle w:val="Tablebody"/>
              <w:jc w:val="center"/>
              <w:rPr>
                <w:szCs w:val="18"/>
              </w:rPr>
            </w:pPr>
            <w:r w:rsidRPr="00500B96">
              <w:rPr>
                <w:szCs w:val="18"/>
              </w:rPr>
              <w:t>0.8.13</w:t>
            </w:r>
          </w:p>
        </w:tc>
        <w:tc>
          <w:tcPr>
            <w:tcW w:w="1620" w:type="dxa"/>
            <w:shd w:val="clear" w:color="auto" w:fill="D6E3BC" w:themeFill="accent3" w:themeFillTint="66"/>
          </w:tcPr>
          <w:p w14:paraId="421A8C07" w14:textId="43D44A68" w:rsidR="00912440" w:rsidRPr="00500B96" w:rsidRDefault="00912440" w:rsidP="00912440">
            <w:pPr>
              <w:pStyle w:val="Tablebody"/>
              <w:jc w:val="center"/>
              <w:rPr>
                <w:szCs w:val="18"/>
              </w:rPr>
            </w:pPr>
            <w:r w:rsidRPr="00500B96">
              <w:rPr>
                <w:szCs w:val="18"/>
              </w:rPr>
              <w:t>0.8.13</w:t>
            </w:r>
          </w:p>
        </w:tc>
        <w:tc>
          <w:tcPr>
            <w:tcW w:w="1260" w:type="dxa"/>
            <w:shd w:val="clear" w:color="auto" w:fill="D6E3BC" w:themeFill="accent3" w:themeFillTint="66"/>
          </w:tcPr>
          <w:p w14:paraId="0F7AD2F2" w14:textId="2C85DB58" w:rsidR="00912440" w:rsidRPr="00500B96" w:rsidRDefault="00912440" w:rsidP="00912440">
            <w:pPr>
              <w:pStyle w:val="Tablebody"/>
              <w:tabs>
                <w:tab w:val="left" w:pos="2405"/>
              </w:tabs>
              <w:jc w:val="center"/>
              <w:rPr>
                <w:szCs w:val="18"/>
              </w:rPr>
            </w:pPr>
            <w:r w:rsidRPr="00500B96">
              <w:rPr>
                <w:szCs w:val="18"/>
              </w:rPr>
              <w:t>0.8.13</w:t>
            </w:r>
          </w:p>
        </w:tc>
        <w:tc>
          <w:tcPr>
            <w:tcW w:w="1440" w:type="dxa"/>
            <w:shd w:val="clear" w:color="auto" w:fill="D6E3BC" w:themeFill="accent3" w:themeFillTint="66"/>
          </w:tcPr>
          <w:p w14:paraId="6C4FE1B6" w14:textId="28F6725E" w:rsidR="00912440" w:rsidRPr="00500B96" w:rsidRDefault="00912440" w:rsidP="00912440">
            <w:pPr>
              <w:pStyle w:val="Tablebody"/>
              <w:tabs>
                <w:tab w:val="left" w:pos="2405"/>
              </w:tabs>
              <w:jc w:val="center"/>
              <w:rPr>
                <w:szCs w:val="18"/>
              </w:rPr>
            </w:pPr>
            <w:r w:rsidRPr="00500B96">
              <w:rPr>
                <w:szCs w:val="18"/>
              </w:rPr>
              <w:t>0.8.13</w:t>
            </w:r>
          </w:p>
        </w:tc>
        <w:tc>
          <w:tcPr>
            <w:tcW w:w="2730" w:type="dxa"/>
            <w:shd w:val="clear" w:color="auto" w:fill="D6E3BC" w:themeFill="accent3" w:themeFillTint="66"/>
          </w:tcPr>
          <w:p w14:paraId="75FB3EB0" w14:textId="2587A886" w:rsidR="00912440" w:rsidRPr="00105B61" w:rsidRDefault="00912440" w:rsidP="00912440">
            <w:pPr>
              <w:pStyle w:val="Tablebody"/>
              <w:tabs>
                <w:tab w:val="left" w:pos="2405"/>
              </w:tabs>
              <w:rPr>
                <w:szCs w:val="18"/>
                <w:lang w:val="de-DE"/>
              </w:rPr>
            </w:pPr>
            <w:r w:rsidRPr="00105B61">
              <w:rPr>
                <w:lang w:val="de-DE"/>
              </w:rPr>
              <w:t>SAF85xx ES1.1 A1-E5-T2MF</w:t>
            </w:r>
          </w:p>
        </w:tc>
      </w:tr>
      <w:tr w:rsidR="00912440" w:rsidRPr="00291864" w14:paraId="11829CF0" w14:textId="77777777" w:rsidTr="00EB2E62">
        <w:trPr>
          <w:cantSplit/>
        </w:trPr>
        <w:tc>
          <w:tcPr>
            <w:tcW w:w="1228" w:type="dxa"/>
            <w:shd w:val="clear" w:color="auto" w:fill="D6E3BC" w:themeFill="accent3" w:themeFillTint="66"/>
          </w:tcPr>
          <w:p w14:paraId="13EE3CDE" w14:textId="3393DA24" w:rsidR="00912440" w:rsidRPr="00500B96" w:rsidRDefault="00912440" w:rsidP="00912440">
            <w:pPr>
              <w:pStyle w:val="Tablebody"/>
              <w:jc w:val="center"/>
            </w:pPr>
            <w:r w:rsidRPr="00ED7B3B">
              <w:t>0.8.12</w:t>
            </w:r>
            <w:r>
              <w:t>_HF01</w:t>
            </w:r>
          </w:p>
        </w:tc>
        <w:tc>
          <w:tcPr>
            <w:tcW w:w="810" w:type="dxa"/>
            <w:shd w:val="clear" w:color="auto" w:fill="D6E3BC" w:themeFill="accent3" w:themeFillTint="66"/>
          </w:tcPr>
          <w:p w14:paraId="35A1DA3B" w14:textId="4A246F7E" w:rsidR="00912440" w:rsidRPr="00500B96" w:rsidRDefault="00912440" w:rsidP="00912440">
            <w:pPr>
              <w:pStyle w:val="Tablebody"/>
              <w:jc w:val="center"/>
            </w:pPr>
            <w:r w:rsidRPr="00ED7B3B">
              <w:t>0.8.12</w:t>
            </w:r>
            <w:r>
              <w:t>_HF01</w:t>
            </w:r>
          </w:p>
        </w:tc>
        <w:tc>
          <w:tcPr>
            <w:tcW w:w="720" w:type="dxa"/>
            <w:shd w:val="clear" w:color="auto" w:fill="D6E3BC" w:themeFill="accent3" w:themeFillTint="66"/>
          </w:tcPr>
          <w:p w14:paraId="1D3DCB26" w14:textId="72D61B7F" w:rsidR="00912440" w:rsidRPr="00500B96" w:rsidRDefault="00912440" w:rsidP="00912440">
            <w:pPr>
              <w:pStyle w:val="Tablebody"/>
              <w:jc w:val="center"/>
              <w:rPr>
                <w:szCs w:val="18"/>
              </w:rPr>
            </w:pPr>
            <w:r w:rsidRPr="00ED7B3B">
              <w:t>0.8.12</w:t>
            </w:r>
            <w:r>
              <w:t>_HF01</w:t>
            </w:r>
          </w:p>
        </w:tc>
        <w:tc>
          <w:tcPr>
            <w:tcW w:w="1620" w:type="dxa"/>
            <w:shd w:val="clear" w:color="auto" w:fill="D6E3BC" w:themeFill="accent3" w:themeFillTint="66"/>
          </w:tcPr>
          <w:p w14:paraId="66A72FBE" w14:textId="1AE9D877" w:rsidR="00912440" w:rsidRPr="00500B96" w:rsidRDefault="00912440" w:rsidP="00912440">
            <w:pPr>
              <w:pStyle w:val="Tablebody"/>
              <w:jc w:val="center"/>
              <w:rPr>
                <w:szCs w:val="18"/>
              </w:rPr>
            </w:pPr>
            <w:r w:rsidRPr="00ED7B3B">
              <w:t>0.8.12</w:t>
            </w:r>
            <w:r>
              <w:t>_HF01</w:t>
            </w:r>
          </w:p>
        </w:tc>
        <w:tc>
          <w:tcPr>
            <w:tcW w:w="1260" w:type="dxa"/>
            <w:shd w:val="clear" w:color="auto" w:fill="D6E3BC" w:themeFill="accent3" w:themeFillTint="66"/>
          </w:tcPr>
          <w:p w14:paraId="36DF7C0B" w14:textId="1822147D" w:rsidR="00912440" w:rsidRPr="00500B96" w:rsidRDefault="00912440" w:rsidP="00912440">
            <w:pPr>
              <w:pStyle w:val="Tablebody"/>
              <w:tabs>
                <w:tab w:val="left" w:pos="2405"/>
              </w:tabs>
              <w:jc w:val="center"/>
              <w:rPr>
                <w:szCs w:val="18"/>
              </w:rPr>
            </w:pPr>
            <w:r w:rsidRPr="00ED7B3B">
              <w:t>0.8.12</w:t>
            </w:r>
            <w:r>
              <w:t>_HF01</w:t>
            </w:r>
          </w:p>
        </w:tc>
        <w:tc>
          <w:tcPr>
            <w:tcW w:w="1440" w:type="dxa"/>
            <w:shd w:val="clear" w:color="auto" w:fill="D6E3BC" w:themeFill="accent3" w:themeFillTint="66"/>
          </w:tcPr>
          <w:p w14:paraId="36A67AAD" w14:textId="6E78CF48" w:rsidR="00912440" w:rsidRPr="00500B96" w:rsidRDefault="00912440" w:rsidP="00912440">
            <w:pPr>
              <w:pStyle w:val="Tablebody"/>
              <w:tabs>
                <w:tab w:val="left" w:pos="2405"/>
              </w:tabs>
              <w:jc w:val="center"/>
              <w:rPr>
                <w:szCs w:val="18"/>
              </w:rPr>
            </w:pPr>
            <w:r w:rsidRPr="00ED7B3B">
              <w:t>0.8.12</w:t>
            </w:r>
            <w:r>
              <w:t>_HF01</w:t>
            </w:r>
          </w:p>
        </w:tc>
        <w:tc>
          <w:tcPr>
            <w:tcW w:w="2730" w:type="dxa"/>
            <w:shd w:val="clear" w:color="auto" w:fill="D6E3BC" w:themeFill="accent3" w:themeFillTint="66"/>
          </w:tcPr>
          <w:p w14:paraId="2BBD2008" w14:textId="2BB4EF20" w:rsidR="00912440" w:rsidRPr="00105B61" w:rsidRDefault="00912440" w:rsidP="00912440">
            <w:pPr>
              <w:pStyle w:val="Tablebody"/>
              <w:tabs>
                <w:tab w:val="left" w:pos="2405"/>
              </w:tabs>
              <w:rPr>
                <w:lang w:val="de-DE"/>
              </w:rPr>
            </w:pPr>
            <w:r w:rsidRPr="00F329D5">
              <w:rPr>
                <w:lang w:val="de-DE"/>
              </w:rPr>
              <w:t>SAF85xx ES1.1 A1-E5-T2MF</w:t>
            </w:r>
          </w:p>
        </w:tc>
      </w:tr>
      <w:tr w:rsidR="00912440" w:rsidRPr="00291864" w14:paraId="69600E34" w14:textId="77777777" w:rsidTr="00EB2E62">
        <w:trPr>
          <w:cantSplit/>
        </w:trPr>
        <w:tc>
          <w:tcPr>
            <w:tcW w:w="1228" w:type="dxa"/>
            <w:shd w:val="clear" w:color="auto" w:fill="D6E3BC" w:themeFill="accent3" w:themeFillTint="66"/>
          </w:tcPr>
          <w:p w14:paraId="0575240D" w14:textId="4698D663" w:rsidR="00912440" w:rsidRPr="00500B96" w:rsidRDefault="00912440" w:rsidP="00912440">
            <w:pPr>
              <w:pStyle w:val="Tablebody"/>
              <w:jc w:val="center"/>
            </w:pPr>
            <w:r w:rsidRPr="00500B96">
              <w:t>0.8.12</w:t>
            </w:r>
          </w:p>
        </w:tc>
        <w:tc>
          <w:tcPr>
            <w:tcW w:w="810" w:type="dxa"/>
            <w:shd w:val="clear" w:color="auto" w:fill="D6E3BC" w:themeFill="accent3" w:themeFillTint="66"/>
          </w:tcPr>
          <w:p w14:paraId="79F4AE0F" w14:textId="7D4C53DA" w:rsidR="00912440" w:rsidRPr="00500B96" w:rsidRDefault="00912440" w:rsidP="00912440">
            <w:pPr>
              <w:pStyle w:val="Tablebody"/>
              <w:jc w:val="center"/>
            </w:pPr>
            <w:r w:rsidRPr="00500B96">
              <w:t>0.8.12</w:t>
            </w:r>
          </w:p>
        </w:tc>
        <w:tc>
          <w:tcPr>
            <w:tcW w:w="720" w:type="dxa"/>
            <w:shd w:val="clear" w:color="auto" w:fill="D6E3BC" w:themeFill="accent3" w:themeFillTint="66"/>
          </w:tcPr>
          <w:p w14:paraId="3AC65D27" w14:textId="66E80037" w:rsidR="00912440" w:rsidRPr="00500B96" w:rsidRDefault="00912440" w:rsidP="00912440">
            <w:pPr>
              <w:pStyle w:val="Tablebody"/>
              <w:jc w:val="center"/>
              <w:rPr>
                <w:szCs w:val="18"/>
              </w:rPr>
            </w:pPr>
            <w:r w:rsidRPr="00500B96">
              <w:rPr>
                <w:szCs w:val="18"/>
              </w:rPr>
              <w:t>0.8.12</w:t>
            </w:r>
          </w:p>
        </w:tc>
        <w:tc>
          <w:tcPr>
            <w:tcW w:w="1620" w:type="dxa"/>
            <w:shd w:val="clear" w:color="auto" w:fill="D6E3BC" w:themeFill="accent3" w:themeFillTint="66"/>
          </w:tcPr>
          <w:p w14:paraId="66F063A1" w14:textId="2CD6E65E" w:rsidR="00912440" w:rsidRPr="00500B96" w:rsidRDefault="00912440" w:rsidP="00912440">
            <w:pPr>
              <w:pStyle w:val="Tablebody"/>
              <w:jc w:val="center"/>
              <w:rPr>
                <w:szCs w:val="18"/>
              </w:rPr>
            </w:pPr>
            <w:r w:rsidRPr="00500B96">
              <w:rPr>
                <w:szCs w:val="18"/>
              </w:rPr>
              <w:t>0.8.12</w:t>
            </w:r>
          </w:p>
        </w:tc>
        <w:tc>
          <w:tcPr>
            <w:tcW w:w="1260" w:type="dxa"/>
            <w:shd w:val="clear" w:color="auto" w:fill="D6E3BC" w:themeFill="accent3" w:themeFillTint="66"/>
          </w:tcPr>
          <w:p w14:paraId="2F2AF5C0" w14:textId="69FE2494" w:rsidR="00912440" w:rsidRPr="00500B96" w:rsidRDefault="00912440" w:rsidP="00912440">
            <w:pPr>
              <w:pStyle w:val="Tablebody"/>
              <w:tabs>
                <w:tab w:val="left" w:pos="2405"/>
              </w:tabs>
              <w:jc w:val="center"/>
              <w:rPr>
                <w:szCs w:val="18"/>
              </w:rPr>
            </w:pPr>
            <w:r w:rsidRPr="00500B96">
              <w:rPr>
                <w:szCs w:val="18"/>
              </w:rPr>
              <w:t>0.8.12</w:t>
            </w:r>
          </w:p>
        </w:tc>
        <w:tc>
          <w:tcPr>
            <w:tcW w:w="1440" w:type="dxa"/>
            <w:shd w:val="clear" w:color="auto" w:fill="D6E3BC" w:themeFill="accent3" w:themeFillTint="66"/>
          </w:tcPr>
          <w:p w14:paraId="1E228D8F" w14:textId="64B4598A" w:rsidR="00912440" w:rsidRPr="00500B96" w:rsidRDefault="00912440" w:rsidP="00912440">
            <w:pPr>
              <w:pStyle w:val="Tablebody"/>
              <w:tabs>
                <w:tab w:val="left" w:pos="2405"/>
              </w:tabs>
              <w:jc w:val="center"/>
              <w:rPr>
                <w:szCs w:val="18"/>
              </w:rPr>
            </w:pPr>
            <w:r w:rsidRPr="00500B96">
              <w:rPr>
                <w:szCs w:val="18"/>
              </w:rPr>
              <w:t>0.8.12</w:t>
            </w:r>
          </w:p>
        </w:tc>
        <w:tc>
          <w:tcPr>
            <w:tcW w:w="2730" w:type="dxa"/>
            <w:shd w:val="clear" w:color="auto" w:fill="D6E3BC" w:themeFill="accent3" w:themeFillTint="66"/>
          </w:tcPr>
          <w:p w14:paraId="2E9D7361" w14:textId="49D1D6D6" w:rsidR="00912440" w:rsidRPr="00105B61" w:rsidRDefault="00912440" w:rsidP="00912440">
            <w:pPr>
              <w:pStyle w:val="Tablebody"/>
              <w:tabs>
                <w:tab w:val="left" w:pos="2405"/>
              </w:tabs>
              <w:rPr>
                <w:lang w:val="de-DE"/>
              </w:rPr>
            </w:pPr>
            <w:r w:rsidRPr="00105B61">
              <w:rPr>
                <w:lang w:val="de-DE"/>
              </w:rPr>
              <w:t>SAF85xx ES1.1 A1-E5-T2MF</w:t>
            </w:r>
          </w:p>
        </w:tc>
      </w:tr>
      <w:tr w:rsidR="00912440" w:rsidRPr="00291864" w14:paraId="0373A82E" w14:textId="77777777" w:rsidTr="00EB2E62">
        <w:trPr>
          <w:cantSplit/>
        </w:trPr>
        <w:tc>
          <w:tcPr>
            <w:tcW w:w="1228" w:type="dxa"/>
            <w:shd w:val="clear" w:color="auto" w:fill="D6E3BC" w:themeFill="accent3" w:themeFillTint="66"/>
          </w:tcPr>
          <w:p w14:paraId="1825E9A7" w14:textId="4A906DEB" w:rsidR="00912440" w:rsidRPr="00500B96" w:rsidRDefault="00912440" w:rsidP="00912440">
            <w:pPr>
              <w:pStyle w:val="Tablebody"/>
              <w:jc w:val="center"/>
            </w:pPr>
            <w:r w:rsidRPr="00500B96">
              <w:t>0.8.10</w:t>
            </w:r>
          </w:p>
        </w:tc>
        <w:tc>
          <w:tcPr>
            <w:tcW w:w="810" w:type="dxa"/>
            <w:shd w:val="clear" w:color="auto" w:fill="D6E3BC" w:themeFill="accent3" w:themeFillTint="66"/>
          </w:tcPr>
          <w:p w14:paraId="01816A16" w14:textId="21D5B4A1" w:rsidR="00912440" w:rsidRPr="00500B96" w:rsidRDefault="00912440" w:rsidP="00912440">
            <w:pPr>
              <w:pStyle w:val="Tablebody"/>
              <w:jc w:val="center"/>
            </w:pPr>
            <w:r w:rsidRPr="00500B96">
              <w:t>0.8.10</w:t>
            </w:r>
          </w:p>
        </w:tc>
        <w:tc>
          <w:tcPr>
            <w:tcW w:w="720" w:type="dxa"/>
            <w:shd w:val="clear" w:color="auto" w:fill="D6E3BC" w:themeFill="accent3" w:themeFillTint="66"/>
          </w:tcPr>
          <w:p w14:paraId="5CCF8D3B" w14:textId="1E7F3951" w:rsidR="00912440" w:rsidRPr="00500B96" w:rsidRDefault="00912440" w:rsidP="00912440">
            <w:pPr>
              <w:pStyle w:val="Tablebody"/>
              <w:jc w:val="center"/>
              <w:rPr>
                <w:szCs w:val="18"/>
              </w:rPr>
            </w:pPr>
            <w:r w:rsidRPr="00500B96">
              <w:rPr>
                <w:szCs w:val="18"/>
              </w:rPr>
              <w:t>0.8.11</w:t>
            </w:r>
          </w:p>
        </w:tc>
        <w:tc>
          <w:tcPr>
            <w:tcW w:w="1620" w:type="dxa"/>
            <w:shd w:val="clear" w:color="auto" w:fill="D6E3BC" w:themeFill="accent3" w:themeFillTint="66"/>
          </w:tcPr>
          <w:p w14:paraId="2169F5F7" w14:textId="11C68E14" w:rsidR="00912440" w:rsidRPr="00500B96" w:rsidRDefault="00912440" w:rsidP="00912440">
            <w:pPr>
              <w:pStyle w:val="Tablebody"/>
              <w:jc w:val="center"/>
              <w:rPr>
                <w:szCs w:val="18"/>
              </w:rPr>
            </w:pPr>
            <w:r w:rsidRPr="00500B96">
              <w:rPr>
                <w:szCs w:val="18"/>
              </w:rPr>
              <w:t>0.8.10</w:t>
            </w:r>
          </w:p>
        </w:tc>
        <w:tc>
          <w:tcPr>
            <w:tcW w:w="1260" w:type="dxa"/>
            <w:shd w:val="clear" w:color="auto" w:fill="D6E3BC" w:themeFill="accent3" w:themeFillTint="66"/>
          </w:tcPr>
          <w:p w14:paraId="790DC863" w14:textId="09454AD8" w:rsidR="00912440" w:rsidRPr="00500B96" w:rsidRDefault="00912440" w:rsidP="00912440">
            <w:pPr>
              <w:pStyle w:val="Tablebody"/>
              <w:tabs>
                <w:tab w:val="left" w:pos="2405"/>
              </w:tabs>
              <w:jc w:val="center"/>
              <w:rPr>
                <w:szCs w:val="18"/>
              </w:rPr>
            </w:pPr>
            <w:r w:rsidRPr="00500B96">
              <w:rPr>
                <w:szCs w:val="18"/>
              </w:rPr>
              <w:t>0.8.10</w:t>
            </w:r>
          </w:p>
        </w:tc>
        <w:tc>
          <w:tcPr>
            <w:tcW w:w="1440" w:type="dxa"/>
            <w:shd w:val="clear" w:color="auto" w:fill="D6E3BC" w:themeFill="accent3" w:themeFillTint="66"/>
          </w:tcPr>
          <w:p w14:paraId="20CD7EFE" w14:textId="4254EF13" w:rsidR="00912440" w:rsidRPr="00500B96" w:rsidRDefault="00912440" w:rsidP="00912440">
            <w:pPr>
              <w:pStyle w:val="Tablebody"/>
              <w:tabs>
                <w:tab w:val="left" w:pos="2405"/>
              </w:tabs>
              <w:jc w:val="center"/>
              <w:rPr>
                <w:szCs w:val="18"/>
              </w:rPr>
            </w:pPr>
            <w:r w:rsidRPr="00500B96">
              <w:rPr>
                <w:szCs w:val="18"/>
              </w:rPr>
              <w:t>0.8.11</w:t>
            </w:r>
          </w:p>
        </w:tc>
        <w:tc>
          <w:tcPr>
            <w:tcW w:w="2730" w:type="dxa"/>
            <w:shd w:val="clear" w:color="auto" w:fill="D6E3BC" w:themeFill="accent3" w:themeFillTint="66"/>
          </w:tcPr>
          <w:p w14:paraId="4F6484FE" w14:textId="77777777" w:rsidR="00912440" w:rsidRPr="00105B61" w:rsidRDefault="00912440" w:rsidP="00912440">
            <w:pPr>
              <w:pStyle w:val="Tablebody"/>
              <w:tabs>
                <w:tab w:val="left" w:pos="2405"/>
              </w:tabs>
              <w:rPr>
                <w:lang w:val="de-DE"/>
              </w:rPr>
            </w:pPr>
            <w:r w:rsidRPr="00105B61">
              <w:rPr>
                <w:lang w:val="de-DE"/>
              </w:rPr>
              <w:t>SAF85xx ES1 E2\E5-T0-T2</w:t>
            </w:r>
          </w:p>
          <w:p w14:paraId="068DA806" w14:textId="5E4EDCFD" w:rsidR="00912440" w:rsidRPr="00105B61" w:rsidRDefault="00912440" w:rsidP="00912440">
            <w:pPr>
              <w:pStyle w:val="Tablebody"/>
              <w:tabs>
                <w:tab w:val="left" w:pos="2405"/>
              </w:tabs>
              <w:rPr>
                <w:lang w:val="de-DE"/>
              </w:rPr>
            </w:pPr>
            <w:r w:rsidRPr="00105B61">
              <w:rPr>
                <w:lang w:val="de-DE"/>
              </w:rPr>
              <w:t>SAF85xx ES1.1 A1-E5-T2MF</w:t>
            </w:r>
          </w:p>
        </w:tc>
      </w:tr>
      <w:tr w:rsidR="00912440" w:rsidRPr="00291864" w14:paraId="490461B9" w14:textId="77777777" w:rsidTr="00EB2E62">
        <w:trPr>
          <w:cantSplit/>
        </w:trPr>
        <w:tc>
          <w:tcPr>
            <w:tcW w:w="1228" w:type="dxa"/>
            <w:shd w:val="clear" w:color="auto" w:fill="D6E3BC" w:themeFill="accent3" w:themeFillTint="66"/>
          </w:tcPr>
          <w:p w14:paraId="311AE98E" w14:textId="045FFCC6" w:rsidR="00912440" w:rsidRPr="00500B96" w:rsidRDefault="00912440" w:rsidP="00912440">
            <w:pPr>
              <w:pStyle w:val="Tablebody"/>
              <w:jc w:val="center"/>
            </w:pPr>
            <w:r w:rsidRPr="00500B96">
              <w:t>0.8.10</w:t>
            </w:r>
          </w:p>
        </w:tc>
        <w:tc>
          <w:tcPr>
            <w:tcW w:w="810" w:type="dxa"/>
            <w:shd w:val="clear" w:color="auto" w:fill="D6E3BC" w:themeFill="accent3" w:themeFillTint="66"/>
          </w:tcPr>
          <w:p w14:paraId="707EC54C" w14:textId="3112D5ED" w:rsidR="00912440" w:rsidRPr="00500B96" w:rsidRDefault="00912440" w:rsidP="00912440">
            <w:pPr>
              <w:pStyle w:val="Tablebody"/>
              <w:jc w:val="center"/>
            </w:pPr>
            <w:r w:rsidRPr="00500B96">
              <w:t>0.8.10</w:t>
            </w:r>
          </w:p>
        </w:tc>
        <w:tc>
          <w:tcPr>
            <w:tcW w:w="720" w:type="dxa"/>
            <w:shd w:val="clear" w:color="auto" w:fill="D6E3BC" w:themeFill="accent3" w:themeFillTint="66"/>
          </w:tcPr>
          <w:p w14:paraId="4A63F736" w14:textId="12519F2C" w:rsidR="00912440" w:rsidRPr="00500B96" w:rsidRDefault="00912440" w:rsidP="00912440">
            <w:pPr>
              <w:pStyle w:val="Tablebody"/>
              <w:jc w:val="center"/>
              <w:rPr>
                <w:szCs w:val="18"/>
              </w:rPr>
            </w:pPr>
            <w:r w:rsidRPr="00500B96">
              <w:rPr>
                <w:szCs w:val="18"/>
              </w:rPr>
              <w:t>0.8.10</w:t>
            </w:r>
          </w:p>
        </w:tc>
        <w:tc>
          <w:tcPr>
            <w:tcW w:w="1620" w:type="dxa"/>
            <w:shd w:val="clear" w:color="auto" w:fill="D6E3BC" w:themeFill="accent3" w:themeFillTint="66"/>
          </w:tcPr>
          <w:p w14:paraId="780F9D2B" w14:textId="495B87C8" w:rsidR="00912440" w:rsidRPr="00500B96" w:rsidRDefault="00912440" w:rsidP="00912440">
            <w:pPr>
              <w:pStyle w:val="Tablebody"/>
              <w:jc w:val="center"/>
              <w:rPr>
                <w:szCs w:val="18"/>
              </w:rPr>
            </w:pPr>
            <w:r w:rsidRPr="00500B96">
              <w:rPr>
                <w:szCs w:val="18"/>
              </w:rPr>
              <w:t>0.8.10</w:t>
            </w:r>
          </w:p>
        </w:tc>
        <w:tc>
          <w:tcPr>
            <w:tcW w:w="1260" w:type="dxa"/>
            <w:shd w:val="clear" w:color="auto" w:fill="D6E3BC" w:themeFill="accent3" w:themeFillTint="66"/>
          </w:tcPr>
          <w:p w14:paraId="0A0D7090" w14:textId="7CA716CC" w:rsidR="00912440" w:rsidRPr="00500B96" w:rsidRDefault="00912440" w:rsidP="00912440">
            <w:pPr>
              <w:pStyle w:val="Tablebody"/>
              <w:tabs>
                <w:tab w:val="left" w:pos="2405"/>
              </w:tabs>
              <w:jc w:val="center"/>
              <w:rPr>
                <w:szCs w:val="18"/>
              </w:rPr>
            </w:pPr>
            <w:r w:rsidRPr="00500B96">
              <w:rPr>
                <w:szCs w:val="18"/>
              </w:rPr>
              <w:t>0.8.10</w:t>
            </w:r>
          </w:p>
        </w:tc>
        <w:tc>
          <w:tcPr>
            <w:tcW w:w="1440" w:type="dxa"/>
            <w:shd w:val="clear" w:color="auto" w:fill="D6E3BC" w:themeFill="accent3" w:themeFillTint="66"/>
          </w:tcPr>
          <w:p w14:paraId="40A3F431" w14:textId="22D87584" w:rsidR="00912440" w:rsidRPr="00500B96" w:rsidRDefault="00912440" w:rsidP="00912440">
            <w:pPr>
              <w:pStyle w:val="Tablebody"/>
              <w:tabs>
                <w:tab w:val="left" w:pos="2405"/>
              </w:tabs>
              <w:jc w:val="center"/>
              <w:rPr>
                <w:szCs w:val="18"/>
              </w:rPr>
            </w:pPr>
            <w:r w:rsidRPr="00500B96">
              <w:rPr>
                <w:szCs w:val="18"/>
              </w:rPr>
              <w:t>0.8.10</w:t>
            </w:r>
          </w:p>
        </w:tc>
        <w:tc>
          <w:tcPr>
            <w:tcW w:w="2730" w:type="dxa"/>
            <w:shd w:val="clear" w:color="auto" w:fill="D6E3BC" w:themeFill="accent3" w:themeFillTint="66"/>
          </w:tcPr>
          <w:p w14:paraId="652AFC85" w14:textId="77777777" w:rsidR="00912440" w:rsidRPr="00105B61" w:rsidRDefault="00912440" w:rsidP="00912440">
            <w:pPr>
              <w:pStyle w:val="Tablebody"/>
              <w:tabs>
                <w:tab w:val="left" w:pos="2405"/>
              </w:tabs>
              <w:rPr>
                <w:lang w:val="de-DE"/>
              </w:rPr>
            </w:pPr>
            <w:r w:rsidRPr="00105B61">
              <w:rPr>
                <w:lang w:val="de-DE"/>
              </w:rPr>
              <w:t>SAF85xx ES1 E2\E5-T0-T2</w:t>
            </w:r>
          </w:p>
          <w:p w14:paraId="6CDBD843" w14:textId="3D265EA5" w:rsidR="00912440" w:rsidRPr="00105B61" w:rsidRDefault="00912440" w:rsidP="00912440">
            <w:pPr>
              <w:pStyle w:val="Tablebody"/>
              <w:tabs>
                <w:tab w:val="left" w:pos="2405"/>
              </w:tabs>
              <w:rPr>
                <w:szCs w:val="18"/>
                <w:lang w:val="de-DE"/>
              </w:rPr>
            </w:pPr>
            <w:r w:rsidRPr="00105B61">
              <w:rPr>
                <w:lang w:val="de-DE"/>
              </w:rPr>
              <w:t>SAF85xx ES1.1 A1-E5-T2MF</w:t>
            </w:r>
          </w:p>
        </w:tc>
      </w:tr>
      <w:tr w:rsidR="00912440" w:rsidRPr="00291864" w14:paraId="0C673359" w14:textId="77777777" w:rsidTr="00EB2E62">
        <w:trPr>
          <w:cantSplit/>
        </w:trPr>
        <w:tc>
          <w:tcPr>
            <w:tcW w:w="1228" w:type="dxa"/>
            <w:shd w:val="clear" w:color="auto" w:fill="D6E3BC" w:themeFill="accent3" w:themeFillTint="66"/>
          </w:tcPr>
          <w:p w14:paraId="77702582" w14:textId="4AAD6DB8" w:rsidR="00912440" w:rsidRPr="00500B96" w:rsidRDefault="00912440" w:rsidP="00912440">
            <w:pPr>
              <w:pStyle w:val="Tablebody"/>
              <w:jc w:val="center"/>
            </w:pPr>
            <w:r w:rsidRPr="00500B96">
              <w:t>0.8.9</w:t>
            </w:r>
          </w:p>
        </w:tc>
        <w:tc>
          <w:tcPr>
            <w:tcW w:w="810" w:type="dxa"/>
            <w:shd w:val="clear" w:color="auto" w:fill="D6E3BC" w:themeFill="accent3" w:themeFillTint="66"/>
          </w:tcPr>
          <w:p w14:paraId="245BD5A7" w14:textId="79FA3FCB" w:rsidR="00912440" w:rsidRPr="00500B96" w:rsidRDefault="00912440" w:rsidP="00912440">
            <w:pPr>
              <w:pStyle w:val="Tablebody"/>
              <w:jc w:val="center"/>
            </w:pPr>
            <w:r w:rsidRPr="00500B96">
              <w:t>0.8.9</w:t>
            </w:r>
          </w:p>
        </w:tc>
        <w:tc>
          <w:tcPr>
            <w:tcW w:w="720" w:type="dxa"/>
            <w:shd w:val="clear" w:color="auto" w:fill="D6E3BC" w:themeFill="accent3" w:themeFillTint="66"/>
          </w:tcPr>
          <w:p w14:paraId="72203105" w14:textId="6F28BC71" w:rsidR="00912440" w:rsidRPr="00500B96" w:rsidRDefault="00912440" w:rsidP="00912440">
            <w:pPr>
              <w:pStyle w:val="Tablebody"/>
              <w:jc w:val="center"/>
              <w:rPr>
                <w:szCs w:val="18"/>
              </w:rPr>
            </w:pPr>
            <w:r w:rsidRPr="00500B96">
              <w:rPr>
                <w:szCs w:val="18"/>
              </w:rPr>
              <w:t>0.8.9</w:t>
            </w:r>
          </w:p>
        </w:tc>
        <w:tc>
          <w:tcPr>
            <w:tcW w:w="1620" w:type="dxa"/>
            <w:shd w:val="clear" w:color="auto" w:fill="D6E3BC" w:themeFill="accent3" w:themeFillTint="66"/>
          </w:tcPr>
          <w:p w14:paraId="58058659" w14:textId="00CB45E2" w:rsidR="00912440" w:rsidRPr="00500B96" w:rsidRDefault="00912440" w:rsidP="00912440">
            <w:pPr>
              <w:pStyle w:val="Tablebody"/>
              <w:jc w:val="center"/>
              <w:rPr>
                <w:szCs w:val="18"/>
              </w:rPr>
            </w:pPr>
            <w:r w:rsidRPr="00500B96">
              <w:rPr>
                <w:szCs w:val="18"/>
              </w:rPr>
              <w:t>0.8.9</w:t>
            </w:r>
          </w:p>
        </w:tc>
        <w:tc>
          <w:tcPr>
            <w:tcW w:w="1260" w:type="dxa"/>
            <w:shd w:val="clear" w:color="auto" w:fill="D6E3BC" w:themeFill="accent3" w:themeFillTint="66"/>
          </w:tcPr>
          <w:p w14:paraId="66FFF625" w14:textId="11C771D0" w:rsidR="00912440" w:rsidRPr="00500B96" w:rsidRDefault="00912440" w:rsidP="00912440">
            <w:pPr>
              <w:pStyle w:val="Tablebody"/>
              <w:tabs>
                <w:tab w:val="left" w:pos="2405"/>
              </w:tabs>
              <w:jc w:val="center"/>
              <w:rPr>
                <w:szCs w:val="18"/>
              </w:rPr>
            </w:pPr>
            <w:r w:rsidRPr="00500B96">
              <w:rPr>
                <w:szCs w:val="18"/>
              </w:rPr>
              <w:t>0.8.9</w:t>
            </w:r>
          </w:p>
        </w:tc>
        <w:tc>
          <w:tcPr>
            <w:tcW w:w="1440" w:type="dxa"/>
            <w:shd w:val="clear" w:color="auto" w:fill="D6E3BC" w:themeFill="accent3" w:themeFillTint="66"/>
          </w:tcPr>
          <w:p w14:paraId="0492E647" w14:textId="7FD3C099" w:rsidR="00912440" w:rsidRPr="00500B96" w:rsidRDefault="00912440" w:rsidP="00912440">
            <w:pPr>
              <w:pStyle w:val="Tablebody"/>
              <w:tabs>
                <w:tab w:val="left" w:pos="2405"/>
              </w:tabs>
              <w:jc w:val="center"/>
              <w:rPr>
                <w:szCs w:val="18"/>
              </w:rPr>
            </w:pPr>
            <w:r w:rsidRPr="00500B96">
              <w:rPr>
                <w:szCs w:val="18"/>
              </w:rPr>
              <w:t>0.8.9</w:t>
            </w:r>
          </w:p>
        </w:tc>
        <w:tc>
          <w:tcPr>
            <w:tcW w:w="2730" w:type="dxa"/>
            <w:shd w:val="clear" w:color="auto" w:fill="D6E3BC" w:themeFill="accent3" w:themeFillTint="66"/>
          </w:tcPr>
          <w:p w14:paraId="262982DA" w14:textId="77777777" w:rsidR="00912440" w:rsidRPr="00105B61" w:rsidRDefault="00912440" w:rsidP="00912440">
            <w:pPr>
              <w:pStyle w:val="Tablebody"/>
              <w:tabs>
                <w:tab w:val="left" w:pos="2405"/>
              </w:tabs>
              <w:rPr>
                <w:lang w:val="de-DE"/>
              </w:rPr>
            </w:pPr>
            <w:r w:rsidRPr="00105B61">
              <w:rPr>
                <w:lang w:val="de-DE"/>
              </w:rPr>
              <w:t>SAF85xx ES1 E2\E5-T0-T2</w:t>
            </w:r>
          </w:p>
          <w:p w14:paraId="1298D670" w14:textId="218D9E4B" w:rsidR="00912440" w:rsidRPr="00105B61" w:rsidRDefault="00912440" w:rsidP="00912440">
            <w:pPr>
              <w:pStyle w:val="Tablebody"/>
              <w:tabs>
                <w:tab w:val="left" w:pos="2405"/>
              </w:tabs>
              <w:rPr>
                <w:szCs w:val="18"/>
                <w:lang w:val="de-DE"/>
              </w:rPr>
            </w:pPr>
            <w:r w:rsidRPr="00105B61">
              <w:rPr>
                <w:lang w:val="de-DE"/>
              </w:rPr>
              <w:t>SAF85xx ES1.1 A1-E5-T2MF</w:t>
            </w:r>
          </w:p>
        </w:tc>
      </w:tr>
      <w:tr w:rsidR="00912440" w:rsidRPr="00291864" w14:paraId="5FC6D788" w14:textId="77777777" w:rsidTr="00EB2E62">
        <w:trPr>
          <w:cantSplit/>
        </w:trPr>
        <w:tc>
          <w:tcPr>
            <w:tcW w:w="1228" w:type="dxa"/>
            <w:shd w:val="clear" w:color="auto" w:fill="D6E3BC" w:themeFill="accent3" w:themeFillTint="66"/>
          </w:tcPr>
          <w:p w14:paraId="23C46C98" w14:textId="2843A8BA" w:rsidR="00912440" w:rsidRPr="00500B96" w:rsidRDefault="00912440" w:rsidP="00912440">
            <w:pPr>
              <w:pStyle w:val="Tablebody"/>
              <w:jc w:val="center"/>
            </w:pPr>
            <w:r w:rsidRPr="00500B96">
              <w:t>0.8.8</w:t>
            </w:r>
          </w:p>
        </w:tc>
        <w:tc>
          <w:tcPr>
            <w:tcW w:w="810" w:type="dxa"/>
            <w:shd w:val="clear" w:color="auto" w:fill="D6E3BC" w:themeFill="accent3" w:themeFillTint="66"/>
          </w:tcPr>
          <w:p w14:paraId="4186D1BE" w14:textId="68239D40" w:rsidR="00912440" w:rsidRPr="00500B96" w:rsidRDefault="00912440" w:rsidP="00912440">
            <w:pPr>
              <w:pStyle w:val="Tablebody"/>
              <w:jc w:val="center"/>
            </w:pPr>
            <w:r w:rsidRPr="00500B96">
              <w:t>0.8.8</w:t>
            </w:r>
          </w:p>
        </w:tc>
        <w:tc>
          <w:tcPr>
            <w:tcW w:w="720" w:type="dxa"/>
            <w:shd w:val="clear" w:color="auto" w:fill="D6E3BC" w:themeFill="accent3" w:themeFillTint="66"/>
          </w:tcPr>
          <w:p w14:paraId="6C294DA6" w14:textId="7DEFDB92" w:rsidR="00912440" w:rsidRPr="00500B96" w:rsidRDefault="00912440" w:rsidP="00912440">
            <w:pPr>
              <w:pStyle w:val="Tablebody"/>
              <w:jc w:val="center"/>
              <w:rPr>
                <w:szCs w:val="18"/>
              </w:rPr>
            </w:pPr>
            <w:r w:rsidRPr="00500B96">
              <w:rPr>
                <w:szCs w:val="18"/>
              </w:rPr>
              <w:t>0.8.8</w:t>
            </w:r>
          </w:p>
        </w:tc>
        <w:tc>
          <w:tcPr>
            <w:tcW w:w="1620" w:type="dxa"/>
            <w:shd w:val="clear" w:color="auto" w:fill="D6E3BC" w:themeFill="accent3" w:themeFillTint="66"/>
          </w:tcPr>
          <w:p w14:paraId="0794BB2A" w14:textId="7BE831C5" w:rsidR="00912440" w:rsidRPr="00500B96" w:rsidRDefault="00912440" w:rsidP="00912440">
            <w:pPr>
              <w:pStyle w:val="Tablebody"/>
              <w:jc w:val="center"/>
              <w:rPr>
                <w:szCs w:val="18"/>
              </w:rPr>
            </w:pPr>
            <w:r w:rsidRPr="00500B96">
              <w:rPr>
                <w:szCs w:val="18"/>
              </w:rPr>
              <w:t>0.8.8</w:t>
            </w:r>
          </w:p>
        </w:tc>
        <w:tc>
          <w:tcPr>
            <w:tcW w:w="1260" w:type="dxa"/>
            <w:shd w:val="clear" w:color="auto" w:fill="D6E3BC" w:themeFill="accent3" w:themeFillTint="66"/>
          </w:tcPr>
          <w:p w14:paraId="6FDCF66C" w14:textId="2EADD49F" w:rsidR="00912440" w:rsidRPr="00500B96" w:rsidRDefault="00912440" w:rsidP="00912440">
            <w:pPr>
              <w:pStyle w:val="Tablebody"/>
              <w:tabs>
                <w:tab w:val="left" w:pos="2405"/>
              </w:tabs>
              <w:jc w:val="center"/>
              <w:rPr>
                <w:szCs w:val="18"/>
              </w:rPr>
            </w:pPr>
            <w:r w:rsidRPr="00500B96">
              <w:rPr>
                <w:szCs w:val="18"/>
              </w:rPr>
              <w:t>0.8.7</w:t>
            </w:r>
          </w:p>
        </w:tc>
        <w:tc>
          <w:tcPr>
            <w:tcW w:w="1440" w:type="dxa"/>
            <w:shd w:val="clear" w:color="auto" w:fill="D6E3BC" w:themeFill="accent3" w:themeFillTint="66"/>
          </w:tcPr>
          <w:p w14:paraId="0AE687F8" w14:textId="0FB34BD9" w:rsidR="00912440" w:rsidRPr="00500B96" w:rsidRDefault="00912440" w:rsidP="00912440">
            <w:pPr>
              <w:pStyle w:val="Tablebody"/>
              <w:tabs>
                <w:tab w:val="left" w:pos="2405"/>
              </w:tabs>
              <w:jc w:val="center"/>
              <w:rPr>
                <w:szCs w:val="18"/>
              </w:rPr>
            </w:pPr>
            <w:r w:rsidRPr="00500B96">
              <w:rPr>
                <w:szCs w:val="18"/>
              </w:rPr>
              <w:t>0.8.8</w:t>
            </w:r>
          </w:p>
        </w:tc>
        <w:tc>
          <w:tcPr>
            <w:tcW w:w="2730" w:type="dxa"/>
            <w:shd w:val="clear" w:color="auto" w:fill="D6E3BC" w:themeFill="accent3" w:themeFillTint="66"/>
          </w:tcPr>
          <w:p w14:paraId="27D583A2" w14:textId="77777777" w:rsidR="00912440" w:rsidRPr="00105B61" w:rsidRDefault="00912440" w:rsidP="00912440">
            <w:pPr>
              <w:pStyle w:val="Tablebody"/>
              <w:tabs>
                <w:tab w:val="left" w:pos="2405"/>
              </w:tabs>
              <w:rPr>
                <w:lang w:val="de-DE"/>
              </w:rPr>
            </w:pPr>
            <w:r w:rsidRPr="00105B61">
              <w:rPr>
                <w:lang w:val="de-DE"/>
              </w:rPr>
              <w:t>SAF85xx ES1 E2\E5-T0-T2</w:t>
            </w:r>
          </w:p>
          <w:p w14:paraId="48FAFCF3" w14:textId="54D8894E" w:rsidR="00912440" w:rsidRPr="00105B61" w:rsidRDefault="00912440" w:rsidP="00912440">
            <w:pPr>
              <w:pStyle w:val="Tablebody"/>
              <w:tabs>
                <w:tab w:val="left" w:pos="2405"/>
              </w:tabs>
              <w:rPr>
                <w:szCs w:val="18"/>
                <w:lang w:val="de-DE"/>
              </w:rPr>
            </w:pPr>
            <w:r w:rsidRPr="00105B61">
              <w:rPr>
                <w:lang w:val="de-DE"/>
              </w:rPr>
              <w:t>SAF85xx ES1.1 A1-E5-T2MF</w:t>
            </w:r>
          </w:p>
        </w:tc>
      </w:tr>
      <w:tr w:rsidR="00912440" w:rsidRPr="00291864" w14:paraId="780DBC3D" w14:textId="77777777" w:rsidTr="00EB2E62">
        <w:trPr>
          <w:cantSplit/>
        </w:trPr>
        <w:tc>
          <w:tcPr>
            <w:tcW w:w="1228" w:type="dxa"/>
            <w:shd w:val="clear" w:color="auto" w:fill="D6E3BC" w:themeFill="accent3" w:themeFillTint="66"/>
          </w:tcPr>
          <w:p w14:paraId="08988839" w14:textId="3334C0B1" w:rsidR="00912440" w:rsidRPr="00500B96" w:rsidRDefault="00912440" w:rsidP="00912440">
            <w:pPr>
              <w:pStyle w:val="Tablebody"/>
              <w:jc w:val="center"/>
            </w:pPr>
            <w:r w:rsidRPr="00500B96">
              <w:t>0.8.7</w:t>
            </w:r>
          </w:p>
        </w:tc>
        <w:tc>
          <w:tcPr>
            <w:tcW w:w="810" w:type="dxa"/>
            <w:shd w:val="clear" w:color="auto" w:fill="D6E3BC" w:themeFill="accent3" w:themeFillTint="66"/>
          </w:tcPr>
          <w:p w14:paraId="5EAEA2E2" w14:textId="363DFD16" w:rsidR="00912440" w:rsidRPr="00500B96" w:rsidRDefault="00912440" w:rsidP="00912440">
            <w:pPr>
              <w:pStyle w:val="Tablebody"/>
              <w:jc w:val="center"/>
            </w:pPr>
            <w:r w:rsidRPr="00500B96">
              <w:t>0.8.7</w:t>
            </w:r>
          </w:p>
        </w:tc>
        <w:tc>
          <w:tcPr>
            <w:tcW w:w="720" w:type="dxa"/>
            <w:shd w:val="clear" w:color="auto" w:fill="D6E3BC" w:themeFill="accent3" w:themeFillTint="66"/>
          </w:tcPr>
          <w:p w14:paraId="6CABB06F" w14:textId="746FA25D" w:rsidR="00912440" w:rsidRPr="00500B96" w:rsidRDefault="00912440" w:rsidP="00912440">
            <w:pPr>
              <w:pStyle w:val="Tablebody"/>
              <w:jc w:val="center"/>
              <w:rPr>
                <w:szCs w:val="18"/>
              </w:rPr>
            </w:pPr>
            <w:r w:rsidRPr="00500B96">
              <w:rPr>
                <w:szCs w:val="18"/>
              </w:rPr>
              <w:t>0.8.7</w:t>
            </w:r>
          </w:p>
        </w:tc>
        <w:tc>
          <w:tcPr>
            <w:tcW w:w="1620" w:type="dxa"/>
            <w:shd w:val="clear" w:color="auto" w:fill="D6E3BC" w:themeFill="accent3" w:themeFillTint="66"/>
          </w:tcPr>
          <w:p w14:paraId="119C8797" w14:textId="28766EFF" w:rsidR="00912440" w:rsidRPr="00500B96" w:rsidRDefault="00912440" w:rsidP="00912440">
            <w:pPr>
              <w:pStyle w:val="Tablebody"/>
              <w:jc w:val="center"/>
              <w:rPr>
                <w:szCs w:val="18"/>
              </w:rPr>
            </w:pPr>
            <w:r w:rsidRPr="00500B96">
              <w:rPr>
                <w:szCs w:val="18"/>
              </w:rPr>
              <w:t>0.8.7</w:t>
            </w:r>
          </w:p>
        </w:tc>
        <w:tc>
          <w:tcPr>
            <w:tcW w:w="1260" w:type="dxa"/>
            <w:shd w:val="clear" w:color="auto" w:fill="D6E3BC" w:themeFill="accent3" w:themeFillTint="66"/>
          </w:tcPr>
          <w:p w14:paraId="3D0A69AC" w14:textId="55BD1952" w:rsidR="00912440" w:rsidRPr="00500B96" w:rsidRDefault="00912440" w:rsidP="00912440">
            <w:pPr>
              <w:pStyle w:val="Tablebody"/>
              <w:tabs>
                <w:tab w:val="left" w:pos="2405"/>
              </w:tabs>
              <w:jc w:val="center"/>
              <w:rPr>
                <w:szCs w:val="18"/>
              </w:rPr>
            </w:pPr>
            <w:r w:rsidRPr="00500B96">
              <w:rPr>
                <w:szCs w:val="18"/>
              </w:rPr>
              <w:t>0.8.7</w:t>
            </w:r>
          </w:p>
        </w:tc>
        <w:tc>
          <w:tcPr>
            <w:tcW w:w="1440" w:type="dxa"/>
            <w:shd w:val="clear" w:color="auto" w:fill="D6E3BC" w:themeFill="accent3" w:themeFillTint="66"/>
          </w:tcPr>
          <w:p w14:paraId="5384BFB4" w14:textId="4499B0D0" w:rsidR="00912440" w:rsidRPr="00500B96" w:rsidRDefault="00912440" w:rsidP="00912440">
            <w:pPr>
              <w:pStyle w:val="Tablebody"/>
              <w:tabs>
                <w:tab w:val="left" w:pos="2405"/>
              </w:tabs>
              <w:jc w:val="center"/>
              <w:rPr>
                <w:szCs w:val="18"/>
              </w:rPr>
            </w:pPr>
            <w:r w:rsidRPr="00500B96">
              <w:rPr>
                <w:szCs w:val="18"/>
              </w:rPr>
              <w:t>0.8.7</w:t>
            </w:r>
          </w:p>
        </w:tc>
        <w:tc>
          <w:tcPr>
            <w:tcW w:w="2730" w:type="dxa"/>
            <w:shd w:val="clear" w:color="auto" w:fill="D6E3BC" w:themeFill="accent3" w:themeFillTint="66"/>
          </w:tcPr>
          <w:p w14:paraId="0BBA10A5" w14:textId="46DC75F8" w:rsidR="00912440" w:rsidRPr="00105B61" w:rsidRDefault="00912440" w:rsidP="00912440">
            <w:pPr>
              <w:pStyle w:val="Tablebody"/>
              <w:tabs>
                <w:tab w:val="left" w:pos="2405"/>
              </w:tabs>
              <w:rPr>
                <w:lang w:val="de-DE"/>
              </w:rPr>
            </w:pPr>
            <w:r w:rsidRPr="00105B61">
              <w:rPr>
                <w:lang w:val="de-DE"/>
              </w:rPr>
              <w:t>SAF85xx ES1 E2\E5-T0-T2</w:t>
            </w:r>
          </w:p>
          <w:p w14:paraId="26BB3C87" w14:textId="1115E61F" w:rsidR="00912440" w:rsidRPr="00105B61" w:rsidRDefault="00912440" w:rsidP="00912440">
            <w:pPr>
              <w:pStyle w:val="Tablebody"/>
              <w:tabs>
                <w:tab w:val="left" w:pos="2405"/>
              </w:tabs>
              <w:rPr>
                <w:szCs w:val="18"/>
                <w:lang w:val="de-DE"/>
              </w:rPr>
            </w:pPr>
            <w:r w:rsidRPr="00105B61">
              <w:rPr>
                <w:lang w:val="de-DE"/>
              </w:rPr>
              <w:t>SAF85xx ES1.1 A1-E5-T2MF</w:t>
            </w:r>
          </w:p>
        </w:tc>
      </w:tr>
      <w:tr w:rsidR="00912440" w:rsidRPr="00291864" w14:paraId="0B01EDA2" w14:textId="77777777" w:rsidTr="00EB2E62">
        <w:trPr>
          <w:cantSplit/>
        </w:trPr>
        <w:tc>
          <w:tcPr>
            <w:tcW w:w="1228" w:type="dxa"/>
            <w:shd w:val="clear" w:color="auto" w:fill="D6E3BC" w:themeFill="accent3" w:themeFillTint="66"/>
          </w:tcPr>
          <w:p w14:paraId="675E290B" w14:textId="5CA463BA" w:rsidR="00912440" w:rsidRPr="00500B96" w:rsidRDefault="00912440" w:rsidP="00912440">
            <w:pPr>
              <w:pStyle w:val="Tablebody"/>
              <w:jc w:val="center"/>
            </w:pPr>
            <w:r w:rsidRPr="00500B96">
              <w:t>0.8.4</w:t>
            </w:r>
          </w:p>
        </w:tc>
        <w:tc>
          <w:tcPr>
            <w:tcW w:w="810" w:type="dxa"/>
            <w:shd w:val="clear" w:color="auto" w:fill="D6E3BC" w:themeFill="accent3" w:themeFillTint="66"/>
          </w:tcPr>
          <w:p w14:paraId="22597A6B" w14:textId="0C3543F3" w:rsidR="00912440" w:rsidRPr="00500B96" w:rsidRDefault="00912440" w:rsidP="00912440">
            <w:pPr>
              <w:pStyle w:val="Tablebody"/>
              <w:jc w:val="center"/>
            </w:pPr>
            <w:r w:rsidRPr="00500B96">
              <w:t>0.8.2</w:t>
            </w:r>
          </w:p>
        </w:tc>
        <w:tc>
          <w:tcPr>
            <w:tcW w:w="720" w:type="dxa"/>
            <w:shd w:val="clear" w:color="auto" w:fill="D6E3BC" w:themeFill="accent3" w:themeFillTint="66"/>
          </w:tcPr>
          <w:p w14:paraId="5DBA122B" w14:textId="563E7CC2" w:rsidR="00912440" w:rsidRPr="00500B96" w:rsidRDefault="00912440" w:rsidP="00912440">
            <w:pPr>
              <w:pStyle w:val="Tablebody"/>
              <w:jc w:val="center"/>
              <w:rPr>
                <w:szCs w:val="18"/>
              </w:rPr>
            </w:pPr>
            <w:r w:rsidRPr="00500B96">
              <w:rPr>
                <w:szCs w:val="18"/>
              </w:rPr>
              <w:t>0.8.6</w:t>
            </w:r>
          </w:p>
        </w:tc>
        <w:tc>
          <w:tcPr>
            <w:tcW w:w="1620" w:type="dxa"/>
            <w:shd w:val="clear" w:color="auto" w:fill="D6E3BC" w:themeFill="accent3" w:themeFillTint="66"/>
          </w:tcPr>
          <w:p w14:paraId="4657D768" w14:textId="57969F94" w:rsidR="00912440" w:rsidRPr="00500B96" w:rsidRDefault="00912440" w:rsidP="00912440">
            <w:pPr>
              <w:pStyle w:val="Tablebody"/>
              <w:jc w:val="center"/>
              <w:rPr>
                <w:szCs w:val="18"/>
              </w:rPr>
            </w:pPr>
            <w:r w:rsidRPr="00500B96">
              <w:rPr>
                <w:szCs w:val="18"/>
              </w:rPr>
              <w:t>0.8.6</w:t>
            </w:r>
          </w:p>
        </w:tc>
        <w:tc>
          <w:tcPr>
            <w:tcW w:w="1260" w:type="dxa"/>
            <w:shd w:val="clear" w:color="auto" w:fill="D6E3BC" w:themeFill="accent3" w:themeFillTint="66"/>
          </w:tcPr>
          <w:p w14:paraId="32EF9E2D" w14:textId="3F5F5A47" w:rsidR="00912440" w:rsidRPr="00500B96" w:rsidRDefault="00912440" w:rsidP="00912440">
            <w:pPr>
              <w:pStyle w:val="Tablebody"/>
              <w:tabs>
                <w:tab w:val="left" w:pos="2405"/>
              </w:tabs>
              <w:jc w:val="center"/>
              <w:rPr>
                <w:szCs w:val="18"/>
              </w:rPr>
            </w:pPr>
            <w:r w:rsidRPr="00500B96">
              <w:rPr>
                <w:szCs w:val="18"/>
              </w:rPr>
              <w:t>0.8.3</w:t>
            </w:r>
          </w:p>
        </w:tc>
        <w:tc>
          <w:tcPr>
            <w:tcW w:w="1440" w:type="dxa"/>
            <w:shd w:val="clear" w:color="auto" w:fill="D6E3BC" w:themeFill="accent3" w:themeFillTint="66"/>
          </w:tcPr>
          <w:p w14:paraId="2D9405AE" w14:textId="40D92E5C" w:rsidR="00912440" w:rsidRPr="00500B96" w:rsidRDefault="00912440" w:rsidP="00912440">
            <w:pPr>
              <w:pStyle w:val="Tablebody"/>
              <w:tabs>
                <w:tab w:val="left" w:pos="2405"/>
              </w:tabs>
              <w:jc w:val="center"/>
              <w:rPr>
                <w:szCs w:val="18"/>
              </w:rPr>
            </w:pPr>
            <w:r w:rsidRPr="00500B96">
              <w:rPr>
                <w:szCs w:val="18"/>
              </w:rPr>
              <w:t>0.8.6</w:t>
            </w:r>
          </w:p>
        </w:tc>
        <w:tc>
          <w:tcPr>
            <w:tcW w:w="2730" w:type="dxa"/>
            <w:shd w:val="clear" w:color="auto" w:fill="D6E3BC" w:themeFill="accent3" w:themeFillTint="66"/>
          </w:tcPr>
          <w:p w14:paraId="22AABC2E" w14:textId="10DAE63D" w:rsidR="00912440" w:rsidRPr="00105B61" w:rsidRDefault="00912440" w:rsidP="00912440">
            <w:pPr>
              <w:pStyle w:val="Tablebody"/>
              <w:tabs>
                <w:tab w:val="left" w:pos="2405"/>
              </w:tabs>
              <w:rPr>
                <w:b/>
                <w:bCs/>
                <w:szCs w:val="18"/>
                <w:lang w:val="de-DE"/>
              </w:rPr>
            </w:pPr>
            <w:r w:rsidRPr="00105B61">
              <w:rPr>
                <w:lang w:val="de-DE"/>
              </w:rPr>
              <w:t>SAF85xx ES1 E2\E5 T0-T2</w:t>
            </w:r>
          </w:p>
        </w:tc>
      </w:tr>
      <w:tr w:rsidR="00912440" w:rsidRPr="00291864" w14:paraId="43B6BE8C" w14:textId="77777777" w:rsidTr="00EB2E62">
        <w:trPr>
          <w:cantSplit/>
        </w:trPr>
        <w:tc>
          <w:tcPr>
            <w:tcW w:w="1228" w:type="dxa"/>
            <w:shd w:val="clear" w:color="auto" w:fill="D6E3BC" w:themeFill="accent3" w:themeFillTint="66"/>
          </w:tcPr>
          <w:p w14:paraId="0F05F48A" w14:textId="572161B6" w:rsidR="00912440" w:rsidRPr="00500B96" w:rsidRDefault="00912440" w:rsidP="00912440">
            <w:pPr>
              <w:pStyle w:val="Tablebody"/>
              <w:jc w:val="center"/>
            </w:pPr>
            <w:r w:rsidRPr="00500B96">
              <w:t>0.8.4</w:t>
            </w:r>
          </w:p>
        </w:tc>
        <w:tc>
          <w:tcPr>
            <w:tcW w:w="810" w:type="dxa"/>
            <w:shd w:val="clear" w:color="auto" w:fill="D6E3BC" w:themeFill="accent3" w:themeFillTint="66"/>
          </w:tcPr>
          <w:p w14:paraId="7282FAF7" w14:textId="7DD5659A" w:rsidR="00912440" w:rsidRPr="00500B96" w:rsidRDefault="00912440" w:rsidP="00912440">
            <w:pPr>
              <w:pStyle w:val="Tablebody"/>
              <w:jc w:val="center"/>
            </w:pPr>
            <w:r w:rsidRPr="00500B96">
              <w:t>0.8.2</w:t>
            </w:r>
          </w:p>
        </w:tc>
        <w:tc>
          <w:tcPr>
            <w:tcW w:w="720" w:type="dxa"/>
            <w:shd w:val="clear" w:color="auto" w:fill="D6E3BC" w:themeFill="accent3" w:themeFillTint="66"/>
          </w:tcPr>
          <w:p w14:paraId="25E2D5B6" w14:textId="238A9A10" w:rsidR="00912440" w:rsidRPr="00500B96" w:rsidRDefault="00912440" w:rsidP="00912440">
            <w:pPr>
              <w:pStyle w:val="Tablebody"/>
              <w:jc w:val="center"/>
              <w:rPr>
                <w:szCs w:val="18"/>
              </w:rPr>
            </w:pPr>
            <w:r w:rsidRPr="00500B96">
              <w:rPr>
                <w:szCs w:val="18"/>
              </w:rPr>
              <w:t>0.8.5</w:t>
            </w:r>
          </w:p>
        </w:tc>
        <w:tc>
          <w:tcPr>
            <w:tcW w:w="1620" w:type="dxa"/>
            <w:shd w:val="clear" w:color="auto" w:fill="D6E3BC" w:themeFill="accent3" w:themeFillTint="66"/>
          </w:tcPr>
          <w:p w14:paraId="0A2D63E3" w14:textId="0326ACDE" w:rsidR="00912440" w:rsidRPr="00500B96" w:rsidRDefault="00912440" w:rsidP="00912440">
            <w:pPr>
              <w:pStyle w:val="Tablebody"/>
              <w:jc w:val="center"/>
              <w:rPr>
                <w:szCs w:val="18"/>
              </w:rPr>
            </w:pPr>
            <w:r w:rsidRPr="00500B96">
              <w:rPr>
                <w:szCs w:val="18"/>
              </w:rPr>
              <w:t>0.8.0</w:t>
            </w:r>
          </w:p>
        </w:tc>
        <w:tc>
          <w:tcPr>
            <w:tcW w:w="1260" w:type="dxa"/>
            <w:shd w:val="clear" w:color="auto" w:fill="D6E3BC" w:themeFill="accent3" w:themeFillTint="66"/>
          </w:tcPr>
          <w:p w14:paraId="0A5DBADC" w14:textId="7DC28235" w:rsidR="00912440" w:rsidRPr="00500B96" w:rsidRDefault="00912440" w:rsidP="00912440">
            <w:pPr>
              <w:pStyle w:val="Tablebody"/>
              <w:tabs>
                <w:tab w:val="left" w:pos="2405"/>
              </w:tabs>
              <w:jc w:val="center"/>
              <w:rPr>
                <w:szCs w:val="18"/>
              </w:rPr>
            </w:pPr>
            <w:r w:rsidRPr="00500B96">
              <w:rPr>
                <w:szCs w:val="18"/>
              </w:rPr>
              <w:t>0.8.3</w:t>
            </w:r>
          </w:p>
        </w:tc>
        <w:tc>
          <w:tcPr>
            <w:tcW w:w="1440" w:type="dxa"/>
            <w:shd w:val="clear" w:color="auto" w:fill="D6E3BC" w:themeFill="accent3" w:themeFillTint="66"/>
          </w:tcPr>
          <w:p w14:paraId="48D630A9" w14:textId="5A9E2FC3" w:rsidR="00912440" w:rsidRPr="00500B96" w:rsidRDefault="00912440" w:rsidP="00912440">
            <w:pPr>
              <w:pStyle w:val="Tablebody"/>
              <w:tabs>
                <w:tab w:val="left" w:pos="2405"/>
              </w:tabs>
              <w:jc w:val="center"/>
              <w:rPr>
                <w:szCs w:val="18"/>
              </w:rPr>
            </w:pPr>
            <w:r w:rsidRPr="00500B96">
              <w:rPr>
                <w:szCs w:val="18"/>
              </w:rPr>
              <w:t>0.8.4</w:t>
            </w:r>
          </w:p>
        </w:tc>
        <w:tc>
          <w:tcPr>
            <w:tcW w:w="2730" w:type="dxa"/>
            <w:shd w:val="clear" w:color="auto" w:fill="D6E3BC" w:themeFill="accent3" w:themeFillTint="66"/>
          </w:tcPr>
          <w:p w14:paraId="5C1599B6" w14:textId="7A8C3CFC" w:rsidR="00912440" w:rsidRPr="00105B61" w:rsidRDefault="00912440" w:rsidP="00912440">
            <w:pPr>
              <w:pStyle w:val="Tablebody"/>
              <w:tabs>
                <w:tab w:val="left" w:pos="2405"/>
              </w:tabs>
              <w:rPr>
                <w:lang w:val="de-DE"/>
              </w:rPr>
            </w:pPr>
            <w:r w:rsidRPr="00105B61">
              <w:rPr>
                <w:lang w:val="de-DE"/>
              </w:rPr>
              <w:t>SAF85xx ES1 E2\E5 T0-T2</w:t>
            </w:r>
          </w:p>
        </w:tc>
      </w:tr>
      <w:tr w:rsidR="00912440" w:rsidRPr="00291864" w14:paraId="523F1AB9" w14:textId="77777777" w:rsidTr="00EB2E62">
        <w:trPr>
          <w:cantSplit/>
        </w:trPr>
        <w:tc>
          <w:tcPr>
            <w:tcW w:w="1228" w:type="dxa"/>
            <w:shd w:val="clear" w:color="auto" w:fill="D6E3BC" w:themeFill="accent3" w:themeFillTint="66"/>
          </w:tcPr>
          <w:p w14:paraId="336495EA" w14:textId="4008856F" w:rsidR="00912440" w:rsidRPr="00500B96" w:rsidRDefault="00912440" w:rsidP="00912440">
            <w:pPr>
              <w:pStyle w:val="Tablebody"/>
              <w:jc w:val="center"/>
            </w:pPr>
            <w:r w:rsidRPr="00500B96">
              <w:t>0.8.4</w:t>
            </w:r>
          </w:p>
        </w:tc>
        <w:tc>
          <w:tcPr>
            <w:tcW w:w="810" w:type="dxa"/>
            <w:shd w:val="clear" w:color="auto" w:fill="D6E3BC" w:themeFill="accent3" w:themeFillTint="66"/>
          </w:tcPr>
          <w:p w14:paraId="34D813DD" w14:textId="375668D7" w:rsidR="00912440" w:rsidRPr="00500B96" w:rsidRDefault="00912440" w:rsidP="00912440">
            <w:pPr>
              <w:pStyle w:val="Tablebody"/>
              <w:jc w:val="center"/>
            </w:pPr>
            <w:r w:rsidRPr="00500B96">
              <w:t>0.8.2</w:t>
            </w:r>
          </w:p>
        </w:tc>
        <w:tc>
          <w:tcPr>
            <w:tcW w:w="720" w:type="dxa"/>
            <w:shd w:val="clear" w:color="auto" w:fill="D6E3BC" w:themeFill="accent3" w:themeFillTint="66"/>
          </w:tcPr>
          <w:p w14:paraId="607EE7AA" w14:textId="5ABFF44D" w:rsidR="00912440" w:rsidRPr="00500B96" w:rsidRDefault="00912440" w:rsidP="00912440">
            <w:pPr>
              <w:pStyle w:val="Tablebody"/>
              <w:jc w:val="center"/>
              <w:rPr>
                <w:szCs w:val="18"/>
              </w:rPr>
            </w:pPr>
            <w:r w:rsidRPr="00500B96">
              <w:rPr>
                <w:szCs w:val="18"/>
              </w:rPr>
              <w:t>0.8.4</w:t>
            </w:r>
          </w:p>
        </w:tc>
        <w:tc>
          <w:tcPr>
            <w:tcW w:w="1620" w:type="dxa"/>
            <w:shd w:val="clear" w:color="auto" w:fill="D6E3BC" w:themeFill="accent3" w:themeFillTint="66"/>
          </w:tcPr>
          <w:p w14:paraId="7F8A518D" w14:textId="4AC748E2" w:rsidR="00912440" w:rsidRPr="00500B96" w:rsidRDefault="00912440" w:rsidP="00912440">
            <w:pPr>
              <w:pStyle w:val="Tablebody"/>
              <w:jc w:val="center"/>
              <w:rPr>
                <w:szCs w:val="18"/>
              </w:rPr>
            </w:pPr>
            <w:r w:rsidRPr="00500B96">
              <w:rPr>
                <w:szCs w:val="18"/>
              </w:rPr>
              <w:t>0.8.0</w:t>
            </w:r>
          </w:p>
        </w:tc>
        <w:tc>
          <w:tcPr>
            <w:tcW w:w="1260" w:type="dxa"/>
            <w:shd w:val="clear" w:color="auto" w:fill="D6E3BC" w:themeFill="accent3" w:themeFillTint="66"/>
          </w:tcPr>
          <w:p w14:paraId="78678488" w14:textId="384CB00C" w:rsidR="00912440" w:rsidRPr="00500B96" w:rsidRDefault="00912440" w:rsidP="00912440">
            <w:pPr>
              <w:pStyle w:val="Tablebody"/>
              <w:tabs>
                <w:tab w:val="left" w:pos="2405"/>
              </w:tabs>
              <w:jc w:val="center"/>
              <w:rPr>
                <w:szCs w:val="18"/>
              </w:rPr>
            </w:pPr>
            <w:r w:rsidRPr="00500B96">
              <w:rPr>
                <w:szCs w:val="18"/>
              </w:rPr>
              <w:t>0.8.3</w:t>
            </w:r>
          </w:p>
        </w:tc>
        <w:tc>
          <w:tcPr>
            <w:tcW w:w="1440" w:type="dxa"/>
            <w:shd w:val="clear" w:color="auto" w:fill="D6E3BC" w:themeFill="accent3" w:themeFillTint="66"/>
          </w:tcPr>
          <w:p w14:paraId="36544E6B" w14:textId="19DF9F31" w:rsidR="00912440" w:rsidRPr="00500B96" w:rsidRDefault="00912440" w:rsidP="00912440">
            <w:pPr>
              <w:pStyle w:val="Tablebody"/>
              <w:tabs>
                <w:tab w:val="left" w:pos="2405"/>
              </w:tabs>
              <w:jc w:val="center"/>
              <w:rPr>
                <w:szCs w:val="18"/>
              </w:rPr>
            </w:pPr>
            <w:r w:rsidRPr="00500B96">
              <w:rPr>
                <w:szCs w:val="18"/>
              </w:rPr>
              <w:t>0.8.4</w:t>
            </w:r>
          </w:p>
        </w:tc>
        <w:tc>
          <w:tcPr>
            <w:tcW w:w="2730" w:type="dxa"/>
            <w:shd w:val="clear" w:color="auto" w:fill="D6E3BC" w:themeFill="accent3" w:themeFillTint="66"/>
          </w:tcPr>
          <w:p w14:paraId="5B511FD5" w14:textId="7D58FD15" w:rsidR="00912440" w:rsidRPr="00105B61" w:rsidRDefault="00912440" w:rsidP="00912440">
            <w:pPr>
              <w:pStyle w:val="Tablebody"/>
              <w:tabs>
                <w:tab w:val="left" w:pos="2405"/>
              </w:tabs>
              <w:rPr>
                <w:szCs w:val="18"/>
                <w:lang w:val="de-DE"/>
              </w:rPr>
            </w:pPr>
            <w:r w:rsidRPr="00105B61">
              <w:rPr>
                <w:lang w:val="de-DE"/>
              </w:rPr>
              <w:t>SAF85xx ES1 E2 T0-T2</w:t>
            </w:r>
          </w:p>
        </w:tc>
      </w:tr>
      <w:tr w:rsidR="00912440" w:rsidRPr="00291864" w14:paraId="230C4238" w14:textId="77777777" w:rsidTr="00EB2E62">
        <w:trPr>
          <w:cantSplit/>
        </w:trPr>
        <w:tc>
          <w:tcPr>
            <w:tcW w:w="1228" w:type="dxa"/>
            <w:shd w:val="clear" w:color="auto" w:fill="D6E3BC" w:themeFill="accent3" w:themeFillTint="66"/>
          </w:tcPr>
          <w:p w14:paraId="7691A925" w14:textId="77777777" w:rsidR="00912440" w:rsidRPr="00500B96" w:rsidRDefault="00912440" w:rsidP="00912440">
            <w:pPr>
              <w:pStyle w:val="Tablebody"/>
              <w:jc w:val="center"/>
            </w:pPr>
            <w:r w:rsidRPr="00500B96">
              <w:t>0.8.2</w:t>
            </w:r>
          </w:p>
        </w:tc>
        <w:tc>
          <w:tcPr>
            <w:tcW w:w="810" w:type="dxa"/>
            <w:shd w:val="clear" w:color="auto" w:fill="D6E3BC" w:themeFill="accent3" w:themeFillTint="66"/>
          </w:tcPr>
          <w:p w14:paraId="4D12E315" w14:textId="77777777" w:rsidR="00912440" w:rsidRPr="00500B96" w:rsidRDefault="00912440" w:rsidP="00912440">
            <w:pPr>
              <w:pStyle w:val="Tablebody"/>
              <w:jc w:val="center"/>
            </w:pPr>
            <w:r w:rsidRPr="00500B96">
              <w:t>0.8.2</w:t>
            </w:r>
          </w:p>
        </w:tc>
        <w:tc>
          <w:tcPr>
            <w:tcW w:w="720" w:type="dxa"/>
            <w:shd w:val="clear" w:color="auto" w:fill="D6E3BC" w:themeFill="accent3" w:themeFillTint="66"/>
          </w:tcPr>
          <w:p w14:paraId="689E732B" w14:textId="62D2F45F" w:rsidR="00912440" w:rsidRPr="00500B96" w:rsidRDefault="00912440" w:rsidP="00912440">
            <w:pPr>
              <w:pStyle w:val="Tablebody"/>
              <w:jc w:val="center"/>
              <w:rPr>
                <w:szCs w:val="18"/>
              </w:rPr>
            </w:pPr>
            <w:r w:rsidRPr="00500B96">
              <w:t>0.8.3</w:t>
            </w:r>
          </w:p>
        </w:tc>
        <w:tc>
          <w:tcPr>
            <w:tcW w:w="1620" w:type="dxa"/>
            <w:shd w:val="clear" w:color="auto" w:fill="D6E3BC" w:themeFill="accent3" w:themeFillTint="66"/>
          </w:tcPr>
          <w:p w14:paraId="21B530F5" w14:textId="77777777" w:rsidR="00912440" w:rsidRPr="00500B96" w:rsidRDefault="00912440" w:rsidP="00912440">
            <w:pPr>
              <w:pStyle w:val="Tablebody"/>
              <w:jc w:val="center"/>
              <w:rPr>
                <w:szCs w:val="18"/>
              </w:rPr>
            </w:pPr>
            <w:r w:rsidRPr="00500B96">
              <w:t>0.8.0</w:t>
            </w:r>
          </w:p>
        </w:tc>
        <w:tc>
          <w:tcPr>
            <w:tcW w:w="1260" w:type="dxa"/>
            <w:shd w:val="clear" w:color="auto" w:fill="D6E3BC" w:themeFill="accent3" w:themeFillTint="66"/>
          </w:tcPr>
          <w:p w14:paraId="3F23F5E7" w14:textId="5FCEE8C1" w:rsidR="00912440" w:rsidRPr="00500B96" w:rsidRDefault="00912440" w:rsidP="00912440">
            <w:pPr>
              <w:pStyle w:val="Tablebody"/>
              <w:tabs>
                <w:tab w:val="left" w:pos="2405"/>
              </w:tabs>
              <w:jc w:val="center"/>
              <w:rPr>
                <w:szCs w:val="18"/>
              </w:rPr>
            </w:pPr>
            <w:r w:rsidRPr="00500B96">
              <w:t>0.8.3</w:t>
            </w:r>
          </w:p>
        </w:tc>
        <w:tc>
          <w:tcPr>
            <w:tcW w:w="1440" w:type="dxa"/>
            <w:shd w:val="clear" w:color="auto" w:fill="D6E3BC" w:themeFill="accent3" w:themeFillTint="66"/>
          </w:tcPr>
          <w:p w14:paraId="619D8305" w14:textId="43ECE68C" w:rsidR="00912440" w:rsidRPr="00500B96" w:rsidRDefault="00912440" w:rsidP="00912440">
            <w:pPr>
              <w:pStyle w:val="Tablebody"/>
              <w:tabs>
                <w:tab w:val="left" w:pos="2405"/>
              </w:tabs>
              <w:jc w:val="center"/>
              <w:rPr>
                <w:szCs w:val="18"/>
              </w:rPr>
            </w:pPr>
            <w:r w:rsidRPr="00500B96">
              <w:t>0.8.3</w:t>
            </w:r>
          </w:p>
        </w:tc>
        <w:tc>
          <w:tcPr>
            <w:tcW w:w="2730" w:type="dxa"/>
            <w:shd w:val="clear" w:color="auto" w:fill="D6E3BC" w:themeFill="accent3" w:themeFillTint="66"/>
          </w:tcPr>
          <w:p w14:paraId="72B84A6E" w14:textId="19D81D74" w:rsidR="00912440" w:rsidRPr="00105B61" w:rsidRDefault="00912440" w:rsidP="00912440">
            <w:pPr>
              <w:pStyle w:val="Tablebody"/>
              <w:tabs>
                <w:tab w:val="left" w:pos="2405"/>
              </w:tabs>
              <w:rPr>
                <w:szCs w:val="18"/>
                <w:lang w:val="de-DE"/>
              </w:rPr>
            </w:pPr>
            <w:r w:rsidRPr="00105B61">
              <w:rPr>
                <w:lang w:val="de-DE"/>
              </w:rPr>
              <w:t>SAF85xx ES1 E2 T0-T2</w:t>
            </w:r>
          </w:p>
        </w:tc>
      </w:tr>
      <w:tr w:rsidR="00912440" w:rsidRPr="00500B96" w14:paraId="5DC505DC" w14:textId="77777777" w:rsidTr="00EB2E62">
        <w:trPr>
          <w:cantSplit/>
        </w:trPr>
        <w:tc>
          <w:tcPr>
            <w:tcW w:w="1228" w:type="dxa"/>
            <w:shd w:val="clear" w:color="auto" w:fill="D6E3BC" w:themeFill="accent3" w:themeFillTint="66"/>
          </w:tcPr>
          <w:p w14:paraId="416425BC" w14:textId="6098DC0C" w:rsidR="00912440" w:rsidRPr="00500B96" w:rsidRDefault="00912440" w:rsidP="00912440">
            <w:pPr>
              <w:pStyle w:val="Tablebody"/>
              <w:jc w:val="center"/>
            </w:pPr>
            <w:r w:rsidRPr="00500B96">
              <w:t>0.8.2</w:t>
            </w:r>
          </w:p>
        </w:tc>
        <w:tc>
          <w:tcPr>
            <w:tcW w:w="810" w:type="dxa"/>
            <w:shd w:val="clear" w:color="auto" w:fill="D6E3BC" w:themeFill="accent3" w:themeFillTint="66"/>
          </w:tcPr>
          <w:p w14:paraId="3A088719" w14:textId="5F9D2363" w:rsidR="00912440" w:rsidRPr="00500B96" w:rsidRDefault="00912440" w:rsidP="00912440">
            <w:pPr>
              <w:pStyle w:val="Tablebody"/>
              <w:jc w:val="center"/>
            </w:pPr>
            <w:r w:rsidRPr="00500B96">
              <w:t>0.8.2</w:t>
            </w:r>
          </w:p>
        </w:tc>
        <w:tc>
          <w:tcPr>
            <w:tcW w:w="720" w:type="dxa"/>
            <w:shd w:val="clear" w:color="auto" w:fill="D6E3BC" w:themeFill="accent3" w:themeFillTint="66"/>
          </w:tcPr>
          <w:p w14:paraId="74338FD6" w14:textId="462BD350" w:rsidR="00912440" w:rsidRPr="00500B96" w:rsidRDefault="00912440" w:rsidP="00912440">
            <w:pPr>
              <w:pStyle w:val="Tablebody"/>
              <w:jc w:val="center"/>
              <w:rPr>
                <w:szCs w:val="18"/>
              </w:rPr>
            </w:pPr>
            <w:r w:rsidRPr="00500B96">
              <w:t>0.8.2</w:t>
            </w:r>
          </w:p>
        </w:tc>
        <w:tc>
          <w:tcPr>
            <w:tcW w:w="1620" w:type="dxa"/>
            <w:shd w:val="clear" w:color="auto" w:fill="D6E3BC" w:themeFill="accent3" w:themeFillTint="66"/>
          </w:tcPr>
          <w:p w14:paraId="79220910" w14:textId="0C45C74E" w:rsidR="00912440" w:rsidRPr="00500B96" w:rsidRDefault="00912440" w:rsidP="00912440">
            <w:pPr>
              <w:pStyle w:val="Tablebody"/>
              <w:jc w:val="center"/>
              <w:rPr>
                <w:szCs w:val="18"/>
              </w:rPr>
            </w:pPr>
            <w:r w:rsidRPr="00500B96">
              <w:t>0.8.0</w:t>
            </w:r>
          </w:p>
        </w:tc>
        <w:tc>
          <w:tcPr>
            <w:tcW w:w="1260" w:type="dxa"/>
            <w:shd w:val="clear" w:color="auto" w:fill="D6E3BC" w:themeFill="accent3" w:themeFillTint="66"/>
          </w:tcPr>
          <w:p w14:paraId="29C2A2A0" w14:textId="6BFBB81A" w:rsidR="00912440" w:rsidRPr="00500B96" w:rsidRDefault="00912440" w:rsidP="00912440">
            <w:pPr>
              <w:pStyle w:val="Tablebody"/>
              <w:tabs>
                <w:tab w:val="left" w:pos="2405"/>
              </w:tabs>
              <w:jc w:val="center"/>
              <w:rPr>
                <w:szCs w:val="18"/>
              </w:rPr>
            </w:pPr>
            <w:r w:rsidRPr="00500B96">
              <w:t>0.8.1</w:t>
            </w:r>
          </w:p>
        </w:tc>
        <w:tc>
          <w:tcPr>
            <w:tcW w:w="1440" w:type="dxa"/>
            <w:shd w:val="clear" w:color="auto" w:fill="D6E3BC" w:themeFill="accent3" w:themeFillTint="66"/>
          </w:tcPr>
          <w:p w14:paraId="2AE598B0" w14:textId="03C9D15A" w:rsidR="00912440" w:rsidRPr="00500B96" w:rsidRDefault="00912440" w:rsidP="00912440">
            <w:pPr>
              <w:pStyle w:val="Tablebody"/>
              <w:tabs>
                <w:tab w:val="left" w:pos="2405"/>
              </w:tabs>
              <w:jc w:val="center"/>
              <w:rPr>
                <w:szCs w:val="18"/>
              </w:rPr>
            </w:pPr>
            <w:r w:rsidRPr="00500B96">
              <w:t>0.8.2</w:t>
            </w:r>
          </w:p>
        </w:tc>
        <w:tc>
          <w:tcPr>
            <w:tcW w:w="2730" w:type="dxa"/>
            <w:shd w:val="clear" w:color="auto" w:fill="D6E3BC" w:themeFill="accent3" w:themeFillTint="66"/>
          </w:tcPr>
          <w:p w14:paraId="451F5322" w14:textId="55CBA8C7" w:rsidR="00912440" w:rsidRPr="00500B96" w:rsidRDefault="00912440" w:rsidP="00912440">
            <w:pPr>
              <w:pStyle w:val="Tablebody"/>
              <w:tabs>
                <w:tab w:val="left" w:pos="2405"/>
              </w:tabs>
              <w:rPr>
                <w:szCs w:val="18"/>
              </w:rPr>
            </w:pPr>
            <w:r w:rsidRPr="00500B96">
              <w:t>SAF85xx ES1 E2 T0</w:t>
            </w:r>
          </w:p>
        </w:tc>
      </w:tr>
      <w:tr w:rsidR="00912440" w:rsidRPr="00500B96" w14:paraId="684CF2BB" w14:textId="77777777" w:rsidTr="00EB2E62">
        <w:trPr>
          <w:cantSplit/>
        </w:trPr>
        <w:tc>
          <w:tcPr>
            <w:tcW w:w="1228" w:type="dxa"/>
            <w:shd w:val="clear" w:color="auto" w:fill="D6E3BC" w:themeFill="accent3" w:themeFillTint="66"/>
          </w:tcPr>
          <w:p w14:paraId="0F15BD97" w14:textId="6586653B" w:rsidR="00912440" w:rsidRPr="00500B96" w:rsidRDefault="00912440" w:rsidP="00912440">
            <w:pPr>
              <w:pStyle w:val="Tablebody"/>
              <w:jc w:val="center"/>
            </w:pPr>
            <w:r w:rsidRPr="00500B96">
              <w:t>0.8.1</w:t>
            </w:r>
          </w:p>
        </w:tc>
        <w:tc>
          <w:tcPr>
            <w:tcW w:w="810" w:type="dxa"/>
            <w:shd w:val="clear" w:color="auto" w:fill="D6E3BC" w:themeFill="accent3" w:themeFillTint="66"/>
          </w:tcPr>
          <w:p w14:paraId="50170B6B" w14:textId="7706CA0F" w:rsidR="00912440" w:rsidRPr="00500B96" w:rsidRDefault="00912440" w:rsidP="00912440">
            <w:pPr>
              <w:pStyle w:val="Tablebody"/>
              <w:jc w:val="center"/>
            </w:pPr>
            <w:r w:rsidRPr="00500B96">
              <w:t>0.8.1</w:t>
            </w:r>
          </w:p>
        </w:tc>
        <w:tc>
          <w:tcPr>
            <w:tcW w:w="720" w:type="dxa"/>
            <w:shd w:val="clear" w:color="auto" w:fill="D6E3BC" w:themeFill="accent3" w:themeFillTint="66"/>
          </w:tcPr>
          <w:p w14:paraId="1F1DDF3D" w14:textId="61B6C772" w:rsidR="00912440" w:rsidRPr="00500B96" w:rsidRDefault="00912440" w:rsidP="00912440">
            <w:pPr>
              <w:pStyle w:val="Tablebody"/>
              <w:jc w:val="center"/>
              <w:rPr>
                <w:szCs w:val="18"/>
              </w:rPr>
            </w:pPr>
            <w:r w:rsidRPr="00500B96">
              <w:t>0.8.1</w:t>
            </w:r>
          </w:p>
        </w:tc>
        <w:tc>
          <w:tcPr>
            <w:tcW w:w="1620" w:type="dxa"/>
            <w:shd w:val="clear" w:color="auto" w:fill="D6E3BC" w:themeFill="accent3" w:themeFillTint="66"/>
          </w:tcPr>
          <w:p w14:paraId="5809F90E" w14:textId="6FD0040A" w:rsidR="00912440" w:rsidRPr="00500B96" w:rsidRDefault="00912440" w:rsidP="00912440">
            <w:pPr>
              <w:pStyle w:val="Tablebody"/>
              <w:jc w:val="center"/>
              <w:rPr>
                <w:szCs w:val="18"/>
              </w:rPr>
            </w:pPr>
            <w:r w:rsidRPr="00500B96">
              <w:t>0.8.0</w:t>
            </w:r>
          </w:p>
        </w:tc>
        <w:tc>
          <w:tcPr>
            <w:tcW w:w="1260" w:type="dxa"/>
            <w:shd w:val="clear" w:color="auto" w:fill="D6E3BC" w:themeFill="accent3" w:themeFillTint="66"/>
          </w:tcPr>
          <w:p w14:paraId="11A47C62" w14:textId="0C221BA8" w:rsidR="00912440" w:rsidRPr="00500B96" w:rsidRDefault="00912440" w:rsidP="00912440">
            <w:pPr>
              <w:pStyle w:val="Tablebody"/>
              <w:tabs>
                <w:tab w:val="left" w:pos="2405"/>
              </w:tabs>
              <w:jc w:val="center"/>
              <w:rPr>
                <w:szCs w:val="18"/>
              </w:rPr>
            </w:pPr>
            <w:r w:rsidRPr="00500B96">
              <w:t>0.8.1</w:t>
            </w:r>
          </w:p>
        </w:tc>
        <w:tc>
          <w:tcPr>
            <w:tcW w:w="1440" w:type="dxa"/>
            <w:shd w:val="clear" w:color="auto" w:fill="D6E3BC" w:themeFill="accent3" w:themeFillTint="66"/>
          </w:tcPr>
          <w:p w14:paraId="6E447D76" w14:textId="6F4951DF" w:rsidR="00912440" w:rsidRPr="00500B96" w:rsidRDefault="00912440" w:rsidP="00912440">
            <w:pPr>
              <w:pStyle w:val="Tablebody"/>
              <w:tabs>
                <w:tab w:val="left" w:pos="2405"/>
              </w:tabs>
              <w:jc w:val="center"/>
              <w:rPr>
                <w:szCs w:val="18"/>
              </w:rPr>
            </w:pPr>
            <w:r w:rsidRPr="00500B96">
              <w:t>0.8.1</w:t>
            </w:r>
          </w:p>
        </w:tc>
        <w:tc>
          <w:tcPr>
            <w:tcW w:w="2730" w:type="dxa"/>
            <w:shd w:val="clear" w:color="auto" w:fill="D6E3BC" w:themeFill="accent3" w:themeFillTint="66"/>
          </w:tcPr>
          <w:p w14:paraId="548E0B1B" w14:textId="5D66A768" w:rsidR="00912440" w:rsidRPr="00500B96" w:rsidRDefault="00912440" w:rsidP="00912440">
            <w:pPr>
              <w:pStyle w:val="Tablebody"/>
              <w:tabs>
                <w:tab w:val="left" w:pos="2405"/>
              </w:tabs>
              <w:rPr>
                <w:szCs w:val="18"/>
              </w:rPr>
            </w:pPr>
            <w:r w:rsidRPr="00500B96">
              <w:t>SAF85xx ES1 E2 T0</w:t>
            </w:r>
          </w:p>
        </w:tc>
      </w:tr>
      <w:tr w:rsidR="00912440" w:rsidRPr="00500B96" w14:paraId="63878378" w14:textId="77777777" w:rsidTr="00EB2E62">
        <w:trPr>
          <w:cantSplit/>
        </w:trPr>
        <w:tc>
          <w:tcPr>
            <w:tcW w:w="1228" w:type="dxa"/>
            <w:shd w:val="clear" w:color="auto" w:fill="D6E3BC" w:themeFill="accent3" w:themeFillTint="66"/>
          </w:tcPr>
          <w:p w14:paraId="6587E283" w14:textId="29FA2205" w:rsidR="00912440" w:rsidRPr="00500B96" w:rsidRDefault="00912440" w:rsidP="00912440">
            <w:pPr>
              <w:pStyle w:val="Tablebody"/>
              <w:jc w:val="center"/>
            </w:pPr>
            <w:r w:rsidRPr="00500B96">
              <w:t>0.8.0</w:t>
            </w:r>
          </w:p>
        </w:tc>
        <w:tc>
          <w:tcPr>
            <w:tcW w:w="810" w:type="dxa"/>
            <w:shd w:val="clear" w:color="auto" w:fill="D6E3BC" w:themeFill="accent3" w:themeFillTint="66"/>
          </w:tcPr>
          <w:p w14:paraId="2909AE4F" w14:textId="6D2C80AC" w:rsidR="00912440" w:rsidRPr="00500B96" w:rsidRDefault="00912440" w:rsidP="00912440">
            <w:pPr>
              <w:pStyle w:val="Tablebody"/>
              <w:jc w:val="center"/>
            </w:pPr>
            <w:r w:rsidRPr="00500B96">
              <w:t>0.8.0</w:t>
            </w:r>
          </w:p>
        </w:tc>
        <w:tc>
          <w:tcPr>
            <w:tcW w:w="720" w:type="dxa"/>
            <w:shd w:val="clear" w:color="auto" w:fill="D6E3BC" w:themeFill="accent3" w:themeFillTint="66"/>
          </w:tcPr>
          <w:p w14:paraId="7370C3B2" w14:textId="5F5145C9" w:rsidR="00912440" w:rsidRPr="00500B96" w:rsidRDefault="00912440" w:rsidP="00912440">
            <w:pPr>
              <w:pStyle w:val="Tablebody"/>
              <w:jc w:val="center"/>
              <w:rPr>
                <w:szCs w:val="18"/>
              </w:rPr>
            </w:pPr>
            <w:r w:rsidRPr="00500B96">
              <w:t>0.8.0</w:t>
            </w:r>
          </w:p>
        </w:tc>
        <w:tc>
          <w:tcPr>
            <w:tcW w:w="1620" w:type="dxa"/>
            <w:shd w:val="clear" w:color="auto" w:fill="D6E3BC" w:themeFill="accent3" w:themeFillTint="66"/>
          </w:tcPr>
          <w:p w14:paraId="481069F1" w14:textId="4BEF213C" w:rsidR="00912440" w:rsidRPr="00500B96" w:rsidRDefault="00912440" w:rsidP="00912440">
            <w:pPr>
              <w:pStyle w:val="Tablebody"/>
              <w:jc w:val="center"/>
              <w:rPr>
                <w:szCs w:val="18"/>
              </w:rPr>
            </w:pPr>
            <w:r w:rsidRPr="00500B96">
              <w:t>0.8.0</w:t>
            </w:r>
          </w:p>
        </w:tc>
        <w:tc>
          <w:tcPr>
            <w:tcW w:w="1260" w:type="dxa"/>
            <w:shd w:val="clear" w:color="auto" w:fill="D6E3BC" w:themeFill="accent3" w:themeFillTint="66"/>
          </w:tcPr>
          <w:p w14:paraId="38BD1A25" w14:textId="2FDAE63F" w:rsidR="00912440" w:rsidRPr="00500B96" w:rsidRDefault="00912440" w:rsidP="00912440">
            <w:pPr>
              <w:pStyle w:val="Tablebody"/>
              <w:tabs>
                <w:tab w:val="left" w:pos="2405"/>
              </w:tabs>
              <w:jc w:val="center"/>
              <w:rPr>
                <w:szCs w:val="18"/>
              </w:rPr>
            </w:pPr>
            <w:r w:rsidRPr="00500B96">
              <w:t>0.8.0</w:t>
            </w:r>
          </w:p>
        </w:tc>
        <w:tc>
          <w:tcPr>
            <w:tcW w:w="1440" w:type="dxa"/>
            <w:shd w:val="clear" w:color="auto" w:fill="D6E3BC" w:themeFill="accent3" w:themeFillTint="66"/>
          </w:tcPr>
          <w:p w14:paraId="49A0BDE1" w14:textId="7BBFC47E" w:rsidR="00912440" w:rsidRPr="00500B96" w:rsidRDefault="00912440" w:rsidP="00912440">
            <w:pPr>
              <w:pStyle w:val="Tablebody"/>
              <w:tabs>
                <w:tab w:val="left" w:pos="2405"/>
              </w:tabs>
              <w:jc w:val="center"/>
              <w:rPr>
                <w:szCs w:val="18"/>
              </w:rPr>
            </w:pPr>
            <w:r w:rsidRPr="00500B96">
              <w:t>0.8.0</w:t>
            </w:r>
          </w:p>
        </w:tc>
        <w:tc>
          <w:tcPr>
            <w:tcW w:w="2730" w:type="dxa"/>
            <w:shd w:val="clear" w:color="auto" w:fill="D6E3BC" w:themeFill="accent3" w:themeFillTint="66"/>
          </w:tcPr>
          <w:p w14:paraId="36A142AC" w14:textId="419D0E1C" w:rsidR="00912440" w:rsidRPr="00500B96" w:rsidRDefault="00912440" w:rsidP="00912440">
            <w:pPr>
              <w:pStyle w:val="Tablebody"/>
              <w:tabs>
                <w:tab w:val="left" w:pos="2405"/>
              </w:tabs>
              <w:rPr>
                <w:szCs w:val="18"/>
              </w:rPr>
            </w:pPr>
            <w:r w:rsidRPr="00500B96">
              <w:t>SAF85xx ES1 E2 T0</w:t>
            </w:r>
          </w:p>
        </w:tc>
      </w:tr>
      <w:tr w:rsidR="00912440" w:rsidRPr="00500B96" w14:paraId="58260717" w14:textId="77777777" w:rsidTr="00EB2E62">
        <w:trPr>
          <w:cantSplit/>
        </w:trPr>
        <w:tc>
          <w:tcPr>
            <w:tcW w:w="1228" w:type="dxa"/>
            <w:shd w:val="clear" w:color="auto" w:fill="D6E3BC" w:themeFill="accent3" w:themeFillTint="66"/>
          </w:tcPr>
          <w:p w14:paraId="0C7AE6C9" w14:textId="0FD51C78" w:rsidR="00912440" w:rsidRPr="00500B96" w:rsidRDefault="00912440" w:rsidP="00912440">
            <w:pPr>
              <w:pStyle w:val="Tablebody"/>
              <w:jc w:val="center"/>
            </w:pPr>
            <w:r w:rsidRPr="00500B96">
              <w:t>0.4.0</w:t>
            </w:r>
          </w:p>
        </w:tc>
        <w:tc>
          <w:tcPr>
            <w:tcW w:w="810" w:type="dxa"/>
            <w:shd w:val="clear" w:color="auto" w:fill="D6E3BC" w:themeFill="accent3" w:themeFillTint="66"/>
          </w:tcPr>
          <w:p w14:paraId="61F47134" w14:textId="7DB1E5B5" w:rsidR="00912440" w:rsidRPr="00500B96" w:rsidRDefault="00912440" w:rsidP="00912440">
            <w:pPr>
              <w:pStyle w:val="Tablebody"/>
              <w:jc w:val="center"/>
            </w:pPr>
            <w:r w:rsidRPr="00500B96">
              <w:t>0.4.0</w:t>
            </w:r>
          </w:p>
        </w:tc>
        <w:tc>
          <w:tcPr>
            <w:tcW w:w="720" w:type="dxa"/>
            <w:shd w:val="clear" w:color="auto" w:fill="D6E3BC" w:themeFill="accent3" w:themeFillTint="66"/>
          </w:tcPr>
          <w:p w14:paraId="79A7BCF7" w14:textId="4A3F0748" w:rsidR="00912440" w:rsidRPr="00500B96" w:rsidRDefault="00912440" w:rsidP="00912440">
            <w:pPr>
              <w:pStyle w:val="Tablebody"/>
              <w:jc w:val="center"/>
              <w:rPr>
                <w:szCs w:val="18"/>
              </w:rPr>
            </w:pPr>
            <w:r w:rsidRPr="00500B96">
              <w:rPr>
                <w:szCs w:val="18"/>
              </w:rPr>
              <w:t>n\a</w:t>
            </w:r>
          </w:p>
        </w:tc>
        <w:tc>
          <w:tcPr>
            <w:tcW w:w="1620" w:type="dxa"/>
            <w:shd w:val="clear" w:color="auto" w:fill="D6E3BC" w:themeFill="accent3" w:themeFillTint="66"/>
          </w:tcPr>
          <w:p w14:paraId="33095135" w14:textId="4CB2947B" w:rsidR="00912440" w:rsidRPr="00500B96" w:rsidRDefault="00912440" w:rsidP="00912440">
            <w:pPr>
              <w:pStyle w:val="Tablebody"/>
              <w:jc w:val="center"/>
              <w:rPr>
                <w:szCs w:val="18"/>
              </w:rPr>
            </w:pPr>
            <w:r w:rsidRPr="00500B96">
              <w:rPr>
                <w:szCs w:val="18"/>
              </w:rPr>
              <w:t>0.4.1</w:t>
            </w:r>
          </w:p>
        </w:tc>
        <w:tc>
          <w:tcPr>
            <w:tcW w:w="1260" w:type="dxa"/>
            <w:shd w:val="clear" w:color="auto" w:fill="D6E3BC" w:themeFill="accent3" w:themeFillTint="66"/>
          </w:tcPr>
          <w:p w14:paraId="077D334D" w14:textId="79F70FBE" w:rsidR="00912440" w:rsidRPr="00500B96" w:rsidRDefault="00912440" w:rsidP="00912440">
            <w:pPr>
              <w:pStyle w:val="Tablebody"/>
              <w:tabs>
                <w:tab w:val="left" w:pos="2405"/>
              </w:tabs>
              <w:jc w:val="center"/>
              <w:rPr>
                <w:szCs w:val="18"/>
              </w:rPr>
            </w:pPr>
            <w:r w:rsidRPr="00500B96">
              <w:rPr>
                <w:szCs w:val="18"/>
              </w:rPr>
              <w:t>0.4.0</w:t>
            </w:r>
          </w:p>
        </w:tc>
        <w:tc>
          <w:tcPr>
            <w:tcW w:w="1440" w:type="dxa"/>
            <w:shd w:val="clear" w:color="auto" w:fill="D6E3BC" w:themeFill="accent3" w:themeFillTint="66"/>
          </w:tcPr>
          <w:p w14:paraId="6925CAAA" w14:textId="1623DCCB" w:rsidR="00912440" w:rsidRPr="00500B96" w:rsidRDefault="00912440" w:rsidP="00912440">
            <w:pPr>
              <w:pStyle w:val="Tablebody"/>
              <w:tabs>
                <w:tab w:val="left" w:pos="2405"/>
              </w:tabs>
              <w:jc w:val="center"/>
              <w:rPr>
                <w:szCs w:val="18"/>
              </w:rPr>
            </w:pPr>
            <w:r w:rsidRPr="00500B96">
              <w:rPr>
                <w:szCs w:val="18"/>
              </w:rPr>
              <w:t>0.4.2</w:t>
            </w:r>
          </w:p>
        </w:tc>
        <w:tc>
          <w:tcPr>
            <w:tcW w:w="2730" w:type="dxa"/>
            <w:shd w:val="clear" w:color="auto" w:fill="D6E3BC" w:themeFill="accent3" w:themeFillTint="66"/>
          </w:tcPr>
          <w:p w14:paraId="69DCD6B7" w14:textId="7FAE94CF" w:rsidR="00912440" w:rsidRPr="00500B96" w:rsidRDefault="00912440" w:rsidP="00912440">
            <w:pPr>
              <w:pStyle w:val="Tablebody"/>
              <w:tabs>
                <w:tab w:val="left" w:pos="2405"/>
              </w:tabs>
              <w:rPr>
                <w:szCs w:val="18"/>
              </w:rPr>
            </w:pPr>
            <w:r w:rsidRPr="00500B96">
              <w:rPr>
                <w:szCs w:val="18"/>
              </w:rPr>
              <w:t>n\a</w:t>
            </w:r>
          </w:p>
        </w:tc>
      </w:tr>
      <w:tr w:rsidR="00912440" w:rsidRPr="00500B96" w14:paraId="14927744" w14:textId="77777777" w:rsidTr="00EB2E62">
        <w:trPr>
          <w:cantSplit/>
        </w:trPr>
        <w:tc>
          <w:tcPr>
            <w:tcW w:w="1228" w:type="dxa"/>
            <w:shd w:val="clear" w:color="auto" w:fill="D6E3BC" w:themeFill="accent3" w:themeFillTint="66"/>
          </w:tcPr>
          <w:p w14:paraId="5C47EE00" w14:textId="096192AF" w:rsidR="00912440" w:rsidRPr="00500B96" w:rsidRDefault="00912440" w:rsidP="00912440">
            <w:pPr>
              <w:pStyle w:val="Tablebody"/>
              <w:jc w:val="center"/>
            </w:pPr>
            <w:r w:rsidRPr="00500B96">
              <w:t>0.4.0</w:t>
            </w:r>
          </w:p>
        </w:tc>
        <w:tc>
          <w:tcPr>
            <w:tcW w:w="810" w:type="dxa"/>
            <w:shd w:val="clear" w:color="auto" w:fill="D6E3BC" w:themeFill="accent3" w:themeFillTint="66"/>
          </w:tcPr>
          <w:p w14:paraId="4E82505D" w14:textId="7F450116" w:rsidR="00912440" w:rsidRPr="00500B96" w:rsidRDefault="00912440" w:rsidP="00912440">
            <w:pPr>
              <w:pStyle w:val="Tablebody"/>
              <w:jc w:val="center"/>
            </w:pPr>
            <w:r w:rsidRPr="00500B96">
              <w:t>0.4.0</w:t>
            </w:r>
          </w:p>
        </w:tc>
        <w:tc>
          <w:tcPr>
            <w:tcW w:w="720" w:type="dxa"/>
            <w:shd w:val="clear" w:color="auto" w:fill="D6E3BC" w:themeFill="accent3" w:themeFillTint="66"/>
          </w:tcPr>
          <w:p w14:paraId="7851DBDE" w14:textId="678FBD1C" w:rsidR="00912440" w:rsidRPr="00500B96" w:rsidRDefault="00912440" w:rsidP="00912440">
            <w:pPr>
              <w:pStyle w:val="Tablebody"/>
              <w:jc w:val="center"/>
              <w:rPr>
                <w:szCs w:val="18"/>
              </w:rPr>
            </w:pPr>
            <w:r w:rsidRPr="00500B96">
              <w:rPr>
                <w:szCs w:val="18"/>
              </w:rPr>
              <w:t>n\a</w:t>
            </w:r>
          </w:p>
        </w:tc>
        <w:tc>
          <w:tcPr>
            <w:tcW w:w="1620" w:type="dxa"/>
            <w:shd w:val="clear" w:color="auto" w:fill="D6E3BC" w:themeFill="accent3" w:themeFillTint="66"/>
          </w:tcPr>
          <w:p w14:paraId="776CDCEA" w14:textId="79ED8C6D" w:rsidR="00912440" w:rsidRPr="00500B96" w:rsidRDefault="00912440" w:rsidP="00912440">
            <w:pPr>
              <w:pStyle w:val="Tablebody"/>
              <w:jc w:val="center"/>
              <w:rPr>
                <w:szCs w:val="18"/>
              </w:rPr>
            </w:pPr>
            <w:r w:rsidRPr="00500B96">
              <w:rPr>
                <w:szCs w:val="18"/>
              </w:rPr>
              <w:t>0.4.1</w:t>
            </w:r>
          </w:p>
        </w:tc>
        <w:tc>
          <w:tcPr>
            <w:tcW w:w="1260" w:type="dxa"/>
            <w:shd w:val="clear" w:color="auto" w:fill="D6E3BC" w:themeFill="accent3" w:themeFillTint="66"/>
          </w:tcPr>
          <w:p w14:paraId="2663F438" w14:textId="29313207" w:rsidR="00912440" w:rsidRPr="00500B96" w:rsidRDefault="00912440" w:rsidP="00912440">
            <w:pPr>
              <w:pStyle w:val="Tablebody"/>
              <w:tabs>
                <w:tab w:val="left" w:pos="2405"/>
              </w:tabs>
              <w:jc w:val="center"/>
              <w:rPr>
                <w:szCs w:val="18"/>
              </w:rPr>
            </w:pPr>
            <w:r w:rsidRPr="00500B96">
              <w:rPr>
                <w:szCs w:val="18"/>
              </w:rPr>
              <w:t>0.4.0</w:t>
            </w:r>
          </w:p>
        </w:tc>
        <w:tc>
          <w:tcPr>
            <w:tcW w:w="1440" w:type="dxa"/>
            <w:shd w:val="clear" w:color="auto" w:fill="D6E3BC" w:themeFill="accent3" w:themeFillTint="66"/>
          </w:tcPr>
          <w:p w14:paraId="0E276B55" w14:textId="044ACB47" w:rsidR="00912440" w:rsidRPr="00500B96" w:rsidRDefault="00912440" w:rsidP="00912440">
            <w:pPr>
              <w:pStyle w:val="Tablebody"/>
              <w:tabs>
                <w:tab w:val="left" w:pos="2405"/>
              </w:tabs>
              <w:jc w:val="center"/>
              <w:rPr>
                <w:szCs w:val="18"/>
              </w:rPr>
            </w:pPr>
            <w:r w:rsidRPr="00500B96">
              <w:rPr>
                <w:szCs w:val="18"/>
              </w:rPr>
              <w:t>0.4.0</w:t>
            </w:r>
          </w:p>
        </w:tc>
        <w:tc>
          <w:tcPr>
            <w:tcW w:w="2730" w:type="dxa"/>
            <w:shd w:val="clear" w:color="auto" w:fill="D6E3BC" w:themeFill="accent3" w:themeFillTint="66"/>
          </w:tcPr>
          <w:p w14:paraId="639CE1E2" w14:textId="1056DB61" w:rsidR="00912440" w:rsidRPr="00500B96" w:rsidRDefault="00912440" w:rsidP="00912440">
            <w:pPr>
              <w:pStyle w:val="Tablebody"/>
              <w:tabs>
                <w:tab w:val="left" w:pos="2405"/>
              </w:tabs>
              <w:rPr>
                <w:szCs w:val="18"/>
              </w:rPr>
            </w:pPr>
            <w:r w:rsidRPr="00500B96">
              <w:rPr>
                <w:szCs w:val="18"/>
              </w:rPr>
              <w:t>n\a</w:t>
            </w:r>
          </w:p>
        </w:tc>
      </w:tr>
      <w:tr w:rsidR="00912440" w:rsidRPr="00500B96" w14:paraId="41687B6D" w14:textId="77777777" w:rsidTr="00EB2E62">
        <w:trPr>
          <w:cantSplit/>
        </w:trPr>
        <w:tc>
          <w:tcPr>
            <w:tcW w:w="1228" w:type="dxa"/>
            <w:shd w:val="clear" w:color="auto" w:fill="D6E3BC" w:themeFill="accent3" w:themeFillTint="66"/>
          </w:tcPr>
          <w:p w14:paraId="0850DB84" w14:textId="2E01CDC9" w:rsidR="00912440" w:rsidRPr="00500B96" w:rsidRDefault="00912440" w:rsidP="00912440">
            <w:pPr>
              <w:pStyle w:val="Tablebody"/>
              <w:jc w:val="center"/>
            </w:pPr>
            <w:r w:rsidRPr="00500B96">
              <w:t>0.4.0</w:t>
            </w:r>
          </w:p>
        </w:tc>
        <w:tc>
          <w:tcPr>
            <w:tcW w:w="810" w:type="dxa"/>
            <w:shd w:val="clear" w:color="auto" w:fill="D6E3BC" w:themeFill="accent3" w:themeFillTint="66"/>
          </w:tcPr>
          <w:p w14:paraId="21021692" w14:textId="16405E01" w:rsidR="00912440" w:rsidRPr="00500B96" w:rsidRDefault="00912440" w:rsidP="00912440">
            <w:pPr>
              <w:pStyle w:val="Tablebody"/>
              <w:jc w:val="center"/>
            </w:pPr>
            <w:r w:rsidRPr="00500B96">
              <w:t>0.4.0</w:t>
            </w:r>
          </w:p>
        </w:tc>
        <w:tc>
          <w:tcPr>
            <w:tcW w:w="720" w:type="dxa"/>
            <w:shd w:val="clear" w:color="auto" w:fill="D6E3BC" w:themeFill="accent3" w:themeFillTint="66"/>
          </w:tcPr>
          <w:p w14:paraId="68289AAE" w14:textId="6F2AC38B" w:rsidR="00912440" w:rsidRPr="00500B96" w:rsidRDefault="00912440" w:rsidP="00912440">
            <w:pPr>
              <w:pStyle w:val="Tablebody"/>
              <w:jc w:val="center"/>
              <w:rPr>
                <w:szCs w:val="18"/>
              </w:rPr>
            </w:pPr>
            <w:r w:rsidRPr="00500B96">
              <w:rPr>
                <w:szCs w:val="18"/>
              </w:rPr>
              <w:t>n\a</w:t>
            </w:r>
          </w:p>
        </w:tc>
        <w:tc>
          <w:tcPr>
            <w:tcW w:w="1620" w:type="dxa"/>
            <w:shd w:val="clear" w:color="auto" w:fill="D6E3BC" w:themeFill="accent3" w:themeFillTint="66"/>
          </w:tcPr>
          <w:p w14:paraId="78C2F586" w14:textId="42063D36" w:rsidR="00912440" w:rsidRPr="00500B96" w:rsidRDefault="00912440" w:rsidP="00912440">
            <w:pPr>
              <w:pStyle w:val="Tablebody"/>
              <w:jc w:val="center"/>
              <w:rPr>
                <w:szCs w:val="18"/>
              </w:rPr>
            </w:pPr>
            <w:r w:rsidRPr="00500B96">
              <w:rPr>
                <w:szCs w:val="18"/>
              </w:rPr>
              <w:t>0.4.0</w:t>
            </w:r>
          </w:p>
        </w:tc>
        <w:tc>
          <w:tcPr>
            <w:tcW w:w="1260" w:type="dxa"/>
            <w:shd w:val="clear" w:color="auto" w:fill="D6E3BC" w:themeFill="accent3" w:themeFillTint="66"/>
          </w:tcPr>
          <w:p w14:paraId="6A522098" w14:textId="5CB84F2A" w:rsidR="00912440" w:rsidRPr="00500B96" w:rsidRDefault="00912440" w:rsidP="00912440">
            <w:pPr>
              <w:pStyle w:val="Tablebody"/>
              <w:tabs>
                <w:tab w:val="left" w:pos="2405"/>
              </w:tabs>
              <w:jc w:val="center"/>
              <w:rPr>
                <w:szCs w:val="18"/>
              </w:rPr>
            </w:pPr>
            <w:r w:rsidRPr="00500B96">
              <w:rPr>
                <w:szCs w:val="18"/>
              </w:rPr>
              <w:t>0.4.0</w:t>
            </w:r>
          </w:p>
        </w:tc>
        <w:tc>
          <w:tcPr>
            <w:tcW w:w="1440" w:type="dxa"/>
            <w:shd w:val="clear" w:color="auto" w:fill="D6E3BC" w:themeFill="accent3" w:themeFillTint="66"/>
          </w:tcPr>
          <w:p w14:paraId="51055770" w14:textId="39C2E152" w:rsidR="00912440" w:rsidRPr="00500B96" w:rsidRDefault="00912440" w:rsidP="00912440">
            <w:pPr>
              <w:pStyle w:val="Tablebody"/>
              <w:tabs>
                <w:tab w:val="left" w:pos="2405"/>
              </w:tabs>
              <w:jc w:val="center"/>
              <w:rPr>
                <w:szCs w:val="18"/>
              </w:rPr>
            </w:pPr>
            <w:r w:rsidRPr="00500B96">
              <w:rPr>
                <w:szCs w:val="18"/>
              </w:rPr>
              <w:t>0.4.0</w:t>
            </w:r>
          </w:p>
        </w:tc>
        <w:tc>
          <w:tcPr>
            <w:tcW w:w="2730" w:type="dxa"/>
            <w:shd w:val="clear" w:color="auto" w:fill="D6E3BC" w:themeFill="accent3" w:themeFillTint="66"/>
          </w:tcPr>
          <w:p w14:paraId="6BB95E6D" w14:textId="569CAB3F" w:rsidR="00912440" w:rsidRPr="00500B96" w:rsidRDefault="00912440" w:rsidP="00912440">
            <w:pPr>
              <w:pStyle w:val="Tablebody"/>
              <w:tabs>
                <w:tab w:val="left" w:pos="2405"/>
              </w:tabs>
              <w:rPr>
                <w:szCs w:val="18"/>
              </w:rPr>
            </w:pPr>
            <w:r w:rsidRPr="00500B96">
              <w:rPr>
                <w:szCs w:val="18"/>
              </w:rPr>
              <w:t>n\a</w:t>
            </w:r>
          </w:p>
        </w:tc>
      </w:tr>
    </w:tbl>
    <w:p w14:paraId="15DFA8C3" w14:textId="77777777" w:rsidR="00BC53A1" w:rsidRPr="00500B96" w:rsidRDefault="00BC53A1"/>
    <w:p w14:paraId="27D899CD" w14:textId="31352C21" w:rsidR="008F531B" w:rsidRPr="00500B96" w:rsidRDefault="008F531B"/>
    <w:p w14:paraId="7A9B0FA3" w14:textId="2F2C4167" w:rsidR="008F531B" w:rsidRPr="00500B96" w:rsidRDefault="008F531B">
      <w:r w:rsidRPr="00500B96">
        <w:br w:type="page"/>
      </w:r>
    </w:p>
    <w:p w14:paraId="32575249" w14:textId="4EF8179C" w:rsidR="008B427B" w:rsidRPr="00500B96" w:rsidRDefault="008B427B" w:rsidP="008B427B">
      <w:pPr>
        <w:pStyle w:val="Heading1"/>
      </w:pPr>
      <w:bookmarkStart w:id="95" w:name="_Toc146881659"/>
      <w:r w:rsidRPr="00500B96">
        <w:lastRenderedPageBreak/>
        <w:t>Glossary</w:t>
      </w:r>
      <w:bookmarkEnd w:id="95"/>
    </w:p>
    <w:p w14:paraId="372C3632" w14:textId="77777777" w:rsidR="008B427B" w:rsidRPr="00500B96" w:rsidRDefault="008B427B" w:rsidP="00403790">
      <w:pPr>
        <w:pStyle w:val="Body"/>
      </w:pPr>
    </w:p>
    <w:tbl>
      <w:tblPr>
        <w:tblW w:w="9490" w:type="dxa"/>
        <w:tblInd w:w="-2005" w:type="dxa"/>
        <w:tblBorders>
          <w:top w:val="single" w:sz="2" w:space="0" w:color="005042"/>
          <w:left w:val="single" w:sz="2" w:space="0" w:color="005042"/>
          <w:bottom w:val="single" w:sz="2" w:space="0" w:color="005042"/>
          <w:right w:val="single" w:sz="2" w:space="0" w:color="005042"/>
          <w:insideH w:val="single" w:sz="2" w:space="0" w:color="005042"/>
          <w:insideV w:val="single" w:sz="2" w:space="0" w:color="005042"/>
        </w:tblBorders>
        <w:tblLayout w:type="fixed"/>
        <w:tblCellMar>
          <w:top w:w="20" w:type="dxa"/>
          <w:left w:w="40" w:type="dxa"/>
          <w:right w:w="80" w:type="dxa"/>
        </w:tblCellMar>
        <w:tblLook w:val="0000" w:firstRow="0" w:lastRow="0" w:firstColumn="0" w:lastColumn="0" w:noHBand="0" w:noVBand="0"/>
      </w:tblPr>
      <w:tblGrid>
        <w:gridCol w:w="2090"/>
        <w:gridCol w:w="7400"/>
      </w:tblGrid>
      <w:tr w:rsidR="008B427B" w:rsidRPr="00500B96" w14:paraId="70478868" w14:textId="77777777" w:rsidTr="008B427B">
        <w:trPr>
          <w:cantSplit/>
          <w:tblHeader/>
        </w:trPr>
        <w:tc>
          <w:tcPr>
            <w:tcW w:w="2090" w:type="dxa"/>
            <w:tcBorders>
              <w:top w:val="single" w:sz="4" w:space="0" w:color="auto"/>
              <w:left w:val="single" w:sz="4" w:space="0" w:color="auto"/>
            </w:tcBorders>
            <w:shd w:val="clear" w:color="auto" w:fill="E6EDEC"/>
          </w:tcPr>
          <w:p w14:paraId="4733BE90" w14:textId="77777777" w:rsidR="008B427B" w:rsidRPr="00500B96" w:rsidRDefault="008B427B" w:rsidP="001527DF">
            <w:pPr>
              <w:pStyle w:val="Tablehead"/>
            </w:pPr>
            <w:r w:rsidRPr="00500B96">
              <w:t>Abbreviations</w:t>
            </w:r>
          </w:p>
        </w:tc>
        <w:tc>
          <w:tcPr>
            <w:tcW w:w="7400" w:type="dxa"/>
            <w:tcBorders>
              <w:top w:val="single" w:sz="4" w:space="0" w:color="auto"/>
              <w:right w:val="single" w:sz="4" w:space="0" w:color="auto"/>
            </w:tcBorders>
            <w:shd w:val="clear" w:color="auto" w:fill="E6EDEC"/>
          </w:tcPr>
          <w:p w14:paraId="2722774D" w14:textId="77777777" w:rsidR="008B427B" w:rsidRPr="00500B96" w:rsidRDefault="008B427B" w:rsidP="001527DF">
            <w:pPr>
              <w:pStyle w:val="Tablehead"/>
            </w:pPr>
            <w:r w:rsidRPr="00500B96">
              <w:t>Description</w:t>
            </w:r>
          </w:p>
        </w:tc>
      </w:tr>
      <w:tr w:rsidR="008B427B" w:rsidRPr="00500B96" w14:paraId="46F708E9" w14:textId="77777777" w:rsidTr="008B427B">
        <w:tc>
          <w:tcPr>
            <w:tcW w:w="2090" w:type="dxa"/>
            <w:tcBorders>
              <w:left w:val="single" w:sz="4" w:space="0" w:color="auto"/>
            </w:tcBorders>
          </w:tcPr>
          <w:p w14:paraId="0348E9E8" w14:textId="77777777" w:rsidR="008B427B" w:rsidRPr="00500B96" w:rsidRDefault="008B427B" w:rsidP="001527DF">
            <w:pPr>
              <w:pStyle w:val="Tablebody"/>
              <w:rPr>
                <w:szCs w:val="18"/>
              </w:rPr>
            </w:pPr>
            <w:r w:rsidRPr="00500B96">
              <w:rPr>
                <w:szCs w:val="18"/>
              </w:rPr>
              <w:t>RFE</w:t>
            </w:r>
          </w:p>
        </w:tc>
        <w:tc>
          <w:tcPr>
            <w:tcW w:w="7400" w:type="dxa"/>
            <w:tcBorders>
              <w:right w:val="single" w:sz="4" w:space="0" w:color="auto"/>
            </w:tcBorders>
          </w:tcPr>
          <w:p w14:paraId="1F4220F5" w14:textId="77777777" w:rsidR="008B427B" w:rsidRPr="00500B96" w:rsidRDefault="008B427B" w:rsidP="001527DF">
            <w:pPr>
              <w:pStyle w:val="Tablebody"/>
              <w:rPr>
                <w:szCs w:val="18"/>
              </w:rPr>
            </w:pPr>
            <w:proofErr w:type="spellStart"/>
            <w:r w:rsidRPr="00500B96">
              <w:rPr>
                <w:szCs w:val="18"/>
              </w:rPr>
              <w:t>mmWave</w:t>
            </w:r>
            <w:proofErr w:type="spellEnd"/>
            <w:r w:rsidRPr="00500B96">
              <w:rPr>
                <w:szCs w:val="18"/>
              </w:rPr>
              <w:t xml:space="preserve"> mixed signal Radar Front-End of SAF85xx</w:t>
            </w:r>
          </w:p>
        </w:tc>
      </w:tr>
      <w:tr w:rsidR="001D34C0" w:rsidRPr="00500B96" w14:paraId="24AC6DCF" w14:textId="77777777" w:rsidTr="008B427B">
        <w:tc>
          <w:tcPr>
            <w:tcW w:w="2090" w:type="dxa"/>
            <w:tcBorders>
              <w:left w:val="single" w:sz="4" w:space="0" w:color="auto"/>
            </w:tcBorders>
          </w:tcPr>
          <w:p w14:paraId="2F81D790" w14:textId="597C8704" w:rsidR="001D34C0" w:rsidRPr="00500B96" w:rsidRDefault="001D34C0" w:rsidP="001527DF">
            <w:pPr>
              <w:pStyle w:val="Tablebody"/>
              <w:rPr>
                <w:szCs w:val="18"/>
              </w:rPr>
            </w:pPr>
            <w:r w:rsidRPr="00500B96">
              <w:rPr>
                <w:szCs w:val="18"/>
              </w:rPr>
              <w:t>SOC</w:t>
            </w:r>
          </w:p>
        </w:tc>
        <w:tc>
          <w:tcPr>
            <w:tcW w:w="7400" w:type="dxa"/>
            <w:tcBorders>
              <w:right w:val="single" w:sz="4" w:space="0" w:color="auto"/>
            </w:tcBorders>
          </w:tcPr>
          <w:p w14:paraId="233789C1" w14:textId="300D2107" w:rsidR="001D34C0" w:rsidRPr="00500B96" w:rsidRDefault="001D34C0" w:rsidP="001527DF">
            <w:pPr>
              <w:pStyle w:val="Tablebody"/>
              <w:rPr>
                <w:szCs w:val="18"/>
              </w:rPr>
            </w:pPr>
            <w:r w:rsidRPr="00500B96">
              <w:rPr>
                <w:szCs w:val="18"/>
              </w:rPr>
              <w:t>System-On-Chip</w:t>
            </w:r>
          </w:p>
        </w:tc>
      </w:tr>
      <w:tr w:rsidR="008B427B" w:rsidRPr="00500B96" w14:paraId="19BFF02E" w14:textId="77777777" w:rsidTr="008B427B">
        <w:tc>
          <w:tcPr>
            <w:tcW w:w="2090" w:type="dxa"/>
            <w:tcBorders>
              <w:left w:val="single" w:sz="4" w:space="0" w:color="auto"/>
            </w:tcBorders>
          </w:tcPr>
          <w:p w14:paraId="0E1D9C14" w14:textId="77777777" w:rsidR="008B427B" w:rsidRPr="00500B96" w:rsidRDefault="008B427B" w:rsidP="001527DF">
            <w:pPr>
              <w:pStyle w:val="Tablebody"/>
              <w:rPr>
                <w:szCs w:val="18"/>
              </w:rPr>
            </w:pPr>
            <w:r w:rsidRPr="00500B96">
              <w:rPr>
                <w:szCs w:val="18"/>
              </w:rPr>
              <w:t>APP-A53</w:t>
            </w:r>
          </w:p>
        </w:tc>
        <w:tc>
          <w:tcPr>
            <w:tcW w:w="7400" w:type="dxa"/>
            <w:tcBorders>
              <w:right w:val="single" w:sz="4" w:space="0" w:color="auto"/>
            </w:tcBorders>
          </w:tcPr>
          <w:p w14:paraId="20F95F0B" w14:textId="77777777" w:rsidR="008B427B" w:rsidRPr="00500B96" w:rsidRDefault="008B427B" w:rsidP="001527DF">
            <w:pPr>
              <w:pStyle w:val="Tablebody"/>
              <w:rPr>
                <w:szCs w:val="18"/>
              </w:rPr>
            </w:pPr>
            <w:r w:rsidRPr="00500B96">
              <w:rPr>
                <w:szCs w:val="18"/>
              </w:rPr>
              <w:t>ARM Cortex-A53, the radar processing core of SAF85xx</w:t>
            </w:r>
          </w:p>
        </w:tc>
      </w:tr>
      <w:tr w:rsidR="009F1AB5" w:rsidRPr="00500B96" w14:paraId="61F33506" w14:textId="77777777" w:rsidTr="008B427B">
        <w:tc>
          <w:tcPr>
            <w:tcW w:w="2090" w:type="dxa"/>
            <w:tcBorders>
              <w:left w:val="single" w:sz="4" w:space="0" w:color="auto"/>
            </w:tcBorders>
          </w:tcPr>
          <w:p w14:paraId="1778205C" w14:textId="3C81CF8F" w:rsidR="009F1AB5" w:rsidRPr="00500B96" w:rsidRDefault="009F1AB5" w:rsidP="009F1AB5">
            <w:pPr>
              <w:pStyle w:val="Tablebody"/>
              <w:rPr>
                <w:szCs w:val="18"/>
              </w:rPr>
            </w:pPr>
            <w:r w:rsidRPr="00500B96">
              <w:rPr>
                <w:szCs w:val="18"/>
              </w:rPr>
              <w:t>APP-M7</w:t>
            </w:r>
          </w:p>
        </w:tc>
        <w:tc>
          <w:tcPr>
            <w:tcW w:w="7400" w:type="dxa"/>
            <w:tcBorders>
              <w:right w:val="single" w:sz="4" w:space="0" w:color="auto"/>
            </w:tcBorders>
          </w:tcPr>
          <w:p w14:paraId="767E2F8D" w14:textId="171326B6" w:rsidR="009F1AB5" w:rsidRPr="00500B96" w:rsidRDefault="009F1AB5" w:rsidP="009F1AB5">
            <w:pPr>
              <w:pStyle w:val="Tablebody"/>
              <w:rPr>
                <w:szCs w:val="18"/>
              </w:rPr>
            </w:pPr>
            <w:r w:rsidRPr="00500B96">
              <w:rPr>
                <w:szCs w:val="18"/>
              </w:rPr>
              <w:t>ARM Cortex-M7, the control core of SAF85xx</w:t>
            </w:r>
          </w:p>
        </w:tc>
      </w:tr>
      <w:tr w:rsidR="009F1AB5" w:rsidRPr="00500B96" w14:paraId="024C774C" w14:textId="77777777" w:rsidTr="008B427B">
        <w:tc>
          <w:tcPr>
            <w:tcW w:w="2090" w:type="dxa"/>
            <w:tcBorders>
              <w:left w:val="single" w:sz="4" w:space="0" w:color="auto"/>
            </w:tcBorders>
          </w:tcPr>
          <w:p w14:paraId="736DDD9D" w14:textId="77777777" w:rsidR="009F1AB5" w:rsidRPr="00500B96" w:rsidRDefault="009F1AB5" w:rsidP="009F1AB5">
            <w:pPr>
              <w:pStyle w:val="Tablebody"/>
              <w:rPr>
                <w:szCs w:val="18"/>
              </w:rPr>
            </w:pPr>
            <w:r w:rsidRPr="00500B96">
              <w:rPr>
                <w:szCs w:val="18"/>
              </w:rPr>
              <w:t>RFE-M7</w:t>
            </w:r>
          </w:p>
        </w:tc>
        <w:tc>
          <w:tcPr>
            <w:tcW w:w="7400" w:type="dxa"/>
            <w:tcBorders>
              <w:right w:val="single" w:sz="4" w:space="0" w:color="auto"/>
            </w:tcBorders>
          </w:tcPr>
          <w:p w14:paraId="58DBC61F" w14:textId="77777777" w:rsidR="009F1AB5" w:rsidRPr="00500B96" w:rsidRDefault="009F1AB5" w:rsidP="009F1AB5">
            <w:pPr>
              <w:pStyle w:val="Default"/>
              <w:rPr>
                <w:color w:val="auto"/>
                <w:sz w:val="18"/>
                <w:szCs w:val="18"/>
              </w:rPr>
            </w:pPr>
            <w:r w:rsidRPr="00500B96">
              <w:rPr>
                <w:color w:val="auto"/>
                <w:sz w:val="18"/>
                <w:szCs w:val="18"/>
              </w:rPr>
              <w:t xml:space="preserve">ARM Cortex-M7, the embedded core in RFE of SAF85xx </w:t>
            </w:r>
          </w:p>
        </w:tc>
      </w:tr>
      <w:tr w:rsidR="009F1AB5" w:rsidRPr="00500B96" w14:paraId="7BE05FAF" w14:textId="77777777" w:rsidTr="008B427B">
        <w:tc>
          <w:tcPr>
            <w:tcW w:w="2090" w:type="dxa"/>
            <w:tcBorders>
              <w:left w:val="single" w:sz="4" w:space="0" w:color="auto"/>
            </w:tcBorders>
          </w:tcPr>
          <w:p w14:paraId="4A893E87" w14:textId="77777777" w:rsidR="009F1AB5" w:rsidRPr="00500B96" w:rsidRDefault="009F1AB5" w:rsidP="009F1AB5">
            <w:pPr>
              <w:pStyle w:val="Tablebody"/>
              <w:rPr>
                <w:szCs w:val="18"/>
              </w:rPr>
            </w:pPr>
            <w:r w:rsidRPr="00500B96">
              <w:rPr>
                <w:szCs w:val="18"/>
              </w:rPr>
              <w:t>RFE FW</w:t>
            </w:r>
          </w:p>
        </w:tc>
        <w:tc>
          <w:tcPr>
            <w:tcW w:w="7400" w:type="dxa"/>
            <w:tcBorders>
              <w:right w:val="single" w:sz="4" w:space="0" w:color="auto"/>
            </w:tcBorders>
          </w:tcPr>
          <w:p w14:paraId="0E30A96C" w14:textId="77777777" w:rsidR="009F1AB5" w:rsidRPr="00500B96" w:rsidRDefault="009F1AB5" w:rsidP="009F1AB5">
            <w:pPr>
              <w:pStyle w:val="Default"/>
              <w:rPr>
                <w:color w:val="auto"/>
                <w:sz w:val="18"/>
                <w:szCs w:val="18"/>
              </w:rPr>
            </w:pPr>
            <w:r w:rsidRPr="00500B96">
              <w:rPr>
                <w:color w:val="auto"/>
                <w:sz w:val="18"/>
                <w:szCs w:val="18"/>
              </w:rPr>
              <w:t>Software running on RFE-M7 processor to control the RFE HW</w:t>
            </w:r>
          </w:p>
        </w:tc>
      </w:tr>
      <w:tr w:rsidR="009F1AB5" w:rsidRPr="00500B96" w14:paraId="3C00D2C8" w14:textId="77777777" w:rsidTr="008B427B">
        <w:trPr>
          <w:trHeight w:val="43"/>
        </w:trPr>
        <w:tc>
          <w:tcPr>
            <w:tcW w:w="2090" w:type="dxa"/>
            <w:tcBorders>
              <w:left w:val="single" w:sz="4" w:space="0" w:color="auto"/>
            </w:tcBorders>
          </w:tcPr>
          <w:p w14:paraId="69C3B967" w14:textId="77777777" w:rsidR="009F1AB5" w:rsidRPr="00500B96" w:rsidRDefault="009F1AB5" w:rsidP="009F1AB5">
            <w:pPr>
              <w:pStyle w:val="Tablebody"/>
              <w:rPr>
                <w:szCs w:val="18"/>
              </w:rPr>
            </w:pPr>
            <w:r w:rsidRPr="00500B96">
              <w:rPr>
                <w:szCs w:val="18"/>
              </w:rPr>
              <w:t>RFE SW</w:t>
            </w:r>
          </w:p>
        </w:tc>
        <w:tc>
          <w:tcPr>
            <w:tcW w:w="7400" w:type="dxa"/>
            <w:tcBorders>
              <w:right w:val="single" w:sz="4" w:space="0" w:color="auto"/>
            </w:tcBorders>
          </w:tcPr>
          <w:p w14:paraId="14AC95F0" w14:textId="77777777" w:rsidR="009F1AB5" w:rsidRPr="00500B96" w:rsidRDefault="009F1AB5" w:rsidP="009F1AB5">
            <w:pPr>
              <w:rPr>
                <w:sz w:val="18"/>
                <w:szCs w:val="18"/>
              </w:rPr>
            </w:pPr>
            <w:r w:rsidRPr="00500B96">
              <w:rPr>
                <w:sz w:val="18"/>
                <w:szCs w:val="18"/>
              </w:rPr>
              <w:t>RFE FW and RFE Driver</w:t>
            </w:r>
          </w:p>
        </w:tc>
      </w:tr>
      <w:tr w:rsidR="009F1AB5" w:rsidRPr="00500B96" w14:paraId="2FBDC92F" w14:textId="77777777" w:rsidTr="008B427B">
        <w:trPr>
          <w:trHeight w:val="43"/>
        </w:trPr>
        <w:tc>
          <w:tcPr>
            <w:tcW w:w="2090" w:type="dxa"/>
            <w:tcBorders>
              <w:left w:val="single" w:sz="4" w:space="0" w:color="auto"/>
            </w:tcBorders>
          </w:tcPr>
          <w:p w14:paraId="06A31E26" w14:textId="77777777" w:rsidR="009F1AB5" w:rsidRPr="00500B96" w:rsidRDefault="009F1AB5" w:rsidP="009F1AB5">
            <w:pPr>
              <w:pStyle w:val="Tablebody"/>
              <w:rPr>
                <w:szCs w:val="18"/>
              </w:rPr>
            </w:pPr>
            <w:r w:rsidRPr="00500B96">
              <w:rPr>
                <w:szCs w:val="18"/>
              </w:rPr>
              <w:t>Code Drop</w:t>
            </w:r>
          </w:p>
        </w:tc>
        <w:tc>
          <w:tcPr>
            <w:tcW w:w="7400" w:type="dxa"/>
            <w:tcBorders>
              <w:right w:val="single" w:sz="4" w:space="0" w:color="auto"/>
            </w:tcBorders>
          </w:tcPr>
          <w:p w14:paraId="3AC842F7" w14:textId="77777777" w:rsidR="009F1AB5" w:rsidRPr="00500B96" w:rsidRDefault="009F1AB5" w:rsidP="009F1AB5">
            <w:pPr>
              <w:rPr>
                <w:sz w:val="18"/>
                <w:szCs w:val="18"/>
              </w:rPr>
            </w:pPr>
            <w:r w:rsidRPr="00500B96">
              <w:rPr>
                <w:sz w:val="18"/>
                <w:szCs w:val="18"/>
              </w:rPr>
              <w:t>Preliminary sharing of code for reference purposes</w:t>
            </w:r>
          </w:p>
        </w:tc>
      </w:tr>
      <w:tr w:rsidR="009F1AB5" w:rsidRPr="00500B96" w14:paraId="21665A86" w14:textId="77777777" w:rsidTr="00210183">
        <w:trPr>
          <w:trHeight w:val="43"/>
        </w:trPr>
        <w:tc>
          <w:tcPr>
            <w:tcW w:w="2090" w:type="dxa"/>
            <w:tcBorders>
              <w:left w:val="single" w:sz="4" w:space="0" w:color="auto"/>
            </w:tcBorders>
          </w:tcPr>
          <w:p w14:paraId="1EDBE68B" w14:textId="77777777" w:rsidR="009F1AB5" w:rsidRPr="00500B96" w:rsidRDefault="009F1AB5" w:rsidP="009F1AB5">
            <w:pPr>
              <w:pStyle w:val="Tablebody"/>
              <w:rPr>
                <w:szCs w:val="18"/>
              </w:rPr>
            </w:pPr>
            <w:r w:rsidRPr="00500B96">
              <w:rPr>
                <w:szCs w:val="18"/>
              </w:rPr>
              <w:t>RFE Abstract API</w:t>
            </w:r>
          </w:p>
        </w:tc>
        <w:tc>
          <w:tcPr>
            <w:tcW w:w="7400" w:type="dxa"/>
            <w:tcBorders>
              <w:right w:val="single" w:sz="4" w:space="0" w:color="auto"/>
            </w:tcBorders>
          </w:tcPr>
          <w:p w14:paraId="75282D7F" w14:textId="77777777" w:rsidR="009F1AB5" w:rsidRPr="00500B96" w:rsidRDefault="009F1AB5" w:rsidP="009F1AB5">
            <w:pPr>
              <w:rPr>
                <w:sz w:val="18"/>
                <w:szCs w:val="18"/>
              </w:rPr>
            </w:pPr>
            <w:r w:rsidRPr="00500B96">
              <w:rPr>
                <w:sz w:val="18"/>
                <w:szCs w:val="18"/>
              </w:rPr>
              <w:t>API to configure and control SAF85xx Front End</w:t>
            </w:r>
          </w:p>
        </w:tc>
      </w:tr>
      <w:tr w:rsidR="009F1AB5" w:rsidRPr="00500B96" w14:paraId="3CF3EA44" w14:textId="77777777" w:rsidTr="00933ECD">
        <w:trPr>
          <w:trHeight w:val="43"/>
        </w:trPr>
        <w:tc>
          <w:tcPr>
            <w:tcW w:w="2090" w:type="dxa"/>
            <w:tcBorders>
              <w:left w:val="single" w:sz="4" w:space="0" w:color="auto"/>
            </w:tcBorders>
          </w:tcPr>
          <w:p w14:paraId="34DAA5F0" w14:textId="52A67490" w:rsidR="009F1AB5" w:rsidRPr="00500B96" w:rsidRDefault="009F1AB5" w:rsidP="009F1AB5">
            <w:pPr>
              <w:pStyle w:val="Tablebody"/>
              <w:rPr>
                <w:szCs w:val="18"/>
              </w:rPr>
            </w:pPr>
            <w:r w:rsidRPr="00500B96">
              <w:rPr>
                <w:szCs w:val="18"/>
              </w:rPr>
              <w:t>JTAG</w:t>
            </w:r>
          </w:p>
        </w:tc>
        <w:tc>
          <w:tcPr>
            <w:tcW w:w="7400" w:type="dxa"/>
            <w:tcBorders>
              <w:right w:val="single" w:sz="4" w:space="0" w:color="auto"/>
            </w:tcBorders>
          </w:tcPr>
          <w:p w14:paraId="431CA508" w14:textId="5621E708" w:rsidR="009F1AB5" w:rsidRPr="00500B96" w:rsidRDefault="009F1AB5" w:rsidP="009F1AB5">
            <w:pPr>
              <w:rPr>
                <w:sz w:val="18"/>
                <w:szCs w:val="18"/>
              </w:rPr>
            </w:pPr>
            <w:r w:rsidRPr="00500B96">
              <w:rPr>
                <w:sz w:val="18"/>
                <w:szCs w:val="18"/>
              </w:rPr>
              <w:t>JTAG (Joint Test Action Group) is an industry standard for verifying IC designs after manufacture.</w:t>
            </w:r>
          </w:p>
        </w:tc>
      </w:tr>
      <w:tr w:rsidR="009F1AB5" w:rsidRPr="00500B96" w14:paraId="5CD76CB6" w14:textId="77777777" w:rsidTr="00A63C2E">
        <w:trPr>
          <w:trHeight w:val="43"/>
        </w:trPr>
        <w:tc>
          <w:tcPr>
            <w:tcW w:w="2090" w:type="dxa"/>
            <w:tcBorders>
              <w:left w:val="single" w:sz="4" w:space="0" w:color="auto"/>
            </w:tcBorders>
          </w:tcPr>
          <w:p w14:paraId="70D4D032" w14:textId="61D4856A" w:rsidR="009F1AB5" w:rsidRPr="00500B96" w:rsidRDefault="009F1AB5" w:rsidP="009F1AB5">
            <w:pPr>
              <w:pStyle w:val="Tablebody"/>
              <w:rPr>
                <w:szCs w:val="18"/>
              </w:rPr>
            </w:pPr>
            <w:r w:rsidRPr="00500B96">
              <w:rPr>
                <w:szCs w:val="18"/>
              </w:rPr>
              <w:t>BLOB</w:t>
            </w:r>
          </w:p>
        </w:tc>
        <w:tc>
          <w:tcPr>
            <w:tcW w:w="7400" w:type="dxa"/>
            <w:tcBorders>
              <w:right w:val="single" w:sz="4" w:space="0" w:color="auto"/>
            </w:tcBorders>
          </w:tcPr>
          <w:p w14:paraId="2F43F33E" w14:textId="67B9F94A" w:rsidR="009F1AB5" w:rsidRPr="00500B96" w:rsidRDefault="009F1AB5" w:rsidP="009F1AB5">
            <w:pPr>
              <w:rPr>
                <w:sz w:val="18"/>
                <w:szCs w:val="18"/>
              </w:rPr>
            </w:pPr>
            <w:r w:rsidRPr="00500B96">
              <w:rPr>
                <w:sz w:val="18"/>
                <w:szCs w:val="18"/>
              </w:rPr>
              <w:t>Binary Large Object, a data type that stores binary data.</w:t>
            </w:r>
          </w:p>
        </w:tc>
      </w:tr>
      <w:tr w:rsidR="009F1AB5" w:rsidRPr="00500B96" w14:paraId="4F53AC47" w14:textId="77777777" w:rsidTr="00A63C2E">
        <w:trPr>
          <w:trHeight w:val="43"/>
        </w:trPr>
        <w:tc>
          <w:tcPr>
            <w:tcW w:w="2090" w:type="dxa"/>
            <w:tcBorders>
              <w:left w:val="single" w:sz="4" w:space="0" w:color="auto"/>
            </w:tcBorders>
          </w:tcPr>
          <w:p w14:paraId="0C0C4F9C" w14:textId="000755E4" w:rsidR="009F1AB5" w:rsidRPr="00500B96" w:rsidRDefault="009F1AB5" w:rsidP="009F1AB5">
            <w:pPr>
              <w:pStyle w:val="Tablebody"/>
              <w:rPr>
                <w:szCs w:val="18"/>
              </w:rPr>
            </w:pPr>
            <w:r w:rsidRPr="00500B96">
              <w:rPr>
                <w:szCs w:val="18"/>
              </w:rPr>
              <w:t>ICD</w:t>
            </w:r>
          </w:p>
        </w:tc>
        <w:tc>
          <w:tcPr>
            <w:tcW w:w="7400" w:type="dxa"/>
            <w:tcBorders>
              <w:right w:val="single" w:sz="4" w:space="0" w:color="auto"/>
            </w:tcBorders>
          </w:tcPr>
          <w:p w14:paraId="4F56C86C" w14:textId="3E34CF19" w:rsidR="009F1AB5" w:rsidRPr="00500B96" w:rsidRDefault="009F1AB5" w:rsidP="009F1AB5">
            <w:pPr>
              <w:rPr>
                <w:sz w:val="18"/>
                <w:szCs w:val="18"/>
              </w:rPr>
            </w:pPr>
            <w:r w:rsidRPr="00500B96">
              <w:rPr>
                <w:sz w:val="18"/>
                <w:szCs w:val="18"/>
              </w:rPr>
              <w:t>In Circuit Debugger</w:t>
            </w:r>
          </w:p>
        </w:tc>
      </w:tr>
      <w:tr w:rsidR="009F1AB5" w:rsidRPr="00500B96" w14:paraId="76968E55" w14:textId="77777777" w:rsidTr="006B611D">
        <w:trPr>
          <w:trHeight w:val="43"/>
        </w:trPr>
        <w:tc>
          <w:tcPr>
            <w:tcW w:w="2090" w:type="dxa"/>
            <w:tcBorders>
              <w:left w:val="single" w:sz="4" w:space="0" w:color="auto"/>
            </w:tcBorders>
          </w:tcPr>
          <w:p w14:paraId="4BEB95F1" w14:textId="08DF3962" w:rsidR="009F1AB5" w:rsidRPr="00500B96" w:rsidRDefault="009F1AB5" w:rsidP="009F1AB5">
            <w:pPr>
              <w:pStyle w:val="Tablebody"/>
              <w:rPr>
                <w:szCs w:val="18"/>
              </w:rPr>
            </w:pPr>
            <w:r w:rsidRPr="00500B96">
              <w:t>CDD</w:t>
            </w:r>
          </w:p>
        </w:tc>
        <w:tc>
          <w:tcPr>
            <w:tcW w:w="7400" w:type="dxa"/>
            <w:tcBorders>
              <w:right w:val="single" w:sz="4" w:space="0" w:color="auto"/>
            </w:tcBorders>
          </w:tcPr>
          <w:p w14:paraId="27E4261A" w14:textId="2937B5FA" w:rsidR="009F1AB5" w:rsidRPr="00500B96" w:rsidRDefault="009F1AB5" w:rsidP="009F1AB5">
            <w:pPr>
              <w:rPr>
                <w:sz w:val="18"/>
                <w:szCs w:val="18"/>
              </w:rPr>
            </w:pPr>
            <w:r w:rsidRPr="00500B96">
              <w:rPr>
                <w:sz w:val="18"/>
                <w:szCs w:val="18"/>
              </w:rPr>
              <w:t>Complex Device Driver</w:t>
            </w:r>
          </w:p>
        </w:tc>
      </w:tr>
      <w:tr w:rsidR="009F1AB5" w:rsidRPr="00500B96" w14:paraId="6171775D" w14:textId="77777777" w:rsidTr="006B611D">
        <w:trPr>
          <w:trHeight w:val="43"/>
        </w:trPr>
        <w:tc>
          <w:tcPr>
            <w:tcW w:w="2090" w:type="dxa"/>
            <w:tcBorders>
              <w:left w:val="single" w:sz="4" w:space="0" w:color="auto"/>
            </w:tcBorders>
          </w:tcPr>
          <w:p w14:paraId="4E953533" w14:textId="3FE8CD1B" w:rsidR="009F1AB5" w:rsidRPr="00500B96" w:rsidRDefault="009F1AB5" w:rsidP="009F1AB5">
            <w:pPr>
              <w:pStyle w:val="Tablebody"/>
            </w:pPr>
            <w:proofErr w:type="spellStart"/>
            <w:r w:rsidRPr="00500B96">
              <w:t>FuSa</w:t>
            </w:r>
            <w:proofErr w:type="spellEnd"/>
          </w:p>
        </w:tc>
        <w:tc>
          <w:tcPr>
            <w:tcW w:w="7400" w:type="dxa"/>
            <w:tcBorders>
              <w:right w:val="single" w:sz="4" w:space="0" w:color="auto"/>
            </w:tcBorders>
          </w:tcPr>
          <w:p w14:paraId="4D26B819" w14:textId="13B50F75" w:rsidR="009F1AB5" w:rsidRPr="00500B96" w:rsidRDefault="009F1AB5" w:rsidP="009F1AB5">
            <w:pPr>
              <w:rPr>
                <w:sz w:val="18"/>
                <w:szCs w:val="18"/>
              </w:rPr>
            </w:pPr>
            <w:r w:rsidRPr="00500B96">
              <w:rPr>
                <w:sz w:val="18"/>
                <w:szCs w:val="18"/>
              </w:rPr>
              <w:t>Functional Safety - ISO 26262</w:t>
            </w:r>
          </w:p>
        </w:tc>
      </w:tr>
      <w:tr w:rsidR="009F1AB5" w:rsidRPr="00500B96" w14:paraId="4688AD15" w14:textId="77777777" w:rsidTr="006B611D">
        <w:trPr>
          <w:trHeight w:val="43"/>
        </w:trPr>
        <w:tc>
          <w:tcPr>
            <w:tcW w:w="2090" w:type="dxa"/>
            <w:tcBorders>
              <w:left w:val="single" w:sz="4" w:space="0" w:color="auto"/>
            </w:tcBorders>
          </w:tcPr>
          <w:p w14:paraId="46E93DCB" w14:textId="444130C1" w:rsidR="009F1AB5" w:rsidRPr="00500B96" w:rsidRDefault="009F1AB5" w:rsidP="009F1AB5">
            <w:pPr>
              <w:pStyle w:val="Tablebody"/>
            </w:pPr>
            <w:r w:rsidRPr="00500B96">
              <w:t>MISRA</w:t>
            </w:r>
          </w:p>
        </w:tc>
        <w:tc>
          <w:tcPr>
            <w:tcW w:w="7400" w:type="dxa"/>
            <w:tcBorders>
              <w:right w:val="single" w:sz="4" w:space="0" w:color="auto"/>
            </w:tcBorders>
          </w:tcPr>
          <w:p w14:paraId="7CF4630C" w14:textId="571EE617" w:rsidR="009F1AB5" w:rsidRPr="00500B96" w:rsidRDefault="00000000" w:rsidP="009F1AB5">
            <w:pPr>
              <w:rPr>
                <w:sz w:val="18"/>
                <w:szCs w:val="18"/>
              </w:rPr>
            </w:pPr>
            <w:hyperlink r:id="rId33" w:history="1">
              <w:r w:rsidR="009F1AB5" w:rsidRPr="00500B96">
                <w:rPr>
                  <w:sz w:val="18"/>
                  <w:szCs w:val="18"/>
                </w:rPr>
                <w:t>Motor Industry Software Reliability Association</w:t>
              </w:r>
            </w:hyperlink>
          </w:p>
        </w:tc>
      </w:tr>
      <w:tr w:rsidR="009F1AB5" w:rsidRPr="00500B96" w14:paraId="5D8CAF88" w14:textId="77777777" w:rsidTr="00105B61">
        <w:trPr>
          <w:trHeight w:val="43"/>
        </w:trPr>
        <w:tc>
          <w:tcPr>
            <w:tcW w:w="2090" w:type="dxa"/>
            <w:tcBorders>
              <w:left w:val="single" w:sz="4" w:space="0" w:color="auto"/>
            </w:tcBorders>
          </w:tcPr>
          <w:p w14:paraId="5A51A38F" w14:textId="7654AEE8" w:rsidR="009F1AB5" w:rsidRPr="00500B96" w:rsidRDefault="009F1AB5" w:rsidP="009F1AB5">
            <w:pPr>
              <w:pStyle w:val="Tablebody"/>
            </w:pPr>
            <w:r w:rsidRPr="00500B96">
              <w:t>ASPICE</w:t>
            </w:r>
          </w:p>
        </w:tc>
        <w:tc>
          <w:tcPr>
            <w:tcW w:w="7400" w:type="dxa"/>
            <w:tcBorders>
              <w:right w:val="single" w:sz="4" w:space="0" w:color="auto"/>
            </w:tcBorders>
          </w:tcPr>
          <w:p w14:paraId="08FC992B" w14:textId="64C70A86" w:rsidR="009F1AB5" w:rsidRPr="00500B96" w:rsidRDefault="009F1AB5" w:rsidP="009F1AB5">
            <w:pPr>
              <w:rPr>
                <w:sz w:val="18"/>
                <w:szCs w:val="18"/>
              </w:rPr>
            </w:pPr>
            <w:r w:rsidRPr="00500B96">
              <w:rPr>
                <w:sz w:val="18"/>
                <w:szCs w:val="18"/>
              </w:rPr>
              <w:t>Automotive Spice Assessment - ISO/IEC 15504</w:t>
            </w:r>
          </w:p>
        </w:tc>
      </w:tr>
      <w:tr w:rsidR="00C64B76" w:rsidRPr="00500B96" w14:paraId="6D3CE913" w14:textId="77777777" w:rsidTr="00105B61">
        <w:trPr>
          <w:trHeight w:val="43"/>
        </w:trPr>
        <w:tc>
          <w:tcPr>
            <w:tcW w:w="2090" w:type="dxa"/>
            <w:tcBorders>
              <w:left w:val="single" w:sz="4" w:space="0" w:color="auto"/>
            </w:tcBorders>
          </w:tcPr>
          <w:p w14:paraId="2853E7A2" w14:textId="453B0E07" w:rsidR="00C64B76" w:rsidRPr="00500B96" w:rsidRDefault="00C64B76" w:rsidP="009F1AB5">
            <w:pPr>
              <w:pStyle w:val="Tablebody"/>
            </w:pPr>
            <w:r>
              <w:t>AUTOSAR</w:t>
            </w:r>
          </w:p>
        </w:tc>
        <w:tc>
          <w:tcPr>
            <w:tcW w:w="7400" w:type="dxa"/>
            <w:tcBorders>
              <w:right w:val="single" w:sz="4" w:space="0" w:color="auto"/>
            </w:tcBorders>
          </w:tcPr>
          <w:p w14:paraId="35EA0134" w14:textId="7654D6DC" w:rsidR="00C64B76" w:rsidRPr="00500B96" w:rsidRDefault="00C64B76" w:rsidP="009F1AB5">
            <w:pPr>
              <w:rPr>
                <w:sz w:val="18"/>
                <w:szCs w:val="18"/>
              </w:rPr>
            </w:pPr>
            <w:proofErr w:type="spellStart"/>
            <w:r w:rsidRPr="00C64B76">
              <w:rPr>
                <w:sz w:val="18"/>
                <w:szCs w:val="18"/>
              </w:rPr>
              <w:t>AUTomotive</w:t>
            </w:r>
            <w:proofErr w:type="spellEnd"/>
            <w:r w:rsidRPr="00C64B76">
              <w:rPr>
                <w:sz w:val="18"/>
                <w:szCs w:val="18"/>
              </w:rPr>
              <w:t xml:space="preserve"> Open System </w:t>
            </w:r>
            <w:proofErr w:type="spellStart"/>
            <w:r w:rsidRPr="00C64B76">
              <w:rPr>
                <w:sz w:val="18"/>
                <w:szCs w:val="18"/>
              </w:rPr>
              <w:t>A</w:t>
            </w:r>
            <w:r>
              <w:rPr>
                <w:sz w:val="18"/>
                <w:szCs w:val="18"/>
              </w:rPr>
              <w:t>R</w:t>
            </w:r>
            <w:r w:rsidRPr="00C64B76">
              <w:rPr>
                <w:sz w:val="18"/>
                <w:szCs w:val="18"/>
              </w:rPr>
              <w:t>chitecture</w:t>
            </w:r>
            <w:proofErr w:type="spellEnd"/>
            <w:r>
              <w:rPr>
                <w:sz w:val="18"/>
                <w:szCs w:val="18"/>
              </w:rPr>
              <w:t xml:space="preserve"> </w:t>
            </w:r>
          </w:p>
        </w:tc>
      </w:tr>
      <w:tr w:rsidR="00C64B76" w:rsidRPr="00500B96" w14:paraId="60EF0417" w14:textId="77777777" w:rsidTr="00C33A58">
        <w:trPr>
          <w:trHeight w:val="43"/>
        </w:trPr>
        <w:tc>
          <w:tcPr>
            <w:tcW w:w="2090" w:type="dxa"/>
            <w:tcBorders>
              <w:left w:val="single" w:sz="4" w:space="0" w:color="auto"/>
            </w:tcBorders>
          </w:tcPr>
          <w:p w14:paraId="445E8FD8" w14:textId="66C07A33" w:rsidR="00C64B76" w:rsidRDefault="005A6BBD" w:rsidP="009F1AB5">
            <w:pPr>
              <w:pStyle w:val="Tablebody"/>
            </w:pPr>
            <w:r>
              <w:t>CDD</w:t>
            </w:r>
          </w:p>
        </w:tc>
        <w:tc>
          <w:tcPr>
            <w:tcW w:w="7400" w:type="dxa"/>
            <w:tcBorders>
              <w:right w:val="single" w:sz="4" w:space="0" w:color="auto"/>
            </w:tcBorders>
          </w:tcPr>
          <w:p w14:paraId="7AC133D9" w14:textId="24679F67" w:rsidR="00C64B76" w:rsidRPr="00C64B76" w:rsidRDefault="005A6BBD" w:rsidP="009F1AB5">
            <w:pPr>
              <w:rPr>
                <w:sz w:val="18"/>
                <w:szCs w:val="18"/>
              </w:rPr>
            </w:pPr>
            <w:r>
              <w:rPr>
                <w:sz w:val="18"/>
                <w:szCs w:val="18"/>
              </w:rPr>
              <w:t>Complex Device Driver</w:t>
            </w:r>
          </w:p>
        </w:tc>
      </w:tr>
      <w:tr w:rsidR="00C33A58" w:rsidRPr="00500B96" w14:paraId="14648DBF" w14:textId="77777777" w:rsidTr="008B427B">
        <w:trPr>
          <w:trHeight w:val="43"/>
        </w:trPr>
        <w:tc>
          <w:tcPr>
            <w:tcW w:w="2090" w:type="dxa"/>
            <w:tcBorders>
              <w:left w:val="single" w:sz="4" w:space="0" w:color="auto"/>
              <w:bottom w:val="single" w:sz="4" w:space="0" w:color="auto"/>
            </w:tcBorders>
          </w:tcPr>
          <w:p w14:paraId="22E7F85C" w14:textId="4B7CAA4F" w:rsidR="00C33A58" w:rsidRDefault="00C33A58" w:rsidP="009F1AB5">
            <w:pPr>
              <w:pStyle w:val="Tablebody"/>
            </w:pPr>
            <w:proofErr w:type="spellStart"/>
            <w:r>
              <w:t>FuSa</w:t>
            </w:r>
            <w:proofErr w:type="spellEnd"/>
          </w:p>
        </w:tc>
        <w:tc>
          <w:tcPr>
            <w:tcW w:w="7400" w:type="dxa"/>
            <w:tcBorders>
              <w:bottom w:val="single" w:sz="4" w:space="0" w:color="auto"/>
              <w:right w:val="single" w:sz="4" w:space="0" w:color="auto"/>
            </w:tcBorders>
          </w:tcPr>
          <w:p w14:paraId="382F9499" w14:textId="407896A4" w:rsidR="00C33A58" w:rsidRDefault="00C33A58" w:rsidP="009F1AB5">
            <w:pPr>
              <w:rPr>
                <w:sz w:val="18"/>
                <w:szCs w:val="18"/>
              </w:rPr>
            </w:pPr>
            <w:r>
              <w:rPr>
                <w:sz w:val="18"/>
                <w:szCs w:val="18"/>
              </w:rPr>
              <w:t>Functional Safety</w:t>
            </w:r>
          </w:p>
        </w:tc>
      </w:tr>
    </w:tbl>
    <w:p w14:paraId="65B37DA1" w14:textId="65B06FBD" w:rsidR="008B427B" w:rsidRPr="00500B96" w:rsidRDefault="008B427B" w:rsidP="00403790">
      <w:pPr>
        <w:pStyle w:val="Body"/>
      </w:pPr>
    </w:p>
    <w:p w14:paraId="64DFD1C4" w14:textId="77777777" w:rsidR="00360744" w:rsidRPr="00500B96" w:rsidRDefault="00360744" w:rsidP="00403790">
      <w:pPr>
        <w:pStyle w:val="Body"/>
      </w:pPr>
    </w:p>
    <w:p w14:paraId="4CECC677" w14:textId="77777777" w:rsidR="00360744" w:rsidRDefault="00360744" w:rsidP="00403790">
      <w:pPr>
        <w:pStyle w:val="Body"/>
      </w:pPr>
    </w:p>
    <w:p w14:paraId="72C5BBE1" w14:textId="77777777" w:rsidR="00D54A9E" w:rsidRPr="00D54A9E" w:rsidRDefault="00D54A9E" w:rsidP="00D54A9E">
      <w:pPr>
        <w:pStyle w:val="Body"/>
      </w:pPr>
    </w:p>
    <w:p w14:paraId="054C5834" w14:textId="77777777" w:rsidR="00D54A9E" w:rsidRPr="00D54A9E" w:rsidRDefault="00D54A9E" w:rsidP="00D54A9E">
      <w:pPr>
        <w:pStyle w:val="Body"/>
      </w:pPr>
    </w:p>
    <w:p w14:paraId="275E0606" w14:textId="77777777" w:rsidR="00D54A9E" w:rsidRPr="00D54A9E" w:rsidRDefault="00D54A9E" w:rsidP="00D54A9E">
      <w:pPr>
        <w:pStyle w:val="Body"/>
      </w:pPr>
    </w:p>
    <w:p w14:paraId="4548F8F2" w14:textId="77777777" w:rsidR="00D54A9E" w:rsidRPr="00D54A9E" w:rsidRDefault="00D54A9E" w:rsidP="00D54A9E">
      <w:pPr>
        <w:pStyle w:val="Body"/>
      </w:pPr>
    </w:p>
    <w:p w14:paraId="16837E54" w14:textId="77777777" w:rsidR="00D54A9E" w:rsidRPr="00D54A9E" w:rsidRDefault="00D54A9E" w:rsidP="00D54A9E">
      <w:pPr>
        <w:pStyle w:val="Body"/>
      </w:pPr>
    </w:p>
    <w:p w14:paraId="77A1B343" w14:textId="77777777" w:rsidR="00D54A9E" w:rsidRPr="00D54A9E" w:rsidRDefault="00D54A9E" w:rsidP="00D54A9E">
      <w:pPr>
        <w:pStyle w:val="Body"/>
      </w:pPr>
    </w:p>
    <w:p w14:paraId="37C00E59" w14:textId="77777777" w:rsidR="00D54A9E" w:rsidRPr="00D54A9E" w:rsidRDefault="00D54A9E" w:rsidP="00D54A9E">
      <w:pPr>
        <w:pStyle w:val="Body"/>
      </w:pPr>
    </w:p>
    <w:p w14:paraId="57B584B8" w14:textId="265D49C9" w:rsidR="00D54A9E" w:rsidRDefault="00D54A9E" w:rsidP="0053772A">
      <w:pPr>
        <w:pStyle w:val="Body"/>
        <w:tabs>
          <w:tab w:val="left" w:pos="6636"/>
        </w:tabs>
      </w:pPr>
      <w:r>
        <w:tab/>
      </w:r>
    </w:p>
    <w:p w14:paraId="3EC7A34D" w14:textId="7744D2F0" w:rsidR="00D54A9E" w:rsidRPr="00D54A9E" w:rsidRDefault="00D54A9E" w:rsidP="0053772A">
      <w:pPr>
        <w:pStyle w:val="Body"/>
        <w:tabs>
          <w:tab w:val="left" w:pos="6636"/>
        </w:tabs>
        <w:sectPr w:rsidR="00D54A9E" w:rsidRPr="00D54A9E" w:rsidSect="00426B3A">
          <w:headerReference w:type="default" r:id="rId34"/>
          <w:footerReference w:type="default" r:id="rId35"/>
          <w:pgSz w:w="11900" w:h="15860" w:code="196"/>
          <w:pgMar w:top="1900" w:right="1000" w:bottom="1060" w:left="3000" w:header="0" w:footer="774" w:gutter="0"/>
          <w:cols w:space="720"/>
          <w:docGrid w:linePitch="360"/>
        </w:sectPr>
      </w:pPr>
      <w:r>
        <w:tab/>
      </w:r>
    </w:p>
    <w:p w14:paraId="4BE20D03" w14:textId="77777777" w:rsidR="002073EB" w:rsidRPr="00500B96" w:rsidRDefault="002073EB" w:rsidP="00403790">
      <w:pPr>
        <w:pStyle w:val="Heading1Legal"/>
        <w:sectPr w:rsidR="002073EB" w:rsidRPr="00500B96" w:rsidSect="00426B3A">
          <w:headerReference w:type="default" r:id="rId36"/>
          <w:footerReference w:type="default" r:id="rId37"/>
          <w:pgSz w:w="11900" w:h="15860" w:code="1"/>
          <w:pgMar w:top="1900" w:right="1000" w:bottom="1060" w:left="1000" w:header="0" w:footer="834" w:gutter="0"/>
          <w:cols w:space="360" w:equalWidth="0">
            <w:col w:w="9900"/>
          </w:cols>
          <w:docGrid w:linePitch="360"/>
        </w:sectPr>
      </w:pPr>
      <w:bookmarkStart w:id="96" w:name="_Toc146881660"/>
      <w:r w:rsidRPr="00500B96">
        <w:lastRenderedPageBreak/>
        <w:t>Legal information</w:t>
      </w:r>
      <w:bookmarkEnd w:id="96"/>
    </w:p>
    <w:p w14:paraId="3A1A1883" w14:textId="77777777" w:rsidR="00C80B22" w:rsidRPr="00500B96" w:rsidRDefault="00C80B22" w:rsidP="00403790">
      <w:pPr>
        <w:pStyle w:val="Heading2Legal"/>
      </w:pPr>
      <w:bookmarkStart w:id="97" w:name="_Toc146881661"/>
      <w:r w:rsidRPr="00500B96">
        <w:t>Definitions</w:t>
      </w:r>
      <w:bookmarkEnd w:id="97"/>
    </w:p>
    <w:p w14:paraId="162B2D10" w14:textId="77777777" w:rsidR="00C80B22" w:rsidRPr="00500B96" w:rsidRDefault="00C80B22" w:rsidP="00403790">
      <w:pPr>
        <w:pStyle w:val="Legalbody"/>
      </w:pPr>
      <w:r w:rsidRPr="00500B96">
        <w:rPr>
          <w:b/>
        </w:rPr>
        <w:t>Draft — </w:t>
      </w:r>
      <w:r w:rsidRPr="00500B96">
        <w:t>The document is a draft version only. The content is still under internal review and subject to formal approval, which may result in modifications or additions. NXP Semiconductors does not give any representations or warranties as to the accuracy or completeness of information included herein and shall have no liability for the consequences of use of such information.</w:t>
      </w:r>
    </w:p>
    <w:p w14:paraId="116C7FA1" w14:textId="77777777" w:rsidR="00C80B22" w:rsidRPr="00500B96" w:rsidRDefault="00C80B22" w:rsidP="00403790">
      <w:pPr>
        <w:pStyle w:val="Heading2Legal"/>
      </w:pPr>
      <w:bookmarkStart w:id="98" w:name="_Toc146881662"/>
      <w:r w:rsidRPr="00500B96">
        <w:t>Disclaimers</w:t>
      </w:r>
      <w:bookmarkEnd w:id="98"/>
    </w:p>
    <w:p w14:paraId="0A68FB8A" w14:textId="77777777" w:rsidR="00CD71CD" w:rsidRPr="00500B96" w:rsidRDefault="00CD71CD" w:rsidP="00403790">
      <w:pPr>
        <w:pStyle w:val="NXP"/>
      </w:pPr>
      <w:r w:rsidRPr="00500B96">
        <w:rPr>
          <w:b/>
          <w:bCs/>
        </w:rPr>
        <w:t>Limited</w:t>
      </w:r>
      <w:r w:rsidRPr="00500B96">
        <w:rPr>
          <w:b/>
          <w:bCs/>
          <w:spacing w:val="-7"/>
        </w:rPr>
        <w:t xml:space="preserve"> </w:t>
      </w:r>
      <w:r w:rsidRPr="00500B96">
        <w:rPr>
          <w:b/>
          <w:bCs/>
        </w:rPr>
        <w:t>warranty and</w:t>
      </w:r>
      <w:r w:rsidRPr="00500B96">
        <w:rPr>
          <w:b/>
          <w:bCs/>
          <w:spacing w:val="-4"/>
        </w:rPr>
        <w:t xml:space="preserve"> </w:t>
      </w:r>
      <w:r w:rsidRPr="00500B96">
        <w:rPr>
          <w:b/>
          <w:bCs/>
        </w:rPr>
        <w:t>liability</w:t>
      </w:r>
      <w:r w:rsidRPr="00500B96">
        <w:rPr>
          <w:b/>
          <w:bCs/>
          <w:spacing w:val="-7"/>
        </w:rPr>
        <w:t xml:space="preserve"> </w:t>
      </w:r>
      <w:r w:rsidRPr="00500B96">
        <w:rPr>
          <w:b/>
          <w:bCs/>
        </w:rPr>
        <w:t xml:space="preserve">— </w:t>
      </w:r>
      <w:r w:rsidRPr="00500B96">
        <w:t>Information</w:t>
      </w:r>
      <w:r w:rsidRPr="00500B96">
        <w:rPr>
          <w:spacing w:val="-7"/>
        </w:rPr>
        <w:t xml:space="preserve"> </w:t>
      </w:r>
      <w:r w:rsidRPr="00500B96">
        <w:t>in</w:t>
      </w:r>
      <w:r w:rsidRPr="00500B96">
        <w:rPr>
          <w:spacing w:val="-7"/>
        </w:rPr>
        <w:t xml:space="preserve"> </w:t>
      </w:r>
      <w:r w:rsidRPr="00500B96">
        <w:t>this</w:t>
      </w:r>
      <w:r w:rsidRPr="00500B96">
        <w:rPr>
          <w:spacing w:val="-7"/>
        </w:rPr>
        <w:t xml:space="preserve"> </w:t>
      </w:r>
      <w:r w:rsidRPr="00500B96">
        <w:t>document</w:t>
      </w:r>
      <w:r w:rsidRPr="00500B96">
        <w:rPr>
          <w:spacing w:val="-7"/>
        </w:rPr>
        <w:t xml:space="preserve"> </w:t>
      </w:r>
      <w:r w:rsidRPr="00500B96">
        <w:t>is</w:t>
      </w:r>
      <w:r w:rsidRPr="00500B96">
        <w:rPr>
          <w:spacing w:val="-7"/>
        </w:rPr>
        <w:t xml:space="preserve"> </w:t>
      </w:r>
      <w:r w:rsidRPr="00500B96">
        <w:t>believed</w:t>
      </w:r>
      <w:r w:rsidRPr="00500B96">
        <w:rPr>
          <w:spacing w:val="-7"/>
        </w:rPr>
        <w:t xml:space="preserve"> </w:t>
      </w:r>
      <w:r w:rsidRPr="00500B96">
        <w:t>to</w:t>
      </w:r>
      <w:r w:rsidRPr="00500B96">
        <w:rPr>
          <w:spacing w:val="-9"/>
        </w:rPr>
        <w:t xml:space="preserve"> </w:t>
      </w:r>
      <w:r w:rsidRPr="00500B96">
        <w:t>be</w:t>
      </w:r>
      <w:r w:rsidRPr="00500B96">
        <w:rPr>
          <w:spacing w:val="-7"/>
        </w:rPr>
        <w:t xml:space="preserve"> </w:t>
      </w:r>
      <w:r w:rsidRPr="00500B96">
        <w:t>accurate and reliable. However, NXP Semiconductors does not give any representations or warranties,</w:t>
      </w:r>
      <w:r w:rsidRPr="00500B96">
        <w:rPr>
          <w:spacing w:val="-3"/>
        </w:rPr>
        <w:t xml:space="preserve"> </w:t>
      </w:r>
      <w:r w:rsidRPr="00500B96">
        <w:t>expressed</w:t>
      </w:r>
      <w:r w:rsidRPr="00500B96">
        <w:rPr>
          <w:spacing w:val="-3"/>
        </w:rPr>
        <w:t xml:space="preserve"> </w:t>
      </w:r>
      <w:r w:rsidRPr="00500B96">
        <w:t>or</w:t>
      </w:r>
      <w:r w:rsidRPr="00500B96">
        <w:rPr>
          <w:spacing w:val="-3"/>
        </w:rPr>
        <w:t xml:space="preserve"> </w:t>
      </w:r>
      <w:r w:rsidRPr="00500B96">
        <w:t>implied,</w:t>
      </w:r>
      <w:r w:rsidRPr="00500B96">
        <w:rPr>
          <w:spacing w:val="-3"/>
        </w:rPr>
        <w:t xml:space="preserve"> </w:t>
      </w:r>
      <w:r w:rsidRPr="00500B96">
        <w:t>as</w:t>
      </w:r>
      <w:r w:rsidRPr="00500B96">
        <w:rPr>
          <w:spacing w:val="-3"/>
        </w:rPr>
        <w:t xml:space="preserve"> </w:t>
      </w:r>
      <w:r w:rsidRPr="00500B96">
        <w:t>to</w:t>
      </w:r>
      <w:r w:rsidRPr="00500B96">
        <w:rPr>
          <w:spacing w:val="-5"/>
        </w:rPr>
        <w:t xml:space="preserve"> </w:t>
      </w:r>
      <w:r w:rsidRPr="00500B96">
        <w:t>the</w:t>
      </w:r>
      <w:r w:rsidRPr="00500B96">
        <w:rPr>
          <w:spacing w:val="-3"/>
        </w:rPr>
        <w:t xml:space="preserve"> </w:t>
      </w:r>
      <w:r w:rsidRPr="00500B96">
        <w:t>accuracy</w:t>
      </w:r>
      <w:r w:rsidRPr="00500B96">
        <w:rPr>
          <w:spacing w:val="-3"/>
        </w:rPr>
        <w:t xml:space="preserve"> </w:t>
      </w:r>
      <w:r w:rsidRPr="00500B96">
        <w:t>or</w:t>
      </w:r>
      <w:r w:rsidRPr="00500B96">
        <w:rPr>
          <w:spacing w:val="-3"/>
        </w:rPr>
        <w:t xml:space="preserve"> </w:t>
      </w:r>
      <w:r w:rsidRPr="00500B96">
        <w:t>completeness</w:t>
      </w:r>
      <w:r w:rsidRPr="00500B96">
        <w:rPr>
          <w:spacing w:val="-3"/>
        </w:rPr>
        <w:t xml:space="preserve"> </w:t>
      </w:r>
      <w:r w:rsidRPr="00500B96">
        <w:t>of</w:t>
      </w:r>
      <w:r w:rsidRPr="00500B96">
        <w:rPr>
          <w:spacing w:val="-5"/>
        </w:rPr>
        <w:t xml:space="preserve"> </w:t>
      </w:r>
      <w:r w:rsidRPr="00500B96">
        <w:t>such</w:t>
      </w:r>
      <w:r w:rsidRPr="00500B96">
        <w:rPr>
          <w:spacing w:val="-3"/>
        </w:rPr>
        <w:t xml:space="preserve"> </w:t>
      </w:r>
      <w:r w:rsidRPr="00500B96">
        <w:t>information and shall have no liability for</w:t>
      </w:r>
      <w:r w:rsidRPr="00500B96">
        <w:rPr>
          <w:spacing w:val="-2"/>
        </w:rPr>
        <w:t xml:space="preserve"> </w:t>
      </w:r>
      <w:r w:rsidRPr="00500B96">
        <w:t>the consequences of</w:t>
      </w:r>
      <w:r w:rsidRPr="00500B96">
        <w:rPr>
          <w:spacing w:val="-2"/>
        </w:rPr>
        <w:t xml:space="preserve"> </w:t>
      </w:r>
      <w:r w:rsidRPr="00500B96">
        <w:t>use of</w:t>
      </w:r>
      <w:r w:rsidRPr="00500B96">
        <w:rPr>
          <w:spacing w:val="-2"/>
        </w:rPr>
        <w:t xml:space="preserve"> </w:t>
      </w:r>
      <w:r w:rsidRPr="00500B96">
        <w:t>such information. NXP Semiconductors takes no responsibility for</w:t>
      </w:r>
      <w:r w:rsidRPr="00500B96">
        <w:rPr>
          <w:spacing w:val="-2"/>
        </w:rPr>
        <w:t xml:space="preserve"> </w:t>
      </w:r>
      <w:r w:rsidRPr="00500B96">
        <w:t>the content in this document if provided by an information source outside of</w:t>
      </w:r>
      <w:r w:rsidRPr="00500B96">
        <w:rPr>
          <w:spacing w:val="-2"/>
        </w:rPr>
        <w:t xml:space="preserve"> </w:t>
      </w:r>
      <w:r w:rsidRPr="00500B96">
        <w:t>NXP Semiconductors.</w:t>
      </w:r>
    </w:p>
    <w:p w14:paraId="78868B83" w14:textId="77777777" w:rsidR="00CD71CD" w:rsidRPr="00500B96" w:rsidRDefault="00CD71CD" w:rsidP="00403790">
      <w:pPr>
        <w:pStyle w:val="NXP"/>
      </w:pPr>
      <w:r w:rsidRPr="00500B96">
        <w:t>In</w:t>
      </w:r>
      <w:r w:rsidRPr="00500B96">
        <w:rPr>
          <w:spacing w:val="-2"/>
        </w:rPr>
        <w:t xml:space="preserve"> </w:t>
      </w:r>
      <w:r w:rsidRPr="00500B96">
        <w:t>no event shall NXP Semiconductors be liable for</w:t>
      </w:r>
      <w:r w:rsidRPr="00500B96">
        <w:rPr>
          <w:spacing w:val="-2"/>
        </w:rPr>
        <w:t xml:space="preserve"> </w:t>
      </w:r>
      <w:r w:rsidRPr="00500B96">
        <w:t>any indirect, incidental, punitive, special</w:t>
      </w:r>
      <w:r w:rsidRPr="00500B96">
        <w:rPr>
          <w:spacing w:val="-4"/>
        </w:rPr>
        <w:t xml:space="preserve"> </w:t>
      </w:r>
      <w:r w:rsidRPr="00500B96">
        <w:t>or</w:t>
      </w:r>
      <w:r w:rsidRPr="00500B96">
        <w:rPr>
          <w:spacing w:val="-4"/>
        </w:rPr>
        <w:t xml:space="preserve"> </w:t>
      </w:r>
      <w:r w:rsidRPr="00500B96">
        <w:t>consequential</w:t>
      </w:r>
      <w:r w:rsidRPr="00500B96">
        <w:rPr>
          <w:spacing w:val="-4"/>
        </w:rPr>
        <w:t xml:space="preserve"> </w:t>
      </w:r>
      <w:r w:rsidRPr="00500B96">
        <w:t>damages</w:t>
      </w:r>
      <w:r w:rsidRPr="00500B96">
        <w:rPr>
          <w:spacing w:val="-4"/>
        </w:rPr>
        <w:t xml:space="preserve"> </w:t>
      </w:r>
      <w:r w:rsidRPr="00500B96">
        <w:t>(including</w:t>
      </w:r>
      <w:r w:rsidRPr="00500B96">
        <w:rPr>
          <w:spacing w:val="-4"/>
        </w:rPr>
        <w:t xml:space="preserve"> </w:t>
      </w:r>
      <w:r w:rsidRPr="00500B96">
        <w:t>-</w:t>
      </w:r>
      <w:r w:rsidRPr="00500B96">
        <w:rPr>
          <w:spacing w:val="-4"/>
        </w:rPr>
        <w:t xml:space="preserve"> </w:t>
      </w:r>
      <w:r w:rsidRPr="00500B96">
        <w:t>without</w:t>
      </w:r>
      <w:r w:rsidRPr="00500B96">
        <w:rPr>
          <w:spacing w:val="-4"/>
        </w:rPr>
        <w:t xml:space="preserve"> </w:t>
      </w:r>
      <w:r w:rsidRPr="00500B96">
        <w:t>limitation</w:t>
      </w:r>
      <w:r w:rsidRPr="00500B96">
        <w:rPr>
          <w:spacing w:val="-4"/>
        </w:rPr>
        <w:t xml:space="preserve"> </w:t>
      </w:r>
      <w:r w:rsidRPr="00500B96">
        <w:t>-</w:t>
      </w:r>
      <w:r w:rsidRPr="00500B96">
        <w:rPr>
          <w:spacing w:val="-4"/>
        </w:rPr>
        <w:t xml:space="preserve"> </w:t>
      </w:r>
      <w:r w:rsidRPr="00500B96">
        <w:t>lost</w:t>
      </w:r>
      <w:r w:rsidRPr="00500B96">
        <w:rPr>
          <w:spacing w:val="-4"/>
        </w:rPr>
        <w:t xml:space="preserve"> </w:t>
      </w:r>
      <w:r w:rsidRPr="00500B96">
        <w:t>profits,</w:t>
      </w:r>
      <w:r w:rsidRPr="00500B96">
        <w:rPr>
          <w:spacing w:val="-10"/>
        </w:rPr>
        <w:t xml:space="preserve"> </w:t>
      </w:r>
      <w:r w:rsidRPr="00500B96">
        <w:t>lost</w:t>
      </w:r>
      <w:r w:rsidRPr="00500B96">
        <w:rPr>
          <w:spacing w:val="-4"/>
        </w:rPr>
        <w:t xml:space="preserve"> </w:t>
      </w:r>
      <w:r w:rsidRPr="00500B96">
        <w:t>savings, business interruption, costs</w:t>
      </w:r>
      <w:r w:rsidRPr="00500B96">
        <w:rPr>
          <w:spacing w:val="-5"/>
        </w:rPr>
        <w:t xml:space="preserve"> </w:t>
      </w:r>
      <w:r w:rsidRPr="00500B96">
        <w:t>related to</w:t>
      </w:r>
      <w:r w:rsidRPr="00500B96">
        <w:rPr>
          <w:spacing w:val="-2"/>
        </w:rPr>
        <w:t xml:space="preserve"> </w:t>
      </w:r>
      <w:r w:rsidRPr="00500B96">
        <w:t>the removal or replacement of</w:t>
      </w:r>
      <w:r w:rsidRPr="00500B96">
        <w:rPr>
          <w:spacing w:val="-2"/>
        </w:rPr>
        <w:t xml:space="preserve"> </w:t>
      </w:r>
      <w:r w:rsidRPr="00500B96">
        <w:t xml:space="preserve">any products or rework charges) whether or not such  </w:t>
      </w:r>
      <w:r w:rsidR="00733926" w:rsidRPr="00500B96">
        <w:t>d</w:t>
      </w:r>
      <w:r w:rsidRPr="00500B96">
        <w:t>amages are based on tort</w:t>
      </w:r>
      <w:r w:rsidRPr="00500B96">
        <w:rPr>
          <w:spacing w:val="-3"/>
        </w:rPr>
        <w:t xml:space="preserve"> </w:t>
      </w:r>
      <w:r w:rsidRPr="00500B96">
        <w:t>(including negligence), warranty, breach of</w:t>
      </w:r>
      <w:r w:rsidRPr="00500B96">
        <w:rPr>
          <w:spacing w:val="-2"/>
        </w:rPr>
        <w:t xml:space="preserve"> </w:t>
      </w:r>
      <w:r w:rsidRPr="00500B96">
        <w:t>contract or any other legal theory.</w:t>
      </w:r>
    </w:p>
    <w:p w14:paraId="5CA30B23" w14:textId="77777777" w:rsidR="00CD71CD" w:rsidRPr="00500B96" w:rsidRDefault="00CD71CD" w:rsidP="00403790">
      <w:pPr>
        <w:pStyle w:val="NXP"/>
      </w:pPr>
      <w:r w:rsidRPr="00500B96">
        <w:t>Notwithstanding</w:t>
      </w:r>
      <w:r w:rsidRPr="00500B96">
        <w:rPr>
          <w:spacing w:val="-6"/>
        </w:rPr>
        <w:t xml:space="preserve"> </w:t>
      </w:r>
      <w:r w:rsidRPr="00500B96">
        <w:t>any</w:t>
      </w:r>
      <w:r w:rsidRPr="00500B96">
        <w:rPr>
          <w:spacing w:val="-6"/>
        </w:rPr>
        <w:t xml:space="preserve"> </w:t>
      </w:r>
      <w:r w:rsidRPr="00500B96">
        <w:t>damages</w:t>
      </w:r>
      <w:r w:rsidRPr="00500B96">
        <w:rPr>
          <w:spacing w:val="-6"/>
        </w:rPr>
        <w:t xml:space="preserve"> </w:t>
      </w:r>
      <w:r w:rsidRPr="00500B96">
        <w:t>that</w:t>
      </w:r>
      <w:r w:rsidRPr="00500B96">
        <w:rPr>
          <w:spacing w:val="-9"/>
        </w:rPr>
        <w:t xml:space="preserve"> </w:t>
      </w:r>
      <w:r w:rsidRPr="00500B96">
        <w:t>customer</w:t>
      </w:r>
      <w:r w:rsidRPr="00500B96">
        <w:rPr>
          <w:spacing w:val="-6"/>
        </w:rPr>
        <w:t xml:space="preserve"> </w:t>
      </w:r>
      <w:r w:rsidRPr="00500B96">
        <w:t>might</w:t>
      </w:r>
      <w:r w:rsidRPr="00500B96">
        <w:rPr>
          <w:spacing w:val="-6"/>
        </w:rPr>
        <w:t xml:space="preserve"> </w:t>
      </w:r>
      <w:r w:rsidRPr="00500B96">
        <w:t>incur</w:t>
      </w:r>
      <w:r w:rsidRPr="00500B96">
        <w:rPr>
          <w:spacing w:val="-6"/>
        </w:rPr>
        <w:t xml:space="preserve"> </w:t>
      </w:r>
      <w:r w:rsidRPr="00500B96">
        <w:t>for</w:t>
      </w:r>
      <w:r w:rsidRPr="00500B96">
        <w:rPr>
          <w:spacing w:val="-8"/>
        </w:rPr>
        <w:t xml:space="preserve"> </w:t>
      </w:r>
      <w:r w:rsidRPr="00500B96">
        <w:t>any</w:t>
      </w:r>
      <w:r w:rsidRPr="00500B96">
        <w:rPr>
          <w:spacing w:val="-6"/>
        </w:rPr>
        <w:t xml:space="preserve"> </w:t>
      </w:r>
      <w:r w:rsidRPr="00500B96">
        <w:t>reason</w:t>
      </w:r>
      <w:r w:rsidRPr="00500B96">
        <w:rPr>
          <w:spacing w:val="-6"/>
        </w:rPr>
        <w:t xml:space="preserve"> </w:t>
      </w:r>
      <w:r w:rsidRPr="00500B96">
        <w:t>whatsoever,</w:t>
      </w:r>
      <w:r w:rsidRPr="00500B96">
        <w:rPr>
          <w:spacing w:val="-6"/>
        </w:rPr>
        <w:t xml:space="preserve"> </w:t>
      </w:r>
      <w:r w:rsidRPr="00500B96">
        <w:t>NXP Semiconductors’ aggregate and cumulative liability towards customer for</w:t>
      </w:r>
      <w:r w:rsidRPr="00500B96">
        <w:rPr>
          <w:spacing w:val="-2"/>
        </w:rPr>
        <w:t xml:space="preserve"> </w:t>
      </w:r>
      <w:r w:rsidRPr="00500B96">
        <w:t xml:space="preserve">the products described herein shall be limited in accordance with the </w:t>
      </w:r>
      <w:r w:rsidRPr="00500B96">
        <w:rPr>
          <w:i/>
          <w:iCs/>
        </w:rPr>
        <w:t xml:space="preserve">Terms and conditions of commercial sale </w:t>
      </w:r>
      <w:r w:rsidRPr="00500B96">
        <w:t>of</w:t>
      </w:r>
      <w:r w:rsidRPr="00500B96">
        <w:rPr>
          <w:spacing w:val="-2"/>
        </w:rPr>
        <w:t xml:space="preserve"> </w:t>
      </w:r>
      <w:r w:rsidRPr="00500B96">
        <w:t>NXP Semiconductors.</w:t>
      </w:r>
    </w:p>
    <w:p w14:paraId="75EF22F1" w14:textId="77777777" w:rsidR="00C80B22" w:rsidRPr="00500B96" w:rsidRDefault="00C80B22" w:rsidP="00403790">
      <w:pPr>
        <w:pStyle w:val="Legalbody"/>
        <w:rPr>
          <w:rFonts w:cs="Times New Roman"/>
        </w:rPr>
      </w:pPr>
      <w:r w:rsidRPr="00500B96">
        <w:rPr>
          <w:b/>
          <w:bCs/>
        </w:rPr>
        <w:t>Right to make changes</w:t>
      </w:r>
      <w:r w:rsidRPr="00500B96">
        <w:rPr>
          <w:b/>
        </w:rPr>
        <w:t> — </w:t>
      </w:r>
      <w:r w:rsidRPr="00500B96">
        <w:rPr>
          <w:rFonts w:cs="Times New Roman"/>
        </w:rPr>
        <w:t>NXP Semiconductors reserves the right to make changes to information published in this document, including without limitation specifications and product descriptions, at any time and without notice. This document supersedes and replaces all information supplied prior to the publication hereof.</w:t>
      </w:r>
    </w:p>
    <w:p w14:paraId="721C6099" w14:textId="77777777" w:rsidR="00621C01" w:rsidRPr="00500B96" w:rsidRDefault="00CD71CD" w:rsidP="00403790">
      <w:pPr>
        <w:pStyle w:val="NXP"/>
      </w:pPr>
      <w:r w:rsidRPr="00500B96">
        <w:rPr>
          <w:rFonts w:ascii="Arial-BoldMT" w:hAnsi="Arial-BoldMT" w:cs="Arial-BoldMT"/>
          <w:b/>
          <w:bCs/>
        </w:rPr>
        <w:t xml:space="preserve">Suitability for use — </w:t>
      </w:r>
      <w:r w:rsidRPr="00500B96">
        <w:t>NXP Semiconductors products are not designed, authorized or warranted to be suitable for use in life support, life-critical or safety-critical systems or equipment, nor in applications where failure or malfunction of an NXP Semiconductors product can reasonably be expected to result in personal injury, death or severe property or environmental damage. NXP Semiconductors and its suppliers accept no liability for inclusion and/or use of NXP Semiconductors products in such equipment or applications and therefore such inclusion and/or use is at the customer’s own risk.</w:t>
      </w:r>
      <w:r w:rsidR="00621C01" w:rsidRPr="00500B96">
        <w:t xml:space="preserve"> </w:t>
      </w:r>
    </w:p>
    <w:p w14:paraId="45B2C0E6" w14:textId="77777777" w:rsidR="00621C01" w:rsidRPr="00500B96" w:rsidRDefault="00621C01" w:rsidP="00403790">
      <w:pPr>
        <w:pStyle w:val="Legalbody"/>
      </w:pPr>
      <w:r w:rsidRPr="00500B96">
        <w:rPr>
          <w:b/>
          <w:bCs/>
        </w:rPr>
        <w:t>Applications</w:t>
      </w:r>
      <w:r w:rsidRPr="00500B96">
        <w:rPr>
          <w:b/>
        </w:rPr>
        <w:t> — </w:t>
      </w:r>
      <w:r w:rsidRPr="00500B96">
        <w:t xml:space="preserve">Applications that are described herein for any of these products are for illustrative purposes only. NXP Semiconductors makes no representation or warranty that such applications will be suitable for the specified use without further testing or modification. </w:t>
      </w:r>
    </w:p>
    <w:p w14:paraId="759F0002" w14:textId="77777777" w:rsidR="00621C01" w:rsidRPr="00500B96" w:rsidRDefault="00621C01" w:rsidP="00403790">
      <w:pPr>
        <w:pStyle w:val="Legalbody"/>
      </w:pPr>
      <w:r w:rsidRPr="00500B96">
        <w:t xml:space="preserve">Customers are responsible for the design and operation of their applications and products using NXP Semiconductors products, and NXP </w:t>
      </w:r>
      <w:r w:rsidRPr="00500B96">
        <w:t xml:space="preserve">Semiconductors accepts no liability for any assistance with applications or customer product design. It is customer’s sole responsibility to determine whether the NXP Semiconductors product is suitable and fit for the customer’s applications and products planned, as well as for the planned application and use of customer’s third party customer(s). Customers should provide appropriate design and operating safeguards to minimize the risks associated with their applications and products. </w:t>
      </w:r>
    </w:p>
    <w:p w14:paraId="6FD03F5D" w14:textId="77777777" w:rsidR="00621C01" w:rsidRPr="00500B96" w:rsidRDefault="00621C01" w:rsidP="00403790">
      <w:pPr>
        <w:pStyle w:val="Legalbody"/>
      </w:pPr>
      <w:r w:rsidRPr="00500B96">
        <w:t>NXP Semiconductors does not accept any liability related to any default, damage, costs or problem which is based on any weakness or default in the customer’s applications or products, or the application or use by customer’s third party customer(s). Customer is responsible for doing all necessary testing for the customer’s applications and products using NXP Semiconductors products in order to avoid a default of the applications and the products or of the application or use by customer’s third party customer(s). NXP does not accept any liability in this respect.</w:t>
      </w:r>
    </w:p>
    <w:p w14:paraId="231BCFB1" w14:textId="77777777" w:rsidR="00621C01" w:rsidRPr="00500B96" w:rsidRDefault="00621C01" w:rsidP="00403790">
      <w:pPr>
        <w:pStyle w:val="Legalbody"/>
      </w:pPr>
      <w:r w:rsidRPr="00500B96">
        <w:rPr>
          <w:b/>
          <w:bCs/>
        </w:rPr>
        <w:t>Export control</w:t>
      </w:r>
      <w:r w:rsidRPr="00500B96">
        <w:rPr>
          <w:b/>
        </w:rPr>
        <w:t> — </w:t>
      </w:r>
      <w:r w:rsidRPr="00500B96">
        <w:t xml:space="preserve">This document as well as the item(s) described herein may be subject to export control regulations. Export might require a prior authorization from </w:t>
      </w:r>
      <w:r w:rsidR="00683FCF" w:rsidRPr="00500B96">
        <w:t>competent</w:t>
      </w:r>
      <w:r w:rsidRPr="00500B96">
        <w:t xml:space="preserve"> authorities.</w:t>
      </w:r>
    </w:p>
    <w:p w14:paraId="7CFB8B58" w14:textId="77777777" w:rsidR="00A20C60" w:rsidRPr="00500B96" w:rsidRDefault="00A20C60" w:rsidP="00403790">
      <w:pPr>
        <w:pStyle w:val="NXP"/>
      </w:pPr>
      <w:r w:rsidRPr="00500B96">
        <w:rPr>
          <w:rFonts w:ascii="Arial-BoldMT" w:hAnsi="Arial-BoldMT" w:cs="Arial-BoldMT"/>
          <w:b/>
          <w:bCs/>
        </w:rPr>
        <w:t xml:space="preserve">Translations — </w:t>
      </w:r>
      <w:r w:rsidRPr="00500B96">
        <w:t>A non-English (translated) version of a document is for reference only. The English version shall prevail in case of any discrepancy between the translated and English versions.</w:t>
      </w:r>
    </w:p>
    <w:p w14:paraId="623DA3A9" w14:textId="77777777" w:rsidR="00621C01" w:rsidRPr="00500B96" w:rsidRDefault="00621C01" w:rsidP="00403790">
      <w:pPr>
        <w:pStyle w:val="Legalbody"/>
      </w:pPr>
      <w:r w:rsidRPr="00500B96">
        <w:rPr>
          <w:b/>
        </w:rPr>
        <w:t>Evaluation products — </w:t>
      </w:r>
      <w:r w:rsidRPr="00500B96">
        <w:t>This product is provided on an “as is” and “with all faults” basis for evaluation purposes only. NXP Semiconductors, its affiliates and their suppliers expressly disclaim all warranties, whether express, implied or statutory, including but not limited to the implied warranties of non-infringement, merchantability and fitness for a particular purpose. The entire risk as to the quality, or arising out of the use or performance, of this product remains with customer.</w:t>
      </w:r>
    </w:p>
    <w:p w14:paraId="71BC65F4" w14:textId="77777777" w:rsidR="00621C01" w:rsidRPr="00500B96" w:rsidRDefault="00621C01" w:rsidP="00403790">
      <w:pPr>
        <w:pStyle w:val="Legalbody"/>
      </w:pPr>
      <w:r w:rsidRPr="00500B96">
        <w:t xml:space="preserve">In no event shall NXP Semiconductors, its affiliates or their suppliers be liable to customer for any special, indirect, consequential, punitive or incidental damages (including without limitation damages for loss of business, business interruption, loss of use, loss of data or information, and the like) arising out the use of or inability to use the product, whether or not based on tort (including negligence), strict liability, breach of contract, breach of warranty or any other theory, even if advised of the possibility of such damages. </w:t>
      </w:r>
    </w:p>
    <w:p w14:paraId="63A0407E" w14:textId="77777777" w:rsidR="00621C01" w:rsidRPr="00500B96" w:rsidRDefault="00621C01" w:rsidP="00403790">
      <w:pPr>
        <w:pStyle w:val="Legalbody"/>
      </w:pPr>
      <w:r w:rsidRPr="00500B96">
        <w:t>Notwithstanding any damages that customer might incur for any reason whatsoever (including without limitation, all damages referenced above and all direct or general damages), the entire liability of NXP Semiconductors, its affiliates and their suppliers and customer’s exclusive remedy for all of the foregoing shall be limited to actual damages incurred by customer based on reasonable reliance up to the greater of the amount actually paid by customer for the product or five dollars (US$5.00). The foregoing limitations, exclusions and disclaimers shall apply to the maximum extent permitted by applicable law, even if any remedy fails of its essential purpose.</w:t>
      </w:r>
    </w:p>
    <w:p w14:paraId="1A08E6F3" w14:textId="77777777" w:rsidR="000662D0" w:rsidRPr="00500B96" w:rsidRDefault="000662D0" w:rsidP="00403790">
      <w:pPr>
        <w:pStyle w:val="Legalbody"/>
      </w:pPr>
    </w:p>
    <w:p w14:paraId="6290B052" w14:textId="77777777" w:rsidR="002073EB" w:rsidRPr="00500B96" w:rsidRDefault="002073EB" w:rsidP="00403790">
      <w:pPr>
        <w:pStyle w:val="Legalbody"/>
        <w:sectPr w:rsidR="002073EB" w:rsidRPr="00500B96" w:rsidSect="00426B3A">
          <w:type w:val="continuous"/>
          <w:pgSz w:w="11900" w:h="15860" w:code="1"/>
          <w:pgMar w:top="1900" w:right="1000" w:bottom="1060" w:left="1000" w:header="0" w:footer="834" w:gutter="0"/>
          <w:cols w:num="2" w:space="360"/>
          <w:docGrid w:linePitch="360"/>
        </w:sectPr>
      </w:pPr>
    </w:p>
    <w:p w14:paraId="63C934E5" w14:textId="77777777" w:rsidR="002073EB" w:rsidRPr="00500B96" w:rsidRDefault="002073EB" w:rsidP="00403790">
      <w:pPr>
        <w:pStyle w:val="Legalbody"/>
      </w:pPr>
    </w:p>
    <w:p w14:paraId="38FF1FBD" w14:textId="77777777" w:rsidR="002073EB" w:rsidRPr="00500B96" w:rsidRDefault="002073EB" w:rsidP="00403790">
      <w:pPr>
        <w:sectPr w:rsidR="002073EB" w:rsidRPr="00500B96" w:rsidSect="00426B3A">
          <w:headerReference w:type="default" r:id="rId38"/>
          <w:footerReference w:type="default" r:id="rId39"/>
          <w:type w:val="continuous"/>
          <w:pgSz w:w="11900" w:h="15860" w:code="1"/>
          <w:pgMar w:top="1900" w:right="1000" w:bottom="1060" w:left="1000" w:header="0" w:footer="832" w:gutter="0"/>
          <w:cols w:space="360"/>
          <w:docGrid w:linePitch="360"/>
        </w:sectPr>
      </w:pPr>
    </w:p>
    <w:p w14:paraId="2E717ABD" w14:textId="77777777" w:rsidR="000412D0" w:rsidRPr="00500B96" w:rsidRDefault="000412D0" w:rsidP="00403790">
      <w:pPr>
        <w:pStyle w:val="Body"/>
        <w:sectPr w:rsidR="000412D0" w:rsidRPr="00500B96" w:rsidSect="00426B3A">
          <w:headerReference w:type="even" r:id="rId40"/>
          <w:type w:val="continuous"/>
          <w:pgSz w:w="11900" w:h="15860" w:code="1"/>
          <w:pgMar w:top="1900" w:right="1000" w:bottom="2760" w:left="1000" w:header="0" w:footer="2530" w:gutter="0"/>
          <w:cols w:num="2" w:space="360"/>
          <w:docGrid w:linePitch="360"/>
        </w:sectPr>
      </w:pPr>
    </w:p>
    <w:p w14:paraId="527E7FC6" w14:textId="77777777" w:rsidR="00432F70" w:rsidRPr="00500B96" w:rsidRDefault="00432F70" w:rsidP="00403790">
      <w:pPr>
        <w:pStyle w:val="IndexHeading"/>
        <w:sectPr w:rsidR="00432F70" w:rsidRPr="00500B96" w:rsidSect="00F61851">
          <w:headerReference w:type="default" r:id="rId41"/>
          <w:footerReference w:type="default" r:id="rId42"/>
          <w:type w:val="continuous"/>
          <w:pgSz w:w="11900" w:h="15860" w:code="1"/>
          <w:pgMar w:top="1900" w:right="1000" w:bottom="1060" w:left="1000" w:header="0" w:footer="774" w:gutter="0"/>
          <w:cols w:num="2" w:space="360"/>
          <w:docGrid w:linePitch="360"/>
        </w:sectPr>
      </w:pPr>
    </w:p>
    <w:p w14:paraId="59F8A3F9" w14:textId="77777777" w:rsidR="00432F70" w:rsidRPr="00500B96" w:rsidRDefault="00432F70" w:rsidP="00403790">
      <w:pPr>
        <w:pStyle w:val="TableofFigures"/>
        <w:rPr>
          <w:noProof w:val="0"/>
        </w:rPr>
        <w:sectPr w:rsidR="00432F70" w:rsidRPr="00500B96" w:rsidSect="00F61851">
          <w:headerReference w:type="default" r:id="rId43"/>
          <w:footerReference w:type="default" r:id="rId44"/>
          <w:type w:val="continuous"/>
          <w:pgSz w:w="11900" w:h="15860" w:code="1"/>
          <w:pgMar w:top="1900" w:right="1000" w:bottom="1060" w:left="1000" w:header="0" w:footer="774" w:gutter="0"/>
          <w:cols w:num="2" w:space="360"/>
          <w:docGrid w:linePitch="360"/>
        </w:sectPr>
      </w:pPr>
    </w:p>
    <w:p w14:paraId="32B76784" w14:textId="77777777" w:rsidR="000412D0" w:rsidRPr="00500B96" w:rsidRDefault="000412D0" w:rsidP="00403790">
      <w:pPr>
        <w:pStyle w:val="Heading1"/>
        <w:sectPr w:rsidR="000412D0" w:rsidRPr="00500B96" w:rsidSect="00291864">
          <w:headerReference w:type="default" r:id="rId45"/>
          <w:footerReference w:type="default" r:id="rId46"/>
          <w:pgSz w:w="11906" w:h="16838" w:code="9"/>
          <w:pgMar w:top="1900" w:right="1000" w:bottom="2760" w:left="3000" w:header="0" w:footer="2041" w:gutter="0"/>
          <w:cols w:space="360"/>
          <w:docGrid w:linePitch="360"/>
        </w:sectPr>
      </w:pPr>
      <w:bookmarkStart w:id="99" w:name="_Toc146881663"/>
      <w:r w:rsidRPr="00500B96">
        <w:lastRenderedPageBreak/>
        <w:t>Contents</w:t>
      </w:r>
      <w:bookmarkEnd w:id="99"/>
    </w:p>
    <w:p w14:paraId="410B078C" w14:textId="77777777" w:rsidR="000412D0" w:rsidRPr="00500B96" w:rsidRDefault="000412D0" w:rsidP="00403790">
      <w:pPr>
        <w:pStyle w:val="TOC1"/>
        <w:rPr>
          <w:noProof w:val="0"/>
        </w:rPr>
        <w:sectPr w:rsidR="000412D0" w:rsidRPr="00500B96" w:rsidSect="00291864">
          <w:pgSz w:w="11900" w:h="15860" w:code="1"/>
          <w:pgMar w:top="1900" w:right="1000" w:bottom="2760" w:left="1000" w:header="0" w:footer="2530" w:gutter="0"/>
          <w:cols w:num="2" w:space="360"/>
          <w:docGrid w:linePitch="360"/>
        </w:sectPr>
      </w:pPr>
    </w:p>
    <w:p w14:paraId="0A2149C9" w14:textId="0B85BEA3" w:rsidR="00291864" w:rsidRDefault="007B6359">
      <w:pPr>
        <w:pStyle w:val="TOC1"/>
        <w:rPr>
          <w:rFonts w:asciiTheme="minorHAnsi" w:eastAsiaTheme="minorEastAsia" w:hAnsiTheme="minorHAnsi" w:cstheme="minorBidi"/>
          <w:b w:val="0"/>
          <w:sz w:val="22"/>
          <w:szCs w:val="22"/>
          <w:lang w:eastAsia="zh-CN" w:bidi="kn-IN"/>
        </w:rPr>
      </w:pPr>
      <w:r w:rsidRPr="00500B96">
        <w:rPr>
          <w:noProof w:val="0"/>
        </w:rPr>
        <w:fldChar w:fldCharType="begin"/>
      </w:r>
      <w:r w:rsidR="000412D0" w:rsidRPr="00500B96">
        <w:rPr>
          <w:noProof w:val="0"/>
        </w:rPr>
        <w:instrText xml:space="preserve"> TOC \o "1-4" \h \z </w:instrText>
      </w:r>
      <w:r w:rsidRPr="00500B96">
        <w:rPr>
          <w:noProof w:val="0"/>
        </w:rPr>
        <w:fldChar w:fldCharType="separate"/>
      </w:r>
      <w:hyperlink w:anchor="_Toc146881616" w:history="1">
        <w:r w:rsidR="00291864" w:rsidRPr="00A6749E">
          <w:rPr>
            <w:rStyle w:val="Hyperlink"/>
          </w:rPr>
          <w:t>1.</w:t>
        </w:r>
        <w:r w:rsidR="00291864">
          <w:rPr>
            <w:rFonts w:asciiTheme="minorHAnsi" w:eastAsiaTheme="minorEastAsia" w:hAnsiTheme="minorHAnsi" w:cstheme="minorBidi"/>
            <w:b w:val="0"/>
            <w:sz w:val="22"/>
            <w:szCs w:val="22"/>
            <w:lang w:eastAsia="zh-CN" w:bidi="kn-IN"/>
          </w:rPr>
          <w:tab/>
        </w:r>
        <w:r w:rsidR="00291864" w:rsidRPr="00A6749E">
          <w:rPr>
            <w:rStyle w:val="Hyperlink"/>
          </w:rPr>
          <w:t>Introduction</w:t>
        </w:r>
        <w:r w:rsidR="00291864">
          <w:rPr>
            <w:webHidden/>
          </w:rPr>
          <w:tab/>
        </w:r>
        <w:r w:rsidR="00291864">
          <w:rPr>
            <w:webHidden/>
          </w:rPr>
          <w:fldChar w:fldCharType="begin"/>
        </w:r>
        <w:r w:rsidR="00291864">
          <w:rPr>
            <w:webHidden/>
          </w:rPr>
          <w:instrText xml:space="preserve"> PAGEREF _Toc146881616 \h </w:instrText>
        </w:r>
        <w:r w:rsidR="00291864">
          <w:rPr>
            <w:webHidden/>
          </w:rPr>
        </w:r>
        <w:r w:rsidR="00291864">
          <w:rPr>
            <w:webHidden/>
          </w:rPr>
          <w:fldChar w:fldCharType="separate"/>
        </w:r>
        <w:r w:rsidR="00291864">
          <w:rPr>
            <w:webHidden/>
          </w:rPr>
          <w:t>3</w:t>
        </w:r>
        <w:r w:rsidR="00291864">
          <w:rPr>
            <w:webHidden/>
          </w:rPr>
          <w:fldChar w:fldCharType="end"/>
        </w:r>
      </w:hyperlink>
    </w:p>
    <w:p w14:paraId="3A184883" w14:textId="07D40D25" w:rsidR="00291864" w:rsidRDefault="00291864">
      <w:pPr>
        <w:pStyle w:val="TOC1"/>
        <w:rPr>
          <w:rFonts w:asciiTheme="minorHAnsi" w:eastAsiaTheme="minorEastAsia" w:hAnsiTheme="minorHAnsi" w:cstheme="minorBidi"/>
          <w:b w:val="0"/>
          <w:sz w:val="22"/>
          <w:szCs w:val="22"/>
          <w:lang w:eastAsia="zh-CN" w:bidi="kn-IN"/>
        </w:rPr>
      </w:pPr>
      <w:hyperlink w:anchor="_Toc146881617" w:history="1">
        <w:r w:rsidRPr="00A6749E">
          <w:rPr>
            <w:rStyle w:val="Hyperlink"/>
          </w:rPr>
          <w:t>2.</w:t>
        </w:r>
        <w:r>
          <w:rPr>
            <w:rFonts w:asciiTheme="minorHAnsi" w:eastAsiaTheme="minorEastAsia" w:hAnsiTheme="minorHAnsi" w:cstheme="minorBidi"/>
            <w:b w:val="0"/>
            <w:sz w:val="22"/>
            <w:szCs w:val="22"/>
            <w:lang w:eastAsia="zh-CN" w:bidi="kn-IN"/>
          </w:rPr>
          <w:tab/>
        </w:r>
        <w:r w:rsidRPr="00A6749E">
          <w:rPr>
            <w:rStyle w:val="Hyperlink"/>
          </w:rPr>
          <w:t>Release Contents</w:t>
        </w:r>
        <w:r>
          <w:rPr>
            <w:webHidden/>
          </w:rPr>
          <w:tab/>
        </w:r>
        <w:r>
          <w:rPr>
            <w:webHidden/>
          </w:rPr>
          <w:fldChar w:fldCharType="begin"/>
        </w:r>
        <w:r>
          <w:rPr>
            <w:webHidden/>
          </w:rPr>
          <w:instrText xml:space="preserve"> PAGEREF _Toc146881617 \h </w:instrText>
        </w:r>
        <w:r>
          <w:rPr>
            <w:webHidden/>
          </w:rPr>
        </w:r>
        <w:r>
          <w:rPr>
            <w:webHidden/>
          </w:rPr>
          <w:fldChar w:fldCharType="separate"/>
        </w:r>
        <w:r>
          <w:rPr>
            <w:webHidden/>
          </w:rPr>
          <w:t>4</w:t>
        </w:r>
        <w:r>
          <w:rPr>
            <w:webHidden/>
          </w:rPr>
          <w:fldChar w:fldCharType="end"/>
        </w:r>
      </w:hyperlink>
    </w:p>
    <w:p w14:paraId="50A28EAC" w14:textId="0E326BFE" w:rsidR="00291864" w:rsidRDefault="00291864">
      <w:pPr>
        <w:pStyle w:val="TOC1"/>
        <w:rPr>
          <w:rFonts w:asciiTheme="minorHAnsi" w:eastAsiaTheme="minorEastAsia" w:hAnsiTheme="minorHAnsi" w:cstheme="minorBidi"/>
          <w:b w:val="0"/>
          <w:sz w:val="22"/>
          <w:szCs w:val="22"/>
          <w:lang w:eastAsia="zh-CN" w:bidi="kn-IN"/>
        </w:rPr>
      </w:pPr>
      <w:hyperlink w:anchor="_Toc146881618" w:history="1">
        <w:r w:rsidRPr="00A6749E">
          <w:rPr>
            <w:rStyle w:val="Hyperlink"/>
          </w:rPr>
          <w:t>3.</w:t>
        </w:r>
        <w:r>
          <w:rPr>
            <w:rFonts w:asciiTheme="minorHAnsi" w:eastAsiaTheme="minorEastAsia" w:hAnsiTheme="minorHAnsi" w:cstheme="minorBidi"/>
            <w:b w:val="0"/>
            <w:sz w:val="22"/>
            <w:szCs w:val="22"/>
            <w:lang w:eastAsia="zh-CN" w:bidi="kn-IN"/>
          </w:rPr>
          <w:tab/>
        </w:r>
        <w:r w:rsidRPr="00A6749E">
          <w:rPr>
            <w:rStyle w:val="Hyperlink"/>
          </w:rPr>
          <w:t>SAF85xx RFE SW Release</w:t>
        </w:r>
        <w:r>
          <w:rPr>
            <w:webHidden/>
          </w:rPr>
          <w:tab/>
        </w:r>
        <w:r>
          <w:rPr>
            <w:webHidden/>
          </w:rPr>
          <w:fldChar w:fldCharType="begin"/>
        </w:r>
        <w:r>
          <w:rPr>
            <w:webHidden/>
          </w:rPr>
          <w:instrText xml:space="preserve"> PAGEREF _Toc146881618 \h </w:instrText>
        </w:r>
        <w:r>
          <w:rPr>
            <w:webHidden/>
          </w:rPr>
        </w:r>
        <w:r>
          <w:rPr>
            <w:webHidden/>
          </w:rPr>
          <w:fldChar w:fldCharType="separate"/>
        </w:r>
        <w:r>
          <w:rPr>
            <w:webHidden/>
          </w:rPr>
          <w:t>5</w:t>
        </w:r>
        <w:r>
          <w:rPr>
            <w:webHidden/>
          </w:rPr>
          <w:fldChar w:fldCharType="end"/>
        </w:r>
      </w:hyperlink>
    </w:p>
    <w:p w14:paraId="07484876" w14:textId="392CF0E8" w:rsidR="00291864" w:rsidRDefault="00291864">
      <w:pPr>
        <w:pStyle w:val="TOC3"/>
        <w:rPr>
          <w:rFonts w:asciiTheme="minorHAnsi" w:eastAsiaTheme="minorEastAsia" w:hAnsiTheme="minorHAnsi" w:cstheme="minorBidi"/>
          <w:sz w:val="22"/>
          <w:szCs w:val="22"/>
          <w:lang w:eastAsia="zh-CN" w:bidi="kn-IN"/>
        </w:rPr>
      </w:pPr>
      <w:hyperlink w:anchor="_Toc146881619" w:history="1">
        <w:r w:rsidRPr="00A6749E">
          <w:rPr>
            <w:rStyle w:val="Hyperlink"/>
          </w:rPr>
          <w:t>3.1.1</w:t>
        </w:r>
        <w:r>
          <w:rPr>
            <w:rFonts w:asciiTheme="minorHAnsi" w:eastAsiaTheme="minorEastAsia" w:hAnsiTheme="minorHAnsi" w:cstheme="minorBidi"/>
            <w:sz w:val="22"/>
            <w:szCs w:val="22"/>
            <w:lang w:eastAsia="zh-CN" w:bidi="kn-IN"/>
          </w:rPr>
          <w:tab/>
        </w:r>
        <w:r w:rsidRPr="00A6749E">
          <w:rPr>
            <w:rStyle w:val="Hyperlink"/>
          </w:rPr>
          <w:t>Release Structure</w:t>
        </w:r>
        <w:r>
          <w:rPr>
            <w:webHidden/>
          </w:rPr>
          <w:tab/>
        </w:r>
        <w:r>
          <w:rPr>
            <w:webHidden/>
          </w:rPr>
          <w:fldChar w:fldCharType="begin"/>
        </w:r>
        <w:r>
          <w:rPr>
            <w:webHidden/>
          </w:rPr>
          <w:instrText xml:space="preserve"> PAGEREF _Toc146881619 \h </w:instrText>
        </w:r>
        <w:r>
          <w:rPr>
            <w:webHidden/>
          </w:rPr>
        </w:r>
        <w:r>
          <w:rPr>
            <w:webHidden/>
          </w:rPr>
          <w:fldChar w:fldCharType="separate"/>
        </w:r>
        <w:r>
          <w:rPr>
            <w:webHidden/>
          </w:rPr>
          <w:t>6</w:t>
        </w:r>
        <w:r>
          <w:rPr>
            <w:webHidden/>
          </w:rPr>
          <w:fldChar w:fldCharType="end"/>
        </w:r>
      </w:hyperlink>
    </w:p>
    <w:p w14:paraId="7B108086" w14:textId="2BC0AA2A" w:rsidR="00291864" w:rsidRDefault="00291864">
      <w:pPr>
        <w:pStyle w:val="TOC3"/>
        <w:rPr>
          <w:rFonts w:asciiTheme="minorHAnsi" w:eastAsiaTheme="minorEastAsia" w:hAnsiTheme="minorHAnsi" w:cstheme="minorBidi"/>
          <w:sz w:val="22"/>
          <w:szCs w:val="22"/>
          <w:lang w:eastAsia="zh-CN" w:bidi="kn-IN"/>
        </w:rPr>
      </w:pPr>
      <w:hyperlink w:anchor="_Toc146881620" w:history="1">
        <w:r w:rsidRPr="00A6749E">
          <w:rPr>
            <w:rStyle w:val="Hyperlink"/>
          </w:rPr>
          <w:t>3.1.2</w:t>
        </w:r>
        <w:r>
          <w:rPr>
            <w:rFonts w:asciiTheme="minorHAnsi" w:eastAsiaTheme="minorEastAsia" w:hAnsiTheme="minorHAnsi" w:cstheme="minorBidi"/>
            <w:sz w:val="22"/>
            <w:szCs w:val="22"/>
            <w:lang w:eastAsia="zh-CN" w:bidi="kn-IN"/>
          </w:rPr>
          <w:tab/>
        </w:r>
        <w:r w:rsidRPr="00A6749E">
          <w:rPr>
            <w:rStyle w:val="Hyperlink"/>
          </w:rPr>
          <w:t>Usage Instructions</w:t>
        </w:r>
        <w:r>
          <w:rPr>
            <w:webHidden/>
          </w:rPr>
          <w:tab/>
        </w:r>
        <w:r>
          <w:rPr>
            <w:webHidden/>
          </w:rPr>
          <w:fldChar w:fldCharType="begin"/>
        </w:r>
        <w:r>
          <w:rPr>
            <w:webHidden/>
          </w:rPr>
          <w:instrText xml:space="preserve"> PAGEREF _Toc146881620 \h </w:instrText>
        </w:r>
        <w:r>
          <w:rPr>
            <w:webHidden/>
          </w:rPr>
        </w:r>
        <w:r>
          <w:rPr>
            <w:webHidden/>
          </w:rPr>
          <w:fldChar w:fldCharType="separate"/>
        </w:r>
        <w:r>
          <w:rPr>
            <w:webHidden/>
          </w:rPr>
          <w:t>7</w:t>
        </w:r>
        <w:r>
          <w:rPr>
            <w:webHidden/>
          </w:rPr>
          <w:fldChar w:fldCharType="end"/>
        </w:r>
      </w:hyperlink>
    </w:p>
    <w:p w14:paraId="431F9495" w14:textId="3211AC62" w:rsidR="00291864" w:rsidRDefault="00291864">
      <w:pPr>
        <w:pStyle w:val="TOC1"/>
        <w:rPr>
          <w:rFonts w:asciiTheme="minorHAnsi" w:eastAsiaTheme="minorEastAsia" w:hAnsiTheme="minorHAnsi" w:cstheme="minorBidi"/>
          <w:b w:val="0"/>
          <w:sz w:val="22"/>
          <w:szCs w:val="22"/>
          <w:lang w:eastAsia="zh-CN" w:bidi="kn-IN"/>
        </w:rPr>
      </w:pPr>
      <w:hyperlink w:anchor="_Toc146881621" w:history="1">
        <w:r w:rsidRPr="00A6749E">
          <w:rPr>
            <w:rStyle w:val="Hyperlink"/>
          </w:rPr>
          <w:t>4.</w:t>
        </w:r>
        <w:r>
          <w:rPr>
            <w:rFonts w:asciiTheme="minorHAnsi" w:eastAsiaTheme="minorEastAsia" w:hAnsiTheme="minorHAnsi" w:cstheme="minorBidi"/>
            <w:b w:val="0"/>
            <w:sz w:val="22"/>
            <w:szCs w:val="22"/>
            <w:lang w:eastAsia="zh-CN" w:bidi="kn-IN"/>
          </w:rPr>
          <w:tab/>
        </w:r>
        <w:r w:rsidRPr="00A6749E">
          <w:rPr>
            <w:rStyle w:val="Hyperlink"/>
          </w:rPr>
          <w:t>Changes</w:t>
        </w:r>
        <w:r>
          <w:rPr>
            <w:webHidden/>
          </w:rPr>
          <w:tab/>
        </w:r>
        <w:r>
          <w:rPr>
            <w:webHidden/>
          </w:rPr>
          <w:fldChar w:fldCharType="begin"/>
        </w:r>
        <w:r>
          <w:rPr>
            <w:webHidden/>
          </w:rPr>
          <w:instrText xml:space="preserve"> PAGEREF _Toc146881621 \h </w:instrText>
        </w:r>
        <w:r>
          <w:rPr>
            <w:webHidden/>
          </w:rPr>
        </w:r>
        <w:r>
          <w:rPr>
            <w:webHidden/>
          </w:rPr>
          <w:fldChar w:fldCharType="separate"/>
        </w:r>
        <w:r>
          <w:rPr>
            <w:webHidden/>
          </w:rPr>
          <w:t>8</w:t>
        </w:r>
        <w:r>
          <w:rPr>
            <w:webHidden/>
          </w:rPr>
          <w:fldChar w:fldCharType="end"/>
        </w:r>
      </w:hyperlink>
    </w:p>
    <w:p w14:paraId="2D93F45E" w14:textId="36BE7AD9" w:rsidR="00291864" w:rsidRDefault="00291864">
      <w:pPr>
        <w:pStyle w:val="TOC2"/>
        <w:rPr>
          <w:rFonts w:asciiTheme="minorHAnsi" w:eastAsiaTheme="minorEastAsia" w:hAnsiTheme="minorHAnsi" w:cstheme="minorBidi"/>
          <w:sz w:val="22"/>
          <w:szCs w:val="22"/>
          <w:lang w:eastAsia="zh-CN" w:bidi="kn-IN"/>
        </w:rPr>
      </w:pPr>
      <w:hyperlink w:anchor="_Toc146881622" w:history="1">
        <w:r w:rsidRPr="00A6749E">
          <w:rPr>
            <w:rStyle w:val="Hyperlink"/>
          </w:rPr>
          <w:t>4.1</w:t>
        </w:r>
        <w:r>
          <w:rPr>
            <w:rFonts w:asciiTheme="minorHAnsi" w:eastAsiaTheme="minorEastAsia" w:hAnsiTheme="minorHAnsi" w:cstheme="minorBidi"/>
            <w:sz w:val="22"/>
            <w:szCs w:val="22"/>
            <w:lang w:eastAsia="zh-CN" w:bidi="kn-IN"/>
          </w:rPr>
          <w:tab/>
        </w:r>
        <w:r w:rsidRPr="00A6749E">
          <w:rPr>
            <w:rStyle w:val="Hyperlink"/>
          </w:rPr>
          <w:t>Change Log</w:t>
        </w:r>
        <w:r>
          <w:rPr>
            <w:webHidden/>
          </w:rPr>
          <w:tab/>
        </w:r>
        <w:r>
          <w:rPr>
            <w:webHidden/>
          </w:rPr>
          <w:fldChar w:fldCharType="begin"/>
        </w:r>
        <w:r>
          <w:rPr>
            <w:webHidden/>
          </w:rPr>
          <w:instrText xml:space="preserve"> PAGEREF _Toc146881622 \h </w:instrText>
        </w:r>
        <w:r>
          <w:rPr>
            <w:webHidden/>
          </w:rPr>
        </w:r>
        <w:r>
          <w:rPr>
            <w:webHidden/>
          </w:rPr>
          <w:fldChar w:fldCharType="separate"/>
        </w:r>
        <w:r>
          <w:rPr>
            <w:webHidden/>
          </w:rPr>
          <w:t>8</w:t>
        </w:r>
        <w:r>
          <w:rPr>
            <w:webHidden/>
          </w:rPr>
          <w:fldChar w:fldCharType="end"/>
        </w:r>
      </w:hyperlink>
    </w:p>
    <w:p w14:paraId="201284A1" w14:textId="590FFE54" w:rsidR="00291864" w:rsidRDefault="00291864">
      <w:pPr>
        <w:pStyle w:val="TOC3"/>
        <w:rPr>
          <w:rFonts w:asciiTheme="minorHAnsi" w:eastAsiaTheme="minorEastAsia" w:hAnsiTheme="minorHAnsi" w:cstheme="minorBidi"/>
          <w:sz w:val="22"/>
          <w:szCs w:val="22"/>
          <w:lang w:eastAsia="zh-CN" w:bidi="kn-IN"/>
        </w:rPr>
      </w:pPr>
      <w:hyperlink w:anchor="_Toc146881623" w:history="1">
        <w:r w:rsidRPr="00A6749E">
          <w:rPr>
            <w:rStyle w:val="Hyperlink"/>
          </w:rPr>
          <w:t>4.1.1</w:t>
        </w:r>
        <w:r>
          <w:rPr>
            <w:rFonts w:asciiTheme="minorHAnsi" w:eastAsiaTheme="minorEastAsia" w:hAnsiTheme="minorHAnsi" w:cstheme="minorBidi"/>
            <w:sz w:val="22"/>
            <w:szCs w:val="22"/>
            <w:lang w:eastAsia="zh-CN" w:bidi="kn-IN"/>
          </w:rPr>
          <w:tab/>
        </w:r>
        <w:r w:rsidRPr="00A6749E">
          <w:rPr>
            <w:rStyle w:val="Hyperlink"/>
          </w:rPr>
          <w:t>SAF85xx RFE SW EAR 0.8.19 D230929</w:t>
        </w:r>
        <w:r>
          <w:rPr>
            <w:webHidden/>
          </w:rPr>
          <w:tab/>
        </w:r>
        <w:r>
          <w:rPr>
            <w:webHidden/>
          </w:rPr>
          <w:fldChar w:fldCharType="begin"/>
        </w:r>
        <w:r>
          <w:rPr>
            <w:webHidden/>
          </w:rPr>
          <w:instrText xml:space="preserve"> PAGEREF _Toc146881623 \h </w:instrText>
        </w:r>
        <w:r>
          <w:rPr>
            <w:webHidden/>
          </w:rPr>
        </w:r>
        <w:r>
          <w:rPr>
            <w:webHidden/>
          </w:rPr>
          <w:fldChar w:fldCharType="separate"/>
        </w:r>
        <w:r>
          <w:rPr>
            <w:webHidden/>
          </w:rPr>
          <w:t>8</w:t>
        </w:r>
        <w:r>
          <w:rPr>
            <w:webHidden/>
          </w:rPr>
          <w:fldChar w:fldCharType="end"/>
        </w:r>
      </w:hyperlink>
    </w:p>
    <w:p w14:paraId="0176DD19" w14:textId="7709DE5E" w:rsidR="00291864" w:rsidRDefault="00291864">
      <w:pPr>
        <w:pStyle w:val="TOC3"/>
        <w:rPr>
          <w:rFonts w:asciiTheme="minorHAnsi" w:eastAsiaTheme="minorEastAsia" w:hAnsiTheme="minorHAnsi" w:cstheme="minorBidi"/>
          <w:sz w:val="22"/>
          <w:szCs w:val="22"/>
          <w:lang w:eastAsia="zh-CN" w:bidi="kn-IN"/>
        </w:rPr>
      </w:pPr>
      <w:hyperlink w:anchor="_Toc146881624" w:history="1">
        <w:r w:rsidRPr="00A6749E">
          <w:rPr>
            <w:rStyle w:val="Hyperlink"/>
          </w:rPr>
          <w:t>4.1.2</w:t>
        </w:r>
        <w:r>
          <w:rPr>
            <w:rFonts w:asciiTheme="minorHAnsi" w:eastAsiaTheme="minorEastAsia" w:hAnsiTheme="minorHAnsi" w:cstheme="minorBidi"/>
            <w:sz w:val="22"/>
            <w:szCs w:val="22"/>
            <w:lang w:eastAsia="zh-CN" w:bidi="kn-IN"/>
          </w:rPr>
          <w:tab/>
        </w:r>
        <w:r w:rsidRPr="00A6749E">
          <w:rPr>
            <w:rStyle w:val="Hyperlink"/>
          </w:rPr>
          <w:t>SAF85xx RFE SW EAR 0.8.18 D230823</w:t>
        </w:r>
        <w:r>
          <w:rPr>
            <w:webHidden/>
          </w:rPr>
          <w:tab/>
        </w:r>
        <w:r>
          <w:rPr>
            <w:webHidden/>
          </w:rPr>
          <w:fldChar w:fldCharType="begin"/>
        </w:r>
        <w:r>
          <w:rPr>
            <w:webHidden/>
          </w:rPr>
          <w:instrText xml:space="preserve"> PAGEREF _Toc146881624 \h </w:instrText>
        </w:r>
        <w:r>
          <w:rPr>
            <w:webHidden/>
          </w:rPr>
        </w:r>
        <w:r>
          <w:rPr>
            <w:webHidden/>
          </w:rPr>
          <w:fldChar w:fldCharType="separate"/>
        </w:r>
        <w:r>
          <w:rPr>
            <w:webHidden/>
          </w:rPr>
          <w:t>10</w:t>
        </w:r>
        <w:r>
          <w:rPr>
            <w:webHidden/>
          </w:rPr>
          <w:fldChar w:fldCharType="end"/>
        </w:r>
      </w:hyperlink>
    </w:p>
    <w:p w14:paraId="480CBBEF" w14:textId="58E0B134" w:rsidR="00291864" w:rsidRDefault="00291864" w:rsidP="00291864">
      <w:pPr>
        <w:pStyle w:val="TOC3"/>
        <w:jc w:val="center"/>
        <w:rPr>
          <w:rFonts w:asciiTheme="minorHAnsi" w:eastAsiaTheme="minorEastAsia" w:hAnsiTheme="minorHAnsi" w:cstheme="minorBidi"/>
          <w:sz w:val="22"/>
          <w:szCs w:val="22"/>
          <w:lang w:eastAsia="zh-CN" w:bidi="kn-IN"/>
        </w:rPr>
      </w:pPr>
      <w:hyperlink w:anchor="_Toc146881625" w:history="1">
        <w:r w:rsidRPr="00A6749E">
          <w:rPr>
            <w:rStyle w:val="Hyperlink"/>
          </w:rPr>
          <w:t>4.1.3</w:t>
        </w:r>
        <w:r>
          <w:rPr>
            <w:rFonts w:asciiTheme="minorHAnsi" w:eastAsiaTheme="minorEastAsia" w:hAnsiTheme="minorHAnsi" w:cstheme="minorBidi"/>
            <w:sz w:val="22"/>
            <w:szCs w:val="22"/>
            <w:lang w:eastAsia="zh-CN" w:bidi="kn-IN"/>
          </w:rPr>
          <w:tab/>
        </w:r>
        <w:r w:rsidRPr="00A6749E">
          <w:rPr>
            <w:rStyle w:val="Hyperlink"/>
          </w:rPr>
          <w:t>SAF85xx RFE SW CD 0.8.17 D230721</w:t>
        </w:r>
        <w:r>
          <w:rPr>
            <w:webHidden/>
          </w:rPr>
          <w:tab/>
        </w:r>
        <w:r>
          <w:rPr>
            <w:webHidden/>
          </w:rPr>
          <w:fldChar w:fldCharType="begin"/>
        </w:r>
        <w:r>
          <w:rPr>
            <w:webHidden/>
          </w:rPr>
          <w:instrText xml:space="preserve"> PAGEREF _Toc146881625 \h </w:instrText>
        </w:r>
        <w:r>
          <w:rPr>
            <w:webHidden/>
          </w:rPr>
        </w:r>
        <w:r>
          <w:rPr>
            <w:webHidden/>
          </w:rPr>
          <w:fldChar w:fldCharType="separate"/>
        </w:r>
        <w:r>
          <w:rPr>
            <w:webHidden/>
          </w:rPr>
          <w:t>12</w:t>
        </w:r>
        <w:r>
          <w:rPr>
            <w:webHidden/>
          </w:rPr>
          <w:fldChar w:fldCharType="end"/>
        </w:r>
      </w:hyperlink>
    </w:p>
    <w:p w14:paraId="2B928DFA" w14:textId="3C887F90" w:rsidR="00291864" w:rsidRDefault="00291864">
      <w:pPr>
        <w:pStyle w:val="TOC3"/>
        <w:rPr>
          <w:rFonts w:asciiTheme="minorHAnsi" w:eastAsiaTheme="minorEastAsia" w:hAnsiTheme="minorHAnsi" w:cstheme="minorBidi"/>
          <w:sz w:val="22"/>
          <w:szCs w:val="22"/>
          <w:lang w:eastAsia="zh-CN" w:bidi="kn-IN"/>
        </w:rPr>
      </w:pPr>
      <w:hyperlink w:anchor="_Toc146881626" w:history="1">
        <w:r w:rsidRPr="00A6749E">
          <w:rPr>
            <w:rStyle w:val="Hyperlink"/>
          </w:rPr>
          <w:t>4.1.4</w:t>
        </w:r>
        <w:r>
          <w:rPr>
            <w:rFonts w:asciiTheme="minorHAnsi" w:eastAsiaTheme="minorEastAsia" w:hAnsiTheme="minorHAnsi" w:cstheme="minorBidi"/>
            <w:sz w:val="22"/>
            <w:szCs w:val="22"/>
            <w:lang w:eastAsia="zh-CN" w:bidi="kn-IN"/>
          </w:rPr>
          <w:tab/>
        </w:r>
        <w:r w:rsidRPr="00A6749E">
          <w:rPr>
            <w:rStyle w:val="Hyperlink"/>
          </w:rPr>
          <w:t>SAF85xx RFE SW CD 0.8.16 D230630</w:t>
        </w:r>
        <w:r>
          <w:rPr>
            <w:webHidden/>
          </w:rPr>
          <w:tab/>
        </w:r>
        <w:r>
          <w:rPr>
            <w:webHidden/>
          </w:rPr>
          <w:fldChar w:fldCharType="begin"/>
        </w:r>
        <w:r>
          <w:rPr>
            <w:webHidden/>
          </w:rPr>
          <w:instrText xml:space="preserve"> PAGEREF _Toc146881626 \h </w:instrText>
        </w:r>
        <w:r>
          <w:rPr>
            <w:webHidden/>
          </w:rPr>
        </w:r>
        <w:r>
          <w:rPr>
            <w:webHidden/>
          </w:rPr>
          <w:fldChar w:fldCharType="separate"/>
        </w:r>
        <w:r>
          <w:rPr>
            <w:webHidden/>
          </w:rPr>
          <w:t>14</w:t>
        </w:r>
        <w:r>
          <w:rPr>
            <w:webHidden/>
          </w:rPr>
          <w:fldChar w:fldCharType="end"/>
        </w:r>
      </w:hyperlink>
    </w:p>
    <w:p w14:paraId="305D8012" w14:textId="1FAF442A" w:rsidR="00291864" w:rsidRDefault="00291864">
      <w:pPr>
        <w:pStyle w:val="TOC3"/>
        <w:rPr>
          <w:rFonts w:asciiTheme="minorHAnsi" w:eastAsiaTheme="minorEastAsia" w:hAnsiTheme="minorHAnsi" w:cstheme="minorBidi"/>
          <w:sz w:val="22"/>
          <w:szCs w:val="22"/>
          <w:lang w:eastAsia="zh-CN" w:bidi="kn-IN"/>
        </w:rPr>
      </w:pPr>
      <w:hyperlink w:anchor="_Toc146881627" w:history="1">
        <w:r w:rsidRPr="00A6749E">
          <w:rPr>
            <w:rStyle w:val="Hyperlink"/>
          </w:rPr>
          <w:t>4.1.5</w:t>
        </w:r>
        <w:r>
          <w:rPr>
            <w:rFonts w:asciiTheme="minorHAnsi" w:eastAsiaTheme="minorEastAsia" w:hAnsiTheme="minorHAnsi" w:cstheme="minorBidi"/>
            <w:sz w:val="22"/>
            <w:szCs w:val="22"/>
            <w:lang w:eastAsia="zh-CN" w:bidi="kn-IN"/>
          </w:rPr>
          <w:tab/>
        </w:r>
        <w:r w:rsidRPr="00A6749E">
          <w:rPr>
            <w:rStyle w:val="Hyperlink"/>
          </w:rPr>
          <w:t>SAF85xx RFE SW CD 0.8.15 D230428</w:t>
        </w:r>
        <w:r>
          <w:rPr>
            <w:webHidden/>
          </w:rPr>
          <w:tab/>
        </w:r>
        <w:r>
          <w:rPr>
            <w:webHidden/>
          </w:rPr>
          <w:fldChar w:fldCharType="begin"/>
        </w:r>
        <w:r>
          <w:rPr>
            <w:webHidden/>
          </w:rPr>
          <w:instrText xml:space="preserve"> PAGEREF _Toc146881627 \h </w:instrText>
        </w:r>
        <w:r>
          <w:rPr>
            <w:webHidden/>
          </w:rPr>
        </w:r>
        <w:r>
          <w:rPr>
            <w:webHidden/>
          </w:rPr>
          <w:fldChar w:fldCharType="separate"/>
        </w:r>
        <w:r>
          <w:rPr>
            <w:webHidden/>
          </w:rPr>
          <w:t>15</w:t>
        </w:r>
        <w:r>
          <w:rPr>
            <w:webHidden/>
          </w:rPr>
          <w:fldChar w:fldCharType="end"/>
        </w:r>
      </w:hyperlink>
    </w:p>
    <w:p w14:paraId="0E06FAA0" w14:textId="44E1447A" w:rsidR="00291864" w:rsidRDefault="00291864">
      <w:pPr>
        <w:pStyle w:val="TOC3"/>
        <w:rPr>
          <w:rFonts w:asciiTheme="minorHAnsi" w:eastAsiaTheme="minorEastAsia" w:hAnsiTheme="minorHAnsi" w:cstheme="minorBidi"/>
          <w:sz w:val="22"/>
          <w:szCs w:val="22"/>
          <w:lang w:eastAsia="zh-CN" w:bidi="kn-IN"/>
        </w:rPr>
      </w:pPr>
      <w:hyperlink w:anchor="_Toc146881628" w:history="1">
        <w:r w:rsidRPr="00A6749E">
          <w:rPr>
            <w:rStyle w:val="Hyperlink"/>
          </w:rPr>
          <w:t>4.1.6</w:t>
        </w:r>
        <w:r>
          <w:rPr>
            <w:rFonts w:asciiTheme="minorHAnsi" w:eastAsiaTheme="minorEastAsia" w:hAnsiTheme="minorHAnsi" w:cstheme="minorBidi"/>
            <w:sz w:val="22"/>
            <w:szCs w:val="22"/>
            <w:lang w:eastAsia="zh-CN" w:bidi="kn-IN"/>
          </w:rPr>
          <w:tab/>
        </w:r>
        <w:r w:rsidRPr="00A6749E">
          <w:rPr>
            <w:rStyle w:val="Hyperlink"/>
          </w:rPr>
          <w:t>SAF85xx RFE SW EAR 0.8.14 D230317</w:t>
        </w:r>
        <w:r>
          <w:rPr>
            <w:webHidden/>
          </w:rPr>
          <w:tab/>
        </w:r>
        <w:r>
          <w:rPr>
            <w:webHidden/>
          </w:rPr>
          <w:fldChar w:fldCharType="begin"/>
        </w:r>
        <w:r>
          <w:rPr>
            <w:webHidden/>
          </w:rPr>
          <w:instrText xml:space="preserve"> PAGEREF _Toc146881628 \h </w:instrText>
        </w:r>
        <w:r>
          <w:rPr>
            <w:webHidden/>
          </w:rPr>
        </w:r>
        <w:r>
          <w:rPr>
            <w:webHidden/>
          </w:rPr>
          <w:fldChar w:fldCharType="separate"/>
        </w:r>
        <w:r>
          <w:rPr>
            <w:webHidden/>
          </w:rPr>
          <w:t>16</w:t>
        </w:r>
        <w:r>
          <w:rPr>
            <w:webHidden/>
          </w:rPr>
          <w:fldChar w:fldCharType="end"/>
        </w:r>
      </w:hyperlink>
    </w:p>
    <w:p w14:paraId="3CC97590" w14:textId="35020EBF" w:rsidR="00291864" w:rsidRDefault="00291864">
      <w:pPr>
        <w:pStyle w:val="TOC3"/>
        <w:rPr>
          <w:rFonts w:asciiTheme="minorHAnsi" w:eastAsiaTheme="minorEastAsia" w:hAnsiTheme="minorHAnsi" w:cstheme="minorBidi"/>
          <w:sz w:val="22"/>
          <w:szCs w:val="22"/>
          <w:lang w:eastAsia="zh-CN" w:bidi="kn-IN"/>
        </w:rPr>
      </w:pPr>
      <w:hyperlink w:anchor="_Toc146881629" w:history="1">
        <w:r w:rsidRPr="00A6749E">
          <w:rPr>
            <w:rStyle w:val="Hyperlink"/>
          </w:rPr>
          <w:t>4.1.7</w:t>
        </w:r>
        <w:r>
          <w:rPr>
            <w:rFonts w:asciiTheme="minorHAnsi" w:eastAsiaTheme="minorEastAsia" w:hAnsiTheme="minorHAnsi" w:cstheme="minorBidi"/>
            <w:sz w:val="22"/>
            <w:szCs w:val="22"/>
            <w:lang w:eastAsia="zh-CN" w:bidi="kn-IN"/>
          </w:rPr>
          <w:tab/>
        </w:r>
        <w:r w:rsidRPr="00A6749E">
          <w:rPr>
            <w:rStyle w:val="Hyperlink"/>
          </w:rPr>
          <w:t>SAF85xx RFE SW CD 0.8.13 D230127</w:t>
        </w:r>
        <w:r>
          <w:rPr>
            <w:webHidden/>
          </w:rPr>
          <w:tab/>
        </w:r>
        <w:r>
          <w:rPr>
            <w:webHidden/>
          </w:rPr>
          <w:fldChar w:fldCharType="begin"/>
        </w:r>
        <w:r>
          <w:rPr>
            <w:webHidden/>
          </w:rPr>
          <w:instrText xml:space="preserve"> PAGEREF _Toc146881629 \h </w:instrText>
        </w:r>
        <w:r>
          <w:rPr>
            <w:webHidden/>
          </w:rPr>
        </w:r>
        <w:r>
          <w:rPr>
            <w:webHidden/>
          </w:rPr>
          <w:fldChar w:fldCharType="separate"/>
        </w:r>
        <w:r>
          <w:rPr>
            <w:webHidden/>
          </w:rPr>
          <w:t>18</w:t>
        </w:r>
        <w:r>
          <w:rPr>
            <w:webHidden/>
          </w:rPr>
          <w:fldChar w:fldCharType="end"/>
        </w:r>
      </w:hyperlink>
    </w:p>
    <w:p w14:paraId="17AFD9F3" w14:textId="36F28B87" w:rsidR="00291864" w:rsidRDefault="00291864">
      <w:pPr>
        <w:pStyle w:val="TOC3"/>
        <w:rPr>
          <w:rFonts w:asciiTheme="minorHAnsi" w:eastAsiaTheme="minorEastAsia" w:hAnsiTheme="minorHAnsi" w:cstheme="minorBidi"/>
          <w:sz w:val="22"/>
          <w:szCs w:val="22"/>
          <w:lang w:eastAsia="zh-CN" w:bidi="kn-IN"/>
        </w:rPr>
      </w:pPr>
      <w:hyperlink w:anchor="_Toc146881630" w:history="1">
        <w:r w:rsidRPr="00A6749E">
          <w:rPr>
            <w:rStyle w:val="Hyperlink"/>
          </w:rPr>
          <w:t>4.1.8</w:t>
        </w:r>
        <w:r>
          <w:rPr>
            <w:rFonts w:asciiTheme="minorHAnsi" w:eastAsiaTheme="minorEastAsia" w:hAnsiTheme="minorHAnsi" w:cstheme="minorBidi"/>
            <w:sz w:val="22"/>
            <w:szCs w:val="22"/>
            <w:lang w:eastAsia="zh-CN" w:bidi="kn-IN"/>
          </w:rPr>
          <w:tab/>
        </w:r>
        <w:r w:rsidRPr="00A6749E">
          <w:rPr>
            <w:rStyle w:val="Hyperlink"/>
          </w:rPr>
          <w:t>SAF85xx RFE SW 0.8.12 HF01 D230217</w:t>
        </w:r>
        <w:r>
          <w:rPr>
            <w:webHidden/>
          </w:rPr>
          <w:tab/>
        </w:r>
        <w:r>
          <w:rPr>
            <w:webHidden/>
          </w:rPr>
          <w:fldChar w:fldCharType="begin"/>
        </w:r>
        <w:r>
          <w:rPr>
            <w:webHidden/>
          </w:rPr>
          <w:instrText xml:space="preserve"> PAGEREF _Toc146881630 \h </w:instrText>
        </w:r>
        <w:r>
          <w:rPr>
            <w:webHidden/>
          </w:rPr>
        </w:r>
        <w:r>
          <w:rPr>
            <w:webHidden/>
          </w:rPr>
          <w:fldChar w:fldCharType="separate"/>
        </w:r>
        <w:r>
          <w:rPr>
            <w:webHidden/>
          </w:rPr>
          <w:t>20</w:t>
        </w:r>
        <w:r>
          <w:rPr>
            <w:webHidden/>
          </w:rPr>
          <w:fldChar w:fldCharType="end"/>
        </w:r>
      </w:hyperlink>
    </w:p>
    <w:p w14:paraId="50490170" w14:textId="465C17C0" w:rsidR="00291864" w:rsidRDefault="00291864">
      <w:pPr>
        <w:pStyle w:val="TOC3"/>
        <w:rPr>
          <w:rFonts w:asciiTheme="minorHAnsi" w:eastAsiaTheme="minorEastAsia" w:hAnsiTheme="minorHAnsi" w:cstheme="minorBidi"/>
          <w:sz w:val="22"/>
          <w:szCs w:val="22"/>
          <w:lang w:eastAsia="zh-CN" w:bidi="kn-IN"/>
        </w:rPr>
      </w:pPr>
      <w:hyperlink w:anchor="_Toc146881631" w:history="1">
        <w:r w:rsidRPr="00A6749E">
          <w:rPr>
            <w:rStyle w:val="Hyperlink"/>
          </w:rPr>
          <w:t>4.1.9</w:t>
        </w:r>
        <w:r>
          <w:rPr>
            <w:rFonts w:asciiTheme="minorHAnsi" w:eastAsiaTheme="minorEastAsia" w:hAnsiTheme="minorHAnsi" w:cstheme="minorBidi"/>
            <w:sz w:val="22"/>
            <w:szCs w:val="22"/>
            <w:lang w:eastAsia="zh-CN" w:bidi="kn-IN"/>
          </w:rPr>
          <w:tab/>
        </w:r>
        <w:r w:rsidRPr="00A6749E">
          <w:rPr>
            <w:rStyle w:val="Hyperlink"/>
          </w:rPr>
          <w:t>SAF85xx RFE SW CD 0.8.12 D221216</w:t>
        </w:r>
        <w:r>
          <w:rPr>
            <w:webHidden/>
          </w:rPr>
          <w:tab/>
        </w:r>
        <w:r>
          <w:rPr>
            <w:webHidden/>
          </w:rPr>
          <w:fldChar w:fldCharType="begin"/>
        </w:r>
        <w:r>
          <w:rPr>
            <w:webHidden/>
          </w:rPr>
          <w:instrText xml:space="preserve"> PAGEREF _Toc146881631 \h </w:instrText>
        </w:r>
        <w:r>
          <w:rPr>
            <w:webHidden/>
          </w:rPr>
        </w:r>
        <w:r>
          <w:rPr>
            <w:webHidden/>
          </w:rPr>
          <w:fldChar w:fldCharType="separate"/>
        </w:r>
        <w:r>
          <w:rPr>
            <w:webHidden/>
          </w:rPr>
          <w:t>20</w:t>
        </w:r>
        <w:r>
          <w:rPr>
            <w:webHidden/>
          </w:rPr>
          <w:fldChar w:fldCharType="end"/>
        </w:r>
      </w:hyperlink>
    </w:p>
    <w:p w14:paraId="1BC90E71" w14:textId="0D55CB50" w:rsidR="00291864" w:rsidRDefault="00291864">
      <w:pPr>
        <w:pStyle w:val="TOC3"/>
        <w:rPr>
          <w:rFonts w:asciiTheme="minorHAnsi" w:eastAsiaTheme="minorEastAsia" w:hAnsiTheme="minorHAnsi" w:cstheme="minorBidi"/>
          <w:sz w:val="22"/>
          <w:szCs w:val="22"/>
          <w:lang w:eastAsia="zh-CN" w:bidi="kn-IN"/>
        </w:rPr>
      </w:pPr>
      <w:hyperlink w:anchor="_Toc146881632" w:history="1">
        <w:r w:rsidRPr="00A6749E">
          <w:rPr>
            <w:rStyle w:val="Hyperlink"/>
          </w:rPr>
          <w:t>4.1.10</w:t>
        </w:r>
        <w:r>
          <w:rPr>
            <w:rFonts w:asciiTheme="minorHAnsi" w:eastAsiaTheme="minorEastAsia" w:hAnsiTheme="minorHAnsi" w:cstheme="minorBidi"/>
            <w:sz w:val="22"/>
            <w:szCs w:val="22"/>
            <w:lang w:eastAsia="zh-CN" w:bidi="kn-IN"/>
          </w:rPr>
          <w:tab/>
        </w:r>
        <w:r w:rsidRPr="00A6749E">
          <w:rPr>
            <w:rStyle w:val="Hyperlink"/>
          </w:rPr>
          <w:t>SAF85xx RFE SW CD 0.8.11 D220930</w:t>
        </w:r>
        <w:r>
          <w:rPr>
            <w:webHidden/>
          </w:rPr>
          <w:tab/>
        </w:r>
        <w:r>
          <w:rPr>
            <w:webHidden/>
          </w:rPr>
          <w:fldChar w:fldCharType="begin"/>
        </w:r>
        <w:r>
          <w:rPr>
            <w:webHidden/>
          </w:rPr>
          <w:instrText xml:space="preserve"> PAGEREF _Toc146881632 \h </w:instrText>
        </w:r>
        <w:r>
          <w:rPr>
            <w:webHidden/>
          </w:rPr>
        </w:r>
        <w:r>
          <w:rPr>
            <w:webHidden/>
          </w:rPr>
          <w:fldChar w:fldCharType="separate"/>
        </w:r>
        <w:r>
          <w:rPr>
            <w:webHidden/>
          </w:rPr>
          <w:t>22</w:t>
        </w:r>
        <w:r>
          <w:rPr>
            <w:webHidden/>
          </w:rPr>
          <w:fldChar w:fldCharType="end"/>
        </w:r>
      </w:hyperlink>
    </w:p>
    <w:p w14:paraId="0B3BB5FC" w14:textId="61B13016" w:rsidR="00291864" w:rsidRDefault="00291864">
      <w:pPr>
        <w:pStyle w:val="TOC3"/>
        <w:rPr>
          <w:rFonts w:asciiTheme="minorHAnsi" w:eastAsiaTheme="minorEastAsia" w:hAnsiTheme="minorHAnsi" w:cstheme="minorBidi"/>
          <w:sz w:val="22"/>
          <w:szCs w:val="22"/>
          <w:lang w:eastAsia="zh-CN" w:bidi="kn-IN"/>
        </w:rPr>
      </w:pPr>
      <w:hyperlink w:anchor="_Toc146881633" w:history="1">
        <w:r w:rsidRPr="00A6749E">
          <w:rPr>
            <w:rStyle w:val="Hyperlink"/>
          </w:rPr>
          <w:t>4.1.11</w:t>
        </w:r>
        <w:r>
          <w:rPr>
            <w:rFonts w:asciiTheme="minorHAnsi" w:eastAsiaTheme="minorEastAsia" w:hAnsiTheme="minorHAnsi" w:cstheme="minorBidi"/>
            <w:sz w:val="22"/>
            <w:szCs w:val="22"/>
            <w:lang w:eastAsia="zh-CN" w:bidi="kn-IN"/>
          </w:rPr>
          <w:tab/>
        </w:r>
        <w:r w:rsidRPr="00A6749E">
          <w:rPr>
            <w:rStyle w:val="Hyperlink"/>
          </w:rPr>
          <w:t>SAF85xx RFE SW CD 0.8.10 D220826</w:t>
        </w:r>
        <w:r>
          <w:rPr>
            <w:webHidden/>
          </w:rPr>
          <w:tab/>
        </w:r>
        <w:r>
          <w:rPr>
            <w:webHidden/>
          </w:rPr>
          <w:fldChar w:fldCharType="begin"/>
        </w:r>
        <w:r>
          <w:rPr>
            <w:webHidden/>
          </w:rPr>
          <w:instrText xml:space="preserve"> PAGEREF _Toc146881633 \h </w:instrText>
        </w:r>
        <w:r>
          <w:rPr>
            <w:webHidden/>
          </w:rPr>
        </w:r>
        <w:r>
          <w:rPr>
            <w:webHidden/>
          </w:rPr>
          <w:fldChar w:fldCharType="separate"/>
        </w:r>
        <w:r>
          <w:rPr>
            <w:webHidden/>
          </w:rPr>
          <w:t>22</w:t>
        </w:r>
        <w:r>
          <w:rPr>
            <w:webHidden/>
          </w:rPr>
          <w:fldChar w:fldCharType="end"/>
        </w:r>
      </w:hyperlink>
    </w:p>
    <w:p w14:paraId="0CC1291E" w14:textId="2E4CCD8E" w:rsidR="00291864" w:rsidRDefault="00291864">
      <w:pPr>
        <w:pStyle w:val="TOC3"/>
        <w:rPr>
          <w:rFonts w:asciiTheme="minorHAnsi" w:eastAsiaTheme="minorEastAsia" w:hAnsiTheme="minorHAnsi" w:cstheme="minorBidi"/>
          <w:sz w:val="22"/>
          <w:szCs w:val="22"/>
          <w:lang w:eastAsia="zh-CN" w:bidi="kn-IN"/>
        </w:rPr>
      </w:pPr>
      <w:hyperlink w:anchor="_Toc146881634" w:history="1">
        <w:r w:rsidRPr="00A6749E">
          <w:rPr>
            <w:rStyle w:val="Hyperlink"/>
          </w:rPr>
          <w:t>4.1.12</w:t>
        </w:r>
        <w:r>
          <w:rPr>
            <w:rFonts w:asciiTheme="minorHAnsi" w:eastAsiaTheme="minorEastAsia" w:hAnsiTheme="minorHAnsi" w:cstheme="minorBidi"/>
            <w:sz w:val="22"/>
            <w:szCs w:val="22"/>
            <w:lang w:eastAsia="zh-CN" w:bidi="kn-IN"/>
          </w:rPr>
          <w:tab/>
        </w:r>
        <w:r w:rsidRPr="00A6749E">
          <w:rPr>
            <w:rStyle w:val="Hyperlink"/>
          </w:rPr>
          <w:t>SAF85xx_RFE_SW_HF01_0.8.9_D220727</w:t>
        </w:r>
        <w:r>
          <w:rPr>
            <w:webHidden/>
          </w:rPr>
          <w:tab/>
        </w:r>
        <w:r>
          <w:rPr>
            <w:webHidden/>
          </w:rPr>
          <w:fldChar w:fldCharType="begin"/>
        </w:r>
        <w:r>
          <w:rPr>
            <w:webHidden/>
          </w:rPr>
          <w:instrText xml:space="preserve"> PAGEREF _Toc146881634 \h </w:instrText>
        </w:r>
        <w:r>
          <w:rPr>
            <w:webHidden/>
          </w:rPr>
        </w:r>
        <w:r>
          <w:rPr>
            <w:webHidden/>
          </w:rPr>
          <w:fldChar w:fldCharType="separate"/>
        </w:r>
        <w:r>
          <w:rPr>
            <w:webHidden/>
          </w:rPr>
          <w:t>25</w:t>
        </w:r>
        <w:r>
          <w:rPr>
            <w:webHidden/>
          </w:rPr>
          <w:fldChar w:fldCharType="end"/>
        </w:r>
      </w:hyperlink>
    </w:p>
    <w:p w14:paraId="69530996" w14:textId="065D0CCD" w:rsidR="00291864" w:rsidRDefault="00291864">
      <w:pPr>
        <w:pStyle w:val="TOC3"/>
        <w:rPr>
          <w:rFonts w:asciiTheme="minorHAnsi" w:eastAsiaTheme="minorEastAsia" w:hAnsiTheme="minorHAnsi" w:cstheme="minorBidi"/>
          <w:sz w:val="22"/>
          <w:szCs w:val="22"/>
          <w:lang w:eastAsia="zh-CN" w:bidi="kn-IN"/>
        </w:rPr>
      </w:pPr>
      <w:hyperlink w:anchor="_Toc146881635" w:history="1">
        <w:r w:rsidRPr="00A6749E">
          <w:rPr>
            <w:rStyle w:val="Hyperlink"/>
          </w:rPr>
          <w:t>4.1.13</w:t>
        </w:r>
        <w:r>
          <w:rPr>
            <w:rFonts w:asciiTheme="minorHAnsi" w:eastAsiaTheme="minorEastAsia" w:hAnsiTheme="minorHAnsi" w:cstheme="minorBidi"/>
            <w:sz w:val="22"/>
            <w:szCs w:val="22"/>
            <w:lang w:eastAsia="zh-CN" w:bidi="kn-IN"/>
          </w:rPr>
          <w:tab/>
        </w:r>
        <w:r w:rsidRPr="00A6749E">
          <w:rPr>
            <w:rStyle w:val="Hyperlink"/>
          </w:rPr>
          <w:t>SAF85xx RFE SW CD 0.8.9 D220715</w:t>
        </w:r>
        <w:r>
          <w:rPr>
            <w:webHidden/>
          </w:rPr>
          <w:tab/>
        </w:r>
        <w:r>
          <w:rPr>
            <w:webHidden/>
          </w:rPr>
          <w:fldChar w:fldCharType="begin"/>
        </w:r>
        <w:r>
          <w:rPr>
            <w:webHidden/>
          </w:rPr>
          <w:instrText xml:space="preserve"> PAGEREF _Toc146881635 \h </w:instrText>
        </w:r>
        <w:r>
          <w:rPr>
            <w:webHidden/>
          </w:rPr>
        </w:r>
        <w:r>
          <w:rPr>
            <w:webHidden/>
          </w:rPr>
          <w:fldChar w:fldCharType="separate"/>
        </w:r>
        <w:r>
          <w:rPr>
            <w:webHidden/>
          </w:rPr>
          <w:t>25</w:t>
        </w:r>
        <w:r>
          <w:rPr>
            <w:webHidden/>
          </w:rPr>
          <w:fldChar w:fldCharType="end"/>
        </w:r>
      </w:hyperlink>
    </w:p>
    <w:p w14:paraId="31A3A758" w14:textId="11F7191D" w:rsidR="00291864" w:rsidRDefault="00291864">
      <w:pPr>
        <w:pStyle w:val="TOC3"/>
        <w:rPr>
          <w:rFonts w:asciiTheme="minorHAnsi" w:eastAsiaTheme="minorEastAsia" w:hAnsiTheme="minorHAnsi" w:cstheme="minorBidi"/>
          <w:sz w:val="22"/>
          <w:szCs w:val="22"/>
          <w:lang w:eastAsia="zh-CN" w:bidi="kn-IN"/>
        </w:rPr>
      </w:pPr>
      <w:hyperlink w:anchor="_Toc146881636" w:history="1">
        <w:r w:rsidRPr="00A6749E">
          <w:rPr>
            <w:rStyle w:val="Hyperlink"/>
          </w:rPr>
          <w:t>4.1.14</w:t>
        </w:r>
        <w:r>
          <w:rPr>
            <w:rFonts w:asciiTheme="minorHAnsi" w:eastAsiaTheme="minorEastAsia" w:hAnsiTheme="minorHAnsi" w:cstheme="minorBidi"/>
            <w:sz w:val="22"/>
            <w:szCs w:val="22"/>
            <w:lang w:eastAsia="zh-CN" w:bidi="kn-IN"/>
          </w:rPr>
          <w:tab/>
        </w:r>
        <w:r w:rsidRPr="00A6749E">
          <w:rPr>
            <w:rStyle w:val="Hyperlink"/>
          </w:rPr>
          <w:t>SAF85xx RFE SW EAR 0.8.8 D220701</w:t>
        </w:r>
        <w:r>
          <w:rPr>
            <w:webHidden/>
          </w:rPr>
          <w:tab/>
        </w:r>
        <w:r>
          <w:rPr>
            <w:webHidden/>
          </w:rPr>
          <w:fldChar w:fldCharType="begin"/>
        </w:r>
        <w:r>
          <w:rPr>
            <w:webHidden/>
          </w:rPr>
          <w:instrText xml:space="preserve"> PAGEREF _Toc146881636 \h </w:instrText>
        </w:r>
        <w:r>
          <w:rPr>
            <w:webHidden/>
          </w:rPr>
        </w:r>
        <w:r>
          <w:rPr>
            <w:webHidden/>
          </w:rPr>
          <w:fldChar w:fldCharType="separate"/>
        </w:r>
        <w:r>
          <w:rPr>
            <w:webHidden/>
          </w:rPr>
          <w:t>26</w:t>
        </w:r>
        <w:r>
          <w:rPr>
            <w:webHidden/>
          </w:rPr>
          <w:fldChar w:fldCharType="end"/>
        </w:r>
      </w:hyperlink>
    </w:p>
    <w:p w14:paraId="6E57AB5D" w14:textId="2A55810B" w:rsidR="00291864" w:rsidRDefault="00291864">
      <w:pPr>
        <w:pStyle w:val="TOC3"/>
        <w:rPr>
          <w:rFonts w:asciiTheme="minorHAnsi" w:eastAsiaTheme="minorEastAsia" w:hAnsiTheme="minorHAnsi" w:cstheme="minorBidi"/>
          <w:sz w:val="22"/>
          <w:szCs w:val="22"/>
          <w:lang w:eastAsia="zh-CN" w:bidi="kn-IN"/>
        </w:rPr>
      </w:pPr>
      <w:hyperlink w:anchor="_Toc146881637" w:history="1">
        <w:r w:rsidRPr="00A6749E">
          <w:rPr>
            <w:rStyle w:val="Hyperlink"/>
          </w:rPr>
          <w:t>4.1.15</w:t>
        </w:r>
        <w:r>
          <w:rPr>
            <w:rFonts w:asciiTheme="minorHAnsi" w:eastAsiaTheme="minorEastAsia" w:hAnsiTheme="minorHAnsi" w:cstheme="minorBidi"/>
            <w:sz w:val="22"/>
            <w:szCs w:val="22"/>
            <w:lang w:eastAsia="zh-CN" w:bidi="kn-IN"/>
          </w:rPr>
          <w:tab/>
        </w:r>
        <w:r w:rsidRPr="00A6749E">
          <w:rPr>
            <w:rStyle w:val="Hyperlink"/>
          </w:rPr>
          <w:t>SAF85xx RFE SW CD 0.8.7 D220610</w:t>
        </w:r>
        <w:r>
          <w:rPr>
            <w:webHidden/>
          </w:rPr>
          <w:tab/>
        </w:r>
        <w:r>
          <w:rPr>
            <w:webHidden/>
          </w:rPr>
          <w:fldChar w:fldCharType="begin"/>
        </w:r>
        <w:r>
          <w:rPr>
            <w:webHidden/>
          </w:rPr>
          <w:instrText xml:space="preserve"> PAGEREF _Toc146881637 \h </w:instrText>
        </w:r>
        <w:r>
          <w:rPr>
            <w:webHidden/>
          </w:rPr>
        </w:r>
        <w:r>
          <w:rPr>
            <w:webHidden/>
          </w:rPr>
          <w:fldChar w:fldCharType="separate"/>
        </w:r>
        <w:r>
          <w:rPr>
            <w:webHidden/>
          </w:rPr>
          <w:t>27</w:t>
        </w:r>
        <w:r>
          <w:rPr>
            <w:webHidden/>
          </w:rPr>
          <w:fldChar w:fldCharType="end"/>
        </w:r>
      </w:hyperlink>
    </w:p>
    <w:p w14:paraId="34560B2B" w14:textId="31937BF6" w:rsidR="00291864" w:rsidRDefault="00291864">
      <w:pPr>
        <w:pStyle w:val="TOC3"/>
        <w:rPr>
          <w:rFonts w:asciiTheme="minorHAnsi" w:eastAsiaTheme="minorEastAsia" w:hAnsiTheme="minorHAnsi" w:cstheme="minorBidi"/>
          <w:sz w:val="22"/>
          <w:szCs w:val="22"/>
          <w:lang w:eastAsia="zh-CN" w:bidi="kn-IN"/>
        </w:rPr>
      </w:pPr>
      <w:hyperlink w:anchor="_Toc146881638" w:history="1">
        <w:r w:rsidRPr="00A6749E">
          <w:rPr>
            <w:rStyle w:val="Hyperlink"/>
          </w:rPr>
          <w:t>4.1.16</w:t>
        </w:r>
        <w:r>
          <w:rPr>
            <w:rFonts w:asciiTheme="minorHAnsi" w:eastAsiaTheme="minorEastAsia" w:hAnsiTheme="minorHAnsi" w:cstheme="minorBidi"/>
            <w:sz w:val="22"/>
            <w:szCs w:val="22"/>
            <w:lang w:eastAsia="zh-CN" w:bidi="kn-IN"/>
          </w:rPr>
          <w:tab/>
        </w:r>
        <w:r w:rsidRPr="00A6749E">
          <w:rPr>
            <w:rStyle w:val="Hyperlink"/>
          </w:rPr>
          <w:t>SAF85xx RFE SW CD 0.8.6 D220524</w:t>
        </w:r>
        <w:r>
          <w:rPr>
            <w:webHidden/>
          </w:rPr>
          <w:tab/>
        </w:r>
        <w:r>
          <w:rPr>
            <w:webHidden/>
          </w:rPr>
          <w:fldChar w:fldCharType="begin"/>
        </w:r>
        <w:r>
          <w:rPr>
            <w:webHidden/>
          </w:rPr>
          <w:instrText xml:space="preserve"> PAGEREF _Toc146881638 \h </w:instrText>
        </w:r>
        <w:r>
          <w:rPr>
            <w:webHidden/>
          </w:rPr>
        </w:r>
        <w:r>
          <w:rPr>
            <w:webHidden/>
          </w:rPr>
          <w:fldChar w:fldCharType="separate"/>
        </w:r>
        <w:r>
          <w:rPr>
            <w:webHidden/>
          </w:rPr>
          <w:t>28</w:t>
        </w:r>
        <w:r>
          <w:rPr>
            <w:webHidden/>
          </w:rPr>
          <w:fldChar w:fldCharType="end"/>
        </w:r>
      </w:hyperlink>
    </w:p>
    <w:p w14:paraId="63F7382D" w14:textId="6D81D81C" w:rsidR="00291864" w:rsidRDefault="00291864">
      <w:pPr>
        <w:pStyle w:val="TOC3"/>
        <w:rPr>
          <w:rFonts w:asciiTheme="minorHAnsi" w:eastAsiaTheme="minorEastAsia" w:hAnsiTheme="minorHAnsi" w:cstheme="minorBidi"/>
          <w:sz w:val="22"/>
          <w:szCs w:val="22"/>
          <w:lang w:eastAsia="zh-CN" w:bidi="kn-IN"/>
        </w:rPr>
      </w:pPr>
      <w:hyperlink w:anchor="_Toc146881639" w:history="1">
        <w:r w:rsidRPr="00A6749E">
          <w:rPr>
            <w:rStyle w:val="Hyperlink"/>
          </w:rPr>
          <w:t>4.1.17</w:t>
        </w:r>
        <w:r>
          <w:rPr>
            <w:rFonts w:asciiTheme="minorHAnsi" w:eastAsiaTheme="minorEastAsia" w:hAnsiTheme="minorHAnsi" w:cstheme="minorBidi"/>
            <w:sz w:val="22"/>
            <w:szCs w:val="22"/>
            <w:lang w:eastAsia="zh-CN" w:bidi="kn-IN"/>
          </w:rPr>
          <w:tab/>
        </w:r>
        <w:r w:rsidRPr="00A6749E">
          <w:rPr>
            <w:rStyle w:val="Hyperlink"/>
          </w:rPr>
          <w:t>SAF85xx RFE SW CD 0.8.5 D220509</w:t>
        </w:r>
        <w:r>
          <w:rPr>
            <w:webHidden/>
          </w:rPr>
          <w:tab/>
        </w:r>
        <w:r>
          <w:rPr>
            <w:webHidden/>
          </w:rPr>
          <w:fldChar w:fldCharType="begin"/>
        </w:r>
        <w:r>
          <w:rPr>
            <w:webHidden/>
          </w:rPr>
          <w:instrText xml:space="preserve"> PAGEREF _Toc146881639 \h </w:instrText>
        </w:r>
        <w:r>
          <w:rPr>
            <w:webHidden/>
          </w:rPr>
        </w:r>
        <w:r>
          <w:rPr>
            <w:webHidden/>
          </w:rPr>
          <w:fldChar w:fldCharType="separate"/>
        </w:r>
        <w:r>
          <w:rPr>
            <w:webHidden/>
          </w:rPr>
          <w:t>28</w:t>
        </w:r>
        <w:r>
          <w:rPr>
            <w:webHidden/>
          </w:rPr>
          <w:fldChar w:fldCharType="end"/>
        </w:r>
      </w:hyperlink>
    </w:p>
    <w:p w14:paraId="1E330219" w14:textId="7A87CC46" w:rsidR="00291864" w:rsidRDefault="00291864">
      <w:pPr>
        <w:pStyle w:val="TOC3"/>
        <w:rPr>
          <w:rFonts w:asciiTheme="minorHAnsi" w:eastAsiaTheme="minorEastAsia" w:hAnsiTheme="minorHAnsi" w:cstheme="minorBidi"/>
          <w:sz w:val="22"/>
          <w:szCs w:val="22"/>
          <w:lang w:eastAsia="zh-CN" w:bidi="kn-IN"/>
        </w:rPr>
      </w:pPr>
      <w:hyperlink w:anchor="_Toc146881640" w:history="1">
        <w:r w:rsidRPr="00A6749E">
          <w:rPr>
            <w:rStyle w:val="Hyperlink"/>
          </w:rPr>
          <w:t>4.1.18</w:t>
        </w:r>
        <w:r>
          <w:rPr>
            <w:rFonts w:asciiTheme="minorHAnsi" w:eastAsiaTheme="minorEastAsia" w:hAnsiTheme="minorHAnsi" w:cstheme="minorBidi"/>
            <w:sz w:val="22"/>
            <w:szCs w:val="22"/>
            <w:lang w:eastAsia="zh-CN" w:bidi="kn-IN"/>
          </w:rPr>
          <w:tab/>
        </w:r>
        <w:r w:rsidRPr="00A6749E">
          <w:rPr>
            <w:rStyle w:val="Hyperlink"/>
          </w:rPr>
          <w:t>SAF85xx RFE SW CD 0.8.4 D220426</w:t>
        </w:r>
        <w:r>
          <w:rPr>
            <w:webHidden/>
          </w:rPr>
          <w:tab/>
        </w:r>
        <w:r>
          <w:rPr>
            <w:webHidden/>
          </w:rPr>
          <w:fldChar w:fldCharType="begin"/>
        </w:r>
        <w:r>
          <w:rPr>
            <w:webHidden/>
          </w:rPr>
          <w:instrText xml:space="preserve"> PAGEREF _Toc146881640 \h </w:instrText>
        </w:r>
        <w:r>
          <w:rPr>
            <w:webHidden/>
          </w:rPr>
        </w:r>
        <w:r>
          <w:rPr>
            <w:webHidden/>
          </w:rPr>
          <w:fldChar w:fldCharType="separate"/>
        </w:r>
        <w:r>
          <w:rPr>
            <w:webHidden/>
          </w:rPr>
          <w:t>29</w:t>
        </w:r>
        <w:r>
          <w:rPr>
            <w:webHidden/>
          </w:rPr>
          <w:fldChar w:fldCharType="end"/>
        </w:r>
      </w:hyperlink>
    </w:p>
    <w:p w14:paraId="25E43434" w14:textId="15F8B5BF" w:rsidR="00291864" w:rsidRDefault="00291864">
      <w:pPr>
        <w:pStyle w:val="TOC3"/>
        <w:rPr>
          <w:rFonts w:asciiTheme="minorHAnsi" w:eastAsiaTheme="minorEastAsia" w:hAnsiTheme="minorHAnsi" w:cstheme="minorBidi"/>
          <w:sz w:val="22"/>
          <w:szCs w:val="22"/>
          <w:lang w:eastAsia="zh-CN" w:bidi="kn-IN"/>
        </w:rPr>
      </w:pPr>
      <w:hyperlink w:anchor="_Toc146881641" w:history="1">
        <w:r w:rsidRPr="00A6749E">
          <w:rPr>
            <w:rStyle w:val="Hyperlink"/>
          </w:rPr>
          <w:t>4.1.19</w:t>
        </w:r>
        <w:r>
          <w:rPr>
            <w:rFonts w:asciiTheme="minorHAnsi" w:eastAsiaTheme="minorEastAsia" w:hAnsiTheme="minorHAnsi" w:cstheme="minorBidi"/>
            <w:sz w:val="22"/>
            <w:szCs w:val="22"/>
            <w:lang w:eastAsia="zh-CN" w:bidi="kn-IN"/>
          </w:rPr>
          <w:tab/>
        </w:r>
        <w:r w:rsidRPr="00A6749E">
          <w:rPr>
            <w:rStyle w:val="Hyperlink"/>
          </w:rPr>
          <w:t>SAF85xx RFE SW CD 0.8.3 D220408</w:t>
        </w:r>
        <w:r>
          <w:rPr>
            <w:webHidden/>
          </w:rPr>
          <w:tab/>
        </w:r>
        <w:r>
          <w:rPr>
            <w:webHidden/>
          </w:rPr>
          <w:fldChar w:fldCharType="begin"/>
        </w:r>
        <w:r>
          <w:rPr>
            <w:webHidden/>
          </w:rPr>
          <w:instrText xml:space="preserve"> PAGEREF _Toc146881641 \h </w:instrText>
        </w:r>
        <w:r>
          <w:rPr>
            <w:webHidden/>
          </w:rPr>
        </w:r>
        <w:r>
          <w:rPr>
            <w:webHidden/>
          </w:rPr>
          <w:fldChar w:fldCharType="separate"/>
        </w:r>
        <w:r>
          <w:rPr>
            <w:webHidden/>
          </w:rPr>
          <w:t>30</w:t>
        </w:r>
        <w:r>
          <w:rPr>
            <w:webHidden/>
          </w:rPr>
          <w:fldChar w:fldCharType="end"/>
        </w:r>
      </w:hyperlink>
    </w:p>
    <w:p w14:paraId="3EB36E6E" w14:textId="068B5CB5" w:rsidR="00291864" w:rsidRDefault="00291864">
      <w:pPr>
        <w:pStyle w:val="TOC3"/>
        <w:rPr>
          <w:rFonts w:asciiTheme="minorHAnsi" w:eastAsiaTheme="minorEastAsia" w:hAnsiTheme="minorHAnsi" w:cstheme="minorBidi"/>
          <w:sz w:val="22"/>
          <w:szCs w:val="22"/>
          <w:lang w:eastAsia="zh-CN" w:bidi="kn-IN"/>
        </w:rPr>
      </w:pPr>
      <w:hyperlink w:anchor="_Toc146881642" w:history="1">
        <w:r w:rsidRPr="00A6749E">
          <w:rPr>
            <w:rStyle w:val="Hyperlink"/>
          </w:rPr>
          <w:t>4.1.20</w:t>
        </w:r>
        <w:r>
          <w:rPr>
            <w:rFonts w:asciiTheme="minorHAnsi" w:eastAsiaTheme="minorEastAsia" w:hAnsiTheme="minorHAnsi" w:cstheme="minorBidi"/>
            <w:sz w:val="22"/>
            <w:szCs w:val="22"/>
            <w:lang w:eastAsia="zh-CN" w:bidi="kn-IN"/>
          </w:rPr>
          <w:tab/>
        </w:r>
        <w:r w:rsidRPr="00A6749E">
          <w:rPr>
            <w:rStyle w:val="Hyperlink"/>
          </w:rPr>
          <w:t>SAF85xx RFE SW CD 0.8.2 D220315</w:t>
        </w:r>
        <w:r>
          <w:rPr>
            <w:webHidden/>
          </w:rPr>
          <w:tab/>
        </w:r>
        <w:r>
          <w:rPr>
            <w:webHidden/>
          </w:rPr>
          <w:fldChar w:fldCharType="begin"/>
        </w:r>
        <w:r>
          <w:rPr>
            <w:webHidden/>
          </w:rPr>
          <w:instrText xml:space="preserve"> PAGEREF _Toc146881642 \h </w:instrText>
        </w:r>
        <w:r>
          <w:rPr>
            <w:webHidden/>
          </w:rPr>
        </w:r>
        <w:r>
          <w:rPr>
            <w:webHidden/>
          </w:rPr>
          <w:fldChar w:fldCharType="separate"/>
        </w:r>
        <w:r>
          <w:rPr>
            <w:webHidden/>
          </w:rPr>
          <w:t>30</w:t>
        </w:r>
        <w:r>
          <w:rPr>
            <w:webHidden/>
          </w:rPr>
          <w:fldChar w:fldCharType="end"/>
        </w:r>
      </w:hyperlink>
    </w:p>
    <w:p w14:paraId="04A04D01" w14:textId="0D41EB94" w:rsidR="00291864" w:rsidRDefault="00291864">
      <w:pPr>
        <w:pStyle w:val="TOC3"/>
        <w:rPr>
          <w:rFonts w:asciiTheme="minorHAnsi" w:eastAsiaTheme="minorEastAsia" w:hAnsiTheme="minorHAnsi" w:cstheme="minorBidi"/>
          <w:sz w:val="22"/>
          <w:szCs w:val="22"/>
          <w:lang w:eastAsia="zh-CN" w:bidi="kn-IN"/>
        </w:rPr>
      </w:pPr>
      <w:hyperlink w:anchor="_Toc146881643" w:history="1">
        <w:r w:rsidRPr="00A6749E">
          <w:rPr>
            <w:rStyle w:val="Hyperlink"/>
          </w:rPr>
          <w:t>4.1.21</w:t>
        </w:r>
        <w:r>
          <w:rPr>
            <w:rFonts w:asciiTheme="minorHAnsi" w:eastAsiaTheme="minorEastAsia" w:hAnsiTheme="minorHAnsi" w:cstheme="minorBidi"/>
            <w:sz w:val="22"/>
            <w:szCs w:val="22"/>
            <w:lang w:eastAsia="zh-CN" w:bidi="kn-IN"/>
          </w:rPr>
          <w:tab/>
        </w:r>
        <w:r w:rsidRPr="00A6749E">
          <w:rPr>
            <w:rStyle w:val="Hyperlink"/>
          </w:rPr>
          <w:t>SAF85xx RFE SW CD 0.8.1 D2202</w:t>
        </w:r>
        <w:r>
          <w:rPr>
            <w:webHidden/>
          </w:rPr>
          <w:tab/>
        </w:r>
        <w:r>
          <w:rPr>
            <w:webHidden/>
          </w:rPr>
          <w:fldChar w:fldCharType="begin"/>
        </w:r>
        <w:r>
          <w:rPr>
            <w:webHidden/>
          </w:rPr>
          <w:instrText xml:space="preserve"> PAGEREF _Toc146881643 \h </w:instrText>
        </w:r>
        <w:r>
          <w:rPr>
            <w:webHidden/>
          </w:rPr>
        </w:r>
        <w:r>
          <w:rPr>
            <w:webHidden/>
          </w:rPr>
          <w:fldChar w:fldCharType="separate"/>
        </w:r>
        <w:r>
          <w:rPr>
            <w:webHidden/>
          </w:rPr>
          <w:t>31</w:t>
        </w:r>
        <w:r>
          <w:rPr>
            <w:webHidden/>
          </w:rPr>
          <w:fldChar w:fldCharType="end"/>
        </w:r>
      </w:hyperlink>
    </w:p>
    <w:p w14:paraId="14B6C714" w14:textId="0D72403C" w:rsidR="00291864" w:rsidRDefault="00291864">
      <w:pPr>
        <w:pStyle w:val="TOC3"/>
        <w:rPr>
          <w:rFonts w:asciiTheme="minorHAnsi" w:eastAsiaTheme="minorEastAsia" w:hAnsiTheme="minorHAnsi" w:cstheme="minorBidi"/>
          <w:sz w:val="22"/>
          <w:szCs w:val="22"/>
          <w:lang w:eastAsia="zh-CN" w:bidi="kn-IN"/>
        </w:rPr>
      </w:pPr>
      <w:hyperlink w:anchor="_Toc146881644" w:history="1">
        <w:r w:rsidRPr="00A6749E">
          <w:rPr>
            <w:rStyle w:val="Hyperlink"/>
          </w:rPr>
          <w:t>4.1.22</w:t>
        </w:r>
        <w:r>
          <w:rPr>
            <w:rFonts w:asciiTheme="minorHAnsi" w:eastAsiaTheme="minorEastAsia" w:hAnsiTheme="minorHAnsi" w:cstheme="minorBidi"/>
            <w:sz w:val="22"/>
            <w:szCs w:val="22"/>
            <w:lang w:eastAsia="zh-CN" w:bidi="kn-IN"/>
          </w:rPr>
          <w:tab/>
        </w:r>
        <w:r w:rsidRPr="00A6749E">
          <w:rPr>
            <w:rStyle w:val="Hyperlink"/>
          </w:rPr>
          <w:t>SAF85xx RFE SW Release CD 0.8.0</w:t>
        </w:r>
        <w:r>
          <w:rPr>
            <w:webHidden/>
          </w:rPr>
          <w:tab/>
        </w:r>
        <w:r>
          <w:rPr>
            <w:webHidden/>
          </w:rPr>
          <w:fldChar w:fldCharType="begin"/>
        </w:r>
        <w:r>
          <w:rPr>
            <w:webHidden/>
          </w:rPr>
          <w:instrText xml:space="preserve"> PAGEREF _Toc146881644 \h </w:instrText>
        </w:r>
        <w:r>
          <w:rPr>
            <w:webHidden/>
          </w:rPr>
        </w:r>
        <w:r>
          <w:rPr>
            <w:webHidden/>
          </w:rPr>
          <w:fldChar w:fldCharType="separate"/>
        </w:r>
        <w:r>
          <w:rPr>
            <w:webHidden/>
          </w:rPr>
          <w:t>32</w:t>
        </w:r>
        <w:r>
          <w:rPr>
            <w:webHidden/>
          </w:rPr>
          <w:fldChar w:fldCharType="end"/>
        </w:r>
      </w:hyperlink>
    </w:p>
    <w:p w14:paraId="43000815" w14:textId="555EE791" w:rsidR="00291864" w:rsidRDefault="00291864">
      <w:pPr>
        <w:pStyle w:val="TOC3"/>
        <w:rPr>
          <w:rFonts w:asciiTheme="minorHAnsi" w:eastAsiaTheme="minorEastAsia" w:hAnsiTheme="minorHAnsi" w:cstheme="minorBidi"/>
          <w:sz w:val="22"/>
          <w:szCs w:val="22"/>
          <w:lang w:eastAsia="zh-CN" w:bidi="kn-IN"/>
        </w:rPr>
      </w:pPr>
      <w:hyperlink w:anchor="_Toc146881645" w:history="1">
        <w:r w:rsidRPr="00A6749E">
          <w:rPr>
            <w:rStyle w:val="Hyperlink"/>
          </w:rPr>
          <w:t>4.1.23</w:t>
        </w:r>
        <w:r>
          <w:rPr>
            <w:rFonts w:asciiTheme="minorHAnsi" w:eastAsiaTheme="minorEastAsia" w:hAnsiTheme="minorHAnsi" w:cstheme="minorBidi"/>
            <w:sz w:val="22"/>
            <w:szCs w:val="22"/>
            <w:lang w:eastAsia="zh-CN" w:bidi="kn-IN"/>
          </w:rPr>
          <w:tab/>
        </w:r>
        <w:r w:rsidRPr="00A6749E">
          <w:rPr>
            <w:rStyle w:val="Hyperlink"/>
          </w:rPr>
          <w:t>SAF85xx RFE SW Documentation Update 0.4.2</w:t>
        </w:r>
        <w:r>
          <w:rPr>
            <w:webHidden/>
          </w:rPr>
          <w:tab/>
        </w:r>
        <w:r>
          <w:rPr>
            <w:webHidden/>
          </w:rPr>
          <w:fldChar w:fldCharType="begin"/>
        </w:r>
        <w:r>
          <w:rPr>
            <w:webHidden/>
          </w:rPr>
          <w:instrText xml:space="preserve"> PAGEREF _Toc146881645 \h </w:instrText>
        </w:r>
        <w:r>
          <w:rPr>
            <w:webHidden/>
          </w:rPr>
        </w:r>
        <w:r>
          <w:rPr>
            <w:webHidden/>
          </w:rPr>
          <w:fldChar w:fldCharType="separate"/>
        </w:r>
        <w:r>
          <w:rPr>
            <w:webHidden/>
          </w:rPr>
          <w:t>34</w:t>
        </w:r>
        <w:r>
          <w:rPr>
            <w:webHidden/>
          </w:rPr>
          <w:fldChar w:fldCharType="end"/>
        </w:r>
      </w:hyperlink>
    </w:p>
    <w:p w14:paraId="7342E1D8" w14:textId="0A8B730F" w:rsidR="00291864" w:rsidRDefault="00291864">
      <w:pPr>
        <w:pStyle w:val="TOC3"/>
        <w:rPr>
          <w:rFonts w:asciiTheme="minorHAnsi" w:eastAsiaTheme="minorEastAsia" w:hAnsiTheme="minorHAnsi" w:cstheme="minorBidi"/>
          <w:sz w:val="22"/>
          <w:szCs w:val="22"/>
          <w:lang w:eastAsia="zh-CN" w:bidi="kn-IN"/>
        </w:rPr>
      </w:pPr>
      <w:hyperlink w:anchor="_Toc146881646" w:history="1">
        <w:r w:rsidRPr="00A6749E">
          <w:rPr>
            <w:rStyle w:val="Hyperlink"/>
          </w:rPr>
          <w:t>4.1.24</w:t>
        </w:r>
        <w:r>
          <w:rPr>
            <w:rFonts w:asciiTheme="minorHAnsi" w:eastAsiaTheme="minorEastAsia" w:hAnsiTheme="minorHAnsi" w:cstheme="minorBidi"/>
            <w:sz w:val="22"/>
            <w:szCs w:val="22"/>
            <w:lang w:eastAsia="zh-CN" w:bidi="kn-IN"/>
          </w:rPr>
          <w:tab/>
        </w:r>
        <w:r w:rsidRPr="00A6749E">
          <w:rPr>
            <w:rStyle w:val="Hyperlink"/>
          </w:rPr>
          <w:t>SAF85xx RFE SW Hot Fix 0.4.1</w:t>
        </w:r>
        <w:r>
          <w:rPr>
            <w:webHidden/>
          </w:rPr>
          <w:tab/>
        </w:r>
        <w:r>
          <w:rPr>
            <w:webHidden/>
          </w:rPr>
          <w:fldChar w:fldCharType="begin"/>
        </w:r>
        <w:r>
          <w:rPr>
            <w:webHidden/>
          </w:rPr>
          <w:instrText xml:space="preserve"> PAGEREF _Toc146881646 \h </w:instrText>
        </w:r>
        <w:r>
          <w:rPr>
            <w:webHidden/>
          </w:rPr>
        </w:r>
        <w:r>
          <w:rPr>
            <w:webHidden/>
          </w:rPr>
          <w:fldChar w:fldCharType="separate"/>
        </w:r>
        <w:r>
          <w:rPr>
            <w:webHidden/>
          </w:rPr>
          <w:t>34</w:t>
        </w:r>
        <w:r>
          <w:rPr>
            <w:webHidden/>
          </w:rPr>
          <w:fldChar w:fldCharType="end"/>
        </w:r>
      </w:hyperlink>
    </w:p>
    <w:p w14:paraId="67DF21F7" w14:textId="3028082F" w:rsidR="00291864" w:rsidRDefault="00291864">
      <w:pPr>
        <w:pStyle w:val="TOC3"/>
        <w:rPr>
          <w:rFonts w:asciiTheme="minorHAnsi" w:eastAsiaTheme="minorEastAsia" w:hAnsiTheme="minorHAnsi" w:cstheme="minorBidi"/>
          <w:sz w:val="22"/>
          <w:szCs w:val="22"/>
          <w:lang w:eastAsia="zh-CN" w:bidi="kn-IN"/>
        </w:rPr>
      </w:pPr>
      <w:hyperlink w:anchor="_Toc146881647" w:history="1">
        <w:r w:rsidRPr="00A6749E">
          <w:rPr>
            <w:rStyle w:val="Hyperlink"/>
          </w:rPr>
          <w:t>4.1.25</w:t>
        </w:r>
        <w:r>
          <w:rPr>
            <w:rFonts w:asciiTheme="minorHAnsi" w:eastAsiaTheme="minorEastAsia" w:hAnsiTheme="minorHAnsi" w:cstheme="minorBidi"/>
            <w:sz w:val="22"/>
            <w:szCs w:val="22"/>
            <w:lang w:eastAsia="zh-CN" w:bidi="kn-IN"/>
          </w:rPr>
          <w:tab/>
        </w:r>
        <w:r w:rsidRPr="00A6749E">
          <w:rPr>
            <w:rStyle w:val="Hyperlink"/>
          </w:rPr>
          <w:t>SAF85xx RFE SW Code Drop 0.4.0</w:t>
        </w:r>
        <w:r>
          <w:rPr>
            <w:webHidden/>
          </w:rPr>
          <w:tab/>
        </w:r>
        <w:r>
          <w:rPr>
            <w:webHidden/>
          </w:rPr>
          <w:fldChar w:fldCharType="begin"/>
        </w:r>
        <w:r>
          <w:rPr>
            <w:webHidden/>
          </w:rPr>
          <w:instrText xml:space="preserve"> PAGEREF _Toc146881647 \h </w:instrText>
        </w:r>
        <w:r>
          <w:rPr>
            <w:webHidden/>
          </w:rPr>
        </w:r>
        <w:r>
          <w:rPr>
            <w:webHidden/>
          </w:rPr>
          <w:fldChar w:fldCharType="separate"/>
        </w:r>
        <w:r>
          <w:rPr>
            <w:webHidden/>
          </w:rPr>
          <w:t>34</w:t>
        </w:r>
        <w:r>
          <w:rPr>
            <w:webHidden/>
          </w:rPr>
          <w:fldChar w:fldCharType="end"/>
        </w:r>
      </w:hyperlink>
    </w:p>
    <w:p w14:paraId="7626DC5D" w14:textId="39AC4949" w:rsidR="00291864" w:rsidRDefault="00291864">
      <w:pPr>
        <w:pStyle w:val="TOC3"/>
        <w:rPr>
          <w:rFonts w:asciiTheme="minorHAnsi" w:eastAsiaTheme="minorEastAsia" w:hAnsiTheme="minorHAnsi" w:cstheme="minorBidi"/>
          <w:sz w:val="22"/>
          <w:szCs w:val="22"/>
          <w:lang w:eastAsia="zh-CN" w:bidi="kn-IN"/>
        </w:rPr>
      </w:pPr>
      <w:hyperlink w:anchor="_Toc146881648" w:history="1">
        <w:r w:rsidRPr="00A6749E">
          <w:rPr>
            <w:rStyle w:val="Hyperlink"/>
          </w:rPr>
          <w:t>4.1.26</w:t>
        </w:r>
        <w:r>
          <w:rPr>
            <w:rFonts w:asciiTheme="minorHAnsi" w:eastAsiaTheme="minorEastAsia" w:hAnsiTheme="minorHAnsi" w:cstheme="minorBidi"/>
            <w:sz w:val="22"/>
            <w:szCs w:val="22"/>
            <w:lang w:eastAsia="zh-CN" w:bidi="kn-IN"/>
          </w:rPr>
          <w:tab/>
        </w:r>
        <w:r w:rsidRPr="00A6749E">
          <w:rPr>
            <w:rStyle w:val="Hyperlink"/>
          </w:rPr>
          <w:t>SAF85xx RFE SW Code Drop 0.3.0</w:t>
        </w:r>
        <w:r>
          <w:rPr>
            <w:webHidden/>
          </w:rPr>
          <w:tab/>
        </w:r>
        <w:r>
          <w:rPr>
            <w:webHidden/>
          </w:rPr>
          <w:fldChar w:fldCharType="begin"/>
        </w:r>
        <w:r>
          <w:rPr>
            <w:webHidden/>
          </w:rPr>
          <w:instrText xml:space="preserve"> PAGEREF _Toc146881648 \h </w:instrText>
        </w:r>
        <w:r>
          <w:rPr>
            <w:webHidden/>
          </w:rPr>
        </w:r>
        <w:r>
          <w:rPr>
            <w:webHidden/>
          </w:rPr>
          <w:fldChar w:fldCharType="separate"/>
        </w:r>
        <w:r>
          <w:rPr>
            <w:webHidden/>
          </w:rPr>
          <w:t>36</w:t>
        </w:r>
        <w:r>
          <w:rPr>
            <w:webHidden/>
          </w:rPr>
          <w:fldChar w:fldCharType="end"/>
        </w:r>
      </w:hyperlink>
    </w:p>
    <w:p w14:paraId="4BE0E19B" w14:textId="6ABA5B8B" w:rsidR="00291864" w:rsidRDefault="00291864">
      <w:pPr>
        <w:pStyle w:val="TOC3"/>
        <w:rPr>
          <w:rFonts w:asciiTheme="minorHAnsi" w:eastAsiaTheme="minorEastAsia" w:hAnsiTheme="minorHAnsi" w:cstheme="minorBidi"/>
          <w:sz w:val="22"/>
          <w:szCs w:val="22"/>
          <w:lang w:eastAsia="zh-CN" w:bidi="kn-IN"/>
        </w:rPr>
      </w:pPr>
      <w:hyperlink w:anchor="_Toc146881649" w:history="1">
        <w:r w:rsidRPr="00A6749E">
          <w:rPr>
            <w:rStyle w:val="Hyperlink"/>
          </w:rPr>
          <w:t>4.1.27</w:t>
        </w:r>
        <w:r>
          <w:rPr>
            <w:rFonts w:asciiTheme="minorHAnsi" w:eastAsiaTheme="minorEastAsia" w:hAnsiTheme="minorHAnsi" w:cstheme="minorBidi"/>
            <w:sz w:val="22"/>
            <w:szCs w:val="22"/>
            <w:lang w:eastAsia="zh-CN" w:bidi="kn-IN"/>
          </w:rPr>
          <w:tab/>
        </w:r>
        <w:r w:rsidRPr="00A6749E">
          <w:rPr>
            <w:rStyle w:val="Hyperlink"/>
          </w:rPr>
          <w:t>SAF85xx RFE SW Code Drop 0.2.0</w:t>
        </w:r>
        <w:r>
          <w:rPr>
            <w:webHidden/>
          </w:rPr>
          <w:tab/>
        </w:r>
        <w:r>
          <w:rPr>
            <w:webHidden/>
          </w:rPr>
          <w:fldChar w:fldCharType="begin"/>
        </w:r>
        <w:r>
          <w:rPr>
            <w:webHidden/>
          </w:rPr>
          <w:instrText xml:space="preserve"> PAGEREF _Toc146881649 \h </w:instrText>
        </w:r>
        <w:r>
          <w:rPr>
            <w:webHidden/>
          </w:rPr>
        </w:r>
        <w:r>
          <w:rPr>
            <w:webHidden/>
          </w:rPr>
          <w:fldChar w:fldCharType="separate"/>
        </w:r>
        <w:r>
          <w:rPr>
            <w:webHidden/>
          </w:rPr>
          <w:t>37</w:t>
        </w:r>
        <w:r>
          <w:rPr>
            <w:webHidden/>
          </w:rPr>
          <w:fldChar w:fldCharType="end"/>
        </w:r>
      </w:hyperlink>
    </w:p>
    <w:p w14:paraId="0D3BE109" w14:textId="3D96134F" w:rsidR="00291864" w:rsidRDefault="00291864">
      <w:pPr>
        <w:pStyle w:val="TOC1"/>
        <w:rPr>
          <w:rFonts w:asciiTheme="minorHAnsi" w:eastAsiaTheme="minorEastAsia" w:hAnsiTheme="minorHAnsi" w:cstheme="minorBidi"/>
          <w:b w:val="0"/>
          <w:sz w:val="22"/>
          <w:szCs w:val="22"/>
          <w:lang w:eastAsia="zh-CN" w:bidi="kn-IN"/>
        </w:rPr>
      </w:pPr>
      <w:hyperlink w:anchor="_Toc146881650" w:history="1">
        <w:r w:rsidRPr="00A6749E">
          <w:rPr>
            <w:rStyle w:val="Hyperlink"/>
          </w:rPr>
          <w:t>5.</w:t>
        </w:r>
        <w:r>
          <w:rPr>
            <w:rFonts w:asciiTheme="minorHAnsi" w:eastAsiaTheme="minorEastAsia" w:hAnsiTheme="minorHAnsi" w:cstheme="minorBidi"/>
            <w:b w:val="0"/>
            <w:sz w:val="22"/>
            <w:szCs w:val="22"/>
            <w:lang w:eastAsia="zh-CN" w:bidi="kn-IN"/>
          </w:rPr>
          <w:tab/>
        </w:r>
        <w:r w:rsidRPr="00A6749E">
          <w:rPr>
            <w:rStyle w:val="Hyperlink"/>
          </w:rPr>
          <w:t>FuSa Pass List</w:t>
        </w:r>
        <w:r>
          <w:rPr>
            <w:webHidden/>
          </w:rPr>
          <w:tab/>
        </w:r>
        <w:r>
          <w:rPr>
            <w:webHidden/>
          </w:rPr>
          <w:fldChar w:fldCharType="begin"/>
        </w:r>
        <w:r>
          <w:rPr>
            <w:webHidden/>
          </w:rPr>
          <w:instrText xml:space="preserve"> PAGEREF _Toc146881650 \h </w:instrText>
        </w:r>
        <w:r>
          <w:rPr>
            <w:webHidden/>
          </w:rPr>
        </w:r>
        <w:r>
          <w:rPr>
            <w:webHidden/>
          </w:rPr>
          <w:fldChar w:fldCharType="separate"/>
        </w:r>
        <w:r>
          <w:rPr>
            <w:webHidden/>
          </w:rPr>
          <w:t>38</w:t>
        </w:r>
        <w:r>
          <w:rPr>
            <w:webHidden/>
          </w:rPr>
          <w:fldChar w:fldCharType="end"/>
        </w:r>
      </w:hyperlink>
    </w:p>
    <w:p w14:paraId="4D34D50F" w14:textId="721DCEE7" w:rsidR="00291864" w:rsidRDefault="00291864">
      <w:pPr>
        <w:pStyle w:val="TOC1"/>
        <w:rPr>
          <w:rFonts w:asciiTheme="minorHAnsi" w:eastAsiaTheme="minorEastAsia" w:hAnsiTheme="minorHAnsi" w:cstheme="minorBidi"/>
          <w:b w:val="0"/>
          <w:sz w:val="22"/>
          <w:szCs w:val="22"/>
          <w:lang w:eastAsia="zh-CN" w:bidi="kn-IN"/>
        </w:rPr>
      </w:pPr>
      <w:hyperlink w:anchor="_Toc146881651" w:history="1">
        <w:r w:rsidRPr="00A6749E">
          <w:rPr>
            <w:rStyle w:val="Hyperlink"/>
          </w:rPr>
          <w:t>6.</w:t>
        </w:r>
        <w:r>
          <w:rPr>
            <w:rFonts w:asciiTheme="minorHAnsi" w:eastAsiaTheme="minorEastAsia" w:hAnsiTheme="minorHAnsi" w:cstheme="minorBidi"/>
            <w:b w:val="0"/>
            <w:sz w:val="22"/>
            <w:szCs w:val="22"/>
            <w:lang w:eastAsia="zh-CN" w:bidi="kn-IN"/>
          </w:rPr>
          <w:tab/>
        </w:r>
        <w:r w:rsidRPr="00A6749E">
          <w:rPr>
            <w:rStyle w:val="Hyperlink"/>
          </w:rPr>
          <w:t>Compiler versions and options</w:t>
        </w:r>
        <w:r>
          <w:rPr>
            <w:webHidden/>
          </w:rPr>
          <w:tab/>
        </w:r>
        <w:r>
          <w:rPr>
            <w:webHidden/>
          </w:rPr>
          <w:fldChar w:fldCharType="begin"/>
        </w:r>
        <w:r>
          <w:rPr>
            <w:webHidden/>
          </w:rPr>
          <w:instrText xml:space="preserve"> PAGEREF _Toc146881651 \h </w:instrText>
        </w:r>
        <w:r>
          <w:rPr>
            <w:webHidden/>
          </w:rPr>
        </w:r>
        <w:r>
          <w:rPr>
            <w:webHidden/>
          </w:rPr>
          <w:fldChar w:fldCharType="separate"/>
        </w:r>
        <w:r>
          <w:rPr>
            <w:webHidden/>
          </w:rPr>
          <w:t>41</w:t>
        </w:r>
        <w:r>
          <w:rPr>
            <w:webHidden/>
          </w:rPr>
          <w:fldChar w:fldCharType="end"/>
        </w:r>
      </w:hyperlink>
    </w:p>
    <w:p w14:paraId="7EDE8287" w14:textId="59E9D406" w:rsidR="00291864" w:rsidRDefault="00291864">
      <w:pPr>
        <w:pStyle w:val="TOC3"/>
        <w:rPr>
          <w:rFonts w:asciiTheme="minorHAnsi" w:eastAsiaTheme="minorEastAsia" w:hAnsiTheme="minorHAnsi" w:cstheme="minorBidi"/>
          <w:sz w:val="22"/>
          <w:szCs w:val="22"/>
          <w:lang w:eastAsia="zh-CN" w:bidi="kn-IN"/>
        </w:rPr>
      </w:pPr>
      <w:hyperlink w:anchor="_Toc146881652" w:history="1">
        <w:r w:rsidRPr="00A6749E">
          <w:rPr>
            <w:rStyle w:val="Hyperlink"/>
          </w:rPr>
          <w:t>6.1.1</w:t>
        </w:r>
        <w:r>
          <w:rPr>
            <w:rFonts w:asciiTheme="minorHAnsi" w:eastAsiaTheme="minorEastAsia" w:hAnsiTheme="minorHAnsi" w:cstheme="minorBidi"/>
            <w:sz w:val="22"/>
            <w:szCs w:val="22"/>
            <w:lang w:eastAsia="zh-CN" w:bidi="kn-IN"/>
          </w:rPr>
          <w:tab/>
        </w:r>
        <w:r w:rsidRPr="00A6749E">
          <w:rPr>
            <w:rStyle w:val="Hyperlink"/>
          </w:rPr>
          <w:t>GCC Compiler/Linker/Assembler Options</w:t>
        </w:r>
        <w:r>
          <w:rPr>
            <w:webHidden/>
          </w:rPr>
          <w:tab/>
        </w:r>
        <w:r>
          <w:rPr>
            <w:webHidden/>
          </w:rPr>
          <w:fldChar w:fldCharType="begin"/>
        </w:r>
        <w:r>
          <w:rPr>
            <w:webHidden/>
          </w:rPr>
          <w:instrText xml:space="preserve"> PAGEREF _Toc146881652 \h </w:instrText>
        </w:r>
        <w:r>
          <w:rPr>
            <w:webHidden/>
          </w:rPr>
        </w:r>
        <w:r>
          <w:rPr>
            <w:webHidden/>
          </w:rPr>
          <w:fldChar w:fldCharType="separate"/>
        </w:r>
        <w:r>
          <w:rPr>
            <w:webHidden/>
          </w:rPr>
          <w:t>41</w:t>
        </w:r>
        <w:r>
          <w:rPr>
            <w:webHidden/>
          </w:rPr>
          <w:fldChar w:fldCharType="end"/>
        </w:r>
      </w:hyperlink>
    </w:p>
    <w:p w14:paraId="39426C54" w14:textId="61C9ECEA" w:rsidR="00291864" w:rsidRDefault="00291864">
      <w:pPr>
        <w:pStyle w:val="TOC3"/>
        <w:rPr>
          <w:rFonts w:asciiTheme="minorHAnsi" w:eastAsiaTheme="minorEastAsia" w:hAnsiTheme="minorHAnsi" w:cstheme="minorBidi"/>
          <w:sz w:val="22"/>
          <w:szCs w:val="22"/>
          <w:lang w:eastAsia="zh-CN" w:bidi="kn-IN"/>
        </w:rPr>
      </w:pPr>
      <w:hyperlink w:anchor="_Toc146881653" w:history="1">
        <w:r w:rsidRPr="00A6749E">
          <w:rPr>
            <w:rStyle w:val="Hyperlink"/>
          </w:rPr>
          <w:t>6.1.2</w:t>
        </w:r>
        <w:r>
          <w:rPr>
            <w:rFonts w:asciiTheme="minorHAnsi" w:eastAsiaTheme="minorEastAsia" w:hAnsiTheme="minorHAnsi" w:cstheme="minorBidi"/>
            <w:sz w:val="22"/>
            <w:szCs w:val="22"/>
            <w:lang w:eastAsia="zh-CN" w:bidi="kn-IN"/>
          </w:rPr>
          <w:tab/>
        </w:r>
        <w:r w:rsidRPr="00A6749E">
          <w:rPr>
            <w:rStyle w:val="Hyperlink"/>
          </w:rPr>
          <w:t>GHS Compiler/Linker/Assembler Options</w:t>
        </w:r>
        <w:r>
          <w:rPr>
            <w:webHidden/>
          </w:rPr>
          <w:tab/>
        </w:r>
        <w:r>
          <w:rPr>
            <w:webHidden/>
          </w:rPr>
          <w:fldChar w:fldCharType="begin"/>
        </w:r>
        <w:r>
          <w:rPr>
            <w:webHidden/>
          </w:rPr>
          <w:instrText xml:space="preserve"> PAGEREF _Toc146881653 \h </w:instrText>
        </w:r>
        <w:r>
          <w:rPr>
            <w:webHidden/>
          </w:rPr>
        </w:r>
        <w:r>
          <w:rPr>
            <w:webHidden/>
          </w:rPr>
          <w:fldChar w:fldCharType="separate"/>
        </w:r>
        <w:r>
          <w:rPr>
            <w:webHidden/>
          </w:rPr>
          <w:t>42</w:t>
        </w:r>
        <w:r>
          <w:rPr>
            <w:webHidden/>
          </w:rPr>
          <w:fldChar w:fldCharType="end"/>
        </w:r>
      </w:hyperlink>
    </w:p>
    <w:p w14:paraId="4442B2F3" w14:textId="0A6A7E3A" w:rsidR="00291864" w:rsidRDefault="00291864">
      <w:pPr>
        <w:pStyle w:val="TOC3"/>
        <w:rPr>
          <w:rFonts w:asciiTheme="minorHAnsi" w:eastAsiaTheme="minorEastAsia" w:hAnsiTheme="minorHAnsi" w:cstheme="minorBidi"/>
          <w:sz w:val="22"/>
          <w:szCs w:val="22"/>
          <w:lang w:eastAsia="zh-CN" w:bidi="kn-IN"/>
        </w:rPr>
      </w:pPr>
      <w:hyperlink w:anchor="_Toc146881654" w:history="1">
        <w:r w:rsidRPr="00A6749E">
          <w:rPr>
            <w:rStyle w:val="Hyperlink"/>
            <w:lang w:val="fr-FR"/>
          </w:rPr>
          <w:t>6.1.3</w:t>
        </w:r>
        <w:r>
          <w:rPr>
            <w:rFonts w:asciiTheme="minorHAnsi" w:eastAsiaTheme="minorEastAsia" w:hAnsiTheme="minorHAnsi" w:cstheme="minorBidi"/>
            <w:sz w:val="22"/>
            <w:szCs w:val="22"/>
            <w:lang w:eastAsia="zh-CN" w:bidi="kn-IN"/>
          </w:rPr>
          <w:tab/>
        </w:r>
        <w:r w:rsidRPr="00A6749E">
          <w:rPr>
            <w:rStyle w:val="Hyperlink"/>
            <w:lang w:val="fr-FR"/>
          </w:rPr>
          <w:t>DIAB Compiler/Linker/Assembler Options</w:t>
        </w:r>
        <w:r>
          <w:rPr>
            <w:webHidden/>
          </w:rPr>
          <w:tab/>
        </w:r>
        <w:r>
          <w:rPr>
            <w:webHidden/>
          </w:rPr>
          <w:fldChar w:fldCharType="begin"/>
        </w:r>
        <w:r>
          <w:rPr>
            <w:webHidden/>
          </w:rPr>
          <w:instrText xml:space="preserve"> PAGEREF _Toc146881654 \h </w:instrText>
        </w:r>
        <w:r>
          <w:rPr>
            <w:webHidden/>
          </w:rPr>
        </w:r>
        <w:r>
          <w:rPr>
            <w:webHidden/>
          </w:rPr>
          <w:fldChar w:fldCharType="separate"/>
        </w:r>
        <w:r>
          <w:rPr>
            <w:webHidden/>
          </w:rPr>
          <w:t>42</w:t>
        </w:r>
        <w:r>
          <w:rPr>
            <w:webHidden/>
          </w:rPr>
          <w:fldChar w:fldCharType="end"/>
        </w:r>
      </w:hyperlink>
    </w:p>
    <w:p w14:paraId="4DD7E559" w14:textId="6E7BC1DB" w:rsidR="00291864" w:rsidRDefault="00291864">
      <w:pPr>
        <w:pStyle w:val="TOC2"/>
        <w:rPr>
          <w:rFonts w:asciiTheme="minorHAnsi" w:eastAsiaTheme="minorEastAsia" w:hAnsiTheme="minorHAnsi" w:cstheme="minorBidi"/>
          <w:sz w:val="22"/>
          <w:szCs w:val="22"/>
          <w:lang w:eastAsia="zh-CN" w:bidi="kn-IN"/>
        </w:rPr>
      </w:pPr>
      <w:hyperlink w:anchor="_Toc146881655" w:history="1">
        <w:r w:rsidRPr="00A6749E">
          <w:rPr>
            <w:rStyle w:val="Hyperlink"/>
          </w:rPr>
          <w:t>6.2</w:t>
        </w:r>
        <w:r>
          <w:rPr>
            <w:rFonts w:asciiTheme="minorHAnsi" w:eastAsiaTheme="minorEastAsia" w:hAnsiTheme="minorHAnsi" w:cstheme="minorBidi"/>
            <w:sz w:val="22"/>
            <w:szCs w:val="22"/>
            <w:lang w:eastAsia="zh-CN" w:bidi="kn-IN"/>
          </w:rPr>
          <w:tab/>
        </w:r>
        <w:r w:rsidRPr="00A6749E">
          <w:rPr>
            <w:rStyle w:val="Hyperlink"/>
          </w:rPr>
          <w:t>Debugger</w:t>
        </w:r>
        <w:r>
          <w:rPr>
            <w:webHidden/>
          </w:rPr>
          <w:tab/>
        </w:r>
        <w:r>
          <w:rPr>
            <w:webHidden/>
          </w:rPr>
          <w:fldChar w:fldCharType="begin"/>
        </w:r>
        <w:r>
          <w:rPr>
            <w:webHidden/>
          </w:rPr>
          <w:instrText xml:space="preserve"> PAGEREF _Toc146881655 \h </w:instrText>
        </w:r>
        <w:r>
          <w:rPr>
            <w:webHidden/>
          </w:rPr>
        </w:r>
        <w:r>
          <w:rPr>
            <w:webHidden/>
          </w:rPr>
          <w:fldChar w:fldCharType="separate"/>
        </w:r>
        <w:r>
          <w:rPr>
            <w:webHidden/>
          </w:rPr>
          <w:t>43</w:t>
        </w:r>
        <w:r>
          <w:rPr>
            <w:webHidden/>
          </w:rPr>
          <w:fldChar w:fldCharType="end"/>
        </w:r>
      </w:hyperlink>
    </w:p>
    <w:p w14:paraId="6E8675B3" w14:textId="60632447" w:rsidR="00291864" w:rsidRDefault="00291864">
      <w:pPr>
        <w:pStyle w:val="TOC2"/>
        <w:rPr>
          <w:rFonts w:asciiTheme="minorHAnsi" w:eastAsiaTheme="minorEastAsia" w:hAnsiTheme="minorHAnsi" w:cstheme="minorBidi"/>
          <w:sz w:val="22"/>
          <w:szCs w:val="22"/>
          <w:lang w:eastAsia="zh-CN" w:bidi="kn-IN"/>
        </w:rPr>
      </w:pPr>
      <w:hyperlink w:anchor="_Toc146881656" w:history="1">
        <w:r w:rsidRPr="00A6749E">
          <w:rPr>
            <w:rStyle w:val="Hyperlink"/>
          </w:rPr>
          <w:t>6.3</w:t>
        </w:r>
        <w:r>
          <w:rPr>
            <w:rFonts w:asciiTheme="minorHAnsi" w:eastAsiaTheme="minorEastAsia" w:hAnsiTheme="minorHAnsi" w:cstheme="minorBidi"/>
            <w:sz w:val="22"/>
            <w:szCs w:val="22"/>
            <w:lang w:eastAsia="zh-CN" w:bidi="kn-IN"/>
          </w:rPr>
          <w:tab/>
        </w:r>
        <w:r w:rsidRPr="00A6749E">
          <w:rPr>
            <w:rStyle w:val="Hyperlink"/>
          </w:rPr>
          <w:t>Examples</w:t>
        </w:r>
        <w:r>
          <w:rPr>
            <w:webHidden/>
          </w:rPr>
          <w:tab/>
        </w:r>
        <w:r>
          <w:rPr>
            <w:webHidden/>
          </w:rPr>
          <w:fldChar w:fldCharType="begin"/>
        </w:r>
        <w:r>
          <w:rPr>
            <w:webHidden/>
          </w:rPr>
          <w:instrText xml:space="preserve"> PAGEREF _Toc146881656 \h </w:instrText>
        </w:r>
        <w:r>
          <w:rPr>
            <w:webHidden/>
          </w:rPr>
        </w:r>
        <w:r>
          <w:rPr>
            <w:webHidden/>
          </w:rPr>
          <w:fldChar w:fldCharType="separate"/>
        </w:r>
        <w:r>
          <w:rPr>
            <w:webHidden/>
          </w:rPr>
          <w:t>43</w:t>
        </w:r>
        <w:r>
          <w:rPr>
            <w:webHidden/>
          </w:rPr>
          <w:fldChar w:fldCharType="end"/>
        </w:r>
      </w:hyperlink>
    </w:p>
    <w:p w14:paraId="375E4339" w14:textId="2F5B2F56" w:rsidR="00291864" w:rsidRDefault="00291864">
      <w:pPr>
        <w:pStyle w:val="TOC1"/>
        <w:rPr>
          <w:rFonts w:asciiTheme="minorHAnsi" w:eastAsiaTheme="minorEastAsia" w:hAnsiTheme="minorHAnsi" w:cstheme="minorBidi"/>
          <w:b w:val="0"/>
          <w:sz w:val="22"/>
          <w:szCs w:val="22"/>
          <w:lang w:eastAsia="zh-CN" w:bidi="kn-IN"/>
        </w:rPr>
      </w:pPr>
      <w:hyperlink w:anchor="_Toc146881657" w:history="1">
        <w:r w:rsidRPr="00A6749E">
          <w:rPr>
            <w:rStyle w:val="Hyperlink"/>
          </w:rPr>
          <w:t>7.</w:t>
        </w:r>
        <w:r>
          <w:rPr>
            <w:rFonts w:asciiTheme="minorHAnsi" w:eastAsiaTheme="minorEastAsia" w:hAnsiTheme="minorHAnsi" w:cstheme="minorBidi"/>
            <w:b w:val="0"/>
            <w:sz w:val="22"/>
            <w:szCs w:val="22"/>
            <w:lang w:eastAsia="zh-CN" w:bidi="kn-IN"/>
          </w:rPr>
          <w:tab/>
        </w:r>
        <w:r w:rsidRPr="00A6749E">
          <w:rPr>
            <w:rStyle w:val="Hyperlink"/>
          </w:rPr>
          <w:t>Limitations</w:t>
        </w:r>
        <w:r>
          <w:rPr>
            <w:webHidden/>
          </w:rPr>
          <w:tab/>
        </w:r>
        <w:r>
          <w:rPr>
            <w:webHidden/>
          </w:rPr>
          <w:fldChar w:fldCharType="begin"/>
        </w:r>
        <w:r>
          <w:rPr>
            <w:webHidden/>
          </w:rPr>
          <w:instrText xml:space="preserve"> PAGEREF _Toc146881657 \h </w:instrText>
        </w:r>
        <w:r>
          <w:rPr>
            <w:webHidden/>
          </w:rPr>
        </w:r>
        <w:r>
          <w:rPr>
            <w:webHidden/>
          </w:rPr>
          <w:fldChar w:fldCharType="separate"/>
        </w:r>
        <w:r>
          <w:rPr>
            <w:webHidden/>
          </w:rPr>
          <w:t>44</w:t>
        </w:r>
        <w:r>
          <w:rPr>
            <w:webHidden/>
          </w:rPr>
          <w:fldChar w:fldCharType="end"/>
        </w:r>
      </w:hyperlink>
    </w:p>
    <w:p w14:paraId="3645AA77" w14:textId="56A2E8B9" w:rsidR="00291864" w:rsidRDefault="00291864">
      <w:pPr>
        <w:pStyle w:val="TOC1"/>
        <w:rPr>
          <w:rFonts w:asciiTheme="minorHAnsi" w:eastAsiaTheme="minorEastAsia" w:hAnsiTheme="minorHAnsi" w:cstheme="minorBidi"/>
          <w:b w:val="0"/>
          <w:sz w:val="22"/>
          <w:szCs w:val="22"/>
          <w:lang w:eastAsia="zh-CN" w:bidi="kn-IN"/>
        </w:rPr>
      </w:pPr>
      <w:hyperlink w:anchor="_Toc146881658" w:history="1">
        <w:r w:rsidRPr="00A6749E">
          <w:rPr>
            <w:rStyle w:val="Hyperlink"/>
          </w:rPr>
          <w:t>8.</w:t>
        </w:r>
        <w:r>
          <w:rPr>
            <w:rFonts w:asciiTheme="minorHAnsi" w:eastAsiaTheme="minorEastAsia" w:hAnsiTheme="minorHAnsi" w:cstheme="minorBidi"/>
            <w:b w:val="0"/>
            <w:sz w:val="22"/>
            <w:szCs w:val="22"/>
            <w:lang w:eastAsia="zh-CN" w:bidi="kn-IN"/>
          </w:rPr>
          <w:tab/>
        </w:r>
        <w:r w:rsidRPr="00A6749E">
          <w:rPr>
            <w:rStyle w:val="Hyperlink"/>
          </w:rPr>
          <w:t>Compatibility</w:t>
        </w:r>
        <w:r>
          <w:rPr>
            <w:webHidden/>
          </w:rPr>
          <w:tab/>
        </w:r>
        <w:r>
          <w:rPr>
            <w:webHidden/>
          </w:rPr>
          <w:fldChar w:fldCharType="begin"/>
        </w:r>
        <w:r>
          <w:rPr>
            <w:webHidden/>
          </w:rPr>
          <w:instrText xml:space="preserve"> PAGEREF _Toc146881658 \h </w:instrText>
        </w:r>
        <w:r>
          <w:rPr>
            <w:webHidden/>
          </w:rPr>
        </w:r>
        <w:r>
          <w:rPr>
            <w:webHidden/>
          </w:rPr>
          <w:fldChar w:fldCharType="separate"/>
        </w:r>
        <w:r>
          <w:rPr>
            <w:webHidden/>
          </w:rPr>
          <w:t>45</w:t>
        </w:r>
        <w:r>
          <w:rPr>
            <w:webHidden/>
          </w:rPr>
          <w:fldChar w:fldCharType="end"/>
        </w:r>
      </w:hyperlink>
    </w:p>
    <w:p w14:paraId="29A95905" w14:textId="62C841C7" w:rsidR="00291864" w:rsidRDefault="00291864">
      <w:pPr>
        <w:pStyle w:val="TOC1"/>
        <w:rPr>
          <w:rFonts w:asciiTheme="minorHAnsi" w:eastAsiaTheme="minorEastAsia" w:hAnsiTheme="minorHAnsi" w:cstheme="minorBidi"/>
          <w:b w:val="0"/>
          <w:sz w:val="22"/>
          <w:szCs w:val="22"/>
          <w:lang w:eastAsia="zh-CN" w:bidi="kn-IN"/>
        </w:rPr>
      </w:pPr>
      <w:hyperlink w:anchor="_Toc146881659" w:history="1">
        <w:r w:rsidRPr="00A6749E">
          <w:rPr>
            <w:rStyle w:val="Hyperlink"/>
          </w:rPr>
          <w:t>9.</w:t>
        </w:r>
        <w:r>
          <w:rPr>
            <w:rFonts w:asciiTheme="minorHAnsi" w:eastAsiaTheme="minorEastAsia" w:hAnsiTheme="minorHAnsi" w:cstheme="minorBidi"/>
            <w:b w:val="0"/>
            <w:sz w:val="22"/>
            <w:szCs w:val="22"/>
            <w:lang w:eastAsia="zh-CN" w:bidi="kn-IN"/>
          </w:rPr>
          <w:tab/>
        </w:r>
        <w:r w:rsidRPr="00A6749E">
          <w:rPr>
            <w:rStyle w:val="Hyperlink"/>
          </w:rPr>
          <w:t>Glossary</w:t>
        </w:r>
        <w:r>
          <w:rPr>
            <w:webHidden/>
          </w:rPr>
          <w:tab/>
        </w:r>
        <w:r>
          <w:rPr>
            <w:webHidden/>
          </w:rPr>
          <w:fldChar w:fldCharType="begin"/>
        </w:r>
        <w:r>
          <w:rPr>
            <w:webHidden/>
          </w:rPr>
          <w:instrText xml:space="preserve"> PAGEREF _Toc146881659 \h </w:instrText>
        </w:r>
        <w:r>
          <w:rPr>
            <w:webHidden/>
          </w:rPr>
        </w:r>
        <w:r>
          <w:rPr>
            <w:webHidden/>
          </w:rPr>
          <w:fldChar w:fldCharType="separate"/>
        </w:r>
        <w:r>
          <w:rPr>
            <w:webHidden/>
          </w:rPr>
          <w:t>46</w:t>
        </w:r>
        <w:r>
          <w:rPr>
            <w:webHidden/>
          </w:rPr>
          <w:fldChar w:fldCharType="end"/>
        </w:r>
      </w:hyperlink>
    </w:p>
    <w:p w14:paraId="60C8DAB9" w14:textId="3904247A" w:rsidR="00291864" w:rsidRDefault="00291864">
      <w:pPr>
        <w:pStyle w:val="TOC1"/>
        <w:rPr>
          <w:rFonts w:asciiTheme="minorHAnsi" w:eastAsiaTheme="minorEastAsia" w:hAnsiTheme="minorHAnsi" w:cstheme="minorBidi"/>
          <w:b w:val="0"/>
          <w:sz w:val="22"/>
          <w:szCs w:val="22"/>
          <w:lang w:eastAsia="zh-CN" w:bidi="kn-IN"/>
        </w:rPr>
      </w:pPr>
      <w:hyperlink w:anchor="_Toc146881660" w:history="1">
        <w:r w:rsidRPr="00A6749E">
          <w:rPr>
            <w:rStyle w:val="Hyperlink"/>
          </w:rPr>
          <w:t>10.</w:t>
        </w:r>
        <w:r>
          <w:rPr>
            <w:rFonts w:asciiTheme="minorHAnsi" w:eastAsiaTheme="minorEastAsia" w:hAnsiTheme="minorHAnsi" w:cstheme="minorBidi"/>
            <w:b w:val="0"/>
            <w:sz w:val="22"/>
            <w:szCs w:val="22"/>
            <w:lang w:eastAsia="zh-CN" w:bidi="kn-IN"/>
          </w:rPr>
          <w:tab/>
        </w:r>
        <w:r w:rsidRPr="00A6749E">
          <w:rPr>
            <w:rStyle w:val="Hyperlink"/>
          </w:rPr>
          <w:t>Legal information</w:t>
        </w:r>
        <w:r>
          <w:rPr>
            <w:webHidden/>
          </w:rPr>
          <w:tab/>
        </w:r>
        <w:r>
          <w:rPr>
            <w:webHidden/>
          </w:rPr>
          <w:fldChar w:fldCharType="begin"/>
        </w:r>
        <w:r>
          <w:rPr>
            <w:webHidden/>
          </w:rPr>
          <w:instrText xml:space="preserve"> PAGEREF _Toc146881660 \h </w:instrText>
        </w:r>
        <w:r>
          <w:rPr>
            <w:webHidden/>
          </w:rPr>
        </w:r>
        <w:r>
          <w:rPr>
            <w:webHidden/>
          </w:rPr>
          <w:fldChar w:fldCharType="separate"/>
        </w:r>
        <w:r>
          <w:rPr>
            <w:webHidden/>
          </w:rPr>
          <w:t>47</w:t>
        </w:r>
        <w:r>
          <w:rPr>
            <w:webHidden/>
          </w:rPr>
          <w:fldChar w:fldCharType="end"/>
        </w:r>
      </w:hyperlink>
    </w:p>
    <w:p w14:paraId="147BD71B" w14:textId="413A4BFA" w:rsidR="00291864" w:rsidRDefault="00291864">
      <w:pPr>
        <w:pStyle w:val="TOC2"/>
        <w:rPr>
          <w:rFonts w:asciiTheme="minorHAnsi" w:eastAsiaTheme="minorEastAsia" w:hAnsiTheme="minorHAnsi" w:cstheme="minorBidi"/>
          <w:sz w:val="22"/>
          <w:szCs w:val="22"/>
          <w:lang w:eastAsia="zh-CN" w:bidi="kn-IN"/>
        </w:rPr>
      </w:pPr>
      <w:hyperlink w:anchor="_Toc146881661" w:history="1">
        <w:r w:rsidRPr="00A6749E">
          <w:rPr>
            <w:rStyle w:val="Hyperlink"/>
          </w:rPr>
          <w:t>10.1</w:t>
        </w:r>
        <w:r>
          <w:rPr>
            <w:rFonts w:asciiTheme="minorHAnsi" w:eastAsiaTheme="minorEastAsia" w:hAnsiTheme="minorHAnsi" w:cstheme="minorBidi"/>
            <w:sz w:val="22"/>
            <w:szCs w:val="22"/>
            <w:lang w:eastAsia="zh-CN" w:bidi="kn-IN"/>
          </w:rPr>
          <w:tab/>
        </w:r>
        <w:r w:rsidRPr="00A6749E">
          <w:rPr>
            <w:rStyle w:val="Hyperlink"/>
          </w:rPr>
          <w:t>Definitions</w:t>
        </w:r>
        <w:r>
          <w:rPr>
            <w:webHidden/>
          </w:rPr>
          <w:tab/>
        </w:r>
        <w:r>
          <w:rPr>
            <w:webHidden/>
          </w:rPr>
          <w:fldChar w:fldCharType="begin"/>
        </w:r>
        <w:r>
          <w:rPr>
            <w:webHidden/>
          </w:rPr>
          <w:instrText xml:space="preserve"> PAGEREF _Toc146881661 \h </w:instrText>
        </w:r>
        <w:r>
          <w:rPr>
            <w:webHidden/>
          </w:rPr>
        </w:r>
        <w:r>
          <w:rPr>
            <w:webHidden/>
          </w:rPr>
          <w:fldChar w:fldCharType="separate"/>
        </w:r>
        <w:r>
          <w:rPr>
            <w:webHidden/>
          </w:rPr>
          <w:t>47</w:t>
        </w:r>
        <w:r>
          <w:rPr>
            <w:webHidden/>
          </w:rPr>
          <w:fldChar w:fldCharType="end"/>
        </w:r>
      </w:hyperlink>
    </w:p>
    <w:p w14:paraId="6DF7EFDC" w14:textId="262F7D93" w:rsidR="00291864" w:rsidRDefault="00291864">
      <w:pPr>
        <w:pStyle w:val="TOC2"/>
        <w:rPr>
          <w:rFonts w:asciiTheme="minorHAnsi" w:eastAsiaTheme="minorEastAsia" w:hAnsiTheme="minorHAnsi" w:cstheme="minorBidi"/>
          <w:sz w:val="22"/>
          <w:szCs w:val="22"/>
          <w:lang w:eastAsia="zh-CN" w:bidi="kn-IN"/>
        </w:rPr>
      </w:pPr>
      <w:hyperlink w:anchor="_Toc146881662" w:history="1">
        <w:r w:rsidRPr="00A6749E">
          <w:rPr>
            <w:rStyle w:val="Hyperlink"/>
          </w:rPr>
          <w:t>10.2</w:t>
        </w:r>
        <w:r>
          <w:rPr>
            <w:rFonts w:asciiTheme="minorHAnsi" w:eastAsiaTheme="minorEastAsia" w:hAnsiTheme="minorHAnsi" w:cstheme="minorBidi"/>
            <w:sz w:val="22"/>
            <w:szCs w:val="22"/>
            <w:lang w:eastAsia="zh-CN" w:bidi="kn-IN"/>
          </w:rPr>
          <w:tab/>
        </w:r>
        <w:r w:rsidRPr="00A6749E">
          <w:rPr>
            <w:rStyle w:val="Hyperlink"/>
          </w:rPr>
          <w:t>Disclaimers</w:t>
        </w:r>
        <w:r>
          <w:rPr>
            <w:webHidden/>
          </w:rPr>
          <w:tab/>
        </w:r>
        <w:r>
          <w:rPr>
            <w:webHidden/>
          </w:rPr>
          <w:fldChar w:fldCharType="begin"/>
        </w:r>
        <w:r>
          <w:rPr>
            <w:webHidden/>
          </w:rPr>
          <w:instrText xml:space="preserve"> PAGEREF _Toc146881662 \h </w:instrText>
        </w:r>
        <w:r>
          <w:rPr>
            <w:webHidden/>
          </w:rPr>
        </w:r>
        <w:r>
          <w:rPr>
            <w:webHidden/>
          </w:rPr>
          <w:fldChar w:fldCharType="separate"/>
        </w:r>
        <w:r>
          <w:rPr>
            <w:webHidden/>
          </w:rPr>
          <w:t>47</w:t>
        </w:r>
        <w:r>
          <w:rPr>
            <w:webHidden/>
          </w:rPr>
          <w:fldChar w:fldCharType="end"/>
        </w:r>
      </w:hyperlink>
    </w:p>
    <w:p w14:paraId="5BB9CEF2" w14:textId="6CC93719" w:rsidR="00291864" w:rsidRDefault="00291864">
      <w:pPr>
        <w:pStyle w:val="TOC1"/>
        <w:rPr>
          <w:rFonts w:asciiTheme="minorHAnsi" w:eastAsiaTheme="minorEastAsia" w:hAnsiTheme="minorHAnsi" w:cstheme="minorBidi"/>
          <w:b w:val="0"/>
          <w:sz w:val="22"/>
          <w:szCs w:val="22"/>
          <w:lang w:eastAsia="zh-CN" w:bidi="kn-IN"/>
        </w:rPr>
      </w:pPr>
      <w:hyperlink w:anchor="_Toc146881663" w:history="1">
        <w:r w:rsidRPr="00A6749E">
          <w:rPr>
            <w:rStyle w:val="Hyperlink"/>
          </w:rPr>
          <w:t>11.</w:t>
        </w:r>
        <w:r>
          <w:rPr>
            <w:rFonts w:asciiTheme="minorHAnsi" w:eastAsiaTheme="minorEastAsia" w:hAnsiTheme="minorHAnsi" w:cstheme="minorBidi"/>
            <w:b w:val="0"/>
            <w:sz w:val="22"/>
            <w:szCs w:val="22"/>
            <w:lang w:eastAsia="zh-CN" w:bidi="kn-IN"/>
          </w:rPr>
          <w:tab/>
        </w:r>
        <w:r w:rsidRPr="00A6749E">
          <w:rPr>
            <w:rStyle w:val="Hyperlink"/>
          </w:rPr>
          <w:t>Contents</w:t>
        </w:r>
        <w:r>
          <w:rPr>
            <w:webHidden/>
          </w:rPr>
          <w:tab/>
        </w:r>
        <w:r>
          <w:rPr>
            <w:webHidden/>
          </w:rPr>
          <w:fldChar w:fldCharType="begin"/>
        </w:r>
        <w:r>
          <w:rPr>
            <w:webHidden/>
          </w:rPr>
          <w:instrText xml:space="preserve"> PAGEREF _Toc146881663 \h </w:instrText>
        </w:r>
        <w:r>
          <w:rPr>
            <w:webHidden/>
          </w:rPr>
        </w:r>
        <w:r>
          <w:rPr>
            <w:webHidden/>
          </w:rPr>
          <w:fldChar w:fldCharType="separate"/>
        </w:r>
        <w:r>
          <w:rPr>
            <w:webHidden/>
          </w:rPr>
          <w:t>48</w:t>
        </w:r>
        <w:r>
          <w:rPr>
            <w:webHidden/>
          </w:rPr>
          <w:fldChar w:fldCharType="end"/>
        </w:r>
      </w:hyperlink>
    </w:p>
    <w:p w14:paraId="57C8C07F" w14:textId="0244F5DB" w:rsidR="002073EB" w:rsidRPr="00500B96" w:rsidRDefault="007B6359" w:rsidP="00403790">
      <w:pPr>
        <w:pStyle w:val="TOC1"/>
        <w:rPr>
          <w:noProof w:val="0"/>
        </w:rPr>
      </w:pPr>
      <w:r w:rsidRPr="00500B96">
        <w:rPr>
          <w:noProof w:val="0"/>
        </w:rPr>
        <w:fldChar w:fldCharType="end"/>
      </w:r>
    </w:p>
    <w:sectPr w:rsidR="002073EB" w:rsidRPr="00500B96" w:rsidSect="000412D0">
      <w:headerReference w:type="even" r:id="rId47"/>
      <w:type w:val="continuous"/>
      <w:pgSz w:w="11900" w:h="15860" w:code="1"/>
      <w:pgMar w:top="1900" w:right="1000" w:bottom="2760" w:left="1000" w:header="0" w:footer="2530" w:gutter="0"/>
      <w:cols w:num="2" w:space="36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152B4F" w14:textId="77777777" w:rsidR="00847134" w:rsidRDefault="00847134">
      <w:r>
        <w:separator/>
      </w:r>
    </w:p>
  </w:endnote>
  <w:endnote w:type="continuationSeparator" w:id="0">
    <w:p w14:paraId="5DC867A0" w14:textId="77777777" w:rsidR="00847134" w:rsidRDefault="00847134">
      <w:r>
        <w:continuationSeparator/>
      </w:r>
    </w:p>
  </w:endnote>
  <w:endnote w:type="continuationNotice" w:id="1">
    <w:p w14:paraId="5FEC0885" w14:textId="77777777" w:rsidR="00847134" w:rsidRDefault="0084713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ArialMT">
    <w:altName w:val="Arial"/>
    <w:panose1 w:val="00000000000000000000"/>
    <w:charset w:val="00"/>
    <w:family w:val="auto"/>
    <w:notTrueType/>
    <w:pitch w:val="default"/>
    <w:sig w:usb0="00000003" w:usb1="00000000" w:usb2="00000000" w:usb3="00000000" w:csb0="00000001" w:csb1="00000000"/>
  </w:font>
  <w:font w:name="Arial-BoldMT">
    <w:altName w:val="Arial"/>
    <w:panose1 w:val="00000000000000000000"/>
    <w:charset w:val="00"/>
    <w:family w:val="swiss"/>
    <w:notTrueType/>
    <w:pitch w:val="default"/>
    <w:sig w:usb0="00000003" w:usb1="00000000" w:usb2="00000000" w:usb3="00000000" w:csb0="00000001" w:csb1="00000000"/>
  </w:font>
  <w:font w:name="Tunga">
    <w:panose1 w:val="020B0502040204020203"/>
    <w:charset w:val="00"/>
    <w:family w:val="swiss"/>
    <w:pitch w:val="variable"/>
    <w:sig w:usb0="004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DDE647" w14:textId="77777777" w:rsidR="00291864" w:rsidRDefault="00291864">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pPr w:vertAnchor="page" w:horzAnchor="page" w:tblpX="1001" w:tblpY="13093"/>
      <w:tblOverlap w:val="never"/>
      <w:tblW w:w="9966" w:type="dxa"/>
      <w:tblLayout w:type="fixed"/>
      <w:tblCellMar>
        <w:left w:w="0" w:type="dxa"/>
        <w:right w:w="0" w:type="dxa"/>
      </w:tblCellMar>
      <w:tblLook w:val="01E0" w:firstRow="1" w:lastRow="1" w:firstColumn="1" w:lastColumn="1" w:noHBand="0" w:noVBand="0"/>
    </w:tblPr>
    <w:tblGrid>
      <w:gridCol w:w="4802"/>
      <w:gridCol w:w="362"/>
      <w:gridCol w:w="4802"/>
    </w:tblGrid>
    <w:tr w:rsidR="00FB1034" w14:paraId="2385C1EA" w14:textId="77777777" w:rsidTr="00291864">
      <w:trPr>
        <w:cantSplit/>
        <w:trHeight w:hRule="exact" w:val="733"/>
      </w:trPr>
      <w:tc>
        <w:tcPr>
          <w:tcW w:w="4802" w:type="dxa"/>
          <w:shd w:val="clear" w:color="auto" w:fill="auto"/>
        </w:tcPr>
        <w:p w14:paraId="27255200" w14:textId="77777777" w:rsidR="00FB1034" w:rsidRDefault="00FB1034" w:rsidP="0079780C">
          <w:pPr>
            <w:pStyle w:val="Footer"/>
          </w:pPr>
        </w:p>
      </w:tc>
      <w:tc>
        <w:tcPr>
          <w:tcW w:w="362" w:type="dxa"/>
          <w:shd w:val="clear" w:color="auto" w:fill="auto"/>
        </w:tcPr>
        <w:p w14:paraId="5DC77EAC" w14:textId="77777777" w:rsidR="00FB1034" w:rsidRDefault="00FB1034" w:rsidP="0079780C">
          <w:pPr>
            <w:pStyle w:val="Footer"/>
          </w:pPr>
        </w:p>
      </w:tc>
      <w:tc>
        <w:tcPr>
          <w:tcW w:w="4802" w:type="dxa"/>
          <w:shd w:val="clear" w:color="auto" w:fill="auto"/>
        </w:tcPr>
        <w:p w14:paraId="495380EC" w14:textId="77777777" w:rsidR="00FB1034" w:rsidRDefault="00FB1034" w:rsidP="0079780C">
          <w:pPr>
            <w:pStyle w:val="zBackPageFooterBorder"/>
          </w:pPr>
          <w:r>
            <w:t>Please be aware that important notices concerning this document and the product(s) described herein, have been included in the section 'Legal information'.</w:t>
          </w:r>
        </w:p>
      </w:tc>
    </w:tr>
    <w:tr w:rsidR="00FB1034" w14:paraId="73B02A88" w14:textId="77777777" w:rsidTr="00291864">
      <w:trPr>
        <w:cantSplit/>
        <w:trHeight w:val="1153"/>
      </w:trPr>
      <w:tc>
        <w:tcPr>
          <w:tcW w:w="4802" w:type="dxa"/>
          <w:shd w:val="clear" w:color="auto" w:fill="auto"/>
          <w:vAlign w:val="bottom"/>
        </w:tcPr>
        <w:p w14:paraId="1300ED43" w14:textId="77777777" w:rsidR="00FB1034" w:rsidRDefault="00FB1034" w:rsidP="0079780C">
          <w:pPr>
            <w:pStyle w:val="Footer"/>
          </w:pPr>
        </w:p>
      </w:tc>
      <w:tc>
        <w:tcPr>
          <w:tcW w:w="362" w:type="dxa"/>
          <w:shd w:val="clear" w:color="auto" w:fill="auto"/>
          <w:vAlign w:val="bottom"/>
        </w:tcPr>
        <w:p w14:paraId="259ADACA" w14:textId="77777777" w:rsidR="00FB1034" w:rsidRDefault="00FB1034" w:rsidP="0079780C">
          <w:pPr>
            <w:pStyle w:val="Footer"/>
          </w:pPr>
        </w:p>
      </w:tc>
      <w:tc>
        <w:tcPr>
          <w:tcW w:w="4802" w:type="dxa"/>
          <w:shd w:val="clear" w:color="auto" w:fill="auto"/>
          <w:vAlign w:val="bottom"/>
        </w:tcPr>
        <w:p w14:paraId="40C83ABE" w14:textId="2790241A" w:rsidR="00FB1034" w:rsidRDefault="00FB1034" w:rsidP="0079780C">
          <w:pPr>
            <w:pStyle w:val="zBackPageFooterBold"/>
          </w:pPr>
          <w:r>
            <w:t xml:space="preserve">© NXP B.V. </w:t>
          </w:r>
          <w:fldSimple w:instr=" DOCPROPERTY &quot;Copyright date&quot; \* MERGEFORMAT ">
            <w:r w:rsidR="00291864">
              <w:t>2023</w:t>
            </w:r>
          </w:fldSimple>
          <w:r>
            <w:t>.</w:t>
          </w:r>
          <w:r>
            <w:tab/>
            <w:t>All rights reserved.</w:t>
          </w:r>
        </w:p>
        <w:p w14:paraId="5C82702D" w14:textId="0B8ACE6A" w:rsidR="00FB1034" w:rsidRDefault="00FB1034" w:rsidP="0079780C">
          <w:pPr>
            <w:pStyle w:val="zBackPageFooterLeft"/>
          </w:pPr>
          <w:r>
            <w:t>For more information, please visit: http://www.nxp.com</w:t>
          </w:r>
        </w:p>
        <w:p w14:paraId="4F6268DC" w14:textId="77777777" w:rsidR="00FB1034" w:rsidRDefault="00FB1034" w:rsidP="008B427B">
          <w:pPr>
            <w:autoSpaceDE w:val="0"/>
            <w:autoSpaceDN w:val="0"/>
            <w:adjustRightInd w:val="0"/>
            <w:rPr>
              <w:rFonts w:ascii="ArialMT" w:hAnsi="ArialMT" w:cs="ArialMT"/>
              <w:sz w:val="12"/>
              <w:szCs w:val="12"/>
            </w:rPr>
          </w:pPr>
          <w:r>
            <w:rPr>
              <w:rFonts w:ascii="ArialMT" w:hAnsi="ArialMT" w:cs="ArialMT"/>
              <w:sz w:val="12"/>
              <w:szCs w:val="12"/>
            </w:rPr>
            <w:t>For sales office addresses, please send an email to: salesaddresses@nxp.com</w:t>
          </w:r>
        </w:p>
        <w:p w14:paraId="5C48C7DF" w14:textId="77777777" w:rsidR="00FB1034" w:rsidRDefault="00FB1034" w:rsidP="0079780C">
          <w:pPr>
            <w:pStyle w:val="zBackPageFooterBottomRight"/>
          </w:pPr>
        </w:p>
        <w:p w14:paraId="1316506F" w14:textId="41C07AC8" w:rsidR="00FB1034" w:rsidRDefault="00FB1034" w:rsidP="0079780C">
          <w:pPr>
            <w:pStyle w:val="zBackPageFooterBottomRight"/>
          </w:pPr>
          <w:r>
            <w:t xml:space="preserve">Date of release: </w:t>
          </w:r>
          <w:fldSimple w:instr=" DOCPROPERTY &quot;Modification date&quot;  \* MERGEFORMAT ">
            <w:r w:rsidR="00291864">
              <w:t>29 September 2023</w:t>
            </w:r>
          </w:fldSimple>
        </w:p>
        <w:p w14:paraId="5A185CE2" w14:textId="6F28A0A2" w:rsidR="00FB1034" w:rsidRDefault="00FB1034" w:rsidP="008B427B">
          <w:pPr>
            <w:pStyle w:val="zBackPageFooterBottomRight"/>
            <w:ind w:right="120"/>
          </w:pPr>
        </w:p>
      </w:tc>
    </w:tr>
  </w:tbl>
  <w:p w14:paraId="485C9AD7" w14:textId="77777777" w:rsidR="00FB1034" w:rsidRPr="000412D0" w:rsidRDefault="00FB1034" w:rsidP="0029186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5EFCD4" w14:textId="77777777" w:rsidR="00291864" w:rsidRDefault="0029186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70BCAD" w14:textId="77777777" w:rsidR="00FB1034" w:rsidRDefault="00FB1034">
    <w:r>
      <w:rPr>
        <w:noProof/>
      </w:rPr>
      <w:drawing>
        <wp:anchor distT="0" distB="0" distL="114300" distR="114300" simplePos="0" relativeHeight="251660288" behindDoc="0" locked="0" layoutInCell="1" allowOverlap="1" wp14:anchorId="4A782FD2" wp14:editId="7FCF650D">
          <wp:simplePos x="0" y="0"/>
          <wp:positionH relativeFrom="page">
            <wp:posOffset>5114925</wp:posOffset>
          </wp:positionH>
          <wp:positionV relativeFrom="page">
            <wp:posOffset>8791575</wp:posOffset>
          </wp:positionV>
          <wp:extent cx="2165350" cy="1276350"/>
          <wp:effectExtent l="19050" t="0" r="6350" b="0"/>
          <wp:wrapTopAndBottom/>
          <wp:docPr id="37" name="Picture 37" descr="NXP_logo_RGB_200_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descr="NXP_logo_RGB_200_new"/>
                  <pic:cNvPicPr>
                    <a:picLocks noChangeAspect="1" noChangeArrowheads="1"/>
                  </pic:cNvPicPr>
                </pic:nvPicPr>
                <pic:blipFill>
                  <a:blip r:embed="rId1"/>
                  <a:srcRect l="291" r="291"/>
                  <a:stretch>
                    <a:fillRect/>
                  </a:stretch>
                </pic:blipFill>
                <pic:spPr bwMode="auto">
                  <a:xfrm>
                    <a:off x="0" y="0"/>
                    <a:ext cx="2165350" cy="1276350"/>
                  </a:xfrm>
                  <a:prstGeom prst="rect">
                    <a:avLst/>
                  </a:prstGeom>
                  <a:noFill/>
                  <a:ln w="9525">
                    <a:noFill/>
                    <a:miter lim="800000"/>
                    <a:headEnd/>
                    <a:tailEnd/>
                  </a:ln>
                </pic:spPr>
              </pic:pic>
            </a:graphicData>
          </a:graphic>
        </wp:anchor>
      </w:drawing>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pPr w:vertAnchor="page" w:horzAnchor="page" w:tblpX="1001" w:tblpY="14921"/>
      <w:tblOverlap w:val="never"/>
      <w:tblW w:w="9900" w:type="dxa"/>
      <w:tblBorders>
        <w:insideH w:val="single" w:sz="2" w:space="0" w:color="005042"/>
      </w:tblBorders>
      <w:tblLayout w:type="fixed"/>
      <w:tblCellMar>
        <w:left w:w="0" w:type="dxa"/>
        <w:right w:w="0" w:type="dxa"/>
      </w:tblCellMar>
      <w:tblLook w:val="0000" w:firstRow="0" w:lastRow="0" w:firstColumn="0" w:lastColumn="0" w:noHBand="0" w:noVBand="0"/>
    </w:tblPr>
    <w:tblGrid>
      <w:gridCol w:w="3300"/>
      <w:gridCol w:w="3300"/>
      <w:gridCol w:w="3300"/>
    </w:tblGrid>
    <w:tr w:rsidR="00FB1034" w14:paraId="1FD9951A" w14:textId="77777777" w:rsidTr="006432D2">
      <w:trPr>
        <w:cantSplit/>
        <w:trHeight w:hRule="exact" w:val="140"/>
      </w:trPr>
      <w:tc>
        <w:tcPr>
          <w:tcW w:w="3300" w:type="dxa"/>
          <w:tcMar>
            <w:top w:w="20" w:type="dxa"/>
          </w:tcMar>
        </w:tcPr>
        <w:p w14:paraId="387390B6" w14:textId="4E9EB5E8" w:rsidR="00FB1034" w:rsidRDefault="00FB1034" w:rsidP="009D7ADC">
          <w:pPr>
            <w:pStyle w:val="zFooterBottomLeft"/>
            <w:rPr>
              <w:sz w:val="14"/>
              <w:szCs w:val="14"/>
            </w:rPr>
          </w:pPr>
          <w:r w:rsidRPr="005C600A">
            <w:rPr>
              <w:sz w:val="14"/>
              <w:szCs w:val="14"/>
            </w:rPr>
            <w:fldChar w:fldCharType="begin"/>
          </w:r>
          <w:r w:rsidRPr="005C600A">
            <w:rPr>
              <w:sz w:val="14"/>
              <w:szCs w:val="14"/>
            </w:rPr>
            <w:instrText xml:space="preserve"> DOCPROPERTY "Product name title"  \* MERGEFORMAT </w:instrText>
          </w:r>
          <w:r w:rsidRPr="005C600A">
            <w:rPr>
              <w:sz w:val="14"/>
              <w:szCs w:val="14"/>
            </w:rPr>
            <w:fldChar w:fldCharType="separate"/>
          </w:r>
          <w:r w:rsidR="00291864">
            <w:rPr>
              <w:sz w:val="14"/>
              <w:szCs w:val="14"/>
            </w:rPr>
            <w:t>RN00004</w:t>
          </w:r>
          <w:r w:rsidRPr="005C600A">
            <w:rPr>
              <w:sz w:val="14"/>
              <w:szCs w:val="14"/>
            </w:rPr>
            <w:fldChar w:fldCharType="end"/>
          </w:r>
        </w:p>
        <w:p w14:paraId="0C8CF3AB" w14:textId="59138A2B" w:rsidR="00FB1034" w:rsidRDefault="00FB1034" w:rsidP="009D7ADC">
          <w:pPr>
            <w:pStyle w:val="zFooterBottomLeft"/>
            <w:rPr>
              <w:sz w:val="14"/>
              <w:szCs w:val="14"/>
            </w:rPr>
          </w:pPr>
        </w:p>
        <w:p w14:paraId="5E4E7E72" w14:textId="0455B329" w:rsidR="00FB1034" w:rsidRDefault="00FB1034" w:rsidP="009D7ADC">
          <w:pPr>
            <w:pStyle w:val="zFooterBottomLeft"/>
            <w:rPr>
              <w:sz w:val="14"/>
              <w:szCs w:val="14"/>
            </w:rPr>
          </w:pPr>
        </w:p>
        <w:p w14:paraId="66C6D3E7" w14:textId="77777777" w:rsidR="00FB1034" w:rsidRDefault="00FB1034" w:rsidP="009D7ADC">
          <w:pPr>
            <w:pStyle w:val="zFooterBottomLeft"/>
            <w:rPr>
              <w:sz w:val="14"/>
              <w:szCs w:val="14"/>
            </w:rPr>
          </w:pPr>
        </w:p>
        <w:p w14:paraId="3B32BC24" w14:textId="7EEF2BE3" w:rsidR="00FB1034" w:rsidRPr="005C600A" w:rsidRDefault="00FB1034" w:rsidP="009D7ADC">
          <w:pPr>
            <w:pStyle w:val="zFooterBottomLeft"/>
            <w:rPr>
              <w:sz w:val="14"/>
              <w:szCs w:val="14"/>
            </w:rPr>
          </w:pPr>
        </w:p>
      </w:tc>
      <w:tc>
        <w:tcPr>
          <w:tcW w:w="3300" w:type="dxa"/>
          <w:tcMar>
            <w:top w:w="20" w:type="dxa"/>
          </w:tcMar>
        </w:tcPr>
        <w:p w14:paraId="24688394" w14:textId="77777777" w:rsidR="00FB1034" w:rsidRDefault="00FB1034" w:rsidP="009D7ADC">
          <w:pPr>
            <w:pStyle w:val="zFooterTopCenter"/>
            <w:framePr w:wrap="auto" w:vAnchor="margin" w:yAlign="inline"/>
            <w:suppressOverlap w:val="0"/>
          </w:pPr>
          <w:r w:rsidRPr="009056A4">
            <w:t>All information provided in this document is subject to legal disclaimers.</w:t>
          </w:r>
        </w:p>
      </w:tc>
      <w:tc>
        <w:tcPr>
          <w:tcW w:w="3300" w:type="dxa"/>
          <w:tcMar>
            <w:top w:w="20" w:type="dxa"/>
          </w:tcMar>
        </w:tcPr>
        <w:p w14:paraId="588C77B7" w14:textId="579480FF" w:rsidR="00FB1034" w:rsidRDefault="00FB1034" w:rsidP="009D7ADC">
          <w:pPr>
            <w:pStyle w:val="zFooterTopRight"/>
          </w:pPr>
          <w:r>
            <w:rPr>
              <w:rFonts w:ascii="ArialMT" w:hAnsi="ArialMT" w:cs="ArialMT"/>
              <w:szCs w:val="10"/>
            </w:rPr>
            <w:t xml:space="preserve">© NXP B.V. </w:t>
          </w:r>
          <w:r w:rsidR="007829DC">
            <w:rPr>
              <w:rFonts w:ascii="ArialMT" w:hAnsi="ArialMT" w:cs="ArialMT"/>
              <w:szCs w:val="10"/>
            </w:rPr>
            <w:t>2023</w:t>
          </w:r>
          <w:r>
            <w:rPr>
              <w:rFonts w:ascii="ArialMT" w:hAnsi="ArialMT" w:cs="ArialMT"/>
              <w:szCs w:val="10"/>
            </w:rPr>
            <w:t>. All rights reserved</w:t>
          </w:r>
          <w:r>
            <w:t>.</w:t>
          </w:r>
        </w:p>
      </w:tc>
    </w:tr>
    <w:tr w:rsidR="00FB1034" w14:paraId="7D0FD9ED" w14:textId="77777777" w:rsidTr="006432D2">
      <w:trPr>
        <w:cantSplit/>
        <w:trHeight w:val="280"/>
      </w:trPr>
      <w:tc>
        <w:tcPr>
          <w:tcW w:w="3300" w:type="dxa"/>
          <w:tcMar>
            <w:top w:w="80" w:type="dxa"/>
          </w:tcMar>
        </w:tcPr>
        <w:p w14:paraId="7939D651" w14:textId="00C97A83" w:rsidR="00FB1034" w:rsidRDefault="00000000" w:rsidP="009D7ADC">
          <w:pPr>
            <w:pStyle w:val="zFooterBottomLeft"/>
          </w:pPr>
          <w:fldSimple w:instr=" DOCPROPERTY &quot;Specification status&quot;  \* MERGEFORMAT ">
            <w:r w:rsidR="00291864">
              <w:t>Release Notes</w:t>
            </w:r>
          </w:fldSimple>
        </w:p>
      </w:tc>
      <w:tc>
        <w:tcPr>
          <w:tcW w:w="3300" w:type="dxa"/>
          <w:tcMar>
            <w:top w:w="80" w:type="dxa"/>
          </w:tcMar>
        </w:tcPr>
        <w:p w14:paraId="3ADFD364" w14:textId="3CFB172F" w:rsidR="00FB1034" w:rsidRDefault="00000000" w:rsidP="009D7ADC">
          <w:pPr>
            <w:pStyle w:val="zFooterBottomCenter"/>
          </w:pPr>
          <w:fldSimple w:instr=" DOCPROPERTY &quot;Revision&quot;  \* MERGEFORMAT ">
            <w:r w:rsidR="00291864">
              <w:t>Rev. 0.8.19</w:t>
            </w:r>
          </w:fldSimple>
          <w:r w:rsidR="00FB1034">
            <w:t xml:space="preserve"> — </w:t>
          </w:r>
          <w:fldSimple w:instr=" DOCPROPERTY &quot;Modification date&quot;  \* MERGEFORMAT ">
            <w:r w:rsidR="00291864">
              <w:t>29 September 2023</w:t>
            </w:r>
          </w:fldSimple>
        </w:p>
      </w:tc>
      <w:tc>
        <w:tcPr>
          <w:tcW w:w="3300" w:type="dxa"/>
          <w:tcMar>
            <w:top w:w="80" w:type="dxa"/>
          </w:tcMar>
        </w:tcPr>
        <w:p w14:paraId="37BD87CF" w14:textId="20E20A40" w:rsidR="00FB1034" w:rsidRDefault="00FB1034" w:rsidP="009D7ADC">
          <w:pPr>
            <w:pStyle w:val="zFooterBottomRight"/>
          </w:pPr>
          <w:r>
            <w:fldChar w:fldCharType="begin"/>
          </w:r>
          <w:r>
            <w:instrText xml:space="preserve"> PAGE  \* MERGEFORMAT </w:instrText>
          </w:r>
          <w:r>
            <w:fldChar w:fldCharType="separate"/>
          </w:r>
          <w:r>
            <w:rPr>
              <w:noProof/>
            </w:rPr>
            <w:t>2</w:t>
          </w:r>
          <w:r>
            <w:rPr>
              <w:noProof/>
            </w:rPr>
            <w:fldChar w:fldCharType="end"/>
          </w:r>
          <w:r>
            <w:rPr>
              <w:noProof/>
            </w:rPr>
            <w:t xml:space="preserve"> </w:t>
          </w:r>
          <w:r>
            <w:t xml:space="preserve">of </w:t>
          </w:r>
          <w:r>
            <w:rPr>
              <w:noProof/>
            </w:rPr>
            <w:fldChar w:fldCharType="begin"/>
          </w:r>
          <w:r>
            <w:rPr>
              <w:noProof/>
            </w:rPr>
            <w:instrText xml:space="preserve"> NUMPAGES  \* MERGEFORMAT </w:instrText>
          </w:r>
          <w:r>
            <w:rPr>
              <w:noProof/>
            </w:rPr>
            <w:fldChar w:fldCharType="separate"/>
          </w:r>
          <w:r>
            <w:rPr>
              <w:noProof/>
            </w:rPr>
            <w:t>14</w:t>
          </w:r>
          <w:r>
            <w:rPr>
              <w:noProof/>
            </w:rPr>
            <w:fldChar w:fldCharType="end"/>
          </w:r>
        </w:p>
      </w:tc>
    </w:tr>
  </w:tbl>
  <w:tbl>
    <w:tblPr>
      <w:tblpPr w:vertAnchor="page" w:horzAnchor="page" w:tblpX="1001" w:tblpY="13701"/>
      <w:tblOverlap w:val="never"/>
      <w:tblW w:w="9900" w:type="dxa"/>
      <w:tblLayout w:type="fixed"/>
      <w:tblCellMar>
        <w:left w:w="0" w:type="dxa"/>
        <w:right w:w="0" w:type="dxa"/>
      </w:tblCellMar>
      <w:tblLook w:val="0000" w:firstRow="0" w:lastRow="0" w:firstColumn="0" w:lastColumn="0" w:noHBand="0" w:noVBand="0"/>
    </w:tblPr>
    <w:tblGrid>
      <w:gridCol w:w="9900"/>
    </w:tblGrid>
    <w:tr w:rsidR="00FB1034" w14:paraId="4F7E2212" w14:textId="77777777">
      <w:trPr>
        <w:cantSplit/>
        <w:trHeight w:hRule="exact" w:val="1000"/>
      </w:trPr>
      <w:tc>
        <w:tcPr>
          <w:tcW w:w="9900" w:type="dxa"/>
          <w:vAlign w:val="center"/>
        </w:tcPr>
        <w:p w14:paraId="796FC24E" w14:textId="55E6254A" w:rsidR="00FB1034" w:rsidRDefault="00FB1034" w:rsidP="009D7ADC">
          <w:pPr>
            <w:pStyle w:val="zFooterInfo"/>
          </w:pPr>
        </w:p>
      </w:tc>
    </w:tr>
  </w:tbl>
  <w:p w14:paraId="34EDF092" w14:textId="123EC63F" w:rsidR="00FB1034" w:rsidRDefault="009E4658" w:rsidP="00D37D2E">
    <w:pPr>
      <w:tabs>
        <w:tab w:val="left" w:pos="2628"/>
      </w:tabs>
    </w:pPr>
    <w:r>
      <w:tab/>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pPr w:vertAnchor="page" w:horzAnchor="page" w:tblpX="1001" w:tblpY="14921"/>
      <w:tblOverlap w:val="never"/>
      <w:tblW w:w="9900" w:type="dxa"/>
      <w:tblBorders>
        <w:insideH w:val="single" w:sz="2" w:space="0" w:color="005042"/>
      </w:tblBorders>
      <w:tblLayout w:type="fixed"/>
      <w:tblCellMar>
        <w:left w:w="0" w:type="dxa"/>
        <w:right w:w="0" w:type="dxa"/>
      </w:tblCellMar>
      <w:tblLook w:val="0000" w:firstRow="0" w:lastRow="0" w:firstColumn="0" w:lastColumn="0" w:noHBand="0" w:noVBand="0"/>
    </w:tblPr>
    <w:tblGrid>
      <w:gridCol w:w="3300"/>
      <w:gridCol w:w="3300"/>
      <w:gridCol w:w="3300"/>
    </w:tblGrid>
    <w:tr w:rsidR="00FB1034" w14:paraId="2E0682CA" w14:textId="77777777" w:rsidTr="008D2FBB">
      <w:trPr>
        <w:cantSplit/>
        <w:trHeight w:hRule="exact" w:val="140"/>
      </w:trPr>
      <w:tc>
        <w:tcPr>
          <w:tcW w:w="3300" w:type="dxa"/>
          <w:tcMar>
            <w:top w:w="20" w:type="dxa"/>
          </w:tcMar>
        </w:tcPr>
        <w:p w14:paraId="0DE07A4B" w14:textId="0A65BDB2" w:rsidR="00FB1034" w:rsidRDefault="00FB1034" w:rsidP="005C600A">
          <w:pPr>
            <w:pStyle w:val="zFooterTopLeft"/>
          </w:pPr>
          <w:r w:rsidRPr="005C600A">
            <w:rPr>
              <w:b/>
              <w:color w:val="005042"/>
              <w:sz w:val="14"/>
              <w:szCs w:val="14"/>
            </w:rPr>
            <w:fldChar w:fldCharType="begin"/>
          </w:r>
          <w:r w:rsidRPr="005C600A">
            <w:rPr>
              <w:b/>
              <w:color w:val="005042"/>
              <w:sz w:val="14"/>
              <w:szCs w:val="14"/>
            </w:rPr>
            <w:instrText xml:space="preserve"> DOCPROPERTY "Product name title"  \* MERGEFORMAT </w:instrText>
          </w:r>
          <w:r w:rsidRPr="005C600A">
            <w:rPr>
              <w:b/>
              <w:color w:val="005042"/>
              <w:sz w:val="14"/>
              <w:szCs w:val="14"/>
            </w:rPr>
            <w:fldChar w:fldCharType="separate"/>
          </w:r>
          <w:r w:rsidR="00291864">
            <w:rPr>
              <w:b/>
              <w:color w:val="005042"/>
              <w:sz w:val="14"/>
              <w:szCs w:val="14"/>
            </w:rPr>
            <w:t>RN00004</w:t>
          </w:r>
          <w:r w:rsidRPr="005C600A">
            <w:rPr>
              <w:b/>
              <w:color w:val="005042"/>
              <w:sz w:val="14"/>
              <w:szCs w:val="14"/>
            </w:rPr>
            <w:fldChar w:fldCharType="end"/>
          </w:r>
        </w:p>
      </w:tc>
      <w:tc>
        <w:tcPr>
          <w:tcW w:w="3300" w:type="dxa"/>
          <w:tcMar>
            <w:top w:w="20" w:type="dxa"/>
          </w:tcMar>
        </w:tcPr>
        <w:p w14:paraId="77C04711" w14:textId="77777777" w:rsidR="00FB1034" w:rsidRDefault="00FB1034" w:rsidP="005C600A">
          <w:pPr>
            <w:pStyle w:val="zFooterTopCenter"/>
            <w:framePr w:wrap="auto" w:vAnchor="margin" w:yAlign="inline"/>
            <w:suppressOverlap w:val="0"/>
          </w:pPr>
          <w:r w:rsidRPr="009056A4">
            <w:t>All information provided in this document is subject to legal disclaimers.</w:t>
          </w:r>
        </w:p>
      </w:tc>
      <w:tc>
        <w:tcPr>
          <w:tcW w:w="3300" w:type="dxa"/>
          <w:tcMar>
            <w:top w:w="20" w:type="dxa"/>
          </w:tcMar>
        </w:tcPr>
        <w:p w14:paraId="26733D61" w14:textId="2D82C900" w:rsidR="00FB1034" w:rsidRDefault="00FB1034" w:rsidP="005C600A">
          <w:pPr>
            <w:pStyle w:val="zFooterTopRight"/>
          </w:pPr>
          <w:r>
            <w:rPr>
              <w:rFonts w:ascii="ArialMT" w:hAnsi="ArialMT" w:cs="ArialMT"/>
              <w:szCs w:val="10"/>
            </w:rPr>
            <w:t xml:space="preserve">© NXP B.V. </w:t>
          </w:r>
          <w:r w:rsidR="00BD03FF">
            <w:rPr>
              <w:rFonts w:ascii="ArialMT" w:hAnsi="ArialMT" w:cs="ArialMT"/>
              <w:szCs w:val="10"/>
            </w:rPr>
            <w:t>2023</w:t>
          </w:r>
          <w:r>
            <w:rPr>
              <w:rFonts w:ascii="ArialMT" w:hAnsi="ArialMT" w:cs="ArialMT"/>
              <w:szCs w:val="10"/>
            </w:rPr>
            <w:t>. All rights reserved.</w:t>
          </w:r>
        </w:p>
      </w:tc>
    </w:tr>
    <w:tr w:rsidR="00FB1034" w14:paraId="0CA06546" w14:textId="77777777" w:rsidTr="008D2FBB">
      <w:trPr>
        <w:cantSplit/>
        <w:trHeight w:val="280"/>
      </w:trPr>
      <w:tc>
        <w:tcPr>
          <w:tcW w:w="3300" w:type="dxa"/>
          <w:tcMar>
            <w:top w:w="80" w:type="dxa"/>
          </w:tcMar>
        </w:tcPr>
        <w:p w14:paraId="4AD43CF9" w14:textId="1C662098" w:rsidR="00FB1034" w:rsidRDefault="00000000" w:rsidP="005C600A">
          <w:pPr>
            <w:pStyle w:val="zFooterBottomLeft"/>
          </w:pPr>
          <w:fldSimple w:instr=" DOCPROPERTY &quot;Specification status&quot;  \* MERGEFORMAT ">
            <w:r w:rsidR="00291864">
              <w:t>Release Notes</w:t>
            </w:r>
          </w:fldSimple>
        </w:p>
      </w:tc>
      <w:tc>
        <w:tcPr>
          <w:tcW w:w="3300" w:type="dxa"/>
          <w:tcMar>
            <w:top w:w="80" w:type="dxa"/>
          </w:tcMar>
        </w:tcPr>
        <w:p w14:paraId="4B340222" w14:textId="2A44BDB0" w:rsidR="00FB1034" w:rsidRDefault="00FB1034" w:rsidP="00CA5B04">
          <w:pPr>
            <w:pStyle w:val="zFooterBottomCenter"/>
            <w:tabs>
              <w:tab w:val="center" w:pos="1650"/>
              <w:tab w:val="right" w:pos="3300"/>
            </w:tabs>
            <w:jc w:val="left"/>
          </w:pPr>
          <w:r>
            <w:tab/>
          </w:r>
          <w:fldSimple w:instr=" DOCPROPERTY &quot;Revision&quot;  \* MERGEFORMAT ">
            <w:r w:rsidR="00291864">
              <w:t>Rev. 0.8.19</w:t>
            </w:r>
          </w:fldSimple>
          <w:r>
            <w:t xml:space="preserve"> — </w:t>
          </w:r>
          <w:fldSimple w:instr=" DOCPROPERTY &quot;Modification date&quot;  \* MERGEFORMAT ">
            <w:r w:rsidR="00291864">
              <w:t>29 September 2023</w:t>
            </w:r>
          </w:fldSimple>
          <w:r>
            <w:tab/>
          </w:r>
        </w:p>
      </w:tc>
      <w:tc>
        <w:tcPr>
          <w:tcW w:w="3300" w:type="dxa"/>
          <w:tcMar>
            <w:top w:w="80" w:type="dxa"/>
          </w:tcMar>
        </w:tcPr>
        <w:p w14:paraId="2542BEDA" w14:textId="495D6877" w:rsidR="00FB1034" w:rsidRDefault="00FB1034" w:rsidP="005C600A">
          <w:pPr>
            <w:pStyle w:val="zFooterBottomRight"/>
          </w:pPr>
          <w:r>
            <w:fldChar w:fldCharType="begin"/>
          </w:r>
          <w:r>
            <w:instrText xml:space="preserve"> PAGE  \* MERGEFORMAT </w:instrText>
          </w:r>
          <w:r>
            <w:fldChar w:fldCharType="separate"/>
          </w:r>
          <w:r>
            <w:rPr>
              <w:noProof/>
            </w:rPr>
            <w:t>4</w:t>
          </w:r>
          <w:r>
            <w:rPr>
              <w:noProof/>
            </w:rPr>
            <w:fldChar w:fldCharType="end"/>
          </w:r>
          <w:r>
            <w:rPr>
              <w:noProof/>
            </w:rPr>
            <w:t xml:space="preserve"> </w:t>
          </w:r>
          <w:r>
            <w:t xml:space="preserve">of </w:t>
          </w:r>
          <w:r>
            <w:rPr>
              <w:noProof/>
            </w:rPr>
            <w:fldChar w:fldCharType="begin"/>
          </w:r>
          <w:r>
            <w:rPr>
              <w:noProof/>
            </w:rPr>
            <w:instrText xml:space="preserve"> NUMPAGES  \* MERGEFORMAT </w:instrText>
          </w:r>
          <w:r>
            <w:rPr>
              <w:noProof/>
            </w:rPr>
            <w:fldChar w:fldCharType="separate"/>
          </w:r>
          <w:r>
            <w:rPr>
              <w:noProof/>
            </w:rPr>
            <w:t>14</w:t>
          </w:r>
          <w:r>
            <w:rPr>
              <w:noProof/>
            </w:rPr>
            <w:fldChar w:fldCharType="end"/>
          </w:r>
        </w:p>
      </w:tc>
    </w:tr>
  </w:tbl>
  <w:p w14:paraId="0059EB20" w14:textId="77777777" w:rsidR="00FB1034" w:rsidRDefault="00FB1034"/>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pPr w:vertAnchor="page" w:horzAnchor="page" w:tblpX="1001" w:tblpY="14921"/>
      <w:tblOverlap w:val="never"/>
      <w:tblW w:w="0" w:type="auto"/>
      <w:tblBorders>
        <w:insideH w:val="single" w:sz="2" w:space="0" w:color="005042"/>
      </w:tblBorders>
      <w:tblLayout w:type="fixed"/>
      <w:tblCellMar>
        <w:left w:w="0" w:type="dxa"/>
        <w:right w:w="0" w:type="dxa"/>
      </w:tblCellMar>
      <w:tblLook w:val="0000" w:firstRow="0" w:lastRow="0" w:firstColumn="0" w:lastColumn="0" w:noHBand="0" w:noVBand="0"/>
    </w:tblPr>
    <w:tblGrid>
      <w:gridCol w:w="3300"/>
      <w:gridCol w:w="3300"/>
      <w:gridCol w:w="3300"/>
    </w:tblGrid>
    <w:tr w:rsidR="00FB1034" w14:paraId="7BCAB636" w14:textId="77777777" w:rsidTr="008D2FBB">
      <w:trPr>
        <w:cantSplit/>
        <w:trHeight w:hRule="exact" w:val="140"/>
      </w:trPr>
      <w:tc>
        <w:tcPr>
          <w:tcW w:w="3300" w:type="dxa"/>
          <w:tcMar>
            <w:top w:w="20" w:type="dxa"/>
          </w:tcMar>
        </w:tcPr>
        <w:p w14:paraId="51253298" w14:textId="278FC6F4" w:rsidR="00FB1034" w:rsidRDefault="00FB1034" w:rsidP="00DD05AA">
          <w:pPr>
            <w:pStyle w:val="zFooterTopLeft"/>
          </w:pPr>
          <w:r w:rsidRPr="005C600A">
            <w:rPr>
              <w:b/>
              <w:color w:val="005042"/>
              <w:sz w:val="14"/>
              <w:szCs w:val="14"/>
            </w:rPr>
            <w:fldChar w:fldCharType="begin"/>
          </w:r>
          <w:r w:rsidRPr="005C600A">
            <w:rPr>
              <w:b/>
              <w:color w:val="005042"/>
              <w:sz w:val="14"/>
              <w:szCs w:val="14"/>
            </w:rPr>
            <w:instrText xml:space="preserve"> DOCPROPERTY "Product name title"  \* MERGEFORMAT </w:instrText>
          </w:r>
          <w:r w:rsidRPr="005C600A">
            <w:rPr>
              <w:b/>
              <w:color w:val="005042"/>
              <w:sz w:val="14"/>
              <w:szCs w:val="14"/>
            </w:rPr>
            <w:fldChar w:fldCharType="separate"/>
          </w:r>
          <w:r w:rsidR="00291864">
            <w:rPr>
              <w:b/>
              <w:color w:val="005042"/>
              <w:sz w:val="14"/>
              <w:szCs w:val="14"/>
            </w:rPr>
            <w:t>RN00004</w:t>
          </w:r>
          <w:r w:rsidRPr="005C600A">
            <w:rPr>
              <w:b/>
              <w:color w:val="005042"/>
              <w:sz w:val="14"/>
              <w:szCs w:val="14"/>
            </w:rPr>
            <w:fldChar w:fldCharType="end"/>
          </w:r>
        </w:p>
      </w:tc>
      <w:tc>
        <w:tcPr>
          <w:tcW w:w="3300" w:type="dxa"/>
          <w:tcMar>
            <w:top w:w="20" w:type="dxa"/>
          </w:tcMar>
        </w:tcPr>
        <w:p w14:paraId="1B12CB5C" w14:textId="77777777" w:rsidR="00FB1034" w:rsidRDefault="00FB1034" w:rsidP="00DD05AA">
          <w:pPr>
            <w:pStyle w:val="zFooterTopCenter"/>
            <w:framePr w:wrap="auto" w:vAnchor="margin" w:yAlign="inline"/>
            <w:suppressOverlap w:val="0"/>
          </w:pPr>
          <w:r w:rsidRPr="009056A4">
            <w:t>All information provided in this document is subject to legal disclaimers.</w:t>
          </w:r>
        </w:p>
      </w:tc>
      <w:tc>
        <w:tcPr>
          <w:tcW w:w="3300" w:type="dxa"/>
          <w:tcMar>
            <w:top w:w="20" w:type="dxa"/>
          </w:tcMar>
        </w:tcPr>
        <w:p w14:paraId="3B104F9B" w14:textId="3B0A1E1E" w:rsidR="00FB1034" w:rsidRDefault="00FB1034" w:rsidP="00DD05AA">
          <w:pPr>
            <w:pStyle w:val="zFooterTopRight"/>
          </w:pPr>
          <w:r>
            <w:rPr>
              <w:rFonts w:ascii="ArialMT" w:hAnsi="ArialMT" w:cs="ArialMT"/>
              <w:szCs w:val="10"/>
            </w:rPr>
            <w:t xml:space="preserve">© NXP B.V. </w:t>
          </w:r>
          <w:r w:rsidR="009D5F7A">
            <w:rPr>
              <w:rFonts w:ascii="ArialMT" w:hAnsi="ArialMT" w:cs="ArialMT"/>
              <w:szCs w:val="10"/>
            </w:rPr>
            <w:t>2023</w:t>
          </w:r>
          <w:r>
            <w:rPr>
              <w:rFonts w:ascii="ArialMT" w:hAnsi="ArialMT" w:cs="ArialMT"/>
              <w:szCs w:val="10"/>
            </w:rPr>
            <w:t>. All rights reserved.</w:t>
          </w:r>
        </w:p>
      </w:tc>
    </w:tr>
    <w:tr w:rsidR="00FB1034" w14:paraId="74C30D53" w14:textId="77777777" w:rsidTr="008D2FBB">
      <w:trPr>
        <w:cantSplit/>
        <w:trHeight w:val="280"/>
      </w:trPr>
      <w:tc>
        <w:tcPr>
          <w:tcW w:w="3300" w:type="dxa"/>
          <w:tcMar>
            <w:top w:w="80" w:type="dxa"/>
          </w:tcMar>
        </w:tcPr>
        <w:p w14:paraId="2ABD2BB5" w14:textId="3C616C16" w:rsidR="00FB1034" w:rsidRDefault="00000000" w:rsidP="00DD05AA">
          <w:pPr>
            <w:pStyle w:val="zFooterBottomLeft"/>
          </w:pPr>
          <w:fldSimple w:instr=" DOCPROPERTY &quot;Specification status&quot;  \* MERGEFORMAT ">
            <w:r w:rsidR="00291864">
              <w:t>Release Notes</w:t>
            </w:r>
          </w:fldSimple>
        </w:p>
      </w:tc>
      <w:tc>
        <w:tcPr>
          <w:tcW w:w="3300" w:type="dxa"/>
          <w:tcMar>
            <w:top w:w="80" w:type="dxa"/>
          </w:tcMar>
        </w:tcPr>
        <w:p w14:paraId="36427C6C" w14:textId="5B09B3C3" w:rsidR="00FB1034" w:rsidRDefault="00000000" w:rsidP="00DD05AA">
          <w:pPr>
            <w:pStyle w:val="zFooterBottomCenter"/>
          </w:pPr>
          <w:fldSimple w:instr=" DOCPROPERTY &quot;Revision&quot;  \* MERGEFORMAT ">
            <w:r w:rsidR="00291864">
              <w:t>Rev. 0.8.19</w:t>
            </w:r>
          </w:fldSimple>
          <w:r w:rsidR="00FB1034">
            <w:t xml:space="preserve"> — </w:t>
          </w:r>
          <w:fldSimple w:instr=" DOCPROPERTY &quot;Modification date&quot;  \* MERGEFORMAT ">
            <w:r w:rsidR="00291864">
              <w:t>29 September 2023</w:t>
            </w:r>
          </w:fldSimple>
        </w:p>
      </w:tc>
      <w:tc>
        <w:tcPr>
          <w:tcW w:w="3300" w:type="dxa"/>
          <w:tcMar>
            <w:top w:w="80" w:type="dxa"/>
          </w:tcMar>
        </w:tcPr>
        <w:p w14:paraId="2FAC0185" w14:textId="0EB5FFF7" w:rsidR="00FB1034" w:rsidRDefault="00FB1034" w:rsidP="00DD05AA">
          <w:pPr>
            <w:pStyle w:val="zFooterBottomRight"/>
          </w:pPr>
          <w:r>
            <w:fldChar w:fldCharType="begin"/>
          </w:r>
          <w:r>
            <w:instrText xml:space="preserve"> PAGE  \* MERGEFORMAT </w:instrText>
          </w:r>
          <w:r>
            <w:fldChar w:fldCharType="separate"/>
          </w:r>
          <w:r>
            <w:rPr>
              <w:noProof/>
            </w:rPr>
            <w:t>13</w:t>
          </w:r>
          <w:r>
            <w:rPr>
              <w:noProof/>
            </w:rPr>
            <w:fldChar w:fldCharType="end"/>
          </w:r>
          <w:r>
            <w:rPr>
              <w:noProof/>
            </w:rPr>
            <w:t xml:space="preserve"> </w:t>
          </w:r>
          <w:r>
            <w:t xml:space="preserve">of </w:t>
          </w:r>
          <w:r>
            <w:rPr>
              <w:noProof/>
            </w:rPr>
            <w:fldChar w:fldCharType="begin"/>
          </w:r>
          <w:r>
            <w:rPr>
              <w:noProof/>
            </w:rPr>
            <w:instrText xml:space="preserve"> NUMPAGES  \* MERGEFORMAT </w:instrText>
          </w:r>
          <w:r>
            <w:rPr>
              <w:noProof/>
            </w:rPr>
            <w:fldChar w:fldCharType="separate"/>
          </w:r>
          <w:r>
            <w:rPr>
              <w:noProof/>
            </w:rPr>
            <w:t>14</w:t>
          </w:r>
          <w:r>
            <w:rPr>
              <w:noProof/>
            </w:rPr>
            <w:fldChar w:fldCharType="end"/>
          </w:r>
        </w:p>
      </w:tc>
    </w:tr>
  </w:tbl>
  <w:p w14:paraId="79E32A53" w14:textId="77777777" w:rsidR="00FB1034" w:rsidRDefault="00FB1034"/>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pPr w:vertAnchor="page" w:horzAnchor="page" w:tblpX="1001" w:tblpY="14921"/>
      <w:tblOverlap w:val="never"/>
      <w:tblW w:w="0" w:type="auto"/>
      <w:tblBorders>
        <w:insideH w:val="single" w:sz="2" w:space="0" w:color="4B186E"/>
      </w:tblBorders>
      <w:tblLayout w:type="fixed"/>
      <w:tblCellMar>
        <w:left w:w="0" w:type="dxa"/>
        <w:right w:w="0" w:type="dxa"/>
      </w:tblCellMar>
      <w:tblLook w:val="0000" w:firstRow="0" w:lastRow="0" w:firstColumn="0" w:lastColumn="0" w:noHBand="0" w:noVBand="0"/>
    </w:tblPr>
    <w:tblGrid>
      <w:gridCol w:w="3300"/>
      <w:gridCol w:w="3300"/>
      <w:gridCol w:w="3300"/>
    </w:tblGrid>
    <w:tr w:rsidR="00FB1034" w14:paraId="15E7C9F7" w14:textId="77777777">
      <w:trPr>
        <w:cantSplit/>
        <w:trHeight w:hRule="exact" w:val="120"/>
      </w:trPr>
      <w:tc>
        <w:tcPr>
          <w:tcW w:w="3300" w:type="dxa"/>
          <w:tcBorders>
            <w:top w:val="nil"/>
            <w:bottom w:val="single" w:sz="2" w:space="0" w:color="992C96"/>
          </w:tcBorders>
        </w:tcPr>
        <w:p w14:paraId="78BC9465" w14:textId="2B788918" w:rsidR="00FB1034" w:rsidRDefault="00000000">
          <w:pPr>
            <w:pStyle w:val="zFooterTopLeft"/>
          </w:pPr>
          <w:fldSimple w:instr=" DOCPROPERTY &quot;Document identifier&quot;  \* MERGEFORMAT ">
            <w:r w:rsidR="00291864">
              <w:t>SAF85xx RFE SW Release Notes</w:t>
            </w:r>
          </w:fldSimple>
        </w:p>
      </w:tc>
      <w:tc>
        <w:tcPr>
          <w:tcW w:w="3300" w:type="dxa"/>
          <w:tcBorders>
            <w:top w:val="nil"/>
            <w:bottom w:val="single" w:sz="2" w:space="0" w:color="992C96"/>
          </w:tcBorders>
        </w:tcPr>
        <w:p w14:paraId="7595E28C" w14:textId="77777777" w:rsidR="00FB1034" w:rsidRDefault="00FB1034"/>
      </w:tc>
      <w:tc>
        <w:tcPr>
          <w:tcW w:w="3300" w:type="dxa"/>
          <w:tcBorders>
            <w:top w:val="nil"/>
            <w:bottom w:val="single" w:sz="2" w:space="0" w:color="992C96"/>
          </w:tcBorders>
        </w:tcPr>
        <w:p w14:paraId="1220F871" w14:textId="31B17598" w:rsidR="00FB1034" w:rsidRDefault="00FB1034">
          <w:pPr>
            <w:pStyle w:val="zFooterTopRight"/>
          </w:pPr>
          <w:r>
            <w:t xml:space="preserve">© NXP Semiconductors </w:t>
          </w:r>
          <w:fldSimple w:instr=" DOCPROPERTY &quot;Copyright date&quot;  \* MERGEFORMAT ">
            <w:r w:rsidR="00291864">
              <w:t>2023</w:t>
            </w:r>
          </w:fldSimple>
          <w:r>
            <w:t>. All rights reserved.</w:t>
          </w:r>
        </w:p>
      </w:tc>
    </w:tr>
    <w:tr w:rsidR="00FB1034" w14:paraId="506015CC" w14:textId="77777777">
      <w:trPr>
        <w:cantSplit/>
        <w:trHeight w:hRule="exact" w:val="280"/>
      </w:trPr>
      <w:tc>
        <w:tcPr>
          <w:tcW w:w="3300" w:type="dxa"/>
          <w:tcBorders>
            <w:top w:val="single" w:sz="2" w:space="0" w:color="992C96"/>
          </w:tcBorders>
          <w:vAlign w:val="bottom"/>
        </w:tcPr>
        <w:p w14:paraId="783BC412" w14:textId="13742CEF" w:rsidR="00FB1034" w:rsidRDefault="00000000">
          <w:pPr>
            <w:pStyle w:val="zFooterBottomLeft"/>
          </w:pPr>
          <w:fldSimple w:instr=" DOCPROPERTY &quot;Specification status&quot;  \* MERGEFORMAT ">
            <w:r w:rsidR="00291864">
              <w:t>Release Notes</w:t>
            </w:r>
          </w:fldSimple>
        </w:p>
      </w:tc>
      <w:tc>
        <w:tcPr>
          <w:tcW w:w="3300" w:type="dxa"/>
          <w:tcBorders>
            <w:top w:val="single" w:sz="2" w:space="0" w:color="992C96"/>
          </w:tcBorders>
          <w:vAlign w:val="bottom"/>
        </w:tcPr>
        <w:p w14:paraId="27DDE159" w14:textId="4BA397F1" w:rsidR="00FB1034" w:rsidRDefault="00000000">
          <w:pPr>
            <w:pStyle w:val="zFooterBottomCenter"/>
          </w:pPr>
          <w:fldSimple w:instr=" DOCPROPERTY &quot;Revision&quot;  \* MERGEFORMAT ">
            <w:r w:rsidR="00291864">
              <w:t>Rev. 0.8.19</w:t>
            </w:r>
          </w:fldSimple>
          <w:r w:rsidR="00FB1034">
            <w:t> — </w:t>
          </w:r>
          <w:fldSimple w:instr=" DOCPROPERTY &quot;Modification date&quot;  \* MERGEFORMAT ">
            <w:r w:rsidR="00291864">
              <w:t>29 September 2023</w:t>
            </w:r>
          </w:fldSimple>
        </w:p>
      </w:tc>
      <w:tc>
        <w:tcPr>
          <w:tcW w:w="3300" w:type="dxa"/>
          <w:tcBorders>
            <w:top w:val="single" w:sz="2" w:space="0" w:color="992C96"/>
          </w:tcBorders>
          <w:vAlign w:val="bottom"/>
        </w:tcPr>
        <w:p w14:paraId="061AE216" w14:textId="28647368" w:rsidR="00FB1034" w:rsidRDefault="00FB1034">
          <w:pPr>
            <w:pStyle w:val="zFooterBottomRight"/>
          </w:pPr>
          <w:r>
            <w:fldChar w:fldCharType="begin"/>
          </w:r>
          <w:r>
            <w:instrText xml:space="preserve"> PAGE  \* MERGEFORMAT </w:instrText>
          </w:r>
          <w:r>
            <w:fldChar w:fldCharType="separate"/>
          </w:r>
          <w:r>
            <w:rPr>
              <w:noProof/>
            </w:rPr>
            <w:t>13</w:t>
          </w:r>
          <w:r>
            <w:rPr>
              <w:noProof/>
            </w:rPr>
            <w:fldChar w:fldCharType="end"/>
          </w:r>
          <w:r>
            <w:t> of </w:t>
          </w:r>
          <w:r>
            <w:rPr>
              <w:noProof/>
            </w:rPr>
            <w:fldChar w:fldCharType="begin"/>
          </w:r>
          <w:r>
            <w:rPr>
              <w:noProof/>
            </w:rPr>
            <w:instrText xml:space="preserve"> NUMPAGES  \* MERGEFORMAT </w:instrText>
          </w:r>
          <w:r>
            <w:rPr>
              <w:noProof/>
            </w:rPr>
            <w:fldChar w:fldCharType="separate"/>
          </w:r>
          <w:r>
            <w:rPr>
              <w:noProof/>
            </w:rPr>
            <w:t>14</w:t>
          </w:r>
          <w:r>
            <w:rPr>
              <w:noProof/>
            </w:rPr>
            <w:fldChar w:fldCharType="end"/>
          </w:r>
        </w:p>
      </w:tc>
    </w:tr>
  </w:tbl>
  <w:p w14:paraId="1131089B" w14:textId="77777777" w:rsidR="00FB1034" w:rsidRDefault="00FB1034"/>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pPr w:topFromText="20" w:vertAnchor="page" w:horzAnchor="page" w:tblpX="1001" w:tblpY="14921"/>
      <w:tblOverlap w:val="never"/>
      <w:tblW w:w="9900" w:type="dxa"/>
      <w:tblBorders>
        <w:insideH w:val="single" w:sz="2" w:space="0" w:color="005042"/>
      </w:tblBorders>
      <w:tblLayout w:type="fixed"/>
      <w:tblCellMar>
        <w:left w:w="0" w:type="dxa"/>
        <w:right w:w="0" w:type="dxa"/>
      </w:tblCellMar>
      <w:tblLook w:val="01E0" w:firstRow="1" w:lastRow="1" w:firstColumn="1" w:lastColumn="1" w:noHBand="0" w:noVBand="0"/>
    </w:tblPr>
    <w:tblGrid>
      <w:gridCol w:w="3300"/>
      <w:gridCol w:w="3300"/>
      <w:gridCol w:w="3300"/>
    </w:tblGrid>
    <w:tr w:rsidR="00FB1034" w14:paraId="45D79A0D" w14:textId="77777777" w:rsidTr="004D5469">
      <w:trPr>
        <w:cantSplit/>
        <w:trHeight w:hRule="exact" w:val="140"/>
      </w:trPr>
      <w:tc>
        <w:tcPr>
          <w:tcW w:w="3300" w:type="dxa"/>
          <w:shd w:val="clear" w:color="auto" w:fill="auto"/>
          <w:tcMar>
            <w:top w:w="20" w:type="dxa"/>
          </w:tcMar>
        </w:tcPr>
        <w:p w14:paraId="6D4C19EC" w14:textId="551F8AC9" w:rsidR="00FB1034" w:rsidRDefault="00000000" w:rsidP="0079780C">
          <w:pPr>
            <w:pStyle w:val="zFooterTopLeft"/>
          </w:pPr>
          <w:fldSimple w:instr=" DOCPROPERTY &quot;Document identifier&quot;  \* MERGEFORMAT ">
            <w:r w:rsidR="00291864">
              <w:t>SAF85xx RFE SW Release Notes</w:t>
            </w:r>
          </w:fldSimple>
        </w:p>
      </w:tc>
      <w:tc>
        <w:tcPr>
          <w:tcW w:w="3300" w:type="dxa"/>
          <w:shd w:val="clear" w:color="auto" w:fill="auto"/>
          <w:tcMar>
            <w:top w:w="20" w:type="dxa"/>
          </w:tcMar>
        </w:tcPr>
        <w:p w14:paraId="1B8B68C0" w14:textId="77777777" w:rsidR="00FB1034" w:rsidRDefault="00FB1034" w:rsidP="0079780C">
          <w:pPr>
            <w:pStyle w:val="zFooterTopCenter"/>
            <w:framePr w:wrap="auto" w:vAnchor="margin" w:yAlign="inline"/>
            <w:suppressOverlap w:val="0"/>
          </w:pPr>
          <w:r w:rsidRPr="009056A4">
            <w:t>All information provided in this document is subject to legal disclaimers.</w:t>
          </w:r>
        </w:p>
      </w:tc>
      <w:tc>
        <w:tcPr>
          <w:tcW w:w="3300" w:type="dxa"/>
          <w:shd w:val="clear" w:color="auto" w:fill="auto"/>
          <w:tcMar>
            <w:top w:w="20" w:type="dxa"/>
          </w:tcMar>
        </w:tcPr>
        <w:p w14:paraId="4E3E4486" w14:textId="72CB92B9" w:rsidR="00FB1034" w:rsidRDefault="00FB1034" w:rsidP="0079780C">
          <w:pPr>
            <w:pStyle w:val="zFooterTopRight"/>
          </w:pPr>
          <w:r>
            <w:t xml:space="preserve">© NXP </w:t>
          </w:r>
          <w:r w:rsidRPr="009E63C6">
            <w:t xml:space="preserve">Semiconductors </w:t>
          </w:r>
          <w:r>
            <w:t xml:space="preserve">N.V. </w:t>
          </w:r>
          <w:fldSimple w:instr=" DOCPROPERTY &quot;Copyright date&quot;  \* MERGEFORMAT ">
            <w:r w:rsidR="00291864">
              <w:t>2023</w:t>
            </w:r>
          </w:fldSimple>
          <w:r>
            <w:t>. All rights reserved.</w:t>
          </w:r>
        </w:p>
      </w:tc>
    </w:tr>
    <w:tr w:rsidR="00FB1034" w14:paraId="05E46F96" w14:textId="77777777" w:rsidTr="004D5469">
      <w:trPr>
        <w:cantSplit/>
        <w:trHeight w:val="280"/>
      </w:trPr>
      <w:tc>
        <w:tcPr>
          <w:tcW w:w="3300" w:type="dxa"/>
          <w:shd w:val="clear" w:color="auto" w:fill="auto"/>
          <w:tcMar>
            <w:top w:w="80" w:type="dxa"/>
          </w:tcMar>
        </w:tcPr>
        <w:p w14:paraId="7B3DC899" w14:textId="5F3CA20B" w:rsidR="00FB1034" w:rsidRDefault="00000000" w:rsidP="0079780C">
          <w:pPr>
            <w:pStyle w:val="zFooterBottomLeft"/>
          </w:pPr>
          <w:fldSimple w:instr=" DOCPROPERTY &quot;Specification status&quot;  \* MERGEFORMAT ">
            <w:r w:rsidR="00291864">
              <w:t>Release Notes</w:t>
            </w:r>
          </w:fldSimple>
        </w:p>
      </w:tc>
      <w:tc>
        <w:tcPr>
          <w:tcW w:w="3300" w:type="dxa"/>
          <w:shd w:val="clear" w:color="auto" w:fill="auto"/>
          <w:tcMar>
            <w:top w:w="80" w:type="dxa"/>
          </w:tcMar>
        </w:tcPr>
        <w:p w14:paraId="0C459AA8" w14:textId="4E829086" w:rsidR="00FB1034" w:rsidRDefault="00000000" w:rsidP="0079780C">
          <w:pPr>
            <w:pStyle w:val="zFooterBottomCenter"/>
          </w:pPr>
          <w:fldSimple w:instr=" DOCPROPERTY &quot;Revision&quot;  \* MERGEFORMAT ">
            <w:r w:rsidR="00291864">
              <w:t>Rev. 0.8.19</w:t>
            </w:r>
          </w:fldSimple>
          <w:r w:rsidR="00FB1034">
            <w:t> — </w:t>
          </w:r>
          <w:fldSimple w:instr=" DOCPROPERTY &quot;Modification date&quot;  \* MERGEFORMAT ">
            <w:r w:rsidR="00291864">
              <w:t>29 September 2023</w:t>
            </w:r>
          </w:fldSimple>
        </w:p>
      </w:tc>
      <w:tc>
        <w:tcPr>
          <w:tcW w:w="3300" w:type="dxa"/>
          <w:shd w:val="clear" w:color="auto" w:fill="auto"/>
          <w:tcMar>
            <w:top w:w="80" w:type="dxa"/>
          </w:tcMar>
        </w:tcPr>
        <w:p w14:paraId="654AE949" w14:textId="71A2CF6B" w:rsidR="00FB1034" w:rsidRDefault="00FB1034" w:rsidP="0079780C">
          <w:pPr>
            <w:pStyle w:val="zFooterBottomRight"/>
          </w:pPr>
          <w:r>
            <w:fldChar w:fldCharType="begin"/>
          </w:r>
          <w:r>
            <w:instrText xml:space="preserve"> PAGE  \* MERGEFORMAT </w:instrText>
          </w:r>
          <w:r>
            <w:fldChar w:fldCharType="separate"/>
          </w:r>
          <w:r>
            <w:rPr>
              <w:noProof/>
            </w:rPr>
            <w:t>13</w:t>
          </w:r>
          <w:r>
            <w:rPr>
              <w:noProof/>
            </w:rPr>
            <w:fldChar w:fldCharType="end"/>
          </w:r>
          <w:r>
            <w:t> of </w:t>
          </w:r>
          <w:r>
            <w:rPr>
              <w:noProof/>
            </w:rPr>
            <w:fldChar w:fldCharType="begin"/>
          </w:r>
          <w:r>
            <w:rPr>
              <w:noProof/>
            </w:rPr>
            <w:instrText xml:space="preserve"> NUMPAGES  \* MERGEFORMAT </w:instrText>
          </w:r>
          <w:r>
            <w:rPr>
              <w:noProof/>
            </w:rPr>
            <w:fldChar w:fldCharType="separate"/>
          </w:r>
          <w:r>
            <w:rPr>
              <w:noProof/>
            </w:rPr>
            <w:t>14</w:t>
          </w:r>
          <w:r>
            <w:rPr>
              <w:noProof/>
            </w:rPr>
            <w:fldChar w:fldCharType="end"/>
          </w:r>
        </w:p>
      </w:tc>
    </w:tr>
  </w:tbl>
  <w:p w14:paraId="27998DB5" w14:textId="77777777" w:rsidR="00FB1034" w:rsidRPr="000412D0" w:rsidRDefault="00FB1034" w:rsidP="000412D0">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pPr w:topFromText="20" w:vertAnchor="page" w:horzAnchor="page" w:tblpX="1001" w:tblpY="14921"/>
      <w:tblOverlap w:val="never"/>
      <w:tblW w:w="9900" w:type="dxa"/>
      <w:tblBorders>
        <w:insideH w:val="single" w:sz="2" w:space="0" w:color="005042"/>
      </w:tblBorders>
      <w:tblLayout w:type="fixed"/>
      <w:tblCellMar>
        <w:left w:w="0" w:type="dxa"/>
        <w:right w:w="0" w:type="dxa"/>
      </w:tblCellMar>
      <w:tblLook w:val="01E0" w:firstRow="1" w:lastRow="1" w:firstColumn="1" w:lastColumn="1" w:noHBand="0" w:noVBand="0"/>
    </w:tblPr>
    <w:tblGrid>
      <w:gridCol w:w="3300"/>
      <w:gridCol w:w="3300"/>
      <w:gridCol w:w="3300"/>
    </w:tblGrid>
    <w:tr w:rsidR="00FB1034" w14:paraId="3CD25972" w14:textId="77777777" w:rsidTr="004D5469">
      <w:trPr>
        <w:cantSplit/>
        <w:trHeight w:hRule="exact" w:val="140"/>
      </w:trPr>
      <w:tc>
        <w:tcPr>
          <w:tcW w:w="3300" w:type="dxa"/>
          <w:shd w:val="clear" w:color="auto" w:fill="auto"/>
          <w:tcMar>
            <w:top w:w="20" w:type="dxa"/>
          </w:tcMar>
        </w:tcPr>
        <w:p w14:paraId="36AA03CE" w14:textId="6F4866FC" w:rsidR="00FB1034" w:rsidRDefault="00000000" w:rsidP="0079780C">
          <w:pPr>
            <w:pStyle w:val="zFooterTopLeft"/>
          </w:pPr>
          <w:fldSimple w:instr=" DOCPROPERTY &quot;Document identifier&quot;  \* MERGEFORMAT ">
            <w:r w:rsidR="00291864">
              <w:t>SAF85xx RFE SW Release Notes</w:t>
            </w:r>
          </w:fldSimple>
        </w:p>
      </w:tc>
      <w:tc>
        <w:tcPr>
          <w:tcW w:w="3300" w:type="dxa"/>
          <w:shd w:val="clear" w:color="auto" w:fill="auto"/>
          <w:tcMar>
            <w:top w:w="20" w:type="dxa"/>
          </w:tcMar>
        </w:tcPr>
        <w:p w14:paraId="3360B680" w14:textId="77777777" w:rsidR="00FB1034" w:rsidRDefault="00FB1034" w:rsidP="0079780C">
          <w:pPr>
            <w:pStyle w:val="zFooterTopCenter"/>
            <w:framePr w:wrap="auto" w:vAnchor="margin" w:yAlign="inline"/>
            <w:suppressOverlap w:val="0"/>
          </w:pPr>
          <w:r w:rsidRPr="009056A4">
            <w:t>All information provided in this document is subject to legal disclaimers.</w:t>
          </w:r>
        </w:p>
      </w:tc>
      <w:tc>
        <w:tcPr>
          <w:tcW w:w="3300" w:type="dxa"/>
          <w:shd w:val="clear" w:color="auto" w:fill="auto"/>
          <w:tcMar>
            <w:top w:w="20" w:type="dxa"/>
          </w:tcMar>
        </w:tcPr>
        <w:p w14:paraId="20461CFA" w14:textId="70374126" w:rsidR="00FB1034" w:rsidRDefault="00FB1034" w:rsidP="0079780C">
          <w:pPr>
            <w:pStyle w:val="zFooterTopRight"/>
          </w:pPr>
          <w:r>
            <w:t xml:space="preserve">© NXP </w:t>
          </w:r>
          <w:r w:rsidRPr="009E63C6">
            <w:t xml:space="preserve">Semiconductors </w:t>
          </w:r>
          <w:r>
            <w:t xml:space="preserve">N.V. </w:t>
          </w:r>
          <w:fldSimple w:instr=" DOCPROPERTY &quot;Copyright date&quot;  \* MERGEFORMAT ">
            <w:r w:rsidR="00291864">
              <w:t>2023</w:t>
            </w:r>
          </w:fldSimple>
          <w:r>
            <w:t>. All rights reserved.</w:t>
          </w:r>
        </w:p>
      </w:tc>
    </w:tr>
    <w:tr w:rsidR="00FB1034" w14:paraId="0EAB8C1E" w14:textId="77777777" w:rsidTr="004D5469">
      <w:trPr>
        <w:cantSplit/>
        <w:trHeight w:val="280"/>
      </w:trPr>
      <w:tc>
        <w:tcPr>
          <w:tcW w:w="3300" w:type="dxa"/>
          <w:shd w:val="clear" w:color="auto" w:fill="auto"/>
          <w:tcMar>
            <w:top w:w="80" w:type="dxa"/>
          </w:tcMar>
        </w:tcPr>
        <w:p w14:paraId="6CBE2DD9" w14:textId="1D29EB79" w:rsidR="00FB1034" w:rsidRDefault="00000000" w:rsidP="0079780C">
          <w:pPr>
            <w:pStyle w:val="zFooterBottomLeft"/>
          </w:pPr>
          <w:fldSimple w:instr=" DOCPROPERTY &quot;Specification status&quot;  \* MERGEFORMAT ">
            <w:r w:rsidR="00291864">
              <w:t>Release Notes</w:t>
            </w:r>
          </w:fldSimple>
        </w:p>
      </w:tc>
      <w:tc>
        <w:tcPr>
          <w:tcW w:w="3300" w:type="dxa"/>
          <w:shd w:val="clear" w:color="auto" w:fill="auto"/>
          <w:tcMar>
            <w:top w:w="80" w:type="dxa"/>
          </w:tcMar>
        </w:tcPr>
        <w:p w14:paraId="56F1C9F4" w14:textId="1F006912" w:rsidR="00FB1034" w:rsidRDefault="00000000" w:rsidP="0079780C">
          <w:pPr>
            <w:pStyle w:val="zFooterBottomCenter"/>
          </w:pPr>
          <w:fldSimple w:instr=" DOCPROPERTY &quot;Revision&quot;  \* MERGEFORMAT ">
            <w:r w:rsidR="00291864">
              <w:t>Rev. 0.8.19</w:t>
            </w:r>
          </w:fldSimple>
          <w:r w:rsidR="00FB1034">
            <w:t> — </w:t>
          </w:r>
          <w:fldSimple w:instr=" DOCPROPERTY &quot;Modification date&quot;  \* MERGEFORMAT ">
            <w:r w:rsidR="00291864">
              <w:t>29 September 2023</w:t>
            </w:r>
          </w:fldSimple>
        </w:p>
      </w:tc>
      <w:tc>
        <w:tcPr>
          <w:tcW w:w="3300" w:type="dxa"/>
          <w:shd w:val="clear" w:color="auto" w:fill="auto"/>
          <w:tcMar>
            <w:top w:w="80" w:type="dxa"/>
          </w:tcMar>
        </w:tcPr>
        <w:p w14:paraId="14DD73AE" w14:textId="69C4DF1D" w:rsidR="00FB1034" w:rsidRDefault="00FB1034" w:rsidP="0079780C">
          <w:pPr>
            <w:pStyle w:val="zFooterBottomRight"/>
          </w:pPr>
          <w:r>
            <w:fldChar w:fldCharType="begin"/>
          </w:r>
          <w:r>
            <w:instrText xml:space="preserve"> PAGE  \* MERGEFORMAT </w:instrText>
          </w:r>
          <w:r>
            <w:fldChar w:fldCharType="separate"/>
          </w:r>
          <w:r>
            <w:rPr>
              <w:noProof/>
            </w:rPr>
            <w:t>13</w:t>
          </w:r>
          <w:r>
            <w:rPr>
              <w:noProof/>
            </w:rPr>
            <w:fldChar w:fldCharType="end"/>
          </w:r>
          <w:r>
            <w:t> of </w:t>
          </w:r>
          <w:r>
            <w:rPr>
              <w:noProof/>
            </w:rPr>
            <w:fldChar w:fldCharType="begin"/>
          </w:r>
          <w:r>
            <w:rPr>
              <w:noProof/>
            </w:rPr>
            <w:instrText xml:space="preserve"> NUMPAGES  \* MERGEFORMAT </w:instrText>
          </w:r>
          <w:r>
            <w:rPr>
              <w:noProof/>
            </w:rPr>
            <w:fldChar w:fldCharType="separate"/>
          </w:r>
          <w:r>
            <w:rPr>
              <w:noProof/>
            </w:rPr>
            <w:t>14</w:t>
          </w:r>
          <w:r>
            <w:rPr>
              <w:noProof/>
            </w:rPr>
            <w:fldChar w:fldCharType="end"/>
          </w:r>
        </w:p>
      </w:tc>
    </w:tr>
  </w:tbl>
  <w:p w14:paraId="662B0D53" w14:textId="77777777" w:rsidR="00FB1034" w:rsidRPr="00432F70" w:rsidRDefault="00FB1034" w:rsidP="00432F7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D33D2B" w14:textId="77777777" w:rsidR="00847134" w:rsidRDefault="00847134">
      <w:pPr>
        <w:pStyle w:val="FootnoteSeparator"/>
      </w:pPr>
      <w:r>
        <w:drawing>
          <wp:inline distT="0" distB="0" distL="0" distR="0" wp14:anchorId="0FDE60D5" wp14:editId="6135866C">
            <wp:extent cx="2162175" cy="57150"/>
            <wp:effectExtent l="19050" t="0" r="9525" b="0"/>
            <wp:docPr id="1" name="Picture 1" descr="FootnoteSepar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otnoteSeparator"/>
                    <pic:cNvPicPr>
                      <a:picLocks noChangeAspect="1" noChangeArrowheads="1"/>
                    </pic:cNvPicPr>
                  </pic:nvPicPr>
                  <pic:blipFill>
                    <a:blip r:embed="rId1"/>
                    <a:srcRect/>
                    <a:stretch>
                      <a:fillRect/>
                    </a:stretch>
                  </pic:blipFill>
                  <pic:spPr bwMode="auto">
                    <a:xfrm>
                      <a:off x="0" y="0"/>
                      <a:ext cx="2162175" cy="57150"/>
                    </a:xfrm>
                    <a:prstGeom prst="rect">
                      <a:avLst/>
                    </a:prstGeom>
                    <a:noFill/>
                    <a:ln w="9525">
                      <a:noFill/>
                      <a:miter lim="800000"/>
                      <a:headEnd/>
                      <a:tailEnd/>
                    </a:ln>
                  </pic:spPr>
                </pic:pic>
              </a:graphicData>
            </a:graphic>
          </wp:inline>
        </w:drawing>
      </w:r>
    </w:p>
  </w:footnote>
  <w:footnote w:type="continuationSeparator" w:id="0">
    <w:p w14:paraId="15A99CC8" w14:textId="77777777" w:rsidR="00847134" w:rsidRDefault="00847134">
      <w:r>
        <w:continuationSeparator/>
      </w:r>
    </w:p>
  </w:footnote>
  <w:footnote w:type="continuationNotice" w:id="1">
    <w:p w14:paraId="715FF4C2" w14:textId="77777777" w:rsidR="00847134" w:rsidRDefault="0084713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83496B" w14:textId="77777777" w:rsidR="00291864" w:rsidRDefault="00291864">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pPr w:vertAnchor="page" w:horzAnchor="page" w:tblpX="1001" w:tblpY="501"/>
      <w:tblOverlap w:val="never"/>
      <w:tblW w:w="9900" w:type="dxa"/>
      <w:tblBorders>
        <w:insideH w:val="single" w:sz="2" w:space="0" w:color="005042"/>
      </w:tblBorders>
      <w:tblLayout w:type="fixed"/>
      <w:tblCellMar>
        <w:top w:w="60" w:type="dxa"/>
        <w:left w:w="0" w:type="dxa"/>
        <w:bottom w:w="40" w:type="dxa"/>
        <w:right w:w="0" w:type="dxa"/>
      </w:tblCellMar>
      <w:tblLook w:val="01E0" w:firstRow="1" w:lastRow="1" w:firstColumn="1" w:lastColumn="1" w:noHBand="0" w:noVBand="0"/>
    </w:tblPr>
    <w:tblGrid>
      <w:gridCol w:w="3200"/>
      <w:gridCol w:w="6700"/>
    </w:tblGrid>
    <w:tr w:rsidR="00FB1034" w14:paraId="795965E5" w14:textId="77777777" w:rsidTr="004D5469">
      <w:trPr>
        <w:cantSplit/>
        <w:trHeight w:hRule="exact" w:val="500"/>
      </w:trPr>
      <w:tc>
        <w:tcPr>
          <w:tcW w:w="3200" w:type="dxa"/>
          <w:shd w:val="clear" w:color="auto" w:fill="auto"/>
          <w:vAlign w:val="bottom"/>
        </w:tcPr>
        <w:p w14:paraId="0D5C3902" w14:textId="5415B0C7" w:rsidR="00FB1034" w:rsidRDefault="00000000" w:rsidP="00432F70">
          <w:pPr>
            <w:pStyle w:val="zHeaderTopLeft"/>
          </w:pPr>
          <w:fldSimple w:instr=" DOCPROPERTY &quot;Division&quot;  \* MERGEFORMAT ">
            <w:r w:rsidR="00291864">
              <w:t>NXP Semiconductors</w:t>
            </w:r>
          </w:fldSimple>
        </w:p>
      </w:tc>
      <w:tc>
        <w:tcPr>
          <w:tcW w:w="6700" w:type="dxa"/>
          <w:shd w:val="clear" w:color="auto" w:fill="auto"/>
          <w:vAlign w:val="bottom"/>
        </w:tcPr>
        <w:p w14:paraId="2603C2EB" w14:textId="2933D475" w:rsidR="00FB1034" w:rsidRDefault="00000000" w:rsidP="00432F70">
          <w:pPr>
            <w:pStyle w:val="zHeaderTopRight"/>
          </w:pPr>
          <w:fldSimple w:instr=" DOCPROPERTY &quot;Product name title&quot;  \* MERGEFORMAT ">
            <w:r w:rsidR="00291864">
              <w:t>RN00004</w:t>
            </w:r>
          </w:fldSimple>
        </w:p>
      </w:tc>
    </w:tr>
    <w:tr w:rsidR="00FB1034" w14:paraId="04BD1EC2" w14:textId="77777777" w:rsidTr="004D5469">
      <w:trPr>
        <w:cantSplit/>
        <w:trHeight w:val="300"/>
      </w:trPr>
      <w:tc>
        <w:tcPr>
          <w:tcW w:w="3200" w:type="dxa"/>
          <w:shd w:val="clear" w:color="auto" w:fill="auto"/>
          <w:vAlign w:val="bottom"/>
        </w:tcPr>
        <w:p w14:paraId="75A6E8B1" w14:textId="77777777" w:rsidR="00FB1034" w:rsidRDefault="00FB1034" w:rsidP="00432F70">
          <w:pPr>
            <w:pStyle w:val="zHeaderBottomLeft"/>
          </w:pPr>
        </w:p>
      </w:tc>
      <w:tc>
        <w:tcPr>
          <w:tcW w:w="6700" w:type="dxa"/>
          <w:shd w:val="clear" w:color="auto" w:fill="auto"/>
          <w:vAlign w:val="bottom"/>
        </w:tcPr>
        <w:p w14:paraId="1F39BAB9" w14:textId="3D1C5B39" w:rsidR="00FB1034" w:rsidRDefault="00FB1034" w:rsidP="00432F70">
          <w:pPr>
            <w:pStyle w:val="zHeaderBottomRight"/>
          </w:pPr>
          <w:r>
            <w:fldChar w:fldCharType="begin"/>
          </w:r>
          <w:r>
            <w:instrText xml:space="preserve"> DOCPROPERTY "Alternative descriptive title"  \* MERGEFORMAT </w:instrText>
          </w:r>
          <w:r>
            <w:fldChar w:fldCharType="end"/>
          </w:r>
        </w:p>
      </w:tc>
    </w:tr>
  </w:tbl>
  <w:p w14:paraId="665199E4" w14:textId="77777777" w:rsidR="00FB1034" w:rsidRPr="00432F70" w:rsidRDefault="00FB1034" w:rsidP="00432F70">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pPr w:vertAnchor="page" w:horzAnchor="page" w:tblpX="1001" w:tblpY="501"/>
      <w:tblOverlap w:val="never"/>
      <w:tblW w:w="9900" w:type="dxa"/>
      <w:tblBorders>
        <w:insideH w:val="single" w:sz="2" w:space="0" w:color="005042"/>
      </w:tblBorders>
      <w:tblLayout w:type="fixed"/>
      <w:tblCellMar>
        <w:top w:w="60" w:type="dxa"/>
        <w:left w:w="0" w:type="dxa"/>
        <w:bottom w:w="40" w:type="dxa"/>
        <w:right w:w="0" w:type="dxa"/>
      </w:tblCellMar>
      <w:tblLook w:val="01E0" w:firstRow="1" w:lastRow="1" w:firstColumn="1" w:lastColumn="1" w:noHBand="0" w:noVBand="0"/>
    </w:tblPr>
    <w:tblGrid>
      <w:gridCol w:w="3200"/>
      <w:gridCol w:w="6700"/>
    </w:tblGrid>
    <w:tr w:rsidR="00FB1034" w14:paraId="7B77E3E7" w14:textId="77777777" w:rsidTr="004D5469">
      <w:trPr>
        <w:cantSplit/>
        <w:trHeight w:hRule="exact" w:val="500"/>
      </w:trPr>
      <w:tc>
        <w:tcPr>
          <w:tcW w:w="3200" w:type="dxa"/>
          <w:shd w:val="clear" w:color="auto" w:fill="auto"/>
          <w:vAlign w:val="bottom"/>
        </w:tcPr>
        <w:p w14:paraId="6905EBC7" w14:textId="3655D678" w:rsidR="00FB1034" w:rsidRDefault="00000000" w:rsidP="000412D0">
          <w:pPr>
            <w:pStyle w:val="zHeaderTopLeft"/>
          </w:pPr>
          <w:fldSimple w:instr=" DOCPROPERTY &quot;Division&quot;  \* MERGEFORMAT ">
            <w:r w:rsidR="00291864">
              <w:t>NXP Semiconductors</w:t>
            </w:r>
          </w:fldSimple>
        </w:p>
      </w:tc>
      <w:tc>
        <w:tcPr>
          <w:tcW w:w="6700" w:type="dxa"/>
          <w:shd w:val="clear" w:color="auto" w:fill="auto"/>
          <w:vAlign w:val="bottom"/>
        </w:tcPr>
        <w:p w14:paraId="233320A3" w14:textId="3963713E" w:rsidR="00FB1034" w:rsidRDefault="00000000" w:rsidP="000412D0">
          <w:pPr>
            <w:pStyle w:val="zHeaderTopRight"/>
          </w:pPr>
          <w:fldSimple w:instr=" DOCPROPERTY &quot;Product name title&quot;  \* MERGEFORMAT ">
            <w:r w:rsidR="00291864">
              <w:t>RN00004</w:t>
            </w:r>
          </w:fldSimple>
        </w:p>
      </w:tc>
    </w:tr>
    <w:tr w:rsidR="00FB1034" w14:paraId="7A0C865B" w14:textId="77777777" w:rsidTr="004D5469">
      <w:trPr>
        <w:cantSplit/>
        <w:trHeight w:val="300"/>
      </w:trPr>
      <w:tc>
        <w:tcPr>
          <w:tcW w:w="3200" w:type="dxa"/>
          <w:shd w:val="clear" w:color="auto" w:fill="auto"/>
          <w:vAlign w:val="bottom"/>
        </w:tcPr>
        <w:p w14:paraId="416F1B31" w14:textId="77777777" w:rsidR="00FB1034" w:rsidRDefault="00FB1034" w:rsidP="008B427B">
          <w:pPr>
            <w:pStyle w:val="zHeaderBottomLeft"/>
          </w:pPr>
        </w:p>
      </w:tc>
      <w:tc>
        <w:tcPr>
          <w:tcW w:w="6700" w:type="dxa"/>
          <w:shd w:val="clear" w:color="auto" w:fill="auto"/>
          <w:vAlign w:val="bottom"/>
        </w:tcPr>
        <w:p w14:paraId="5E72ED75" w14:textId="73A402DB" w:rsidR="00FB1034" w:rsidRDefault="00000000" w:rsidP="008B427B">
          <w:pPr>
            <w:pStyle w:val="zHeaderBottomRight"/>
          </w:pPr>
          <w:fldSimple w:instr=" DOCPROPERTY &quot;Descriptive title&quot;  \* MERGEFORMAT ">
            <w:r w:rsidR="00291864">
              <w:t>Release Notes for the SAF85xx RFE SW</w:t>
            </w:r>
          </w:fldSimple>
          <w:r w:rsidR="00FB1034">
            <w:fldChar w:fldCharType="begin"/>
          </w:r>
          <w:r w:rsidR="00FB1034">
            <w:instrText xml:space="preserve"> DOCPROPERTY "Alternative descriptive title"  \* MERGEFORMAT </w:instrText>
          </w:r>
          <w:r w:rsidR="00FB1034">
            <w:fldChar w:fldCharType="end"/>
          </w:r>
        </w:p>
      </w:tc>
    </w:tr>
  </w:tbl>
  <w:p w14:paraId="4D8B3DA1" w14:textId="77777777" w:rsidR="00FB1034" w:rsidRPr="000412D0" w:rsidRDefault="00FB1034" w:rsidP="00291864">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9688E4" w14:textId="77777777" w:rsidR="00FB1034" w:rsidRDefault="00FB1034"/>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pPr w:vertAnchor="page" w:horzAnchor="page" w:tblpX="1001" w:tblpY="701"/>
      <w:tblOverlap w:val="never"/>
      <w:tblW w:w="9944" w:type="dxa"/>
      <w:tblLayout w:type="fixed"/>
      <w:tblCellMar>
        <w:left w:w="0" w:type="dxa"/>
        <w:right w:w="0" w:type="dxa"/>
      </w:tblCellMar>
      <w:tblLook w:val="0000" w:firstRow="0" w:lastRow="0" w:firstColumn="0" w:lastColumn="0" w:noHBand="0" w:noVBand="0"/>
    </w:tblPr>
    <w:tblGrid>
      <w:gridCol w:w="1900"/>
      <w:gridCol w:w="100"/>
      <w:gridCol w:w="140"/>
      <w:gridCol w:w="140"/>
      <w:gridCol w:w="3800"/>
      <w:gridCol w:w="400"/>
      <w:gridCol w:w="3416"/>
      <w:gridCol w:w="48"/>
    </w:tblGrid>
    <w:tr w:rsidR="00FB1034" w14:paraId="5C481C13" w14:textId="77777777">
      <w:trPr>
        <w:gridAfter w:val="1"/>
        <w:wAfter w:w="48" w:type="dxa"/>
        <w:cantSplit/>
        <w:trHeight w:val="600"/>
      </w:trPr>
      <w:tc>
        <w:tcPr>
          <w:tcW w:w="1900" w:type="dxa"/>
          <w:vMerge w:val="restart"/>
        </w:tcPr>
        <w:p w14:paraId="53EAB28D" w14:textId="1BF119AB" w:rsidR="00FB1034" w:rsidRDefault="00FB1034">
          <w:pPr>
            <w:pStyle w:val="Body"/>
            <w:spacing w:before="0" w:after="0" w:line="240" w:lineRule="auto"/>
          </w:pPr>
        </w:p>
      </w:tc>
      <w:tc>
        <w:tcPr>
          <w:tcW w:w="100" w:type="dxa"/>
          <w:vMerge w:val="restart"/>
        </w:tcPr>
        <w:p w14:paraId="6DD0AF19" w14:textId="77777777" w:rsidR="00FB1034" w:rsidRDefault="00FB1034">
          <w:pPr>
            <w:pStyle w:val="Body"/>
            <w:spacing w:before="0" w:after="0" w:line="240" w:lineRule="auto"/>
            <w:jc w:val="right"/>
          </w:pPr>
        </w:p>
      </w:tc>
      <w:tc>
        <w:tcPr>
          <w:tcW w:w="140" w:type="dxa"/>
          <w:vMerge w:val="restart"/>
          <w:shd w:val="clear" w:color="auto" w:fill="992C96"/>
        </w:tcPr>
        <w:p w14:paraId="79DA5727" w14:textId="77777777" w:rsidR="00FB1034" w:rsidRDefault="00FB1034">
          <w:pPr>
            <w:pStyle w:val="Body"/>
            <w:spacing w:before="0" w:after="0" w:line="240" w:lineRule="auto"/>
          </w:pPr>
        </w:p>
      </w:tc>
      <w:tc>
        <w:tcPr>
          <w:tcW w:w="140" w:type="dxa"/>
          <w:vMerge w:val="restart"/>
        </w:tcPr>
        <w:p w14:paraId="484E63C9" w14:textId="77777777" w:rsidR="00FB1034" w:rsidRDefault="00FB1034">
          <w:pPr>
            <w:pStyle w:val="Body"/>
            <w:spacing w:before="0" w:after="0" w:line="240" w:lineRule="auto"/>
          </w:pPr>
        </w:p>
      </w:tc>
      <w:tc>
        <w:tcPr>
          <w:tcW w:w="7616" w:type="dxa"/>
          <w:gridSpan w:val="3"/>
          <w:vAlign w:val="center"/>
        </w:tcPr>
        <w:p w14:paraId="0256F02A" w14:textId="71D35CA9" w:rsidR="00FB1034" w:rsidRDefault="00000000">
          <w:pPr>
            <w:pStyle w:val="zFrontPageHeaderTopLeft"/>
            <w:framePr w:wrap="auto" w:vAnchor="margin" w:hAnchor="text" w:xAlign="left" w:yAlign="inline"/>
            <w:suppressOverlap w:val="0"/>
          </w:pPr>
          <w:fldSimple w:instr=" DOCPROPERTY &quot;Product name title&quot;  \* MERGEFORMAT ">
            <w:r w:rsidR="00291864">
              <w:t>RN00004</w:t>
            </w:r>
          </w:fldSimple>
        </w:p>
      </w:tc>
    </w:tr>
    <w:tr w:rsidR="00FB1034" w14:paraId="2837B86E" w14:textId="77777777">
      <w:trPr>
        <w:gridAfter w:val="1"/>
        <w:wAfter w:w="48" w:type="dxa"/>
        <w:cantSplit/>
        <w:trHeight w:val="400"/>
      </w:trPr>
      <w:tc>
        <w:tcPr>
          <w:tcW w:w="1900" w:type="dxa"/>
          <w:vMerge/>
        </w:tcPr>
        <w:p w14:paraId="5569F42C" w14:textId="77777777" w:rsidR="00FB1034" w:rsidRDefault="00FB1034">
          <w:pPr>
            <w:pStyle w:val="Body"/>
            <w:spacing w:before="0" w:after="0" w:line="240" w:lineRule="auto"/>
          </w:pPr>
        </w:p>
      </w:tc>
      <w:tc>
        <w:tcPr>
          <w:tcW w:w="100" w:type="dxa"/>
          <w:vMerge/>
        </w:tcPr>
        <w:p w14:paraId="5CC922B6" w14:textId="77777777" w:rsidR="00FB1034" w:rsidRDefault="00FB1034">
          <w:pPr>
            <w:pStyle w:val="Body"/>
            <w:spacing w:before="0" w:after="0" w:line="240" w:lineRule="auto"/>
          </w:pPr>
        </w:p>
      </w:tc>
      <w:tc>
        <w:tcPr>
          <w:tcW w:w="140" w:type="dxa"/>
          <w:vMerge/>
          <w:shd w:val="clear" w:color="auto" w:fill="992C96"/>
        </w:tcPr>
        <w:p w14:paraId="2B457B15" w14:textId="77777777" w:rsidR="00FB1034" w:rsidRDefault="00FB1034">
          <w:pPr>
            <w:pStyle w:val="Body"/>
            <w:spacing w:before="0" w:after="0" w:line="240" w:lineRule="auto"/>
          </w:pPr>
        </w:p>
      </w:tc>
      <w:tc>
        <w:tcPr>
          <w:tcW w:w="140" w:type="dxa"/>
          <w:vMerge/>
        </w:tcPr>
        <w:p w14:paraId="238F9BBD" w14:textId="77777777" w:rsidR="00FB1034" w:rsidRDefault="00FB1034">
          <w:pPr>
            <w:pStyle w:val="Body"/>
            <w:spacing w:before="0" w:after="0" w:line="240" w:lineRule="auto"/>
          </w:pPr>
        </w:p>
      </w:tc>
      <w:tc>
        <w:tcPr>
          <w:tcW w:w="7616" w:type="dxa"/>
          <w:gridSpan w:val="3"/>
          <w:tcBorders>
            <w:bottom w:val="single" w:sz="2" w:space="0" w:color="992C96"/>
          </w:tcBorders>
          <w:vAlign w:val="center"/>
        </w:tcPr>
        <w:p w14:paraId="57566399" w14:textId="3752361E" w:rsidR="00FB1034" w:rsidRDefault="00000000">
          <w:pPr>
            <w:pStyle w:val="zFrontPageHeaderCenterLeft"/>
            <w:framePr w:wrap="auto" w:vAnchor="margin" w:hAnchor="text" w:xAlign="left" w:yAlign="inline"/>
            <w:suppressOverlap w:val="0"/>
          </w:pPr>
          <w:fldSimple w:instr=" DOCPROPERTY &quot;Descriptive title&quot;  \* MERGEFORMAT ">
            <w:r w:rsidR="00291864">
              <w:t>Release Notes for the SAF85xx RFE SW</w:t>
            </w:r>
          </w:fldSimple>
        </w:p>
      </w:tc>
    </w:tr>
    <w:tr w:rsidR="00FB1034" w14:paraId="6E03CDA7" w14:textId="77777777">
      <w:trPr>
        <w:cantSplit/>
        <w:trHeight w:hRule="exact" w:val="300"/>
      </w:trPr>
      <w:tc>
        <w:tcPr>
          <w:tcW w:w="1900" w:type="dxa"/>
          <w:vMerge/>
        </w:tcPr>
        <w:p w14:paraId="7CAB1140" w14:textId="77777777" w:rsidR="00FB1034" w:rsidRDefault="00FB1034">
          <w:pPr>
            <w:pStyle w:val="Body"/>
            <w:spacing w:before="0" w:after="0" w:line="240" w:lineRule="auto"/>
          </w:pPr>
        </w:p>
      </w:tc>
      <w:tc>
        <w:tcPr>
          <w:tcW w:w="100" w:type="dxa"/>
          <w:vMerge/>
        </w:tcPr>
        <w:p w14:paraId="49C1B46B" w14:textId="77777777" w:rsidR="00FB1034" w:rsidRDefault="00FB1034">
          <w:pPr>
            <w:pStyle w:val="Body"/>
            <w:spacing w:before="0" w:after="0" w:line="240" w:lineRule="auto"/>
          </w:pPr>
        </w:p>
      </w:tc>
      <w:tc>
        <w:tcPr>
          <w:tcW w:w="140" w:type="dxa"/>
          <w:vMerge/>
          <w:shd w:val="clear" w:color="auto" w:fill="992C96"/>
        </w:tcPr>
        <w:p w14:paraId="27334391" w14:textId="77777777" w:rsidR="00FB1034" w:rsidRDefault="00FB1034">
          <w:pPr>
            <w:pStyle w:val="Body"/>
            <w:spacing w:before="0" w:after="0" w:line="260" w:lineRule="exact"/>
          </w:pPr>
        </w:p>
      </w:tc>
      <w:tc>
        <w:tcPr>
          <w:tcW w:w="140" w:type="dxa"/>
          <w:vMerge/>
        </w:tcPr>
        <w:p w14:paraId="74B3CB38" w14:textId="77777777" w:rsidR="00FB1034" w:rsidRDefault="00FB1034">
          <w:pPr>
            <w:pStyle w:val="Body"/>
            <w:spacing w:before="0" w:after="0" w:line="260" w:lineRule="exact"/>
          </w:pPr>
        </w:p>
      </w:tc>
      <w:tc>
        <w:tcPr>
          <w:tcW w:w="4200" w:type="dxa"/>
          <w:gridSpan w:val="2"/>
          <w:tcBorders>
            <w:top w:val="single" w:sz="2" w:space="0" w:color="992C96"/>
          </w:tcBorders>
          <w:vAlign w:val="center"/>
        </w:tcPr>
        <w:p w14:paraId="3088105E" w14:textId="5FD2347F" w:rsidR="00FB1034" w:rsidRDefault="00000000">
          <w:pPr>
            <w:pStyle w:val="zFrontPageHeaderBottomLeft"/>
            <w:framePr w:wrap="auto" w:vAnchor="margin" w:hAnchor="text" w:xAlign="left" w:yAlign="inline"/>
            <w:suppressOverlap w:val="0"/>
          </w:pPr>
          <w:fldSimple w:instr=" DOCPROPERTY &quot;Revision&quot; ">
            <w:r w:rsidR="00291864">
              <w:t>Rev. 0.8.19</w:t>
            </w:r>
          </w:fldSimple>
          <w:r w:rsidR="00FB1034">
            <w:t xml:space="preserve"> — </w:t>
          </w:r>
          <w:fldSimple w:instr=" DOCPROPERTY &quot;Modification date&quot;  \* MERGEFORMAT">
            <w:r w:rsidR="00291864">
              <w:t>29 September 2023</w:t>
            </w:r>
          </w:fldSimple>
        </w:p>
      </w:tc>
      <w:tc>
        <w:tcPr>
          <w:tcW w:w="3420" w:type="dxa"/>
          <w:gridSpan w:val="2"/>
          <w:tcBorders>
            <w:top w:val="single" w:sz="2" w:space="0" w:color="992C96"/>
          </w:tcBorders>
          <w:vAlign w:val="center"/>
        </w:tcPr>
        <w:p w14:paraId="6EE8A4B6" w14:textId="6DE8C7F5" w:rsidR="00FB1034" w:rsidRDefault="00000000">
          <w:pPr>
            <w:pStyle w:val="zFrontPageHeaderBottomRight"/>
            <w:framePr w:wrap="auto" w:vAnchor="margin" w:hAnchor="text" w:xAlign="left" w:yAlign="inline"/>
            <w:suppressOverlap w:val="0"/>
          </w:pPr>
          <w:fldSimple w:instr=" DOCPROPERTY &quot;Specification status&quot;  \* MERGEFORMAT ">
            <w:r w:rsidR="00291864">
              <w:t>Release Notes</w:t>
            </w:r>
          </w:fldSimple>
        </w:p>
      </w:tc>
    </w:tr>
    <w:tr w:rsidR="00FB1034" w14:paraId="7B1D693B" w14:textId="77777777">
      <w:trPr>
        <w:gridAfter w:val="1"/>
        <w:wAfter w:w="48" w:type="dxa"/>
        <w:cantSplit/>
        <w:trHeight w:val="200"/>
      </w:trPr>
      <w:tc>
        <w:tcPr>
          <w:tcW w:w="1900" w:type="dxa"/>
          <w:vMerge/>
        </w:tcPr>
        <w:p w14:paraId="22F58378" w14:textId="77777777" w:rsidR="00FB1034" w:rsidRDefault="00FB1034">
          <w:pPr>
            <w:pStyle w:val="Body"/>
            <w:spacing w:before="0" w:after="0" w:line="240" w:lineRule="auto"/>
          </w:pPr>
        </w:p>
      </w:tc>
      <w:tc>
        <w:tcPr>
          <w:tcW w:w="100" w:type="dxa"/>
        </w:tcPr>
        <w:p w14:paraId="3FC1598D" w14:textId="77777777" w:rsidR="00FB1034" w:rsidRDefault="00FB1034">
          <w:pPr>
            <w:pStyle w:val="Body"/>
            <w:spacing w:before="0" w:after="0" w:line="240" w:lineRule="auto"/>
          </w:pPr>
        </w:p>
      </w:tc>
      <w:tc>
        <w:tcPr>
          <w:tcW w:w="140" w:type="dxa"/>
        </w:tcPr>
        <w:p w14:paraId="77955095" w14:textId="77777777" w:rsidR="00FB1034" w:rsidRDefault="00FB1034">
          <w:pPr>
            <w:pStyle w:val="Body"/>
            <w:spacing w:before="0" w:after="0" w:line="240" w:lineRule="auto"/>
          </w:pPr>
        </w:p>
      </w:tc>
      <w:tc>
        <w:tcPr>
          <w:tcW w:w="140" w:type="dxa"/>
        </w:tcPr>
        <w:p w14:paraId="36416694" w14:textId="77777777" w:rsidR="00FB1034" w:rsidRDefault="00FB1034">
          <w:pPr>
            <w:pStyle w:val="Body"/>
            <w:spacing w:before="0" w:after="0" w:line="240" w:lineRule="auto"/>
          </w:pPr>
        </w:p>
      </w:tc>
      <w:tc>
        <w:tcPr>
          <w:tcW w:w="3800" w:type="dxa"/>
        </w:tcPr>
        <w:p w14:paraId="06091EC0" w14:textId="77777777" w:rsidR="00FB1034" w:rsidRDefault="00FB1034">
          <w:pPr>
            <w:pStyle w:val="Body"/>
            <w:spacing w:before="0" w:after="0" w:line="240" w:lineRule="auto"/>
          </w:pPr>
        </w:p>
      </w:tc>
      <w:tc>
        <w:tcPr>
          <w:tcW w:w="3816" w:type="dxa"/>
          <w:gridSpan w:val="2"/>
        </w:tcPr>
        <w:p w14:paraId="26ED5D34" w14:textId="77777777" w:rsidR="00FB1034" w:rsidRDefault="00FB1034">
          <w:pPr>
            <w:pStyle w:val="Body"/>
            <w:spacing w:before="0" w:after="0" w:line="240" w:lineRule="auto"/>
          </w:pPr>
        </w:p>
      </w:tc>
    </w:tr>
  </w:tbl>
  <w:p w14:paraId="325AF85E" w14:textId="3DDB2A43" w:rsidR="00FB1034" w:rsidRDefault="00FB1034"/>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pPr w:vertAnchor="page" w:horzAnchor="page" w:tblpX="1001" w:tblpY="701"/>
      <w:tblOverlap w:val="never"/>
      <w:tblW w:w="0" w:type="auto"/>
      <w:tblLayout w:type="fixed"/>
      <w:tblCellMar>
        <w:left w:w="0" w:type="dxa"/>
        <w:right w:w="0" w:type="dxa"/>
      </w:tblCellMar>
      <w:tblLook w:val="0000" w:firstRow="0" w:lastRow="0" w:firstColumn="0" w:lastColumn="0" w:noHBand="0" w:noVBand="0"/>
    </w:tblPr>
    <w:tblGrid>
      <w:gridCol w:w="1899"/>
      <w:gridCol w:w="100"/>
      <w:gridCol w:w="140"/>
      <w:gridCol w:w="140"/>
      <w:gridCol w:w="4198"/>
      <w:gridCol w:w="3420"/>
    </w:tblGrid>
    <w:tr w:rsidR="00FB1034" w14:paraId="3B893378" w14:textId="77777777" w:rsidTr="00D3037D">
      <w:trPr>
        <w:cantSplit/>
        <w:trHeight w:val="600"/>
      </w:trPr>
      <w:tc>
        <w:tcPr>
          <w:tcW w:w="1899" w:type="dxa"/>
          <w:vMerge w:val="restart"/>
        </w:tcPr>
        <w:p w14:paraId="2ABE6BD4" w14:textId="47334B8E" w:rsidR="00FB1034" w:rsidRDefault="00FB1034">
          <w:pPr>
            <w:pStyle w:val="Body"/>
            <w:spacing w:before="0" w:after="0" w:line="240" w:lineRule="auto"/>
          </w:pPr>
          <w:r w:rsidRPr="0052707C">
            <w:rPr>
              <w:noProof/>
            </w:rPr>
            <w:drawing>
              <wp:anchor distT="0" distB="0" distL="114300" distR="114300" simplePos="0" relativeHeight="251662336" behindDoc="0" locked="0" layoutInCell="1" allowOverlap="1" wp14:anchorId="0D9502C8" wp14:editId="1BDAEA07">
                <wp:simplePos x="0" y="0"/>
                <wp:positionH relativeFrom="column">
                  <wp:posOffset>159476</wp:posOffset>
                </wp:positionH>
                <wp:positionV relativeFrom="paragraph">
                  <wp:posOffset>182</wp:posOffset>
                </wp:positionV>
                <wp:extent cx="946785" cy="935990"/>
                <wp:effectExtent l="0" t="0" r="5715" b="0"/>
                <wp:wrapThrough wrapText="bothSides">
                  <wp:wrapPolygon edited="0">
                    <wp:start x="0" y="0"/>
                    <wp:lineTo x="0" y="21102"/>
                    <wp:lineTo x="21296" y="21102"/>
                    <wp:lineTo x="21296"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46785" cy="935990"/>
                        </a:xfrm>
                        <a:prstGeom prst="rect">
                          <a:avLst/>
                        </a:prstGeom>
                        <a:noFill/>
                        <a:ln>
                          <a:noFill/>
                        </a:ln>
                      </pic:spPr>
                    </pic:pic>
                  </a:graphicData>
                </a:graphic>
              </wp:anchor>
            </w:drawing>
          </w:r>
        </w:p>
      </w:tc>
      <w:tc>
        <w:tcPr>
          <w:tcW w:w="100" w:type="dxa"/>
          <w:vMerge w:val="restart"/>
        </w:tcPr>
        <w:p w14:paraId="663B7B01" w14:textId="77777777" w:rsidR="00FB1034" w:rsidRDefault="00FB1034">
          <w:pPr>
            <w:pStyle w:val="Body"/>
            <w:spacing w:before="0" w:after="0" w:line="240" w:lineRule="auto"/>
            <w:jc w:val="right"/>
          </w:pPr>
        </w:p>
      </w:tc>
      <w:tc>
        <w:tcPr>
          <w:tcW w:w="140" w:type="dxa"/>
          <w:vMerge w:val="restart"/>
          <w:shd w:val="clear" w:color="auto" w:fill="005042"/>
        </w:tcPr>
        <w:p w14:paraId="12EAD126" w14:textId="77777777" w:rsidR="00FB1034" w:rsidRDefault="00FB1034">
          <w:pPr>
            <w:pStyle w:val="Body"/>
            <w:spacing w:before="0" w:after="0" w:line="240" w:lineRule="auto"/>
          </w:pPr>
        </w:p>
      </w:tc>
      <w:tc>
        <w:tcPr>
          <w:tcW w:w="140" w:type="dxa"/>
          <w:vMerge w:val="restart"/>
        </w:tcPr>
        <w:p w14:paraId="556654FA" w14:textId="77777777" w:rsidR="00FB1034" w:rsidRDefault="00FB1034">
          <w:pPr>
            <w:pStyle w:val="Body"/>
            <w:spacing w:before="0" w:after="0" w:line="240" w:lineRule="auto"/>
          </w:pPr>
        </w:p>
      </w:tc>
      <w:tc>
        <w:tcPr>
          <w:tcW w:w="7618" w:type="dxa"/>
          <w:gridSpan w:val="2"/>
          <w:vAlign w:val="center"/>
        </w:tcPr>
        <w:p w14:paraId="51D6E12C" w14:textId="7C1A6724" w:rsidR="00FB1034" w:rsidRDefault="00000000">
          <w:pPr>
            <w:pStyle w:val="zFrontPageHeaderTopLeft"/>
            <w:framePr w:wrap="auto" w:vAnchor="margin" w:hAnchor="text" w:xAlign="left" w:yAlign="inline"/>
            <w:suppressOverlap w:val="0"/>
          </w:pPr>
          <w:fldSimple w:instr=" DOCPROPERTY &quot;Product name title&quot;  \* MERGEFORMAT ">
            <w:r w:rsidR="00291864">
              <w:t>RN00004</w:t>
            </w:r>
          </w:fldSimple>
        </w:p>
      </w:tc>
    </w:tr>
    <w:tr w:rsidR="00FB1034" w14:paraId="38EC744C" w14:textId="77777777" w:rsidTr="0022793E">
      <w:trPr>
        <w:cantSplit/>
        <w:trHeight w:val="400"/>
      </w:trPr>
      <w:tc>
        <w:tcPr>
          <w:tcW w:w="1899" w:type="dxa"/>
          <w:vMerge/>
        </w:tcPr>
        <w:p w14:paraId="19885E4F" w14:textId="77777777" w:rsidR="00FB1034" w:rsidRDefault="00FB1034">
          <w:pPr>
            <w:pStyle w:val="Body"/>
            <w:spacing w:before="0" w:after="0" w:line="240" w:lineRule="auto"/>
          </w:pPr>
        </w:p>
      </w:tc>
      <w:tc>
        <w:tcPr>
          <w:tcW w:w="100" w:type="dxa"/>
          <w:vMerge/>
        </w:tcPr>
        <w:p w14:paraId="1F96BCC4" w14:textId="77777777" w:rsidR="00FB1034" w:rsidRDefault="00FB1034">
          <w:pPr>
            <w:pStyle w:val="Body"/>
            <w:spacing w:before="0" w:after="0" w:line="240" w:lineRule="auto"/>
          </w:pPr>
        </w:p>
      </w:tc>
      <w:tc>
        <w:tcPr>
          <w:tcW w:w="140" w:type="dxa"/>
          <w:vMerge/>
          <w:shd w:val="clear" w:color="auto" w:fill="005042"/>
        </w:tcPr>
        <w:p w14:paraId="74D46A4A" w14:textId="77777777" w:rsidR="00FB1034" w:rsidRDefault="00FB1034">
          <w:pPr>
            <w:pStyle w:val="Body"/>
            <w:spacing w:before="0" w:after="0" w:line="240" w:lineRule="auto"/>
          </w:pPr>
        </w:p>
      </w:tc>
      <w:tc>
        <w:tcPr>
          <w:tcW w:w="140" w:type="dxa"/>
          <w:vMerge/>
        </w:tcPr>
        <w:p w14:paraId="13FE96D7" w14:textId="77777777" w:rsidR="00FB1034" w:rsidRDefault="00FB1034">
          <w:pPr>
            <w:pStyle w:val="Body"/>
            <w:spacing w:before="0" w:after="0" w:line="240" w:lineRule="auto"/>
          </w:pPr>
        </w:p>
      </w:tc>
      <w:tc>
        <w:tcPr>
          <w:tcW w:w="7618" w:type="dxa"/>
          <w:gridSpan w:val="2"/>
          <w:tcBorders>
            <w:bottom w:val="single" w:sz="2" w:space="0" w:color="005042"/>
          </w:tcBorders>
          <w:vAlign w:val="center"/>
        </w:tcPr>
        <w:p w14:paraId="28ED769F" w14:textId="7084EEC4" w:rsidR="00FB1034" w:rsidRDefault="00000000">
          <w:pPr>
            <w:pStyle w:val="zFrontPageHeaderCenterLeft"/>
            <w:framePr w:wrap="auto" w:vAnchor="margin" w:hAnchor="text" w:xAlign="left" w:yAlign="inline"/>
            <w:suppressOverlap w:val="0"/>
          </w:pPr>
          <w:fldSimple w:instr=" DOCPROPERTY &quot;Descriptive title&quot;  \* MERGEFORMAT ">
            <w:r w:rsidR="00291864">
              <w:t>Release Notes for the SAF85xx RFE SW</w:t>
            </w:r>
          </w:fldSimple>
        </w:p>
      </w:tc>
    </w:tr>
    <w:tr w:rsidR="00FB1034" w14:paraId="4B6113F4" w14:textId="77777777" w:rsidTr="0022793E">
      <w:trPr>
        <w:cantSplit/>
        <w:trHeight w:val="300"/>
      </w:trPr>
      <w:tc>
        <w:tcPr>
          <w:tcW w:w="1899" w:type="dxa"/>
          <w:vMerge/>
        </w:tcPr>
        <w:p w14:paraId="62366CD6" w14:textId="77777777" w:rsidR="00FB1034" w:rsidRDefault="00FB1034">
          <w:pPr>
            <w:pStyle w:val="Body"/>
            <w:spacing w:before="0" w:after="0" w:line="240" w:lineRule="auto"/>
          </w:pPr>
        </w:p>
      </w:tc>
      <w:tc>
        <w:tcPr>
          <w:tcW w:w="100" w:type="dxa"/>
          <w:vMerge/>
        </w:tcPr>
        <w:p w14:paraId="5CFA36CA" w14:textId="77777777" w:rsidR="00FB1034" w:rsidRDefault="00FB1034">
          <w:pPr>
            <w:pStyle w:val="Body"/>
            <w:spacing w:before="0" w:after="0" w:line="240" w:lineRule="auto"/>
          </w:pPr>
        </w:p>
      </w:tc>
      <w:tc>
        <w:tcPr>
          <w:tcW w:w="140" w:type="dxa"/>
          <w:vMerge/>
          <w:shd w:val="clear" w:color="auto" w:fill="005042"/>
        </w:tcPr>
        <w:p w14:paraId="0614D68D" w14:textId="77777777" w:rsidR="00FB1034" w:rsidRDefault="00FB1034">
          <w:pPr>
            <w:pStyle w:val="Body"/>
            <w:spacing w:before="0" w:after="0" w:line="260" w:lineRule="exact"/>
          </w:pPr>
        </w:p>
      </w:tc>
      <w:tc>
        <w:tcPr>
          <w:tcW w:w="140" w:type="dxa"/>
          <w:vMerge/>
        </w:tcPr>
        <w:p w14:paraId="687799AA" w14:textId="77777777" w:rsidR="00FB1034" w:rsidRDefault="00FB1034">
          <w:pPr>
            <w:pStyle w:val="Body"/>
            <w:spacing w:before="0" w:after="0" w:line="260" w:lineRule="exact"/>
          </w:pPr>
        </w:p>
      </w:tc>
      <w:tc>
        <w:tcPr>
          <w:tcW w:w="4198" w:type="dxa"/>
          <w:tcBorders>
            <w:top w:val="single" w:sz="2" w:space="0" w:color="005042"/>
          </w:tcBorders>
          <w:vAlign w:val="center"/>
        </w:tcPr>
        <w:p w14:paraId="4F4F02AC" w14:textId="7A52DC58" w:rsidR="00FB1034" w:rsidRDefault="00000000">
          <w:pPr>
            <w:pStyle w:val="zFrontPageHeaderBottomLeft"/>
            <w:framePr w:wrap="auto" w:vAnchor="margin" w:hAnchor="text" w:xAlign="left" w:yAlign="inline"/>
            <w:suppressOverlap w:val="0"/>
          </w:pPr>
          <w:fldSimple w:instr=" DOCPROPERTY &quot;Revision&quot; ">
            <w:r w:rsidR="00291864">
              <w:t>Rev. 0.8.19</w:t>
            </w:r>
          </w:fldSimple>
          <w:r w:rsidR="009E4658">
            <w:t xml:space="preserve"> </w:t>
          </w:r>
          <w:r w:rsidR="00FB1034">
            <w:t xml:space="preserve">— </w:t>
          </w:r>
          <w:fldSimple w:instr=" DOCPROPERTY  &quot;Modification date&quot;  \* MERGEFORMAT ">
            <w:r w:rsidR="00291864">
              <w:t>29 September 2023</w:t>
            </w:r>
          </w:fldSimple>
        </w:p>
      </w:tc>
      <w:tc>
        <w:tcPr>
          <w:tcW w:w="3419" w:type="dxa"/>
          <w:tcBorders>
            <w:top w:val="single" w:sz="2" w:space="0" w:color="005042"/>
          </w:tcBorders>
          <w:vAlign w:val="center"/>
        </w:tcPr>
        <w:p w14:paraId="25265A40" w14:textId="3228F60C" w:rsidR="00FB1034" w:rsidRDefault="00000000">
          <w:pPr>
            <w:pStyle w:val="zFrontPageHeaderBottomRight"/>
            <w:framePr w:wrap="auto" w:vAnchor="margin" w:hAnchor="text" w:xAlign="left" w:yAlign="inline"/>
            <w:suppressOverlap w:val="0"/>
          </w:pPr>
          <w:fldSimple w:instr=" DOCPROPERTY &quot;Specification status&quot;  \* MERGEFORMAT ">
            <w:r w:rsidR="00291864">
              <w:t>Release Notes</w:t>
            </w:r>
          </w:fldSimple>
        </w:p>
      </w:tc>
    </w:tr>
    <w:tr w:rsidR="00FB1034" w14:paraId="02DDB4D4" w14:textId="77777777" w:rsidTr="00A14990">
      <w:trPr>
        <w:cantSplit/>
        <w:trHeight w:val="200"/>
      </w:trPr>
      <w:tc>
        <w:tcPr>
          <w:tcW w:w="1899" w:type="dxa"/>
          <w:vMerge/>
        </w:tcPr>
        <w:p w14:paraId="66475526" w14:textId="77777777" w:rsidR="00FB1034" w:rsidRDefault="00FB1034">
          <w:pPr>
            <w:pStyle w:val="Body"/>
            <w:spacing w:before="0" w:after="0" w:line="240" w:lineRule="auto"/>
          </w:pPr>
        </w:p>
      </w:tc>
      <w:tc>
        <w:tcPr>
          <w:tcW w:w="100" w:type="dxa"/>
          <w:shd w:val="clear" w:color="auto" w:fill="auto"/>
        </w:tcPr>
        <w:p w14:paraId="599A8704" w14:textId="77777777" w:rsidR="00FB1034" w:rsidRDefault="00FB1034">
          <w:pPr>
            <w:pStyle w:val="Body"/>
            <w:spacing w:before="0" w:after="0" w:line="240" w:lineRule="auto"/>
          </w:pPr>
        </w:p>
      </w:tc>
      <w:tc>
        <w:tcPr>
          <w:tcW w:w="140" w:type="dxa"/>
          <w:shd w:val="clear" w:color="auto" w:fill="auto"/>
        </w:tcPr>
        <w:p w14:paraId="183A9A18" w14:textId="77777777" w:rsidR="00FB1034" w:rsidRDefault="00FB1034">
          <w:pPr>
            <w:pStyle w:val="Body"/>
            <w:spacing w:before="0" w:after="0" w:line="240" w:lineRule="auto"/>
          </w:pPr>
        </w:p>
      </w:tc>
      <w:tc>
        <w:tcPr>
          <w:tcW w:w="140" w:type="dxa"/>
          <w:shd w:val="clear" w:color="auto" w:fill="auto"/>
        </w:tcPr>
        <w:p w14:paraId="1B3644F1" w14:textId="77777777" w:rsidR="00FB1034" w:rsidRDefault="00FB1034">
          <w:pPr>
            <w:pStyle w:val="Body"/>
            <w:spacing w:before="0" w:after="0" w:line="240" w:lineRule="auto"/>
          </w:pPr>
        </w:p>
      </w:tc>
      <w:tc>
        <w:tcPr>
          <w:tcW w:w="4198" w:type="dxa"/>
          <w:shd w:val="clear" w:color="auto" w:fill="auto"/>
        </w:tcPr>
        <w:p w14:paraId="0BFF8A33" w14:textId="77777777" w:rsidR="00FB1034" w:rsidRDefault="00FB1034">
          <w:pPr>
            <w:pStyle w:val="Body"/>
            <w:spacing w:before="0" w:after="0" w:line="240" w:lineRule="auto"/>
          </w:pPr>
        </w:p>
      </w:tc>
      <w:tc>
        <w:tcPr>
          <w:tcW w:w="3420" w:type="dxa"/>
        </w:tcPr>
        <w:p w14:paraId="6565864A" w14:textId="0BC8737E" w:rsidR="00FB1034" w:rsidRDefault="00FB1034" w:rsidP="0052707C">
          <w:pPr>
            <w:pStyle w:val="zFrontPageHeaderBottomRight"/>
            <w:framePr w:wrap="auto" w:vAnchor="margin" w:hAnchor="text" w:xAlign="left" w:yAlign="inline"/>
            <w:suppressOverlap w:val="0"/>
          </w:pPr>
        </w:p>
      </w:tc>
    </w:tr>
  </w:tbl>
  <w:p w14:paraId="0E6EEABB" w14:textId="77777777" w:rsidR="00FB1034" w:rsidRDefault="00FB1034" w:rsidP="005824A0">
    <w:pPr>
      <w:pStyle w:val="Body"/>
      <w:spacing w:before="0"/>
    </w:pPr>
  </w:p>
  <w:p w14:paraId="502FC6E0" w14:textId="77777777" w:rsidR="00FB1034" w:rsidRDefault="00FB1034" w:rsidP="005824A0">
    <w:pPr>
      <w:pStyle w:val="Body"/>
      <w:spacing w:before="0"/>
    </w:pPr>
  </w:p>
  <w:p w14:paraId="53ED6008" w14:textId="77777777" w:rsidR="00FB1034" w:rsidRDefault="00FB1034" w:rsidP="005824A0">
    <w:pPr>
      <w:pStyle w:val="Body"/>
      <w:spacing w:before="0"/>
    </w:pPr>
  </w:p>
  <w:p w14:paraId="5489F8E2" w14:textId="10632947" w:rsidR="00FB1034" w:rsidRDefault="00FB1034" w:rsidP="005824A0">
    <w:pPr>
      <w:pStyle w:val="Body"/>
      <w:spacing w:before="0"/>
    </w:pPr>
  </w:p>
  <w:p w14:paraId="4C1DD81B" w14:textId="7613E780" w:rsidR="00FB1034" w:rsidRDefault="00FB1034" w:rsidP="005824A0">
    <w:pPr>
      <w:pStyle w:val="Body"/>
      <w:spacing w:before="0"/>
    </w:pPr>
  </w:p>
  <w:p w14:paraId="2FF87421" w14:textId="77777777" w:rsidR="00FB1034" w:rsidRDefault="00FB1034" w:rsidP="005824A0">
    <w:pPr>
      <w:pStyle w:val="Body"/>
      <w:spacing w:before="0"/>
    </w:pPr>
  </w:p>
  <w:p w14:paraId="698BD42D" w14:textId="77777777" w:rsidR="00FB1034" w:rsidRDefault="00FB1034" w:rsidP="005824A0">
    <w:pPr>
      <w:pStyle w:val="Body"/>
      <w:spacing w:before="0"/>
    </w:pPr>
    <w:r>
      <w:rPr>
        <w:noProof/>
      </w:rPr>
      <mc:AlternateContent>
        <mc:Choice Requires="wps">
          <w:drawing>
            <wp:anchor distT="0" distB="0" distL="114300" distR="114300" simplePos="0" relativeHeight="251654144" behindDoc="0" locked="0" layoutInCell="1" allowOverlap="1" wp14:anchorId="52063582" wp14:editId="533F9D08">
              <wp:simplePos x="0" y="0"/>
              <wp:positionH relativeFrom="column">
                <wp:posOffset>1238250</wp:posOffset>
              </wp:positionH>
              <wp:positionV relativeFrom="page">
                <wp:posOffset>406400</wp:posOffset>
              </wp:positionV>
              <wp:extent cx="0" cy="3543300"/>
              <wp:effectExtent l="0" t="0" r="0" b="3175"/>
              <wp:wrapNone/>
              <wp:docPr id="19"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543300"/>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w14:anchorId="40020E1D" id="Line 2" o:spid="_x0000_s1026" style="position:absolute;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from="97.5pt,32pt" to="97.5pt,3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" stroked="f">
              <w10:wrap anchory="page"/>
            </v:lin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pPr w:vertAnchor="page" w:horzAnchor="page" w:tblpX="1001" w:tblpY="501"/>
      <w:tblOverlap w:val="never"/>
      <w:tblW w:w="9900" w:type="dxa"/>
      <w:tblBorders>
        <w:insideH w:val="single" w:sz="2" w:space="0" w:color="005042"/>
      </w:tblBorders>
      <w:tblLayout w:type="fixed"/>
      <w:tblCellMar>
        <w:top w:w="60" w:type="dxa"/>
        <w:left w:w="0" w:type="dxa"/>
        <w:bottom w:w="40" w:type="dxa"/>
        <w:right w:w="0" w:type="dxa"/>
      </w:tblCellMar>
      <w:tblLook w:val="0000" w:firstRow="0" w:lastRow="0" w:firstColumn="0" w:lastColumn="0" w:noHBand="0" w:noVBand="0"/>
    </w:tblPr>
    <w:tblGrid>
      <w:gridCol w:w="3150"/>
      <w:gridCol w:w="6750"/>
    </w:tblGrid>
    <w:tr w:rsidR="00FB1034" w14:paraId="28E13E49" w14:textId="77777777" w:rsidTr="006432D2">
      <w:trPr>
        <w:cantSplit/>
        <w:trHeight w:hRule="exact" w:val="500"/>
      </w:trPr>
      <w:tc>
        <w:tcPr>
          <w:tcW w:w="3044" w:type="dxa"/>
          <w:vAlign w:val="bottom"/>
        </w:tcPr>
        <w:p w14:paraId="11D3348B" w14:textId="41DB37DA" w:rsidR="00FB1034" w:rsidRDefault="00000000">
          <w:pPr>
            <w:pStyle w:val="zHeaderTopLeft"/>
          </w:pPr>
          <w:fldSimple w:instr=" DOCPROPERTY &quot;Division&quot;  \* MERGEFORMAT ">
            <w:r w:rsidR="00291864">
              <w:t>NXP Semiconductors</w:t>
            </w:r>
          </w:fldSimple>
        </w:p>
      </w:tc>
      <w:tc>
        <w:tcPr>
          <w:tcW w:w="6856" w:type="dxa"/>
          <w:vAlign w:val="bottom"/>
        </w:tcPr>
        <w:p w14:paraId="6E936D9E" w14:textId="51879105" w:rsidR="00FB1034" w:rsidRDefault="00000000">
          <w:pPr>
            <w:pStyle w:val="zHeaderTopRight"/>
          </w:pPr>
          <w:fldSimple w:instr=" DOCPROPERTY &quot;Product name title&quot;  \* MERGEFORMAT ">
            <w:r w:rsidR="00291864">
              <w:t>RN00004</w:t>
            </w:r>
          </w:fldSimple>
        </w:p>
      </w:tc>
    </w:tr>
    <w:tr w:rsidR="00FB1034" w14:paraId="1C93261A" w14:textId="77777777" w:rsidTr="006432D2">
      <w:trPr>
        <w:cantSplit/>
        <w:trHeight w:val="300"/>
      </w:trPr>
      <w:tc>
        <w:tcPr>
          <w:tcW w:w="3200" w:type="dxa"/>
          <w:vAlign w:val="bottom"/>
        </w:tcPr>
        <w:p w14:paraId="641F41F8" w14:textId="77777777" w:rsidR="00FB1034" w:rsidRDefault="00FB1034">
          <w:pPr>
            <w:pStyle w:val="zHeaderBottomLeft"/>
          </w:pPr>
        </w:p>
      </w:tc>
      <w:tc>
        <w:tcPr>
          <w:tcW w:w="6856" w:type="dxa"/>
          <w:vAlign w:val="bottom"/>
        </w:tcPr>
        <w:p w14:paraId="1E32C3ED" w14:textId="7CA2D0BB" w:rsidR="00FB1034" w:rsidRDefault="00000000">
          <w:pPr>
            <w:pStyle w:val="zHeaderBottomRight"/>
          </w:pPr>
          <w:fldSimple w:instr=" DOCPROPERTY &quot;Descriptive title&quot;  \* MERGEFORMAT ">
            <w:r w:rsidR="00291864">
              <w:t>Release Notes for the SAF85xx RFE SW</w:t>
            </w:r>
          </w:fldSimple>
          <w:r w:rsidR="00FB1034">
            <w:fldChar w:fldCharType="begin"/>
          </w:r>
          <w:r w:rsidR="00FB1034">
            <w:instrText xml:space="preserve"> DOCPROPERTY "Alternative descriptive title"  \* MERGEFORMAT </w:instrText>
          </w:r>
          <w:r w:rsidR="00FB1034">
            <w:fldChar w:fldCharType="end"/>
          </w:r>
        </w:p>
      </w:tc>
    </w:tr>
  </w:tbl>
  <w:p w14:paraId="54298677" w14:textId="77777777" w:rsidR="00FB1034" w:rsidRDefault="00FB1034"/>
  <w:p w14:paraId="25E5447A" w14:textId="77777777" w:rsidR="00431CFC" w:rsidRDefault="00431CFC"/>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pPr w:vertAnchor="page" w:horzAnchor="page" w:tblpX="1001" w:tblpY="501"/>
      <w:tblOverlap w:val="never"/>
      <w:tblW w:w="9900" w:type="dxa"/>
      <w:tblBorders>
        <w:insideH w:val="single" w:sz="2" w:space="0" w:color="005042"/>
      </w:tblBorders>
      <w:tblLayout w:type="fixed"/>
      <w:tblCellMar>
        <w:top w:w="60" w:type="dxa"/>
        <w:left w:w="0" w:type="dxa"/>
        <w:bottom w:w="40" w:type="dxa"/>
        <w:right w:w="0" w:type="dxa"/>
      </w:tblCellMar>
      <w:tblLook w:val="0000" w:firstRow="0" w:lastRow="0" w:firstColumn="0" w:lastColumn="0" w:noHBand="0" w:noVBand="0"/>
    </w:tblPr>
    <w:tblGrid>
      <w:gridCol w:w="3200"/>
      <w:gridCol w:w="6700"/>
    </w:tblGrid>
    <w:tr w:rsidR="00FB1034" w14:paraId="399A1D13" w14:textId="77777777" w:rsidTr="009A2A1A">
      <w:trPr>
        <w:cantSplit/>
        <w:trHeight w:hRule="exact" w:val="500"/>
      </w:trPr>
      <w:tc>
        <w:tcPr>
          <w:tcW w:w="3200" w:type="dxa"/>
          <w:vAlign w:val="bottom"/>
        </w:tcPr>
        <w:p w14:paraId="0F19FA68" w14:textId="4D289F49" w:rsidR="00FB1034" w:rsidRDefault="00000000" w:rsidP="005C600A">
          <w:pPr>
            <w:pStyle w:val="zHeaderTopLeft"/>
          </w:pPr>
          <w:fldSimple w:instr=" DOCPROPERTY &quot;Division&quot;  \* MERGEFORMAT ">
            <w:r w:rsidR="00291864">
              <w:t>NXP Semiconductors</w:t>
            </w:r>
          </w:fldSimple>
        </w:p>
      </w:tc>
      <w:tc>
        <w:tcPr>
          <w:tcW w:w="6700" w:type="dxa"/>
          <w:vAlign w:val="bottom"/>
        </w:tcPr>
        <w:p w14:paraId="72A8322F" w14:textId="2F7E4306" w:rsidR="00FB1034" w:rsidRDefault="00000000" w:rsidP="005C600A">
          <w:pPr>
            <w:pStyle w:val="zHeaderTopRight"/>
          </w:pPr>
          <w:fldSimple w:instr=" DOCPROPERTY &quot;Product name title&quot;  \* MERGEFORMAT ">
            <w:r w:rsidR="00291864">
              <w:t>RN00004</w:t>
            </w:r>
          </w:fldSimple>
        </w:p>
      </w:tc>
    </w:tr>
    <w:tr w:rsidR="00FB1034" w14:paraId="040B8C7F" w14:textId="77777777" w:rsidTr="009A2A1A">
      <w:trPr>
        <w:cantSplit/>
        <w:trHeight w:val="280"/>
      </w:trPr>
      <w:tc>
        <w:tcPr>
          <w:tcW w:w="3200" w:type="dxa"/>
          <w:vAlign w:val="bottom"/>
        </w:tcPr>
        <w:p w14:paraId="685A403C" w14:textId="77777777" w:rsidR="00FB1034" w:rsidRDefault="00FB1034" w:rsidP="005C600A">
          <w:pPr>
            <w:pStyle w:val="zHeaderBottomLeft"/>
          </w:pPr>
        </w:p>
      </w:tc>
      <w:tc>
        <w:tcPr>
          <w:tcW w:w="6700" w:type="dxa"/>
          <w:vAlign w:val="bottom"/>
        </w:tcPr>
        <w:p w14:paraId="695F31EF" w14:textId="4B67E2E7" w:rsidR="00FB1034" w:rsidRDefault="00000000" w:rsidP="005C600A">
          <w:pPr>
            <w:pStyle w:val="zHeaderBottomRight"/>
          </w:pPr>
          <w:fldSimple w:instr=" DOCPROPERTY &quot;Descriptive title&quot;  \* MERGEFORMAT ">
            <w:r w:rsidR="00291864">
              <w:t>Release Notes for the SAF85xx RFE SW</w:t>
            </w:r>
          </w:fldSimple>
          <w:r w:rsidR="00FB1034">
            <w:fldChar w:fldCharType="begin"/>
          </w:r>
          <w:r w:rsidR="00FB1034">
            <w:instrText xml:space="preserve"> DOCPROPERTY "Alternative descriptive title"  \* MERGEFORMAT </w:instrText>
          </w:r>
          <w:r w:rsidR="00FB1034">
            <w:fldChar w:fldCharType="end"/>
          </w:r>
        </w:p>
      </w:tc>
    </w:tr>
  </w:tbl>
  <w:p w14:paraId="4A19A27A" w14:textId="77777777" w:rsidR="00FB1034" w:rsidRDefault="00FB1034"/>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pPr w:vertAnchor="page" w:horzAnchor="page" w:tblpX="14561" w:tblpY="1001"/>
      <w:tblOverlap w:val="never"/>
      <w:tblW w:w="0" w:type="auto"/>
      <w:tblBorders>
        <w:insideV w:val="single" w:sz="2" w:space="0" w:color="CABDD7"/>
      </w:tblBorders>
      <w:tblLayout w:type="fixed"/>
      <w:tblCellMar>
        <w:left w:w="0" w:type="dxa"/>
        <w:right w:w="0" w:type="dxa"/>
      </w:tblCellMar>
      <w:tblLook w:val="0000" w:firstRow="0" w:lastRow="0" w:firstColumn="0" w:lastColumn="0" w:noHBand="0" w:noVBand="0"/>
    </w:tblPr>
    <w:tblGrid>
      <w:gridCol w:w="300"/>
      <w:gridCol w:w="500"/>
    </w:tblGrid>
    <w:tr w:rsidR="00FB1034" w14:paraId="3608BEB1" w14:textId="77777777">
      <w:trPr>
        <w:cantSplit/>
        <w:trHeight w:hRule="exact" w:val="300"/>
      </w:trPr>
      <w:tc>
        <w:tcPr>
          <w:tcW w:w="300" w:type="dxa"/>
          <w:shd w:val="clear" w:color="auto" w:fill="EDE9F2"/>
        </w:tcPr>
        <w:p w14:paraId="081C1496" w14:textId="77777777" w:rsidR="00FB1034" w:rsidRDefault="00FB1034"/>
      </w:tc>
      <w:tc>
        <w:tcPr>
          <w:tcW w:w="500" w:type="dxa"/>
          <w:vMerge w:val="restart"/>
          <w:textDirection w:val="tbRl"/>
          <w:vAlign w:val="bottom"/>
        </w:tcPr>
        <w:p w14:paraId="384E7C71" w14:textId="5A8A659C" w:rsidR="00FB1034" w:rsidRDefault="00FB1034">
          <w:pPr>
            <w:rPr>
              <w:b/>
              <w:sz w:val="24"/>
            </w:rPr>
          </w:pPr>
          <w:r>
            <w:rPr>
              <w:b/>
              <w:sz w:val="24"/>
            </w:rPr>
            <w:fldChar w:fldCharType="begin"/>
          </w:r>
          <w:r>
            <w:rPr>
              <w:b/>
              <w:sz w:val="24"/>
            </w:rPr>
            <w:instrText xml:space="preserve"> DOCPROPERTY "PDName"  \* MERGEFORMAT </w:instrText>
          </w:r>
          <w:r>
            <w:rPr>
              <w:b/>
              <w:sz w:val="24"/>
            </w:rPr>
            <w:fldChar w:fldCharType="separate"/>
          </w:r>
          <w:r w:rsidR="00291864">
            <w:rPr>
              <w:bCs/>
              <w:sz w:val="24"/>
            </w:rPr>
            <w:t>Error! Unknown document property name.</w:t>
          </w:r>
          <w:r>
            <w:rPr>
              <w:b/>
              <w:sz w:val="24"/>
            </w:rPr>
            <w:fldChar w:fldCharType="end"/>
          </w:r>
        </w:p>
      </w:tc>
    </w:tr>
    <w:tr w:rsidR="00FB1034" w14:paraId="1D194E75" w14:textId="77777777">
      <w:trPr>
        <w:cantSplit/>
        <w:trHeight w:hRule="exact" w:val="300"/>
      </w:trPr>
      <w:tc>
        <w:tcPr>
          <w:tcW w:w="300" w:type="dxa"/>
          <w:shd w:val="clear" w:color="auto" w:fill="EDE9F2"/>
        </w:tcPr>
        <w:p w14:paraId="08886ED6" w14:textId="77777777" w:rsidR="00FB1034" w:rsidRDefault="00FB1034"/>
      </w:tc>
      <w:tc>
        <w:tcPr>
          <w:tcW w:w="500" w:type="dxa"/>
          <w:vMerge/>
          <w:vAlign w:val="bottom"/>
        </w:tcPr>
        <w:p w14:paraId="7510B5BF" w14:textId="77777777" w:rsidR="00FB1034" w:rsidRDefault="00FB1034">
          <w:pPr>
            <w:rPr>
              <w:b/>
              <w:sz w:val="24"/>
            </w:rPr>
          </w:pPr>
        </w:p>
      </w:tc>
    </w:tr>
    <w:tr w:rsidR="00FB1034" w14:paraId="3BB9AF5F" w14:textId="77777777">
      <w:trPr>
        <w:cantSplit/>
        <w:trHeight w:hRule="exact" w:val="100"/>
      </w:trPr>
      <w:tc>
        <w:tcPr>
          <w:tcW w:w="300" w:type="dxa"/>
        </w:tcPr>
        <w:p w14:paraId="6EE3B1E6" w14:textId="77777777" w:rsidR="00FB1034" w:rsidRDefault="00FB1034"/>
      </w:tc>
      <w:tc>
        <w:tcPr>
          <w:tcW w:w="500" w:type="dxa"/>
          <w:vMerge/>
          <w:vAlign w:val="bottom"/>
        </w:tcPr>
        <w:p w14:paraId="302CA4C4" w14:textId="77777777" w:rsidR="00FB1034" w:rsidRDefault="00FB1034">
          <w:pPr>
            <w:rPr>
              <w:b/>
              <w:sz w:val="24"/>
            </w:rPr>
          </w:pPr>
        </w:p>
      </w:tc>
    </w:tr>
    <w:tr w:rsidR="00FB1034" w14:paraId="1303C486" w14:textId="77777777">
      <w:trPr>
        <w:cantSplit/>
        <w:trHeight w:val="236"/>
      </w:trPr>
      <w:tc>
        <w:tcPr>
          <w:tcW w:w="300" w:type="dxa"/>
          <w:vMerge w:val="restart"/>
          <w:textDirection w:val="tbRl"/>
        </w:tcPr>
        <w:p w14:paraId="5D89A3E1" w14:textId="5397C62E" w:rsidR="00FB1034" w:rsidRDefault="00FB1034">
          <w:pPr>
            <w:jc w:val="right"/>
            <w:rPr>
              <w:b/>
            </w:rPr>
          </w:pPr>
          <w:r>
            <w:rPr>
              <w:b/>
            </w:rPr>
            <w:fldChar w:fldCharType="begin"/>
          </w:r>
          <w:r>
            <w:rPr>
              <w:b/>
            </w:rPr>
            <w:instrText xml:space="preserve"> DOCPROPERTY "DocumentTitleShort"  \* MERGEFORMAT </w:instrText>
          </w:r>
          <w:r>
            <w:rPr>
              <w:b/>
            </w:rPr>
            <w:fldChar w:fldCharType="separate"/>
          </w:r>
          <w:r w:rsidR="00291864">
            <w:rPr>
              <w:bCs/>
            </w:rPr>
            <w:t>Error! Unknown document property name.</w:t>
          </w:r>
          <w:r>
            <w:rPr>
              <w:b/>
            </w:rPr>
            <w:fldChar w:fldCharType="end"/>
          </w:r>
        </w:p>
      </w:tc>
      <w:tc>
        <w:tcPr>
          <w:tcW w:w="500" w:type="dxa"/>
          <w:vMerge/>
          <w:vAlign w:val="bottom"/>
        </w:tcPr>
        <w:p w14:paraId="0460DCD0" w14:textId="77777777" w:rsidR="00FB1034" w:rsidRDefault="00FB1034">
          <w:pPr>
            <w:rPr>
              <w:b/>
              <w:sz w:val="24"/>
            </w:rPr>
          </w:pPr>
        </w:p>
      </w:tc>
    </w:tr>
    <w:tr w:rsidR="00FB1034" w14:paraId="5E2EC127" w14:textId="77777777">
      <w:trPr>
        <w:cantSplit/>
        <w:trHeight w:hRule="exact" w:val="6700"/>
      </w:trPr>
      <w:tc>
        <w:tcPr>
          <w:tcW w:w="300" w:type="dxa"/>
          <w:vMerge/>
        </w:tcPr>
        <w:p w14:paraId="1296FB8F" w14:textId="77777777" w:rsidR="00FB1034" w:rsidRDefault="00FB1034">
          <w:pPr>
            <w:rPr>
              <w:b/>
            </w:rPr>
          </w:pPr>
        </w:p>
      </w:tc>
      <w:tc>
        <w:tcPr>
          <w:tcW w:w="500" w:type="dxa"/>
          <w:textDirection w:val="tbRl"/>
        </w:tcPr>
        <w:p w14:paraId="453D5D3D" w14:textId="10779996" w:rsidR="00FB1034" w:rsidRDefault="00FB1034">
          <w:pPr>
            <w:jc w:val="right"/>
            <w:rPr>
              <w:b/>
              <w:sz w:val="40"/>
            </w:rPr>
          </w:pPr>
          <w:r>
            <w:rPr>
              <w:b/>
              <w:sz w:val="40"/>
            </w:rPr>
            <w:fldChar w:fldCharType="begin"/>
          </w:r>
          <w:r>
            <w:rPr>
              <w:b/>
              <w:sz w:val="40"/>
            </w:rPr>
            <w:instrText xml:space="preserve"> DOCPROPERTY "DocumentNumber"  \* MERGEFORMAT </w:instrText>
          </w:r>
          <w:r>
            <w:rPr>
              <w:b/>
              <w:sz w:val="40"/>
            </w:rPr>
            <w:fldChar w:fldCharType="separate"/>
          </w:r>
          <w:r w:rsidR="00291864">
            <w:rPr>
              <w:bCs/>
              <w:sz w:val="40"/>
            </w:rPr>
            <w:t>Error! Unknown document property name.</w:t>
          </w:r>
          <w:r>
            <w:rPr>
              <w:b/>
              <w:sz w:val="40"/>
            </w:rPr>
            <w:fldChar w:fldCharType="end"/>
          </w:r>
        </w:p>
      </w:tc>
    </w:tr>
  </w:tbl>
  <w:tbl>
    <w:tblPr>
      <w:tblpPr w:vertAnchor="page" w:horzAnchor="page" w:tblpX="1001" w:tblpY="501"/>
      <w:tblOverlap w:val="never"/>
      <w:tblW w:w="9900" w:type="dxa"/>
      <w:tblBorders>
        <w:insideH w:val="single" w:sz="2" w:space="0" w:color="005042"/>
      </w:tblBorders>
      <w:tblLayout w:type="fixed"/>
      <w:tblCellMar>
        <w:top w:w="60" w:type="dxa"/>
        <w:left w:w="0" w:type="dxa"/>
        <w:bottom w:w="40" w:type="dxa"/>
        <w:right w:w="0" w:type="dxa"/>
      </w:tblCellMar>
      <w:tblLook w:val="0000" w:firstRow="0" w:lastRow="0" w:firstColumn="0" w:lastColumn="0" w:noHBand="0" w:noVBand="0"/>
    </w:tblPr>
    <w:tblGrid>
      <w:gridCol w:w="3200"/>
      <w:gridCol w:w="6700"/>
    </w:tblGrid>
    <w:tr w:rsidR="00FB1034" w14:paraId="3C4EAEC9" w14:textId="77777777" w:rsidTr="009A2A1A">
      <w:trPr>
        <w:cantSplit/>
        <w:trHeight w:hRule="exact" w:val="500"/>
      </w:trPr>
      <w:tc>
        <w:tcPr>
          <w:tcW w:w="3200" w:type="dxa"/>
          <w:vAlign w:val="bottom"/>
        </w:tcPr>
        <w:p w14:paraId="42B4E6C2" w14:textId="14158CA5" w:rsidR="00FB1034" w:rsidRDefault="00000000" w:rsidP="00D016AA">
          <w:pPr>
            <w:pStyle w:val="zHeaderTopLeft"/>
          </w:pPr>
          <w:fldSimple w:instr=" DOCPROPERTY &quot;Division&quot;  \* MERGEFORMAT ">
            <w:r w:rsidR="00291864">
              <w:t>NXP Semiconductors</w:t>
            </w:r>
          </w:fldSimple>
        </w:p>
      </w:tc>
      <w:tc>
        <w:tcPr>
          <w:tcW w:w="6700" w:type="dxa"/>
          <w:vAlign w:val="bottom"/>
        </w:tcPr>
        <w:p w14:paraId="31058867" w14:textId="262D6AED" w:rsidR="00FB1034" w:rsidRDefault="00000000" w:rsidP="00D016AA">
          <w:pPr>
            <w:pStyle w:val="zHeaderTopRight"/>
          </w:pPr>
          <w:fldSimple w:instr=" DOCPROPERTY &quot;Product name title&quot;  \* MERGEFORMAT ">
            <w:r w:rsidR="00291864">
              <w:t>RN00004</w:t>
            </w:r>
          </w:fldSimple>
        </w:p>
      </w:tc>
    </w:tr>
    <w:tr w:rsidR="00FB1034" w14:paraId="42C1EB33" w14:textId="77777777" w:rsidTr="001527DF">
      <w:trPr>
        <w:cantSplit/>
        <w:trHeight w:val="280"/>
      </w:trPr>
      <w:tc>
        <w:tcPr>
          <w:tcW w:w="3200" w:type="dxa"/>
        </w:tcPr>
        <w:p w14:paraId="319426EB" w14:textId="77777777" w:rsidR="00FB1034" w:rsidRDefault="00FB1034" w:rsidP="00DD05AA">
          <w:pPr>
            <w:pStyle w:val="zHeaderBottomLeft"/>
          </w:pPr>
        </w:p>
      </w:tc>
      <w:tc>
        <w:tcPr>
          <w:tcW w:w="6700" w:type="dxa"/>
          <w:vAlign w:val="bottom"/>
        </w:tcPr>
        <w:p w14:paraId="1BA5CD4E" w14:textId="55CA814C" w:rsidR="00FB1034" w:rsidRDefault="00000000" w:rsidP="00DD05AA">
          <w:pPr>
            <w:pStyle w:val="zHeaderBottomRight"/>
          </w:pPr>
          <w:fldSimple w:instr=" DOCPROPERTY &quot;Descriptive title&quot;  \* MERGEFORMAT ">
            <w:r w:rsidR="00291864">
              <w:t>Release Notes for the SAF85xx RFE SW</w:t>
            </w:r>
          </w:fldSimple>
          <w:r w:rsidR="00FB1034">
            <w:fldChar w:fldCharType="begin"/>
          </w:r>
          <w:r w:rsidR="00FB1034">
            <w:instrText xml:space="preserve"> DOCPROPERTY "Alternative descriptive title"  \* MERGEFORMAT </w:instrText>
          </w:r>
          <w:r w:rsidR="00FB1034">
            <w:fldChar w:fldCharType="end"/>
          </w:r>
        </w:p>
      </w:tc>
    </w:tr>
  </w:tbl>
  <w:p w14:paraId="2468D068" w14:textId="77777777" w:rsidR="00FB1034" w:rsidRDefault="00FB1034"/>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pPr w:vertAnchor="page" w:horzAnchor="page" w:tblpX="14561" w:tblpY="1001"/>
      <w:tblOverlap w:val="never"/>
      <w:tblW w:w="0" w:type="auto"/>
      <w:tblBorders>
        <w:insideV w:val="single" w:sz="2" w:space="0" w:color="4B186E"/>
      </w:tblBorders>
      <w:tblLayout w:type="fixed"/>
      <w:tblCellMar>
        <w:left w:w="0" w:type="dxa"/>
        <w:right w:w="0" w:type="dxa"/>
      </w:tblCellMar>
      <w:tblLook w:val="0000" w:firstRow="0" w:lastRow="0" w:firstColumn="0" w:lastColumn="0" w:noHBand="0" w:noVBand="0"/>
    </w:tblPr>
    <w:tblGrid>
      <w:gridCol w:w="300"/>
      <w:gridCol w:w="500"/>
    </w:tblGrid>
    <w:tr w:rsidR="00FB1034" w14:paraId="2DBE08D4" w14:textId="77777777">
      <w:trPr>
        <w:cantSplit/>
        <w:trHeight w:hRule="exact" w:val="300"/>
      </w:trPr>
      <w:tc>
        <w:tcPr>
          <w:tcW w:w="300" w:type="dxa"/>
          <w:tcBorders>
            <w:bottom w:val="nil"/>
          </w:tcBorders>
          <w:shd w:val="clear" w:color="auto" w:fill="4B186E"/>
        </w:tcPr>
        <w:p w14:paraId="7A3094F9" w14:textId="77777777" w:rsidR="00FB1034" w:rsidRDefault="00FB1034"/>
      </w:tc>
      <w:tc>
        <w:tcPr>
          <w:tcW w:w="500" w:type="dxa"/>
          <w:vMerge w:val="restart"/>
          <w:textDirection w:val="tbRl"/>
          <w:vAlign w:val="bottom"/>
        </w:tcPr>
        <w:p w14:paraId="34D014E3" w14:textId="3BF211AC" w:rsidR="00FB1034" w:rsidRDefault="00FB1034">
          <w:pPr>
            <w:rPr>
              <w:b/>
              <w:sz w:val="24"/>
            </w:rPr>
          </w:pPr>
          <w:r>
            <w:rPr>
              <w:b/>
              <w:sz w:val="24"/>
            </w:rPr>
            <w:fldChar w:fldCharType="begin"/>
          </w:r>
          <w:r>
            <w:rPr>
              <w:b/>
              <w:sz w:val="24"/>
            </w:rPr>
            <w:instrText xml:space="preserve"> DOCPROPERTY "PDName"  \* MERGEFORMAT </w:instrText>
          </w:r>
          <w:r>
            <w:rPr>
              <w:b/>
              <w:sz w:val="24"/>
            </w:rPr>
            <w:fldChar w:fldCharType="separate"/>
          </w:r>
          <w:r w:rsidR="00291864">
            <w:rPr>
              <w:bCs/>
              <w:sz w:val="24"/>
            </w:rPr>
            <w:t>Error! Unknown document property name.</w:t>
          </w:r>
          <w:r>
            <w:rPr>
              <w:b/>
              <w:sz w:val="24"/>
            </w:rPr>
            <w:fldChar w:fldCharType="end"/>
          </w:r>
        </w:p>
      </w:tc>
    </w:tr>
    <w:tr w:rsidR="00FB1034" w14:paraId="52A05242" w14:textId="77777777">
      <w:trPr>
        <w:cantSplit/>
        <w:trHeight w:hRule="exact" w:val="300"/>
      </w:trPr>
      <w:tc>
        <w:tcPr>
          <w:tcW w:w="300" w:type="dxa"/>
          <w:shd w:val="clear" w:color="auto" w:fill="B1A2C5"/>
        </w:tcPr>
        <w:p w14:paraId="6E6587FA" w14:textId="77777777" w:rsidR="00FB1034" w:rsidRDefault="00FB1034"/>
      </w:tc>
      <w:tc>
        <w:tcPr>
          <w:tcW w:w="500" w:type="dxa"/>
          <w:vMerge/>
          <w:vAlign w:val="bottom"/>
        </w:tcPr>
        <w:p w14:paraId="481E6F4A" w14:textId="77777777" w:rsidR="00FB1034" w:rsidRDefault="00FB1034">
          <w:pPr>
            <w:rPr>
              <w:b/>
              <w:sz w:val="24"/>
            </w:rPr>
          </w:pPr>
        </w:p>
      </w:tc>
    </w:tr>
    <w:tr w:rsidR="00FB1034" w14:paraId="2586DDA1" w14:textId="77777777">
      <w:trPr>
        <w:cantSplit/>
        <w:trHeight w:hRule="exact" w:val="100"/>
      </w:trPr>
      <w:tc>
        <w:tcPr>
          <w:tcW w:w="300" w:type="dxa"/>
        </w:tcPr>
        <w:p w14:paraId="6B8088CA" w14:textId="77777777" w:rsidR="00FB1034" w:rsidRDefault="00FB1034"/>
      </w:tc>
      <w:tc>
        <w:tcPr>
          <w:tcW w:w="500" w:type="dxa"/>
          <w:vMerge/>
          <w:vAlign w:val="bottom"/>
        </w:tcPr>
        <w:p w14:paraId="3D0C8CEB" w14:textId="77777777" w:rsidR="00FB1034" w:rsidRDefault="00FB1034">
          <w:pPr>
            <w:rPr>
              <w:b/>
              <w:sz w:val="24"/>
            </w:rPr>
          </w:pPr>
        </w:p>
      </w:tc>
    </w:tr>
    <w:tr w:rsidR="00FB1034" w14:paraId="58A2E37A" w14:textId="77777777">
      <w:trPr>
        <w:cantSplit/>
        <w:trHeight w:val="240"/>
      </w:trPr>
      <w:tc>
        <w:tcPr>
          <w:tcW w:w="300" w:type="dxa"/>
          <w:vMerge w:val="restart"/>
          <w:textDirection w:val="tbRl"/>
        </w:tcPr>
        <w:p w14:paraId="41F11D30" w14:textId="405AD6DA" w:rsidR="00FB1034" w:rsidRDefault="00FB1034">
          <w:pPr>
            <w:jc w:val="right"/>
            <w:rPr>
              <w:b/>
            </w:rPr>
          </w:pPr>
          <w:r>
            <w:rPr>
              <w:b/>
            </w:rPr>
            <w:fldChar w:fldCharType="begin"/>
          </w:r>
          <w:r>
            <w:rPr>
              <w:b/>
            </w:rPr>
            <w:instrText xml:space="preserve"> DOCPROPERTY "DocumentTitleShort"  \* MERGEFORMAT </w:instrText>
          </w:r>
          <w:r>
            <w:rPr>
              <w:b/>
            </w:rPr>
            <w:fldChar w:fldCharType="separate"/>
          </w:r>
          <w:r w:rsidR="00291864">
            <w:rPr>
              <w:bCs/>
            </w:rPr>
            <w:t>Error! Unknown document property name.</w:t>
          </w:r>
          <w:r>
            <w:rPr>
              <w:b/>
            </w:rPr>
            <w:fldChar w:fldCharType="end"/>
          </w:r>
        </w:p>
      </w:tc>
      <w:tc>
        <w:tcPr>
          <w:tcW w:w="500" w:type="dxa"/>
          <w:vMerge/>
          <w:vAlign w:val="bottom"/>
        </w:tcPr>
        <w:p w14:paraId="59F9A103" w14:textId="77777777" w:rsidR="00FB1034" w:rsidRDefault="00FB1034">
          <w:pPr>
            <w:rPr>
              <w:b/>
              <w:sz w:val="24"/>
            </w:rPr>
          </w:pPr>
        </w:p>
      </w:tc>
    </w:tr>
    <w:tr w:rsidR="00FB1034" w14:paraId="3AEDF28B" w14:textId="77777777">
      <w:trPr>
        <w:cantSplit/>
        <w:trHeight w:hRule="exact" w:val="6700"/>
      </w:trPr>
      <w:tc>
        <w:tcPr>
          <w:tcW w:w="300" w:type="dxa"/>
          <w:vMerge/>
        </w:tcPr>
        <w:p w14:paraId="7BFDB508" w14:textId="77777777" w:rsidR="00FB1034" w:rsidRDefault="00FB1034">
          <w:pPr>
            <w:rPr>
              <w:b/>
            </w:rPr>
          </w:pPr>
        </w:p>
      </w:tc>
      <w:tc>
        <w:tcPr>
          <w:tcW w:w="500" w:type="dxa"/>
          <w:textDirection w:val="tbRl"/>
        </w:tcPr>
        <w:p w14:paraId="4F16DB75" w14:textId="55257F09" w:rsidR="00FB1034" w:rsidRDefault="00FB1034">
          <w:pPr>
            <w:jc w:val="right"/>
            <w:rPr>
              <w:b/>
              <w:sz w:val="40"/>
            </w:rPr>
          </w:pPr>
          <w:r>
            <w:rPr>
              <w:b/>
              <w:sz w:val="40"/>
            </w:rPr>
            <w:fldChar w:fldCharType="begin"/>
          </w:r>
          <w:r>
            <w:rPr>
              <w:b/>
              <w:sz w:val="40"/>
            </w:rPr>
            <w:instrText xml:space="preserve"> DOCPROPERTY "DocumentNumber"  \* MERGEFORMAT </w:instrText>
          </w:r>
          <w:r>
            <w:rPr>
              <w:b/>
              <w:sz w:val="40"/>
            </w:rPr>
            <w:fldChar w:fldCharType="separate"/>
          </w:r>
          <w:r w:rsidR="00291864">
            <w:rPr>
              <w:bCs/>
              <w:sz w:val="40"/>
            </w:rPr>
            <w:t>Error! Unknown document property name.</w:t>
          </w:r>
          <w:r>
            <w:rPr>
              <w:b/>
              <w:sz w:val="40"/>
            </w:rPr>
            <w:fldChar w:fldCharType="end"/>
          </w:r>
        </w:p>
      </w:tc>
    </w:tr>
  </w:tbl>
  <w:tbl>
    <w:tblPr>
      <w:tblpPr w:vertAnchor="page" w:horzAnchor="page" w:tblpX="1001" w:tblpY="501"/>
      <w:tblOverlap w:val="never"/>
      <w:tblW w:w="9900" w:type="dxa"/>
      <w:tblBorders>
        <w:insideH w:val="single" w:sz="2" w:space="0" w:color="00523D"/>
      </w:tblBorders>
      <w:tblLayout w:type="fixed"/>
      <w:tblCellMar>
        <w:top w:w="60" w:type="dxa"/>
        <w:left w:w="0" w:type="dxa"/>
        <w:bottom w:w="40" w:type="dxa"/>
        <w:right w:w="0" w:type="dxa"/>
      </w:tblCellMar>
      <w:tblLook w:val="0000" w:firstRow="0" w:lastRow="0" w:firstColumn="0" w:lastColumn="0" w:noHBand="0" w:noVBand="0"/>
    </w:tblPr>
    <w:tblGrid>
      <w:gridCol w:w="3200"/>
      <w:gridCol w:w="6700"/>
    </w:tblGrid>
    <w:tr w:rsidR="00FB1034" w14:paraId="21ACB591" w14:textId="77777777">
      <w:trPr>
        <w:cantSplit/>
        <w:trHeight w:hRule="exact" w:val="500"/>
      </w:trPr>
      <w:tc>
        <w:tcPr>
          <w:tcW w:w="3200" w:type="dxa"/>
          <w:tcBorders>
            <w:top w:val="nil"/>
            <w:bottom w:val="single" w:sz="2" w:space="0" w:color="992C96"/>
          </w:tcBorders>
          <w:vAlign w:val="bottom"/>
        </w:tcPr>
        <w:p w14:paraId="557E8C92" w14:textId="5641335C" w:rsidR="00FB1034" w:rsidRDefault="00000000">
          <w:pPr>
            <w:pStyle w:val="zHeaderTopLeft"/>
          </w:pPr>
          <w:fldSimple w:instr=" DOCPROPERTY &quot;Division&quot;  \* MERGEFORMAT ">
            <w:r w:rsidR="00291864">
              <w:t>NXP Semiconductors</w:t>
            </w:r>
          </w:fldSimple>
        </w:p>
      </w:tc>
      <w:tc>
        <w:tcPr>
          <w:tcW w:w="6700" w:type="dxa"/>
          <w:tcBorders>
            <w:top w:val="nil"/>
            <w:bottom w:val="single" w:sz="2" w:space="0" w:color="992C96"/>
          </w:tcBorders>
          <w:vAlign w:val="bottom"/>
        </w:tcPr>
        <w:p w14:paraId="72E3A137" w14:textId="508EE0DB" w:rsidR="00FB1034" w:rsidRDefault="00000000">
          <w:pPr>
            <w:pStyle w:val="zHeaderTopRight"/>
          </w:pPr>
          <w:fldSimple w:instr=" DOCPROPERTY &quot;Product name title&quot;  \* MERGEFORMAT ">
            <w:r w:rsidR="00291864">
              <w:t>RN00004</w:t>
            </w:r>
          </w:fldSimple>
        </w:p>
      </w:tc>
    </w:tr>
    <w:tr w:rsidR="00FB1034" w14:paraId="752B1C75" w14:textId="77777777">
      <w:trPr>
        <w:cantSplit/>
        <w:trHeight w:hRule="exact" w:val="300"/>
      </w:trPr>
      <w:tc>
        <w:tcPr>
          <w:tcW w:w="3200" w:type="dxa"/>
          <w:tcBorders>
            <w:top w:val="single" w:sz="2" w:space="0" w:color="992C96"/>
            <w:bottom w:val="nil"/>
          </w:tcBorders>
        </w:tcPr>
        <w:p w14:paraId="79BE3571" w14:textId="77777777" w:rsidR="00FB1034" w:rsidRDefault="00FB1034">
          <w:pPr>
            <w:pStyle w:val="zHeaderBottomLeft"/>
          </w:pPr>
        </w:p>
      </w:tc>
      <w:tc>
        <w:tcPr>
          <w:tcW w:w="4950" w:type="dxa"/>
          <w:tcBorders>
            <w:top w:val="single" w:sz="2" w:space="0" w:color="992C96"/>
            <w:bottom w:val="nil"/>
          </w:tcBorders>
          <w:vAlign w:val="bottom"/>
        </w:tcPr>
        <w:p w14:paraId="111531FB" w14:textId="1FA88273" w:rsidR="00FB1034" w:rsidRDefault="00FB1034">
          <w:pPr>
            <w:pStyle w:val="zHeaderBottomRight"/>
          </w:pPr>
          <w:r>
            <w:fldChar w:fldCharType="begin"/>
          </w:r>
          <w:r>
            <w:instrText xml:space="preserve"> DOCPROPERTY "Alternative descriptive title"  \* MERGEFORMAT </w:instrText>
          </w:r>
          <w:r>
            <w:fldChar w:fldCharType="end"/>
          </w:r>
        </w:p>
      </w:tc>
    </w:tr>
  </w:tbl>
  <w:p w14:paraId="11EFB024" w14:textId="77777777" w:rsidR="00FB1034" w:rsidRDefault="00FB1034">
    <w:r>
      <w:rPr>
        <w:noProof/>
      </w:rPr>
      <mc:AlternateContent>
        <mc:Choice Requires="wps">
          <w:drawing>
            <wp:anchor distT="0" distB="0" distL="114300" distR="114300" simplePos="0" relativeHeight="251656192" behindDoc="1" locked="0" layoutInCell="1" allowOverlap="1" wp14:anchorId="526494CA" wp14:editId="77ACE6F7">
              <wp:simplePos x="0" y="0"/>
              <wp:positionH relativeFrom="page">
                <wp:align>center</wp:align>
              </wp:positionH>
              <wp:positionV relativeFrom="page">
                <wp:align>center</wp:align>
              </wp:positionV>
              <wp:extent cx="6381750" cy="771525"/>
              <wp:effectExtent l="0" t="2066925" r="0" b="2066925"/>
              <wp:wrapNone/>
              <wp:docPr id="11" name="WordArt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6381750" cy="771525"/>
                      </a:xfrm>
                      <a:prstGeom prst="rect">
                        <a:avLst/>
                      </a:prstGeom>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txbx>
                      <w:txbxContent>
                        <w:p w14:paraId="56F4DDDA" w14:textId="77777777" w:rsidR="00FB1034" w:rsidRDefault="00FB1034" w:rsidP="00EA4266">
                          <w:pPr>
                            <w:pStyle w:val="NormalWeb"/>
                            <w:spacing w:before="0" w:beforeAutospacing="0" w:after="0" w:afterAutospacing="0"/>
                            <w:jc w:val="center"/>
                          </w:pPr>
                          <w:r>
                            <w:rPr>
                              <w:rFonts w:ascii="Arial" w:hAnsi="Arial" w:cs="Arial"/>
                              <w:b/>
                              <w:bCs/>
                              <w:color w:val="D9D9D9"/>
                              <w:sz w:val="108"/>
                              <w:szCs w:val="108"/>
                            </w:rPr>
                            <w:t>SECURITY STATUS</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type w14:anchorId="526494CA" id="_x0000_t202" coordsize="21600,21600" o:spt="202" path="m,l,21600r21600,l21600,xe">
              <v:stroke joinstyle="miter"/>
              <v:path gradientshapeok="t" o:connecttype="rect"/>
            </v:shapetype>
            <v:shape id="WordArt 44" o:spid="_x0000_s1036" type="#_x0000_t202" style="position:absolute;margin-left:0;margin-top:0;width:502.5pt;height:60.75pt;rotation:-45;z-index:-251660288;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" filled="f" stroked="f">
              <v:stroke joinstyle="round"/>
              <o:lock v:ext="edit" shapetype="t"/>
              <v:textbox style="mso-fit-shape-to-text:t">
                <w:txbxContent>
                  <w:p w14:paraId="56F4DDDA" w14:textId="77777777" w:rsidR="00FB1034" w:rsidRDefault="00FB1034" w:rsidP="00EA4266">
                    <w:pPr>
                      <w:pStyle w:val="NormalWeb"/>
                      <w:spacing w:before="0" w:beforeAutospacing="0" w:after="0" w:afterAutospacing="0"/>
                      <w:jc w:val="center"/>
                    </w:pPr>
                    <w:r>
                      <w:rPr>
                        <w:rFonts w:ascii="Arial" w:hAnsi="Arial" w:cs="Arial"/>
                        <w:b/>
                        <w:bCs/>
                        <w:color w:val="D9D9D9"/>
                        <w:sz w:val="108"/>
                        <w:szCs w:val="108"/>
                      </w:rPr>
                      <w:t>SECURITY STATUS</w:t>
                    </w:r>
                  </w:p>
                </w:txbxContent>
              </v:textbox>
              <w10:wrap anchorx="page" anchory="page"/>
            </v:shape>
          </w:pict>
        </mc:Fallback>
      </mc:AlternateContent>
    </w:r>
    <w:r>
      <w:rPr>
        <w:noProof/>
      </w:rPr>
      <mc:AlternateContent>
        <mc:Choice Requires="wps">
          <w:drawing>
            <wp:anchor distT="0" distB="0" distL="114300" distR="114300" simplePos="0" relativeHeight="251658240" behindDoc="1" locked="0" layoutInCell="1" allowOverlap="1" wp14:anchorId="3F258CEA" wp14:editId="1E9BB82A">
              <wp:simplePos x="0" y="0"/>
              <wp:positionH relativeFrom="page">
                <wp:posOffset>4826000</wp:posOffset>
              </wp:positionH>
              <wp:positionV relativeFrom="page">
                <wp:posOffset>127000</wp:posOffset>
              </wp:positionV>
              <wp:extent cx="3651250" cy="1676400"/>
              <wp:effectExtent l="1050925" t="0" r="0" b="66675"/>
              <wp:wrapNone/>
              <wp:docPr id="10" name="WordArt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2700000">
                        <a:off x="0" y="0"/>
                        <a:ext cx="3651250" cy="1676400"/>
                      </a:xfrm>
                      <a:prstGeom prst="rect">
                        <a:avLst/>
                      </a:prstGeom>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txbx>
                      <w:txbxContent>
                        <w:p w14:paraId="2CFF3E19" w14:textId="77777777" w:rsidR="00FB1034" w:rsidRPr="00A85322" w:rsidRDefault="00FB1034" w:rsidP="00EA4266">
                          <w:pPr>
                            <w:pStyle w:val="NormalWeb"/>
                            <w:spacing w:before="0" w:beforeAutospacing="0" w:after="0" w:afterAutospacing="0"/>
                            <w:jc w:val="center"/>
                            <w:rPr>
                              <w:lang w:val="de-DE"/>
                            </w:rPr>
                          </w:pPr>
                          <w:r w:rsidRPr="00A85322">
                            <w:rPr>
                              <w:rFonts w:ascii="Arial" w:hAnsi="Arial" w:cs="Arial"/>
                              <w:b/>
                              <w:bCs/>
                              <w:color w:val="D9D9D9"/>
                              <w:sz w:val="20"/>
                              <w:szCs w:val="20"/>
                              <w:lang w:val="de-DE"/>
                            </w:rPr>
                            <w:t>DRAFT</w:t>
                          </w:r>
                        </w:p>
                        <w:p w14:paraId="56FE1089" w14:textId="77777777" w:rsidR="00FB1034" w:rsidRPr="00A85322" w:rsidRDefault="00FB1034" w:rsidP="00EA4266">
                          <w:pPr>
                            <w:pStyle w:val="NormalWeb"/>
                            <w:spacing w:before="0" w:beforeAutospacing="0" w:after="0" w:afterAutospacing="0"/>
                            <w:jc w:val="center"/>
                            <w:rPr>
                              <w:lang w:val="de-DE"/>
                            </w:rPr>
                          </w:pPr>
                          <w:r w:rsidRPr="00A85322">
                            <w:rPr>
                              <w:rFonts w:ascii="Arial" w:hAnsi="Arial" w:cs="Arial"/>
                              <w:b/>
                              <w:bCs/>
                              <w:color w:val="D9D9D9"/>
                              <w:sz w:val="20"/>
                              <w:szCs w:val="20"/>
                              <w:lang w:val="de-DE"/>
                            </w:rPr>
                            <w:t>DRAFT  DRAFT   D</w:t>
                          </w:r>
                        </w:p>
                        <w:p w14:paraId="6BCD2E3C" w14:textId="77777777" w:rsidR="00FB1034" w:rsidRPr="00A85322" w:rsidRDefault="00FB1034" w:rsidP="00EA4266">
                          <w:pPr>
                            <w:pStyle w:val="NormalWeb"/>
                            <w:spacing w:before="0" w:beforeAutospacing="0" w:after="0" w:afterAutospacing="0"/>
                            <w:jc w:val="center"/>
                            <w:rPr>
                              <w:lang w:val="de-DE"/>
                            </w:rPr>
                          </w:pPr>
                          <w:r w:rsidRPr="00A85322">
                            <w:rPr>
                              <w:rFonts w:ascii="Arial" w:hAnsi="Arial" w:cs="Arial"/>
                              <w:b/>
                              <w:bCs/>
                              <w:color w:val="D9D9D9"/>
                              <w:sz w:val="20"/>
                              <w:szCs w:val="20"/>
                              <w:lang w:val="de-DE"/>
                            </w:rPr>
                            <w:t>DRAFT  DRAFT  DRAFT  DRA</w:t>
                          </w:r>
                        </w:p>
                        <w:p w14:paraId="3973A52A" w14:textId="77777777" w:rsidR="00FB1034" w:rsidRPr="00A85322" w:rsidRDefault="00FB1034" w:rsidP="00EA4266">
                          <w:pPr>
                            <w:pStyle w:val="NormalWeb"/>
                            <w:spacing w:before="0" w:beforeAutospacing="0" w:after="0" w:afterAutospacing="0"/>
                            <w:jc w:val="center"/>
                            <w:rPr>
                              <w:lang w:val="de-DE"/>
                            </w:rPr>
                          </w:pPr>
                          <w:r w:rsidRPr="00A85322">
                            <w:rPr>
                              <w:rFonts w:ascii="Arial" w:hAnsi="Arial" w:cs="Arial"/>
                              <w:b/>
                              <w:bCs/>
                              <w:color w:val="D9D9D9"/>
                              <w:sz w:val="20"/>
                              <w:szCs w:val="20"/>
                              <w:lang w:val="de-DE"/>
                            </w:rPr>
                            <w:t>DRAFT  DRAFT  DRAFT  DRAFT  DRAFT</w:t>
                          </w:r>
                        </w:p>
                        <w:p w14:paraId="24940F5B" w14:textId="77777777" w:rsidR="00FB1034" w:rsidRPr="00A85322" w:rsidRDefault="00FB1034" w:rsidP="00EA4266">
                          <w:pPr>
                            <w:pStyle w:val="NormalWeb"/>
                            <w:spacing w:before="0" w:beforeAutospacing="0" w:after="0" w:afterAutospacing="0"/>
                            <w:jc w:val="center"/>
                            <w:rPr>
                              <w:lang w:val="de-DE"/>
                            </w:rPr>
                          </w:pPr>
                          <w:r w:rsidRPr="00A85322">
                            <w:rPr>
                              <w:rFonts w:ascii="Arial" w:hAnsi="Arial" w:cs="Arial"/>
                              <w:b/>
                              <w:bCs/>
                              <w:color w:val="D9D9D9"/>
                              <w:sz w:val="20"/>
                              <w:szCs w:val="20"/>
                              <w:lang w:val="de-DE"/>
                            </w:rPr>
                            <w:t>DRAFT  DRAFT  DRAFT  DRAFT  DRAFT  DRAFT  D</w:t>
                          </w:r>
                        </w:p>
                        <w:p w14:paraId="5F1DDA64" w14:textId="77777777" w:rsidR="00FB1034" w:rsidRPr="00A85322" w:rsidRDefault="00FB1034" w:rsidP="00EA4266">
                          <w:pPr>
                            <w:pStyle w:val="NormalWeb"/>
                            <w:spacing w:before="0" w:beforeAutospacing="0" w:after="0" w:afterAutospacing="0"/>
                            <w:jc w:val="center"/>
                            <w:rPr>
                              <w:lang w:val="de-DE"/>
                            </w:rPr>
                          </w:pPr>
                          <w:r w:rsidRPr="00A85322">
                            <w:rPr>
                              <w:rFonts w:ascii="Arial" w:hAnsi="Arial" w:cs="Arial"/>
                              <w:b/>
                              <w:bCs/>
                              <w:color w:val="D9D9D9"/>
                              <w:sz w:val="20"/>
                              <w:szCs w:val="20"/>
                              <w:lang w:val="de-DE"/>
                            </w:rPr>
                            <w:t>DRAFT  DRAFT  DRAFT  DRAFT  DRAFT  DRAFT  DRAFT  DRA</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3F258CEA" id="WordArt 45" o:spid="_x0000_s1037" type="#_x0000_t202" style="position:absolute;margin-left:380pt;margin-top:10pt;width:287.5pt;height:132pt;rotation:45;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" filled="f" stroked="f">
              <v:stroke joinstyle="round"/>
              <o:lock v:ext="edit" shapetype="t"/>
              <v:textbox style="mso-fit-shape-to-text:t">
                <w:txbxContent>
                  <w:p w14:paraId="2CFF3E19" w14:textId="77777777" w:rsidR="00FB1034" w:rsidRPr="00A85322" w:rsidRDefault="00FB1034" w:rsidP="00EA4266">
                    <w:pPr>
                      <w:pStyle w:val="NormalWeb"/>
                      <w:spacing w:before="0" w:beforeAutospacing="0" w:after="0" w:afterAutospacing="0"/>
                      <w:jc w:val="center"/>
                      <w:rPr>
                        <w:lang w:val="de-DE"/>
                      </w:rPr>
                    </w:pPr>
                    <w:r w:rsidRPr="00A85322">
                      <w:rPr>
                        <w:rFonts w:ascii="Arial" w:hAnsi="Arial" w:cs="Arial"/>
                        <w:b/>
                        <w:bCs/>
                        <w:color w:val="D9D9D9"/>
                        <w:sz w:val="20"/>
                        <w:szCs w:val="20"/>
                        <w:lang w:val="de-DE"/>
                      </w:rPr>
                      <w:t>DRAFT</w:t>
                    </w:r>
                  </w:p>
                  <w:p w14:paraId="56FE1089" w14:textId="77777777" w:rsidR="00FB1034" w:rsidRPr="00A85322" w:rsidRDefault="00FB1034" w:rsidP="00EA4266">
                    <w:pPr>
                      <w:pStyle w:val="NormalWeb"/>
                      <w:spacing w:before="0" w:beforeAutospacing="0" w:after="0" w:afterAutospacing="0"/>
                      <w:jc w:val="center"/>
                      <w:rPr>
                        <w:lang w:val="de-DE"/>
                      </w:rPr>
                    </w:pPr>
                    <w:r w:rsidRPr="00A85322">
                      <w:rPr>
                        <w:rFonts w:ascii="Arial" w:hAnsi="Arial" w:cs="Arial"/>
                        <w:b/>
                        <w:bCs/>
                        <w:color w:val="D9D9D9"/>
                        <w:sz w:val="20"/>
                        <w:szCs w:val="20"/>
                        <w:lang w:val="de-DE"/>
                      </w:rPr>
                      <w:t>DRAFT  DRAFT   D</w:t>
                    </w:r>
                  </w:p>
                  <w:p w14:paraId="6BCD2E3C" w14:textId="77777777" w:rsidR="00FB1034" w:rsidRPr="00A85322" w:rsidRDefault="00FB1034" w:rsidP="00EA4266">
                    <w:pPr>
                      <w:pStyle w:val="NormalWeb"/>
                      <w:spacing w:before="0" w:beforeAutospacing="0" w:after="0" w:afterAutospacing="0"/>
                      <w:jc w:val="center"/>
                      <w:rPr>
                        <w:lang w:val="de-DE"/>
                      </w:rPr>
                    </w:pPr>
                    <w:r w:rsidRPr="00A85322">
                      <w:rPr>
                        <w:rFonts w:ascii="Arial" w:hAnsi="Arial" w:cs="Arial"/>
                        <w:b/>
                        <w:bCs/>
                        <w:color w:val="D9D9D9"/>
                        <w:sz w:val="20"/>
                        <w:szCs w:val="20"/>
                        <w:lang w:val="de-DE"/>
                      </w:rPr>
                      <w:t>DRAFT  DRAFT  DRAFT  DRA</w:t>
                    </w:r>
                  </w:p>
                  <w:p w14:paraId="3973A52A" w14:textId="77777777" w:rsidR="00FB1034" w:rsidRPr="00A85322" w:rsidRDefault="00FB1034" w:rsidP="00EA4266">
                    <w:pPr>
                      <w:pStyle w:val="NormalWeb"/>
                      <w:spacing w:before="0" w:beforeAutospacing="0" w:after="0" w:afterAutospacing="0"/>
                      <w:jc w:val="center"/>
                      <w:rPr>
                        <w:lang w:val="de-DE"/>
                      </w:rPr>
                    </w:pPr>
                    <w:r w:rsidRPr="00A85322">
                      <w:rPr>
                        <w:rFonts w:ascii="Arial" w:hAnsi="Arial" w:cs="Arial"/>
                        <w:b/>
                        <w:bCs/>
                        <w:color w:val="D9D9D9"/>
                        <w:sz w:val="20"/>
                        <w:szCs w:val="20"/>
                        <w:lang w:val="de-DE"/>
                      </w:rPr>
                      <w:t>DRAFT  DRAFT  DRAFT  DRAFT  DRAFT</w:t>
                    </w:r>
                  </w:p>
                  <w:p w14:paraId="24940F5B" w14:textId="77777777" w:rsidR="00FB1034" w:rsidRPr="00A85322" w:rsidRDefault="00FB1034" w:rsidP="00EA4266">
                    <w:pPr>
                      <w:pStyle w:val="NormalWeb"/>
                      <w:spacing w:before="0" w:beforeAutospacing="0" w:after="0" w:afterAutospacing="0"/>
                      <w:jc w:val="center"/>
                      <w:rPr>
                        <w:lang w:val="de-DE"/>
                      </w:rPr>
                    </w:pPr>
                    <w:r w:rsidRPr="00A85322">
                      <w:rPr>
                        <w:rFonts w:ascii="Arial" w:hAnsi="Arial" w:cs="Arial"/>
                        <w:b/>
                        <w:bCs/>
                        <w:color w:val="D9D9D9"/>
                        <w:sz w:val="20"/>
                        <w:szCs w:val="20"/>
                        <w:lang w:val="de-DE"/>
                      </w:rPr>
                      <w:t>DRAFT  DRAFT  DRAFT  DRAFT  DRAFT  DRAFT  D</w:t>
                    </w:r>
                  </w:p>
                  <w:p w14:paraId="5F1DDA64" w14:textId="77777777" w:rsidR="00FB1034" w:rsidRPr="00A85322" w:rsidRDefault="00FB1034" w:rsidP="00EA4266">
                    <w:pPr>
                      <w:pStyle w:val="NormalWeb"/>
                      <w:spacing w:before="0" w:beforeAutospacing="0" w:after="0" w:afterAutospacing="0"/>
                      <w:jc w:val="center"/>
                      <w:rPr>
                        <w:lang w:val="de-DE"/>
                      </w:rPr>
                    </w:pPr>
                    <w:r w:rsidRPr="00A85322">
                      <w:rPr>
                        <w:rFonts w:ascii="Arial" w:hAnsi="Arial" w:cs="Arial"/>
                        <w:b/>
                        <w:bCs/>
                        <w:color w:val="D9D9D9"/>
                        <w:sz w:val="20"/>
                        <w:szCs w:val="20"/>
                        <w:lang w:val="de-DE"/>
                      </w:rPr>
                      <w:t>DRAFT  DRAFT  DRAFT  DRAFT  DRAFT  DRAFT  DRAFT  DRA</w:t>
                    </w:r>
                  </w:p>
                </w:txbxContent>
              </v:textbox>
              <w10:wrap anchorx="page" anchory="page"/>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402101" w14:textId="77777777" w:rsidR="00FB1034" w:rsidRDefault="00FB1034"/>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pPr w:vertAnchor="page" w:horzAnchor="page" w:tblpX="1001" w:tblpY="501"/>
      <w:tblOverlap w:val="never"/>
      <w:tblW w:w="9900" w:type="dxa"/>
      <w:tblBorders>
        <w:insideH w:val="single" w:sz="2" w:space="0" w:color="005042"/>
      </w:tblBorders>
      <w:tblLayout w:type="fixed"/>
      <w:tblCellMar>
        <w:top w:w="60" w:type="dxa"/>
        <w:left w:w="0" w:type="dxa"/>
        <w:bottom w:w="40" w:type="dxa"/>
        <w:right w:w="0" w:type="dxa"/>
      </w:tblCellMar>
      <w:tblLook w:val="01E0" w:firstRow="1" w:lastRow="1" w:firstColumn="1" w:lastColumn="1" w:noHBand="0" w:noVBand="0"/>
    </w:tblPr>
    <w:tblGrid>
      <w:gridCol w:w="3200"/>
      <w:gridCol w:w="6700"/>
    </w:tblGrid>
    <w:tr w:rsidR="00FB1034" w14:paraId="0C3B06CD" w14:textId="77777777" w:rsidTr="004D5469">
      <w:trPr>
        <w:cantSplit/>
        <w:trHeight w:hRule="exact" w:val="500"/>
      </w:trPr>
      <w:tc>
        <w:tcPr>
          <w:tcW w:w="3200" w:type="dxa"/>
          <w:shd w:val="clear" w:color="auto" w:fill="auto"/>
          <w:vAlign w:val="bottom"/>
        </w:tcPr>
        <w:p w14:paraId="4504DAD5" w14:textId="151FC51F" w:rsidR="00FB1034" w:rsidRDefault="00000000" w:rsidP="000412D0">
          <w:pPr>
            <w:pStyle w:val="zHeaderTopLeft"/>
          </w:pPr>
          <w:fldSimple w:instr=" DOCPROPERTY &quot;Division&quot;  \* MERGEFORMAT ">
            <w:r w:rsidR="00291864">
              <w:t>NXP Semiconductors</w:t>
            </w:r>
          </w:fldSimple>
        </w:p>
      </w:tc>
      <w:tc>
        <w:tcPr>
          <w:tcW w:w="6700" w:type="dxa"/>
          <w:shd w:val="clear" w:color="auto" w:fill="auto"/>
          <w:vAlign w:val="bottom"/>
        </w:tcPr>
        <w:p w14:paraId="664BFD23" w14:textId="0AA93529" w:rsidR="00FB1034" w:rsidRDefault="00000000" w:rsidP="000412D0">
          <w:pPr>
            <w:pStyle w:val="zHeaderTopRight"/>
          </w:pPr>
          <w:fldSimple w:instr=" DOCPROPERTY &quot;Product name title&quot;  \* MERGEFORMAT ">
            <w:r w:rsidR="00291864">
              <w:t>RN00004</w:t>
            </w:r>
          </w:fldSimple>
        </w:p>
      </w:tc>
    </w:tr>
    <w:tr w:rsidR="00FB1034" w14:paraId="03732192" w14:textId="77777777" w:rsidTr="004D5469">
      <w:trPr>
        <w:cantSplit/>
        <w:trHeight w:val="300"/>
      </w:trPr>
      <w:tc>
        <w:tcPr>
          <w:tcW w:w="3200" w:type="dxa"/>
          <w:shd w:val="clear" w:color="auto" w:fill="auto"/>
          <w:vAlign w:val="bottom"/>
        </w:tcPr>
        <w:p w14:paraId="4F80AD34" w14:textId="77777777" w:rsidR="00FB1034" w:rsidRDefault="00FB1034" w:rsidP="000412D0">
          <w:pPr>
            <w:pStyle w:val="zHeaderBottomLeft"/>
          </w:pPr>
        </w:p>
      </w:tc>
      <w:tc>
        <w:tcPr>
          <w:tcW w:w="6700" w:type="dxa"/>
          <w:shd w:val="clear" w:color="auto" w:fill="auto"/>
          <w:vAlign w:val="bottom"/>
        </w:tcPr>
        <w:p w14:paraId="16818FB7" w14:textId="145813AB" w:rsidR="00FB1034" w:rsidRDefault="00FB1034" w:rsidP="000412D0">
          <w:pPr>
            <w:pStyle w:val="zHeaderBottomRight"/>
          </w:pPr>
          <w:r>
            <w:fldChar w:fldCharType="begin"/>
          </w:r>
          <w:r>
            <w:instrText xml:space="preserve"> DOCPROPERTY "Alternative descriptive title"  \* MERGEFORMAT </w:instrText>
          </w:r>
          <w:r>
            <w:fldChar w:fldCharType="end"/>
          </w:r>
        </w:p>
      </w:tc>
    </w:tr>
  </w:tbl>
  <w:p w14:paraId="72DB9974" w14:textId="77777777" w:rsidR="00FB1034" w:rsidRPr="000412D0" w:rsidRDefault="00FB1034" w:rsidP="000412D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3F4218AC"/>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3E3530F"/>
    <w:multiLevelType w:val="hybridMultilevel"/>
    <w:tmpl w:val="633A0754"/>
    <w:lvl w:ilvl="0" w:tplc="A8C2904E">
      <w:start w:val="1"/>
      <w:numFmt w:val="decimal"/>
      <w:pStyle w:val="Tabletitle"/>
      <w:lvlText w:val="Table %1."/>
      <w:lvlJc w:val="left"/>
      <w:pPr>
        <w:tabs>
          <w:tab w:val="num" w:pos="960"/>
        </w:tabs>
        <w:ind w:left="960" w:hanging="9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06FF1580"/>
    <w:multiLevelType w:val="multilevel"/>
    <w:tmpl w:val="BD7E3B3C"/>
    <w:lvl w:ilvl="0">
      <w:start w:val="1"/>
      <w:numFmt w:val="decimal"/>
      <w:pStyle w:val="Orderedlist"/>
      <w:lvlText w:val="%1."/>
      <w:lvlJc w:val="right"/>
      <w:pPr>
        <w:tabs>
          <w:tab w:val="num" w:pos="360"/>
        </w:tabs>
        <w:ind w:left="360" w:hanging="100"/>
      </w:pPr>
      <w:rPr>
        <w:rFonts w:hint="default"/>
      </w:rPr>
    </w:lvl>
    <w:lvl w:ilvl="1">
      <w:start w:val="1"/>
      <w:numFmt w:val="lowerLetter"/>
      <w:lvlText w:val="%2."/>
      <w:lvlJc w:val="left"/>
      <w:pPr>
        <w:tabs>
          <w:tab w:val="num" w:pos="720"/>
        </w:tabs>
        <w:ind w:left="620" w:hanging="260"/>
      </w:pPr>
      <w:rPr>
        <w:rFonts w:hint="default"/>
      </w:rPr>
    </w:lvl>
    <w:lvl w:ilvl="2">
      <w:start w:val="1"/>
      <w:numFmt w:val="none"/>
      <w:lvlText w:val="%3"/>
      <w:lvlJc w:val="left"/>
      <w:pPr>
        <w:tabs>
          <w:tab w:val="num" w:pos="896"/>
        </w:tabs>
        <w:ind w:left="896" w:hanging="360"/>
      </w:pPr>
      <w:rPr>
        <w:rFonts w:hint="default"/>
      </w:rPr>
    </w:lvl>
    <w:lvl w:ilvl="3">
      <w:start w:val="1"/>
      <w:numFmt w:val="none"/>
      <w:lvlText w:val=""/>
      <w:lvlJc w:val="left"/>
      <w:pPr>
        <w:tabs>
          <w:tab w:val="num" w:pos="896"/>
        </w:tabs>
        <w:ind w:left="896" w:hanging="360"/>
      </w:pPr>
      <w:rPr>
        <w:rFonts w:hint="default"/>
      </w:rPr>
    </w:lvl>
    <w:lvl w:ilvl="4">
      <w:start w:val="1"/>
      <w:numFmt w:val="none"/>
      <w:lvlText w:val=""/>
      <w:lvlJc w:val="left"/>
      <w:pPr>
        <w:tabs>
          <w:tab w:val="num" w:pos="896"/>
        </w:tabs>
        <w:ind w:left="896" w:hanging="360"/>
      </w:pPr>
      <w:rPr>
        <w:rFonts w:hint="default"/>
      </w:rPr>
    </w:lvl>
    <w:lvl w:ilvl="5">
      <w:start w:val="1"/>
      <w:numFmt w:val="none"/>
      <w:lvlText w:val=""/>
      <w:lvlJc w:val="left"/>
      <w:pPr>
        <w:tabs>
          <w:tab w:val="num" w:pos="896"/>
        </w:tabs>
        <w:ind w:left="896" w:hanging="360"/>
      </w:pPr>
      <w:rPr>
        <w:rFonts w:hint="default"/>
      </w:rPr>
    </w:lvl>
    <w:lvl w:ilvl="6">
      <w:start w:val="1"/>
      <w:numFmt w:val="none"/>
      <w:lvlText w:val=""/>
      <w:lvlJc w:val="left"/>
      <w:pPr>
        <w:tabs>
          <w:tab w:val="num" w:pos="896"/>
        </w:tabs>
        <w:ind w:left="896" w:hanging="360"/>
      </w:pPr>
      <w:rPr>
        <w:rFonts w:hint="default"/>
      </w:rPr>
    </w:lvl>
    <w:lvl w:ilvl="7">
      <w:start w:val="1"/>
      <w:numFmt w:val="none"/>
      <w:lvlText w:val=""/>
      <w:lvlJc w:val="left"/>
      <w:pPr>
        <w:tabs>
          <w:tab w:val="num" w:pos="896"/>
        </w:tabs>
        <w:ind w:left="896" w:hanging="360"/>
      </w:pPr>
      <w:rPr>
        <w:rFonts w:hint="default"/>
      </w:rPr>
    </w:lvl>
    <w:lvl w:ilvl="8">
      <w:start w:val="1"/>
      <w:numFmt w:val="none"/>
      <w:lvlText w:val=""/>
      <w:lvlJc w:val="left"/>
      <w:pPr>
        <w:tabs>
          <w:tab w:val="num" w:pos="896"/>
        </w:tabs>
        <w:ind w:left="896" w:hanging="360"/>
      </w:pPr>
      <w:rPr>
        <w:rFonts w:hint="default"/>
      </w:rPr>
    </w:lvl>
  </w:abstractNum>
  <w:abstractNum w:abstractNumId="3" w15:restartNumberingAfterBreak="0">
    <w:nsid w:val="089606BB"/>
    <w:multiLevelType w:val="hybridMultilevel"/>
    <w:tmpl w:val="B5BC7112"/>
    <w:lvl w:ilvl="0" w:tplc="AC3E68CC">
      <w:start w:val="1"/>
      <w:numFmt w:val="decimal"/>
      <w:pStyle w:val="FootnoteText"/>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D4712A3"/>
    <w:multiLevelType w:val="multilevel"/>
    <w:tmpl w:val="1BF01AE4"/>
    <w:lvl w:ilvl="0">
      <w:start w:val="1"/>
      <w:numFmt w:val="decimal"/>
      <w:pStyle w:val="Tablenotelegal"/>
      <w:lvlText w:val="[%1]"/>
      <w:lvlJc w:val="left"/>
      <w:pPr>
        <w:tabs>
          <w:tab w:val="num" w:pos="320"/>
        </w:tabs>
        <w:ind w:left="320" w:hanging="320"/>
      </w:pPr>
      <w:rPr>
        <w:rFonts w:hint="default"/>
      </w:rPr>
    </w:lvl>
    <w:lvl w:ilvl="1">
      <w:start w:val="1"/>
      <w:numFmt w:val="lowerLetter"/>
      <w:lvlText w:val="%2)"/>
      <w:lvlJc w:val="left"/>
      <w:pPr>
        <w:tabs>
          <w:tab w:val="num" w:pos="560"/>
        </w:tabs>
        <w:ind w:left="560" w:hanging="240"/>
      </w:pPr>
      <w:rPr>
        <w:rFonts w:hint="default"/>
      </w:rPr>
    </w:lvl>
    <w:lvl w:ilvl="2">
      <w:start w:val="1"/>
      <w:numFmt w:val="none"/>
      <w:lvlText w:val=""/>
      <w:lvlJc w:val="left"/>
      <w:pPr>
        <w:tabs>
          <w:tab w:val="num" w:pos="540"/>
        </w:tabs>
        <w:ind w:left="540" w:hanging="360"/>
      </w:pPr>
      <w:rPr>
        <w:rFonts w:hint="default"/>
      </w:rPr>
    </w:lvl>
    <w:lvl w:ilvl="3">
      <w:start w:val="1"/>
      <w:numFmt w:val="none"/>
      <w:lvlText w:val=""/>
      <w:lvlJc w:val="left"/>
      <w:pPr>
        <w:tabs>
          <w:tab w:val="num" w:pos="540"/>
        </w:tabs>
        <w:ind w:left="540" w:hanging="360"/>
      </w:pPr>
      <w:rPr>
        <w:rFonts w:hint="default"/>
      </w:rPr>
    </w:lvl>
    <w:lvl w:ilvl="4">
      <w:start w:val="1"/>
      <w:numFmt w:val="none"/>
      <w:lvlText w:val=""/>
      <w:lvlJc w:val="left"/>
      <w:pPr>
        <w:tabs>
          <w:tab w:val="num" w:pos="540"/>
        </w:tabs>
        <w:ind w:left="540" w:hanging="360"/>
      </w:pPr>
      <w:rPr>
        <w:rFonts w:hint="default"/>
      </w:rPr>
    </w:lvl>
    <w:lvl w:ilvl="5">
      <w:start w:val="1"/>
      <w:numFmt w:val="none"/>
      <w:lvlText w:val=""/>
      <w:lvlJc w:val="left"/>
      <w:pPr>
        <w:tabs>
          <w:tab w:val="num" w:pos="540"/>
        </w:tabs>
        <w:ind w:left="540" w:hanging="360"/>
      </w:pPr>
      <w:rPr>
        <w:rFonts w:hint="default"/>
      </w:rPr>
    </w:lvl>
    <w:lvl w:ilvl="6">
      <w:start w:val="1"/>
      <w:numFmt w:val="none"/>
      <w:lvlText w:val=""/>
      <w:lvlJc w:val="left"/>
      <w:pPr>
        <w:tabs>
          <w:tab w:val="num" w:pos="540"/>
        </w:tabs>
        <w:ind w:left="540" w:hanging="360"/>
      </w:pPr>
      <w:rPr>
        <w:rFonts w:hint="default"/>
      </w:rPr>
    </w:lvl>
    <w:lvl w:ilvl="7">
      <w:start w:val="1"/>
      <w:numFmt w:val="none"/>
      <w:lvlText w:val=""/>
      <w:lvlJc w:val="left"/>
      <w:pPr>
        <w:tabs>
          <w:tab w:val="num" w:pos="540"/>
        </w:tabs>
        <w:ind w:left="540" w:hanging="360"/>
      </w:pPr>
      <w:rPr>
        <w:rFonts w:hint="default"/>
      </w:rPr>
    </w:lvl>
    <w:lvl w:ilvl="8">
      <w:start w:val="1"/>
      <w:numFmt w:val="none"/>
      <w:lvlText w:val=""/>
      <w:lvlJc w:val="left"/>
      <w:pPr>
        <w:tabs>
          <w:tab w:val="num" w:pos="540"/>
        </w:tabs>
        <w:ind w:left="540" w:hanging="360"/>
      </w:pPr>
      <w:rPr>
        <w:rFonts w:hint="default"/>
      </w:rPr>
    </w:lvl>
  </w:abstractNum>
  <w:abstractNum w:abstractNumId="5" w15:restartNumberingAfterBreak="0">
    <w:nsid w:val="13195179"/>
    <w:multiLevelType w:val="hybridMultilevel"/>
    <w:tmpl w:val="CD9ED28E"/>
    <w:lvl w:ilvl="0" w:tplc="11B82A48">
      <w:start w:val="1"/>
      <w:numFmt w:val="bullet"/>
      <w:lvlText w:val="−"/>
      <w:lvlJc w:val="left"/>
      <w:pPr>
        <w:tabs>
          <w:tab w:val="num" w:pos="720"/>
        </w:tabs>
        <w:ind w:left="720" w:hanging="360"/>
      </w:pPr>
      <w:rPr>
        <w:rFonts w:ascii="Arial" w:hAnsi="Arial" w:hint="default"/>
      </w:rPr>
    </w:lvl>
    <w:lvl w:ilvl="1" w:tplc="7E028832">
      <w:start w:val="1"/>
      <w:numFmt w:val="bullet"/>
      <w:lvlText w:val="−"/>
      <w:lvlJc w:val="left"/>
      <w:pPr>
        <w:tabs>
          <w:tab w:val="num" w:pos="1440"/>
        </w:tabs>
        <w:ind w:left="1440" w:hanging="360"/>
      </w:pPr>
      <w:rPr>
        <w:rFonts w:ascii="Arial" w:hAnsi="Arial" w:hint="default"/>
      </w:rPr>
    </w:lvl>
    <w:lvl w:ilvl="2" w:tplc="87AC72E2" w:tentative="1">
      <w:start w:val="1"/>
      <w:numFmt w:val="bullet"/>
      <w:lvlText w:val="−"/>
      <w:lvlJc w:val="left"/>
      <w:pPr>
        <w:tabs>
          <w:tab w:val="num" w:pos="2160"/>
        </w:tabs>
        <w:ind w:left="2160" w:hanging="360"/>
      </w:pPr>
      <w:rPr>
        <w:rFonts w:ascii="Arial" w:hAnsi="Arial" w:hint="default"/>
      </w:rPr>
    </w:lvl>
    <w:lvl w:ilvl="3" w:tplc="AB80E558" w:tentative="1">
      <w:start w:val="1"/>
      <w:numFmt w:val="bullet"/>
      <w:lvlText w:val="−"/>
      <w:lvlJc w:val="left"/>
      <w:pPr>
        <w:tabs>
          <w:tab w:val="num" w:pos="2880"/>
        </w:tabs>
        <w:ind w:left="2880" w:hanging="360"/>
      </w:pPr>
      <w:rPr>
        <w:rFonts w:ascii="Arial" w:hAnsi="Arial" w:hint="default"/>
      </w:rPr>
    </w:lvl>
    <w:lvl w:ilvl="4" w:tplc="F4842EB2" w:tentative="1">
      <w:start w:val="1"/>
      <w:numFmt w:val="bullet"/>
      <w:lvlText w:val="−"/>
      <w:lvlJc w:val="left"/>
      <w:pPr>
        <w:tabs>
          <w:tab w:val="num" w:pos="3600"/>
        </w:tabs>
        <w:ind w:left="3600" w:hanging="360"/>
      </w:pPr>
      <w:rPr>
        <w:rFonts w:ascii="Arial" w:hAnsi="Arial" w:hint="default"/>
      </w:rPr>
    </w:lvl>
    <w:lvl w:ilvl="5" w:tplc="CE02A932" w:tentative="1">
      <w:start w:val="1"/>
      <w:numFmt w:val="bullet"/>
      <w:lvlText w:val="−"/>
      <w:lvlJc w:val="left"/>
      <w:pPr>
        <w:tabs>
          <w:tab w:val="num" w:pos="4320"/>
        </w:tabs>
        <w:ind w:left="4320" w:hanging="360"/>
      </w:pPr>
      <w:rPr>
        <w:rFonts w:ascii="Arial" w:hAnsi="Arial" w:hint="default"/>
      </w:rPr>
    </w:lvl>
    <w:lvl w:ilvl="6" w:tplc="979851B2" w:tentative="1">
      <w:start w:val="1"/>
      <w:numFmt w:val="bullet"/>
      <w:lvlText w:val="−"/>
      <w:lvlJc w:val="left"/>
      <w:pPr>
        <w:tabs>
          <w:tab w:val="num" w:pos="5040"/>
        </w:tabs>
        <w:ind w:left="5040" w:hanging="360"/>
      </w:pPr>
      <w:rPr>
        <w:rFonts w:ascii="Arial" w:hAnsi="Arial" w:hint="default"/>
      </w:rPr>
    </w:lvl>
    <w:lvl w:ilvl="7" w:tplc="8C3A14D6" w:tentative="1">
      <w:start w:val="1"/>
      <w:numFmt w:val="bullet"/>
      <w:lvlText w:val="−"/>
      <w:lvlJc w:val="left"/>
      <w:pPr>
        <w:tabs>
          <w:tab w:val="num" w:pos="5760"/>
        </w:tabs>
        <w:ind w:left="5760" w:hanging="360"/>
      </w:pPr>
      <w:rPr>
        <w:rFonts w:ascii="Arial" w:hAnsi="Arial" w:hint="default"/>
      </w:rPr>
    </w:lvl>
    <w:lvl w:ilvl="8" w:tplc="A2B44E1E"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13E56CAB"/>
    <w:multiLevelType w:val="multilevel"/>
    <w:tmpl w:val="E2AA2CDE"/>
    <w:lvl w:ilvl="0">
      <w:start w:val="1"/>
      <w:numFmt w:val="decimal"/>
      <w:pStyle w:val="Figurenote"/>
      <w:lvlText w:val="(%1)"/>
      <w:lvlJc w:val="right"/>
      <w:pPr>
        <w:tabs>
          <w:tab w:val="num" w:pos="720"/>
        </w:tabs>
        <w:ind w:left="720" w:hanging="140"/>
      </w:pPr>
      <w:rPr>
        <w:rFonts w:cs="Times New Roman" w:hint="default"/>
      </w:rPr>
    </w:lvl>
    <w:lvl w:ilvl="1">
      <w:start w:val="1"/>
      <w:numFmt w:val="none"/>
      <w:lvlText w:val="%2"/>
      <w:lvlJc w:val="left"/>
      <w:pPr>
        <w:tabs>
          <w:tab w:val="num" w:pos="720"/>
        </w:tabs>
        <w:ind w:left="620" w:hanging="260"/>
      </w:pPr>
      <w:rPr>
        <w:rFonts w:cs="Times New Roman" w:hint="default"/>
      </w:rPr>
    </w:lvl>
    <w:lvl w:ilvl="2">
      <w:start w:val="1"/>
      <w:numFmt w:val="none"/>
      <w:lvlText w:val=""/>
      <w:lvlJc w:val="left"/>
      <w:pPr>
        <w:tabs>
          <w:tab w:val="num" w:pos="720"/>
        </w:tabs>
        <w:ind w:left="620" w:hanging="260"/>
      </w:pPr>
      <w:rPr>
        <w:rFonts w:cs="Times New Roman" w:hint="default"/>
      </w:rPr>
    </w:lvl>
    <w:lvl w:ilvl="3">
      <w:start w:val="1"/>
      <w:numFmt w:val="none"/>
      <w:lvlText w:val=""/>
      <w:lvlJc w:val="left"/>
      <w:pPr>
        <w:tabs>
          <w:tab w:val="num" w:pos="720"/>
        </w:tabs>
        <w:ind w:left="620" w:hanging="260"/>
      </w:pPr>
      <w:rPr>
        <w:rFonts w:cs="Times New Roman" w:hint="default"/>
      </w:rPr>
    </w:lvl>
    <w:lvl w:ilvl="4">
      <w:start w:val="1"/>
      <w:numFmt w:val="none"/>
      <w:lvlText w:val=""/>
      <w:lvlJc w:val="left"/>
      <w:pPr>
        <w:tabs>
          <w:tab w:val="num" w:pos="720"/>
        </w:tabs>
        <w:ind w:left="620" w:hanging="260"/>
      </w:pPr>
      <w:rPr>
        <w:rFonts w:cs="Times New Roman" w:hint="default"/>
      </w:rPr>
    </w:lvl>
    <w:lvl w:ilvl="5">
      <w:start w:val="1"/>
      <w:numFmt w:val="none"/>
      <w:lvlText w:val=""/>
      <w:lvlJc w:val="left"/>
      <w:pPr>
        <w:tabs>
          <w:tab w:val="num" w:pos="720"/>
        </w:tabs>
        <w:ind w:left="620" w:hanging="260"/>
      </w:pPr>
      <w:rPr>
        <w:rFonts w:cs="Times New Roman" w:hint="default"/>
      </w:rPr>
    </w:lvl>
    <w:lvl w:ilvl="6">
      <w:start w:val="1"/>
      <w:numFmt w:val="none"/>
      <w:lvlText w:val=""/>
      <w:lvlJc w:val="left"/>
      <w:pPr>
        <w:tabs>
          <w:tab w:val="num" w:pos="720"/>
        </w:tabs>
        <w:ind w:left="620" w:hanging="260"/>
      </w:pPr>
      <w:rPr>
        <w:rFonts w:cs="Times New Roman" w:hint="default"/>
      </w:rPr>
    </w:lvl>
    <w:lvl w:ilvl="7">
      <w:start w:val="1"/>
      <w:numFmt w:val="none"/>
      <w:lvlText w:val=""/>
      <w:lvlJc w:val="left"/>
      <w:pPr>
        <w:tabs>
          <w:tab w:val="num" w:pos="720"/>
        </w:tabs>
        <w:ind w:left="620" w:hanging="260"/>
      </w:pPr>
      <w:rPr>
        <w:rFonts w:cs="Times New Roman" w:hint="default"/>
      </w:rPr>
    </w:lvl>
    <w:lvl w:ilvl="8">
      <w:start w:val="1"/>
      <w:numFmt w:val="none"/>
      <w:lvlText w:val=""/>
      <w:lvlJc w:val="left"/>
      <w:pPr>
        <w:tabs>
          <w:tab w:val="num" w:pos="720"/>
        </w:tabs>
        <w:ind w:left="620" w:hanging="260"/>
      </w:pPr>
      <w:rPr>
        <w:rFonts w:cs="Times New Roman" w:hint="default"/>
      </w:rPr>
    </w:lvl>
  </w:abstractNum>
  <w:abstractNum w:abstractNumId="7" w15:restartNumberingAfterBreak="0">
    <w:nsid w:val="269B439E"/>
    <w:multiLevelType w:val="multilevel"/>
    <w:tmpl w:val="AC3C0628"/>
    <w:lvl w:ilvl="0">
      <w:start w:val="1"/>
      <w:numFmt w:val="decimal"/>
      <w:pStyle w:val="Heading1"/>
      <w:lvlText w:val="%1."/>
      <w:lvlJc w:val="left"/>
      <w:pPr>
        <w:tabs>
          <w:tab w:val="num" w:pos="-1500"/>
        </w:tabs>
        <w:ind w:left="-1500" w:hanging="500"/>
      </w:pPr>
      <w:rPr>
        <w:rFonts w:hint="default"/>
      </w:rPr>
    </w:lvl>
    <w:lvl w:ilvl="1">
      <w:start w:val="1"/>
      <w:numFmt w:val="decimal"/>
      <w:pStyle w:val="Heading2"/>
      <w:lvlText w:val="%1.%2"/>
      <w:lvlJc w:val="right"/>
      <w:pPr>
        <w:tabs>
          <w:tab w:val="num" w:pos="-20"/>
        </w:tabs>
        <w:ind w:left="-20" w:hanging="200"/>
      </w:pPr>
      <w:rPr>
        <w:rFonts w:hint="default"/>
      </w:rPr>
    </w:lvl>
    <w:lvl w:ilvl="2">
      <w:start w:val="1"/>
      <w:numFmt w:val="decimal"/>
      <w:pStyle w:val="Heading3"/>
      <w:lvlText w:val="%1.%2.%3"/>
      <w:lvlJc w:val="right"/>
      <w:pPr>
        <w:tabs>
          <w:tab w:val="num" w:pos="-20"/>
        </w:tabs>
        <w:ind w:left="-20" w:hanging="200"/>
      </w:pPr>
      <w:rPr>
        <w:rFonts w:hint="default"/>
      </w:rPr>
    </w:lvl>
    <w:lvl w:ilvl="3">
      <w:start w:val="1"/>
      <w:numFmt w:val="decimal"/>
      <w:pStyle w:val="Heading4"/>
      <w:lvlText w:val="%1.%2.%3.%4"/>
      <w:lvlJc w:val="right"/>
      <w:pPr>
        <w:tabs>
          <w:tab w:val="num" w:pos="-20"/>
        </w:tabs>
        <w:ind w:left="-20" w:hanging="200"/>
      </w:pPr>
      <w:rPr>
        <w:rFonts w:hint="default"/>
      </w:rPr>
    </w:lvl>
    <w:lvl w:ilvl="4">
      <w:start w:val="1"/>
      <w:numFmt w:val="none"/>
      <w:lvlRestart w:val="0"/>
      <w:lvlText w:val=""/>
      <w:lvlJc w:val="left"/>
      <w:pPr>
        <w:tabs>
          <w:tab w:val="num" w:pos="-31680"/>
        </w:tabs>
        <w:ind w:left="-32767" w:firstLine="0"/>
      </w:pPr>
      <w:rPr>
        <w:rFonts w:hint="default"/>
      </w:rPr>
    </w:lvl>
    <w:lvl w:ilvl="5">
      <w:start w:val="1"/>
      <w:numFmt w:val="none"/>
      <w:lvlText w:val=""/>
      <w:lvlJc w:val="left"/>
      <w:pPr>
        <w:tabs>
          <w:tab w:val="num" w:pos="-31680"/>
        </w:tabs>
        <w:ind w:left="-32767" w:firstLine="0"/>
      </w:pPr>
      <w:rPr>
        <w:rFonts w:hint="default"/>
      </w:rPr>
    </w:lvl>
    <w:lvl w:ilvl="6">
      <w:start w:val="1"/>
      <w:numFmt w:val="none"/>
      <w:lvlText w:val=""/>
      <w:lvlJc w:val="left"/>
      <w:pPr>
        <w:tabs>
          <w:tab w:val="num" w:pos="-31680"/>
        </w:tabs>
        <w:ind w:left="-32767" w:firstLine="0"/>
      </w:pPr>
      <w:rPr>
        <w:rFonts w:hint="default"/>
      </w:rPr>
    </w:lvl>
    <w:lvl w:ilvl="7">
      <w:start w:val="1"/>
      <w:numFmt w:val="none"/>
      <w:lvlText w:val=""/>
      <w:lvlJc w:val="left"/>
      <w:pPr>
        <w:tabs>
          <w:tab w:val="num" w:pos="-31680"/>
        </w:tabs>
        <w:ind w:left="-32767" w:firstLine="0"/>
      </w:pPr>
      <w:rPr>
        <w:rFonts w:hint="default"/>
      </w:rPr>
    </w:lvl>
    <w:lvl w:ilvl="8">
      <w:start w:val="1"/>
      <w:numFmt w:val="none"/>
      <w:lvlText w:val=""/>
      <w:lvlJc w:val="left"/>
      <w:pPr>
        <w:tabs>
          <w:tab w:val="num" w:pos="-31680"/>
        </w:tabs>
        <w:ind w:left="-32767" w:firstLine="0"/>
      </w:pPr>
      <w:rPr>
        <w:rFonts w:hint="default"/>
      </w:rPr>
    </w:lvl>
  </w:abstractNum>
  <w:abstractNum w:abstractNumId="8" w15:restartNumberingAfterBreak="0">
    <w:nsid w:val="28656DDF"/>
    <w:multiLevelType w:val="hybridMultilevel"/>
    <w:tmpl w:val="E384F44A"/>
    <w:lvl w:ilvl="0" w:tplc="52EA669C">
      <w:numFmt w:val="bullet"/>
      <w:lvlText w:val=""/>
      <w:lvlJc w:val="left"/>
      <w:pPr>
        <w:ind w:left="720" w:hanging="360"/>
      </w:pPr>
      <w:rPr>
        <w:rFonts w:ascii="Symbol" w:eastAsia="Times New Roman" w:hAnsi="Symbo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8E9280C"/>
    <w:multiLevelType w:val="hybridMultilevel"/>
    <w:tmpl w:val="13D423C8"/>
    <w:lvl w:ilvl="0" w:tplc="05A6FD06">
      <w:start w:val="1"/>
      <w:numFmt w:val="lowerLetter"/>
      <w:pStyle w:val="FootnoteText2"/>
      <w:lvlText w:val="%1)"/>
      <w:lvlJc w:val="left"/>
      <w:pPr>
        <w:tabs>
          <w:tab w:val="num" w:pos="720"/>
        </w:tabs>
        <w:ind w:left="600" w:hanging="2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296706EC"/>
    <w:multiLevelType w:val="hybridMultilevel"/>
    <w:tmpl w:val="669E10E2"/>
    <w:lvl w:ilvl="0" w:tplc="0F241D6E">
      <w:start w:val="1"/>
      <w:numFmt w:val="decimal"/>
      <w:pStyle w:val="Figuretitle"/>
      <w:lvlText w:val="Fig %1."/>
      <w:lvlJc w:val="left"/>
      <w:pPr>
        <w:tabs>
          <w:tab w:val="num" w:pos="1080"/>
        </w:tabs>
        <w:ind w:left="640" w:hanging="6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2DD57A0D"/>
    <w:multiLevelType w:val="multilevel"/>
    <w:tmpl w:val="A92EFBDE"/>
    <w:lvl w:ilvl="0">
      <w:start w:val="1"/>
      <w:numFmt w:val="bullet"/>
      <w:pStyle w:val="Unorderedlist"/>
      <w:lvlText w:val=""/>
      <w:lvlJc w:val="left"/>
      <w:pPr>
        <w:tabs>
          <w:tab w:val="num" w:pos="500"/>
        </w:tabs>
        <w:ind w:left="360" w:hanging="220"/>
      </w:pPr>
      <w:rPr>
        <w:rFonts w:ascii="Symbol" w:hAnsi="Symbol" w:hint="default"/>
        <w:color w:val="auto"/>
      </w:rPr>
    </w:lvl>
    <w:lvl w:ilvl="1">
      <w:start w:val="1"/>
      <w:numFmt w:val="bullet"/>
      <w:lvlText w:val=""/>
      <w:lvlJc w:val="left"/>
      <w:pPr>
        <w:tabs>
          <w:tab w:val="num" w:pos="720"/>
        </w:tabs>
        <w:ind w:left="620" w:hanging="260"/>
      </w:pPr>
      <w:rPr>
        <w:rFonts w:ascii="Symbol" w:hAnsi="Symbol" w:hint="default"/>
      </w:rPr>
    </w:lvl>
    <w:lvl w:ilvl="2">
      <w:start w:val="1"/>
      <w:numFmt w:val="none"/>
      <w:lvlText w:val=""/>
      <w:lvlJc w:val="left"/>
      <w:pPr>
        <w:tabs>
          <w:tab w:val="num" w:pos="340"/>
        </w:tabs>
        <w:ind w:left="340" w:hanging="360"/>
      </w:pPr>
      <w:rPr>
        <w:rFonts w:hint="default"/>
      </w:rPr>
    </w:lvl>
    <w:lvl w:ilvl="3">
      <w:start w:val="1"/>
      <w:numFmt w:val="none"/>
      <w:lvlText w:val=""/>
      <w:lvlJc w:val="left"/>
      <w:pPr>
        <w:tabs>
          <w:tab w:val="num" w:pos="340"/>
        </w:tabs>
        <w:ind w:left="340" w:hanging="360"/>
      </w:pPr>
      <w:rPr>
        <w:rFonts w:hint="default"/>
      </w:rPr>
    </w:lvl>
    <w:lvl w:ilvl="4">
      <w:start w:val="1"/>
      <w:numFmt w:val="none"/>
      <w:lvlText w:val=""/>
      <w:lvlJc w:val="left"/>
      <w:pPr>
        <w:tabs>
          <w:tab w:val="num" w:pos="340"/>
        </w:tabs>
        <w:ind w:left="340" w:hanging="360"/>
      </w:pPr>
      <w:rPr>
        <w:rFonts w:hint="default"/>
      </w:rPr>
    </w:lvl>
    <w:lvl w:ilvl="5">
      <w:start w:val="1"/>
      <w:numFmt w:val="none"/>
      <w:lvlText w:val=""/>
      <w:lvlJc w:val="left"/>
      <w:pPr>
        <w:tabs>
          <w:tab w:val="num" w:pos="340"/>
        </w:tabs>
        <w:ind w:left="340" w:hanging="360"/>
      </w:pPr>
      <w:rPr>
        <w:rFonts w:hint="default"/>
      </w:rPr>
    </w:lvl>
    <w:lvl w:ilvl="6">
      <w:start w:val="1"/>
      <w:numFmt w:val="none"/>
      <w:lvlText w:val=""/>
      <w:lvlJc w:val="left"/>
      <w:pPr>
        <w:tabs>
          <w:tab w:val="num" w:pos="340"/>
        </w:tabs>
        <w:ind w:left="340" w:hanging="360"/>
      </w:pPr>
      <w:rPr>
        <w:rFonts w:hint="default"/>
      </w:rPr>
    </w:lvl>
    <w:lvl w:ilvl="7">
      <w:start w:val="1"/>
      <w:numFmt w:val="none"/>
      <w:lvlText w:val=""/>
      <w:lvlJc w:val="left"/>
      <w:pPr>
        <w:tabs>
          <w:tab w:val="num" w:pos="340"/>
        </w:tabs>
        <w:ind w:left="340" w:hanging="360"/>
      </w:pPr>
      <w:rPr>
        <w:rFonts w:hint="default"/>
      </w:rPr>
    </w:lvl>
    <w:lvl w:ilvl="8">
      <w:start w:val="1"/>
      <w:numFmt w:val="none"/>
      <w:lvlText w:val=""/>
      <w:lvlJc w:val="left"/>
      <w:pPr>
        <w:tabs>
          <w:tab w:val="num" w:pos="340"/>
        </w:tabs>
        <w:ind w:left="340" w:hanging="360"/>
      </w:pPr>
      <w:rPr>
        <w:rFonts w:hint="default"/>
      </w:rPr>
    </w:lvl>
  </w:abstractNum>
  <w:abstractNum w:abstractNumId="12" w15:restartNumberingAfterBreak="0">
    <w:nsid w:val="2E4C66AD"/>
    <w:multiLevelType w:val="hybridMultilevel"/>
    <w:tmpl w:val="B5448746"/>
    <w:lvl w:ilvl="0" w:tplc="C8260B9C">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3" w15:restartNumberingAfterBreak="0">
    <w:nsid w:val="2F8133A3"/>
    <w:multiLevelType w:val="hybridMultilevel"/>
    <w:tmpl w:val="9A8C8A80"/>
    <w:lvl w:ilvl="0" w:tplc="814CB28E">
      <w:start w:val="1"/>
      <w:numFmt w:val="decimal"/>
      <w:pStyle w:val="Codelistingwide"/>
      <w:lvlText w:val="%1"/>
      <w:lvlJc w:val="left"/>
      <w:pPr>
        <w:tabs>
          <w:tab w:val="num" w:pos="-1500"/>
        </w:tabs>
        <w:ind w:left="-1500" w:hanging="50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3D9A72C5"/>
    <w:multiLevelType w:val="hybridMultilevel"/>
    <w:tmpl w:val="A5DECC96"/>
    <w:lvl w:ilvl="0" w:tplc="47E483D0">
      <w:start w:val="1"/>
      <w:numFmt w:val="decimal"/>
      <w:pStyle w:val="Referencelist"/>
      <w:lvlText w:val="[%1]"/>
      <w:lvlJc w:val="left"/>
      <w:pPr>
        <w:tabs>
          <w:tab w:val="num" w:pos="500"/>
        </w:tabs>
        <w:ind w:left="500" w:hanging="50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15:restartNumberingAfterBreak="0">
    <w:nsid w:val="476B23AB"/>
    <w:multiLevelType w:val="multilevel"/>
    <w:tmpl w:val="B860C938"/>
    <w:lvl w:ilvl="0">
      <w:start w:val="1"/>
      <w:numFmt w:val="decimal"/>
      <w:pStyle w:val="Equationnumber"/>
      <w:lvlText w:val="(%1)"/>
      <w:lvlJc w:val="left"/>
      <w:pPr>
        <w:ind w:left="360" w:hanging="360"/>
      </w:pPr>
      <w:rPr>
        <w:rFonts w:hint="default"/>
        <w:color w:val="005042"/>
      </w:rPr>
    </w:lvl>
    <w:lvl w:ilvl="1">
      <w:start w:val="1"/>
      <w:numFmt w:val="none"/>
      <w:lvlText w:val="%2"/>
      <w:lvlJc w:val="left"/>
      <w:pPr>
        <w:tabs>
          <w:tab w:val="num" w:pos="140"/>
        </w:tabs>
        <w:ind w:left="40" w:hanging="260"/>
      </w:pPr>
      <w:rPr>
        <w:rFonts w:hint="default"/>
        <w:color w:val="005042"/>
      </w:rPr>
    </w:lvl>
    <w:lvl w:ilvl="2">
      <w:start w:val="1"/>
      <w:numFmt w:val="none"/>
      <w:lvlText w:val=""/>
      <w:lvlJc w:val="left"/>
      <w:pPr>
        <w:tabs>
          <w:tab w:val="num" w:pos="140"/>
        </w:tabs>
        <w:ind w:left="40" w:hanging="260"/>
      </w:pPr>
      <w:rPr>
        <w:rFonts w:hint="default"/>
      </w:rPr>
    </w:lvl>
    <w:lvl w:ilvl="3">
      <w:start w:val="1"/>
      <w:numFmt w:val="none"/>
      <w:lvlText w:val=""/>
      <w:lvlJc w:val="left"/>
      <w:pPr>
        <w:tabs>
          <w:tab w:val="num" w:pos="140"/>
        </w:tabs>
        <w:ind w:left="40" w:hanging="260"/>
      </w:pPr>
      <w:rPr>
        <w:rFonts w:hint="default"/>
      </w:rPr>
    </w:lvl>
    <w:lvl w:ilvl="4">
      <w:start w:val="1"/>
      <w:numFmt w:val="none"/>
      <w:lvlText w:val=""/>
      <w:lvlJc w:val="left"/>
      <w:pPr>
        <w:tabs>
          <w:tab w:val="num" w:pos="140"/>
        </w:tabs>
        <w:ind w:left="40" w:hanging="260"/>
      </w:pPr>
      <w:rPr>
        <w:rFonts w:hint="default"/>
      </w:rPr>
    </w:lvl>
    <w:lvl w:ilvl="5">
      <w:start w:val="1"/>
      <w:numFmt w:val="none"/>
      <w:lvlText w:val=""/>
      <w:lvlJc w:val="left"/>
      <w:pPr>
        <w:tabs>
          <w:tab w:val="num" w:pos="140"/>
        </w:tabs>
        <w:ind w:left="40" w:hanging="260"/>
      </w:pPr>
      <w:rPr>
        <w:rFonts w:hint="default"/>
      </w:rPr>
    </w:lvl>
    <w:lvl w:ilvl="6">
      <w:start w:val="1"/>
      <w:numFmt w:val="none"/>
      <w:lvlText w:val=""/>
      <w:lvlJc w:val="left"/>
      <w:pPr>
        <w:tabs>
          <w:tab w:val="num" w:pos="140"/>
        </w:tabs>
        <w:ind w:left="40" w:hanging="260"/>
      </w:pPr>
      <w:rPr>
        <w:rFonts w:hint="default"/>
      </w:rPr>
    </w:lvl>
    <w:lvl w:ilvl="7">
      <w:start w:val="1"/>
      <w:numFmt w:val="none"/>
      <w:lvlText w:val=""/>
      <w:lvlJc w:val="left"/>
      <w:pPr>
        <w:tabs>
          <w:tab w:val="num" w:pos="140"/>
        </w:tabs>
        <w:ind w:left="40" w:hanging="260"/>
      </w:pPr>
      <w:rPr>
        <w:rFonts w:hint="default"/>
      </w:rPr>
    </w:lvl>
    <w:lvl w:ilvl="8">
      <w:start w:val="1"/>
      <w:numFmt w:val="none"/>
      <w:lvlText w:val=""/>
      <w:lvlJc w:val="left"/>
      <w:pPr>
        <w:tabs>
          <w:tab w:val="num" w:pos="140"/>
        </w:tabs>
        <w:ind w:left="40" w:hanging="260"/>
      </w:pPr>
      <w:rPr>
        <w:rFonts w:hint="default"/>
      </w:rPr>
    </w:lvl>
  </w:abstractNum>
  <w:abstractNum w:abstractNumId="16" w15:restartNumberingAfterBreak="0">
    <w:nsid w:val="53070A23"/>
    <w:multiLevelType w:val="hybridMultilevel"/>
    <w:tmpl w:val="3DB4ABCE"/>
    <w:lvl w:ilvl="0" w:tplc="310270D6">
      <w:start w:val="5"/>
      <w:numFmt w:val="bullet"/>
      <w:lvlText w:val="-"/>
      <w:lvlJc w:val="left"/>
      <w:pPr>
        <w:ind w:left="720" w:hanging="360"/>
      </w:pPr>
      <w:rPr>
        <w:rFonts w:ascii="Arial" w:eastAsia="Times New Roman" w:hAnsi="Arial" w:cs="Arial" w:hint="default"/>
        <w:color w:val="FF0000"/>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15:restartNumberingAfterBreak="0">
    <w:nsid w:val="5BE63F57"/>
    <w:multiLevelType w:val="multilevel"/>
    <w:tmpl w:val="FC063D72"/>
    <w:lvl w:ilvl="0">
      <w:start w:val="1"/>
      <w:numFmt w:val="decimal"/>
      <w:pStyle w:val="Tablenotewide"/>
      <w:lvlText w:val="[%1]"/>
      <w:lvlJc w:val="left"/>
      <w:pPr>
        <w:tabs>
          <w:tab w:val="num" w:pos="-1640"/>
        </w:tabs>
        <w:ind w:left="-1640" w:hanging="360"/>
      </w:pPr>
      <w:rPr>
        <w:rFonts w:hint="default"/>
      </w:rPr>
    </w:lvl>
    <w:lvl w:ilvl="1">
      <w:start w:val="1"/>
      <w:numFmt w:val="lowerLetter"/>
      <w:lvlText w:val="%2)"/>
      <w:lvlJc w:val="left"/>
      <w:pPr>
        <w:tabs>
          <w:tab w:val="num" w:pos="-1280"/>
        </w:tabs>
        <w:ind w:left="-1380" w:hanging="260"/>
      </w:pPr>
      <w:rPr>
        <w:rFonts w:hint="default"/>
      </w:rPr>
    </w:lvl>
    <w:lvl w:ilvl="2">
      <w:start w:val="1"/>
      <w:numFmt w:val="none"/>
      <w:lvlText w:val=""/>
      <w:lvlJc w:val="left"/>
      <w:pPr>
        <w:tabs>
          <w:tab w:val="num" w:pos="-1460"/>
        </w:tabs>
        <w:ind w:left="-1460" w:hanging="360"/>
      </w:pPr>
      <w:rPr>
        <w:rFonts w:hint="default"/>
      </w:rPr>
    </w:lvl>
    <w:lvl w:ilvl="3">
      <w:start w:val="1"/>
      <w:numFmt w:val="none"/>
      <w:lvlText w:val=""/>
      <w:lvlJc w:val="left"/>
      <w:pPr>
        <w:tabs>
          <w:tab w:val="num" w:pos="-1460"/>
        </w:tabs>
        <w:ind w:left="-1460" w:hanging="360"/>
      </w:pPr>
      <w:rPr>
        <w:rFonts w:hint="default"/>
      </w:rPr>
    </w:lvl>
    <w:lvl w:ilvl="4">
      <w:start w:val="1"/>
      <w:numFmt w:val="none"/>
      <w:lvlText w:val=""/>
      <w:lvlJc w:val="left"/>
      <w:pPr>
        <w:tabs>
          <w:tab w:val="num" w:pos="-1460"/>
        </w:tabs>
        <w:ind w:left="-1460" w:hanging="360"/>
      </w:pPr>
      <w:rPr>
        <w:rFonts w:hint="default"/>
      </w:rPr>
    </w:lvl>
    <w:lvl w:ilvl="5">
      <w:start w:val="1"/>
      <w:numFmt w:val="none"/>
      <w:lvlText w:val=""/>
      <w:lvlJc w:val="left"/>
      <w:pPr>
        <w:tabs>
          <w:tab w:val="num" w:pos="-1460"/>
        </w:tabs>
        <w:ind w:left="-1460" w:hanging="360"/>
      </w:pPr>
      <w:rPr>
        <w:rFonts w:hint="default"/>
      </w:rPr>
    </w:lvl>
    <w:lvl w:ilvl="6">
      <w:start w:val="1"/>
      <w:numFmt w:val="none"/>
      <w:lvlText w:val=""/>
      <w:lvlJc w:val="left"/>
      <w:pPr>
        <w:tabs>
          <w:tab w:val="num" w:pos="-1460"/>
        </w:tabs>
        <w:ind w:left="-1460" w:hanging="360"/>
      </w:pPr>
      <w:rPr>
        <w:rFonts w:hint="default"/>
      </w:rPr>
    </w:lvl>
    <w:lvl w:ilvl="7">
      <w:start w:val="1"/>
      <w:numFmt w:val="none"/>
      <w:lvlText w:val=""/>
      <w:lvlJc w:val="left"/>
      <w:pPr>
        <w:tabs>
          <w:tab w:val="num" w:pos="-1460"/>
        </w:tabs>
        <w:ind w:left="-1460" w:hanging="360"/>
      </w:pPr>
      <w:rPr>
        <w:rFonts w:hint="default"/>
      </w:rPr>
    </w:lvl>
    <w:lvl w:ilvl="8">
      <w:start w:val="1"/>
      <w:numFmt w:val="none"/>
      <w:lvlText w:val=""/>
      <w:lvlJc w:val="left"/>
      <w:pPr>
        <w:tabs>
          <w:tab w:val="num" w:pos="-1460"/>
        </w:tabs>
        <w:ind w:left="-1460" w:hanging="360"/>
      </w:pPr>
      <w:rPr>
        <w:rFonts w:hint="default"/>
      </w:rPr>
    </w:lvl>
  </w:abstractNum>
  <w:abstractNum w:abstractNumId="18" w15:restartNumberingAfterBreak="0">
    <w:nsid w:val="5DA70D2B"/>
    <w:multiLevelType w:val="hybridMultilevel"/>
    <w:tmpl w:val="675EDB36"/>
    <w:lvl w:ilvl="0" w:tplc="677A4828">
      <w:start w:val="1"/>
      <w:numFmt w:val="decimal"/>
      <w:pStyle w:val="ListNum"/>
      <w:lvlText w:val="%1."/>
      <w:lvlJc w:val="left"/>
      <w:pPr>
        <w:ind w:left="720" w:hanging="360"/>
      </w:pPr>
      <w:rPr>
        <w:i w:val="0"/>
        <w:iCs w:val="0"/>
        <w:caps w:val="0"/>
        <w:smallCaps w:val="0"/>
        <w:strike w:val="0"/>
        <w:dstrike w:val="0"/>
        <w:noProof w:val="0"/>
        <w:vanish w:val="0"/>
        <w:color w:val="000000"/>
        <w:spacing w:val="0"/>
        <w:ker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3D7E6DBE">
      <w:start w:val="1"/>
      <w:numFmt w:val="lowerLetter"/>
      <w:pStyle w:val="ListAlpha"/>
      <w:lvlText w:val="%2)"/>
      <w:lvlJc w:val="left"/>
      <w:pPr>
        <w:tabs>
          <w:tab w:val="num" w:pos="1440"/>
        </w:tabs>
        <w:ind w:left="1440" w:hanging="360"/>
      </w:pPr>
      <w:rPr>
        <w:rFonts w:hint="default"/>
        <w:b w:val="0"/>
        <w:i w:val="0"/>
        <w:sz w:val="24"/>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15:restartNumberingAfterBreak="0">
    <w:nsid w:val="651B08FB"/>
    <w:multiLevelType w:val="hybridMultilevel"/>
    <w:tmpl w:val="78F26E2A"/>
    <w:lvl w:ilvl="0" w:tplc="D3029804">
      <w:start w:val="1"/>
      <w:numFmt w:val="bullet"/>
      <w:lvlText w:val="•"/>
      <w:lvlJc w:val="left"/>
      <w:pPr>
        <w:tabs>
          <w:tab w:val="num" w:pos="720"/>
        </w:tabs>
        <w:ind w:left="720" w:hanging="360"/>
      </w:pPr>
      <w:rPr>
        <w:rFonts w:ascii="Arial" w:hAnsi="Arial" w:hint="default"/>
      </w:rPr>
    </w:lvl>
    <w:lvl w:ilvl="1" w:tplc="5C8E3762" w:tentative="1">
      <w:start w:val="1"/>
      <w:numFmt w:val="bullet"/>
      <w:lvlText w:val="•"/>
      <w:lvlJc w:val="left"/>
      <w:pPr>
        <w:tabs>
          <w:tab w:val="num" w:pos="1440"/>
        </w:tabs>
        <w:ind w:left="1440" w:hanging="360"/>
      </w:pPr>
      <w:rPr>
        <w:rFonts w:ascii="Arial" w:hAnsi="Arial" w:hint="default"/>
      </w:rPr>
    </w:lvl>
    <w:lvl w:ilvl="2" w:tplc="003C510E" w:tentative="1">
      <w:start w:val="1"/>
      <w:numFmt w:val="bullet"/>
      <w:lvlText w:val="•"/>
      <w:lvlJc w:val="left"/>
      <w:pPr>
        <w:tabs>
          <w:tab w:val="num" w:pos="2160"/>
        </w:tabs>
        <w:ind w:left="2160" w:hanging="360"/>
      </w:pPr>
      <w:rPr>
        <w:rFonts w:ascii="Arial" w:hAnsi="Arial" w:hint="default"/>
      </w:rPr>
    </w:lvl>
    <w:lvl w:ilvl="3" w:tplc="06346B14" w:tentative="1">
      <w:start w:val="1"/>
      <w:numFmt w:val="bullet"/>
      <w:lvlText w:val="•"/>
      <w:lvlJc w:val="left"/>
      <w:pPr>
        <w:tabs>
          <w:tab w:val="num" w:pos="2880"/>
        </w:tabs>
        <w:ind w:left="2880" w:hanging="360"/>
      </w:pPr>
      <w:rPr>
        <w:rFonts w:ascii="Arial" w:hAnsi="Arial" w:hint="default"/>
      </w:rPr>
    </w:lvl>
    <w:lvl w:ilvl="4" w:tplc="69BA8C30" w:tentative="1">
      <w:start w:val="1"/>
      <w:numFmt w:val="bullet"/>
      <w:lvlText w:val="•"/>
      <w:lvlJc w:val="left"/>
      <w:pPr>
        <w:tabs>
          <w:tab w:val="num" w:pos="3600"/>
        </w:tabs>
        <w:ind w:left="3600" w:hanging="360"/>
      </w:pPr>
      <w:rPr>
        <w:rFonts w:ascii="Arial" w:hAnsi="Arial" w:hint="default"/>
      </w:rPr>
    </w:lvl>
    <w:lvl w:ilvl="5" w:tplc="A4E67C26" w:tentative="1">
      <w:start w:val="1"/>
      <w:numFmt w:val="bullet"/>
      <w:lvlText w:val="•"/>
      <w:lvlJc w:val="left"/>
      <w:pPr>
        <w:tabs>
          <w:tab w:val="num" w:pos="4320"/>
        </w:tabs>
        <w:ind w:left="4320" w:hanging="360"/>
      </w:pPr>
      <w:rPr>
        <w:rFonts w:ascii="Arial" w:hAnsi="Arial" w:hint="default"/>
      </w:rPr>
    </w:lvl>
    <w:lvl w:ilvl="6" w:tplc="62A24E30" w:tentative="1">
      <w:start w:val="1"/>
      <w:numFmt w:val="bullet"/>
      <w:lvlText w:val="•"/>
      <w:lvlJc w:val="left"/>
      <w:pPr>
        <w:tabs>
          <w:tab w:val="num" w:pos="5040"/>
        </w:tabs>
        <w:ind w:left="5040" w:hanging="360"/>
      </w:pPr>
      <w:rPr>
        <w:rFonts w:ascii="Arial" w:hAnsi="Arial" w:hint="default"/>
      </w:rPr>
    </w:lvl>
    <w:lvl w:ilvl="7" w:tplc="110EBB42" w:tentative="1">
      <w:start w:val="1"/>
      <w:numFmt w:val="bullet"/>
      <w:lvlText w:val="•"/>
      <w:lvlJc w:val="left"/>
      <w:pPr>
        <w:tabs>
          <w:tab w:val="num" w:pos="5760"/>
        </w:tabs>
        <w:ind w:left="5760" w:hanging="360"/>
      </w:pPr>
      <w:rPr>
        <w:rFonts w:ascii="Arial" w:hAnsi="Arial" w:hint="default"/>
      </w:rPr>
    </w:lvl>
    <w:lvl w:ilvl="8" w:tplc="6D1E9CCC"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68252567"/>
    <w:multiLevelType w:val="hybridMultilevel"/>
    <w:tmpl w:val="11C2B45A"/>
    <w:lvl w:ilvl="0" w:tplc="C6927172">
      <w:start w:val="1"/>
      <w:numFmt w:val="decimal"/>
      <w:pStyle w:val="Codelisting"/>
      <w:lvlText w:val="%1"/>
      <w:lvlJc w:val="left"/>
      <w:pPr>
        <w:tabs>
          <w:tab w:val="num" w:pos="500"/>
        </w:tabs>
        <w:ind w:left="500" w:hanging="50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15:restartNumberingAfterBreak="0">
    <w:nsid w:val="6E93445C"/>
    <w:multiLevelType w:val="multilevel"/>
    <w:tmpl w:val="AD8EAB5A"/>
    <w:lvl w:ilvl="0">
      <w:start w:val="1"/>
      <w:numFmt w:val="lowerLetter"/>
      <w:pStyle w:val="Figurecaption"/>
      <w:lvlText w:val="%1."/>
      <w:lvlJc w:val="right"/>
      <w:pPr>
        <w:tabs>
          <w:tab w:val="num" w:pos="720"/>
        </w:tabs>
        <w:ind w:left="720" w:hanging="140"/>
      </w:pPr>
      <w:rPr>
        <w:rFonts w:cs="Times New Roman" w:hint="default"/>
      </w:rPr>
    </w:lvl>
    <w:lvl w:ilvl="1">
      <w:start w:val="1"/>
      <w:numFmt w:val="none"/>
      <w:lvlText w:val="%2"/>
      <w:lvlJc w:val="left"/>
      <w:pPr>
        <w:tabs>
          <w:tab w:val="num" w:pos="720"/>
        </w:tabs>
        <w:ind w:left="620" w:hanging="260"/>
      </w:pPr>
      <w:rPr>
        <w:rFonts w:cs="Times New Roman" w:hint="default"/>
      </w:rPr>
    </w:lvl>
    <w:lvl w:ilvl="2">
      <w:start w:val="1"/>
      <w:numFmt w:val="none"/>
      <w:lvlText w:val=""/>
      <w:lvlJc w:val="left"/>
      <w:pPr>
        <w:tabs>
          <w:tab w:val="num" w:pos="720"/>
        </w:tabs>
        <w:ind w:left="620" w:hanging="260"/>
      </w:pPr>
      <w:rPr>
        <w:rFonts w:cs="Times New Roman" w:hint="default"/>
      </w:rPr>
    </w:lvl>
    <w:lvl w:ilvl="3">
      <w:start w:val="1"/>
      <w:numFmt w:val="none"/>
      <w:lvlText w:val=""/>
      <w:lvlJc w:val="left"/>
      <w:pPr>
        <w:tabs>
          <w:tab w:val="num" w:pos="720"/>
        </w:tabs>
        <w:ind w:left="620" w:hanging="260"/>
      </w:pPr>
      <w:rPr>
        <w:rFonts w:cs="Times New Roman" w:hint="default"/>
      </w:rPr>
    </w:lvl>
    <w:lvl w:ilvl="4">
      <w:start w:val="1"/>
      <w:numFmt w:val="none"/>
      <w:lvlText w:val=""/>
      <w:lvlJc w:val="left"/>
      <w:pPr>
        <w:tabs>
          <w:tab w:val="num" w:pos="720"/>
        </w:tabs>
        <w:ind w:left="620" w:hanging="260"/>
      </w:pPr>
      <w:rPr>
        <w:rFonts w:cs="Times New Roman" w:hint="default"/>
      </w:rPr>
    </w:lvl>
    <w:lvl w:ilvl="5">
      <w:start w:val="1"/>
      <w:numFmt w:val="none"/>
      <w:lvlText w:val=""/>
      <w:lvlJc w:val="left"/>
      <w:pPr>
        <w:tabs>
          <w:tab w:val="num" w:pos="720"/>
        </w:tabs>
        <w:ind w:left="620" w:hanging="260"/>
      </w:pPr>
      <w:rPr>
        <w:rFonts w:cs="Times New Roman" w:hint="default"/>
      </w:rPr>
    </w:lvl>
    <w:lvl w:ilvl="6">
      <w:start w:val="1"/>
      <w:numFmt w:val="none"/>
      <w:lvlText w:val=""/>
      <w:lvlJc w:val="left"/>
      <w:pPr>
        <w:tabs>
          <w:tab w:val="num" w:pos="720"/>
        </w:tabs>
        <w:ind w:left="620" w:hanging="260"/>
      </w:pPr>
      <w:rPr>
        <w:rFonts w:cs="Times New Roman" w:hint="default"/>
      </w:rPr>
    </w:lvl>
    <w:lvl w:ilvl="7">
      <w:start w:val="1"/>
      <w:numFmt w:val="none"/>
      <w:lvlText w:val=""/>
      <w:lvlJc w:val="left"/>
      <w:pPr>
        <w:tabs>
          <w:tab w:val="num" w:pos="720"/>
        </w:tabs>
        <w:ind w:left="620" w:hanging="260"/>
      </w:pPr>
      <w:rPr>
        <w:rFonts w:cs="Times New Roman" w:hint="default"/>
      </w:rPr>
    </w:lvl>
    <w:lvl w:ilvl="8">
      <w:start w:val="1"/>
      <w:numFmt w:val="none"/>
      <w:lvlText w:val=""/>
      <w:lvlJc w:val="left"/>
      <w:pPr>
        <w:tabs>
          <w:tab w:val="num" w:pos="720"/>
        </w:tabs>
        <w:ind w:left="620" w:hanging="260"/>
      </w:pPr>
      <w:rPr>
        <w:rFonts w:cs="Times New Roman" w:hint="default"/>
      </w:rPr>
    </w:lvl>
  </w:abstractNum>
  <w:abstractNum w:abstractNumId="22" w15:restartNumberingAfterBreak="0">
    <w:nsid w:val="72255457"/>
    <w:multiLevelType w:val="hybridMultilevel"/>
    <w:tmpl w:val="99ACFEB2"/>
    <w:lvl w:ilvl="0" w:tplc="04090001">
      <w:start w:val="1"/>
      <w:numFmt w:val="bullet"/>
      <w:lvlText w:val=""/>
      <w:lvlJc w:val="left"/>
      <w:pPr>
        <w:ind w:left="621" w:hanging="360"/>
      </w:pPr>
      <w:rPr>
        <w:rFonts w:ascii="Symbol" w:hAnsi="Symbol" w:hint="default"/>
      </w:rPr>
    </w:lvl>
    <w:lvl w:ilvl="1" w:tplc="04090003">
      <w:start w:val="1"/>
      <w:numFmt w:val="bullet"/>
      <w:lvlText w:val="o"/>
      <w:lvlJc w:val="left"/>
      <w:pPr>
        <w:ind w:left="1341" w:hanging="360"/>
      </w:pPr>
      <w:rPr>
        <w:rFonts w:ascii="Courier New" w:hAnsi="Courier New" w:cs="Courier New" w:hint="default"/>
      </w:rPr>
    </w:lvl>
    <w:lvl w:ilvl="2" w:tplc="04090005">
      <w:start w:val="1"/>
      <w:numFmt w:val="bullet"/>
      <w:lvlText w:val=""/>
      <w:lvlJc w:val="left"/>
      <w:pPr>
        <w:ind w:left="2061" w:hanging="360"/>
      </w:pPr>
      <w:rPr>
        <w:rFonts w:ascii="Wingdings" w:hAnsi="Wingdings" w:hint="default"/>
      </w:rPr>
    </w:lvl>
    <w:lvl w:ilvl="3" w:tplc="A3D472DA">
      <w:start w:val="2"/>
      <w:numFmt w:val="bullet"/>
      <w:lvlText w:val="-"/>
      <w:lvlJc w:val="left"/>
      <w:pPr>
        <w:ind w:left="2781" w:hanging="360"/>
      </w:pPr>
      <w:rPr>
        <w:rFonts w:ascii="Calibri" w:eastAsia="Times New Roman" w:hAnsi="Calibri" w:cs="Arial" w:hint="default"/>
      </w:rPr>
    </w:lvl>
    <w:lvl w:ilvl="4" w:tplc="04090003" w:tentative="1">
      <w:start w:val="1"/>
      <w:numFmt w:val="bullet"/>
      <w:lvlText w:val="o"/>
      <w:lvlJc w:val="left"/>
      <w:pPr>
        <w:ind w:left="3501" w:hanging="360"/>
      </w:pPr>
      <w:rPr>
        <w:rFonts w:ascii="Courier New" w:hAnsi="Courier New" w:cs="Courier New" w:hint="default"/>
      </w:rPr>
    </w:lvl>
    <w:lvl w:ilvl="5" w:tplc="04090005" w:tentative="1">
      <w:start w:val="1"/>
      <w:numFmt w:val="bullet"/>
      <w:lvlText w:val=""/>
      <w:lvlJc w:val="left"/>
      <w:pPr>
        <w:ind w:left="4221" w:hanging="360"/>
      </w:pPr>
      <w:rPr>
        <w:rFonts w:ascii="Wingdings" w:hAnsi="Wingdings" w:hint="default"/>
      </w:rPr>
    </w:lvl>
    <w:lvl w:ilvl="6" w:tplc="04090001" w:tentative="1">
      <w:start w:val="1"/>
      <w:numFmt w:val="bullet"/>
      <w:lvlText w:val=""/>
      <w:lvlJc w:val="left"/>
      <w:pPr>
        <w:ind w:left="4941" w:hanging="360"/>
      </w:pPr>
      <w:rPr>
        <w:rFonts w:ascii="Symbol" w:hAnsi="Symbol" w:hint="default"/>
      </w:rPr>
    </w:lvl>
    <w:lvl w:ilvl="7" w:tplc="04090003" w:tentative="1">
      <w:start w:val="1"/>
      <w:numFmt w:val="bullet"/>
      <w:lvlText w:val="o"/>
      <w:lvlJc w:val="left"/>
      <w:pPr>
        <w:ind w:left="5661" w:hanging="360"/>
      </w:pPr>
      <w:rPr>
        <w:rFonts w:ascii="Courier New" w:hAnsi="Courier New" w:cs="Courier New" w:hint="default"/>
      </w:rPr>
    </w:lvl>
    <w:lvl w:ilvl="8" w:tplc="04090005" w:tentative="1">
      <w:start w:val="1"/>
      <w:numFmt w:val="bullet"/>
      <w:lvlText w:val=""/>
      <w:lvlJc w:val="left"/>
      <w:pPr>
        <w:ind w:left="6381" w:hanging="360"/>
      </w:pPr>
      <w:rPr>
        <w:rFonts w:ascii="Wingdings" w:hAnsi="Wingdings" w:hint="default"/>
      </w:rPr>
    </w:lvl>
  </w:abstractNum>
  <w:abstractNum w:abstractNumId="23" w15:restartNumberingAfterBreak="0">
    <w:nsid w:val="72865639"/>
    <w:multiLevelType w:val="hybridMultilevel"/>
    <w:tmpl w:val="314CA784"/>
    <w:lvl w:ilvl="0" w:tplc="52EA669C">
      <w:numFmt w:val="bullet"/>
      <w:lvlText w:val=""/>
      <w:lvlJc w:val="left"/>
      <w:pPr>
        <w:ind w:left="-540" w:hanging="360"/>
      </w:pPr>
      <w:rPr>
        <w:rFonts w:ascii="Symbol" w:eastAsia="Times New Roman" w:hAnsi="Symbol" w:cs="Arial" w:hint="default"/>
      </w:rPr>
    </w:lvl>
    <w:lvl w:ilvl="1" w:tplc="04090003" w:tentative="1">
      <w:start w:val="1"/>
      <w:numFmt w:val="bullet"/>
      <w:lvlText w:val="o"/>
      <w:lvlJc w:val="left"/>
      <w:pPr>
        <w:ind w:left="180" w:hanging="360"/>
      </w:pPr>
      <w:rPr>
        <w:rFonts w:ascii="Courier New" w:hAnsi="Courier New" w:cs="Courier New" w:hint="default"/>
      </w:rPr>
    </w:lvl>
    <w:lvl w:ilvl="2" w:tplc="04090005" w:tentative="1">
      <w:start w:val="1"/>
      <w:numFmt w:val="bullet"/>
      <w:lvlText w:val=""/>
      <w:lvlJc w:val="left"/>
      <w:pPr>
        <w:ind w:left="900" w:hanging="360"/>
      </w:pPr>
      <w:rPr>
        <w:rFonts w:ascii="Wingdings" w:hAnsi="Wingdings" w:hint="default"/>
      </w:rPr>
    </w:lvl>
    <w:lvl w:ilvl="3" w:tplc="04090001" w:tentative="1">
      <w:start w:val="1"/>
      <w:numFmt w:val="bullet"/>
      <w:lvlText w:val=""/>
      <w:lvlJc w:val="left"/>
      <w:pPr>
        <w:ind w:left="1620" w:hanging="360"/>
      </w:pPr>
      <w:rPr>
        <w:rFonts w:ascii="Symbol" w:hAnsi="Symbol" w:hint="default"/>
      </w:rPr>
    </w:lvl>
    <w:lvl w:ilvl="4" w:tplc="04090003" w:tentative="1">
      <w:start w:val="1"/>
      <w:numFmt w:val="bullet"/>
      <w:lvlText w:val="o"/>
      <w:lvlJc w:val="left"/>
      <w:pPr>
        <w:ind w:left="2340" w:hanging="360"/>
      </w:pPr>
      <w:rPr>
        <w:rFonts w:ascii="Courier New" w:hAnsi="Courier New" w:cs="Courier New" w:hint="default"/>
      </w:rPr>
    </w:lvl>
    <w:lvl w:ilvl="5" w:tplc="04090005" w:tentative="1">
      <w:start w:val="1"/>
      <w:numFmt w:val="bullet"/>
      <w:lvlText w:val=""/>
      <w:lvlJc w:val="left"/>
      <w:pPr>
        <w:ind w:left="3060" w:hanging="360"/>
      </w:pPr>
      <w:rPr>
        <w:rFonts w:ascii="Wingdings" w:hAnsi="Wingdings" w:hint="default"/>
      </w:rPr>
    </w:lvl>
    <w:lvl w:ilvl="6" w:tplc="04090001" w:tentative="1">
      <w:start w:val="1"/>
      <w:numFmt w:val="bullet"/>
      <w:lvlText w:val=""/>
      <w:lvlJc w:val="left"/>
      <w:pPr>
        <w:ind w:left="3780" w:hanging="360"/>
      </w:pPr>
      <w:rPr>
        <w:rFonts w:ascii="Symbol" w:hAnsi="Symbol" w:hint="default"/>
      </w:rPr>
    </w:lvl>
    <w:lvl w:ilvl="7" w:tplc="04090003" w:tentative="1">
      <w:start w:val="1"/>
      <w:numFmt w:val="bullet"/>
      <w:lvlText w:val="o"/>
      <w:lvlJc w:val="left"/>
      <w:pPr>
        <w:ind w:left="4500" w:hanging="360"/>
      </w:pPr>
      <w:rPr>
        <w:rFonts w:ascii="Courier New" w:hAnsi="Courier New" w:cs="Courier New" w:hint="default"/>
      </w:rPr>
    </w:lvl>
    <w:lvl w:ilvl="8" w:tplc="04090005" w:tentative="1">
      <w:start w:val="1"/>
      <w:numFmt w:val="bullet"/>
      <w:lvlText w:val=""/>
      <w:lvlJc w:val="left"/>
      <w:pPr>
        <w:ind w:left="5220" w:hanging="360"/>
      </w:pPr>
      <w:rPr>
        <w:rFonts w:ascii="Wingdings" w:hAnsi="Wingdings" w:hint="default"/>
      </w:rPr>
    </w:lvl>
  </w:abstractNum>
  <w:abstractNum w:abstractNumId="24" w15:restartNumberingAfterBreak="0">
    <w:nsid w:val="76A434ED"/>
    <w:multiLevelType w:val="hybridMultilevel"/>
    <w:tmpl w:val="D216507E"/>
    <w:lvl w:ilvl="0" w:tplc="04090001">
      <w:numFmt w:val="bullet"/>
      <w:lvlText w:val=""/>
      <w:lvlJc w:val="left"/>
      <w:pPr>
        <w:ind w:left="720" w:hanging="360"/>
      </w:pPr>
      <w:rPr>
        <w:rFonts w:ascii="Symbol" w:eastAsia="Times New Roman"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6C124E9"/>
    <w:multiLevelType w:val="multilevel"/>
    <w:tmpl w:val="3918C140"/>
    <w:lvl w:ilvl="0">
      <w:start w:val="1"/>
      <w:numFmt w:val="decimal"/>
      <w:pStyle w:val="Tablenote"/>
      <w:lvlText w:val="[%1]"/>
      <w:lvlJc w:val="left"/>
      <w:pPr>
        <w:tabs>
          <w:tab w:val="num" w:pos="360"/>
        </w:tabs>
        <w:ind w:left="360" w:hanging="360"/>
      </w:pPr>
      <w:rPr>
        <w:rFonts w:hint="default"/>
      </w:rPr>
    </w:lvl>
    <w:lvl w:ilvl="1">
      <w:start w:val="1"/>
      <w:numFmt w:val="lowerLetter"/>
      <w:lvlText w:val="%2)"/>
      <w:lvlJc w:val="left"/>
      <w:pPr>
        <w:tabs>
          <w:tab w:val="num" w:pos="720"/>
        </w:tabs>
        <w:ind w:left="620" w:hanging="260"/>
      </w:pPr>
      <w:rPr>
        <w:rFonts w:hint="default"/>
      </w:rPr>
    </w:lvl>
    <w:lvl w:ilvl="2">
      <w:start w:val="1"/>
      <w:numFmt w:val="none"/>
      <w:lvlText w:val=""/>
      <w:lvlJc w:val="left"/>
      <w:pPr>
        <w:tabs>
          <w:tab w:val="num" w:pos="540"/>
        </w:tabs>
        <w:ind w:left="540" w:hanging="360"/>
      </w:pPr>
      <w:rPr>
        <w:rFonts w:hint="default"/>
      </w:rPr>
    </w:lvl>
    <w:lvl w:ilvl="3">
      <w:start w:val="1"/>
      <w:numFmt w:val="none"/>
      <w:lvlText w:val=""/>
      <w:lvlJc w:val="left"/>
      <w:pPr>
        <w:tabs>
          <w:tab w:val="num" w:pos="540"/>
        </w:tabs>
        <w:ind w:left="540" w:hanging="360"/>
      </w:pPr>
      <w:rPr>
        <w:rFonts w:hint="default"/>
      </w:rPr>
    </w:lvl>
    <w:lvl w:ilvl="4">
      <w:start w:val="1"/>
      <w:numFmt w:val="none"/>
      <w:lvlText w:val=""/>
      <w:lvlJc w:val="left"/>
      <w:pPr>
        <w:tabs>
          <w:tab w:val="num" w:pos="540"/>
        </w:tabs>
        <w:ind w:left="540" w:hanging="360"/>
      </w:pPr>
      <w:rPr>
        <w:rFonts w:hint="default"/>
      </w:rPr>
    </w:lvl>
    <w:lvl w:ilvl="5">
      <w:start w:val="1"/>
      <w:numFmt w:val="none"/>
      <w:lvlText w:val=""/>
      <w:lvlJc w:val="left"/>
      <w:pPr>
        <w:tabs>
          <w:tab w:val="num" w:pos="540"/>
        </w:tabs>
        <w:ind w:left="540" w:hanging="360"/>
      </w:pPr>
      <w:rPr>
        <w:rFonts w:hint="default"/>
      </w:rPr>
    </w:lvl>
    <w:lvl w:ilvl="6">
      <w:start w:val="1"/>
      <w:numFmt w:val="none"/>
      <w:lvlText w:val=""/>
      <w:lvlJc w:val="left"/>
      <w:pPr>
        <w:tabs>
          <w:tab w:val="num" w:pos="540"/>
        </w:tabs>
        <w:ind w:left="540" w:hanging="360"/>
      </w:pPr>
      <w:rPr>
        <w:rFonts w:hint="default"/>
      </w:rPr>
    </w:lvl>
    <w:lvl w:ilvl="7">
      <w:start w:val="1"/>
      <w:numFmt w:val="none"/>
      <w:lvlText w:val=""/>
      <w:lvlJc w:val="left"/>
      <w:pPr>
        <w:tabs>
          <w:tab w:val="num" w:pos="540"/>
        </w:tabs>
        <w:ind w:left="540" w:hanging="360"/>
      </w:pPr>
      <w:rPr>
        <w:rFonts w:hint="default"/>
      </w:rPr>
    </w:lvl>
    <w:lvl w:ilvl="8">
      <w:start w:val="1"/>
      <w:numFmt w:val="none"/>
      <w:lvlText w:val=""/>
      <w:lvlJc w:val="left"/>
      <w:pPr>
        <w:tabs>
          <w:tab w:val="num" w:pos="540"/>
        </w:tabs>
        <w:ind w:left="540" w:hanging="360"/>
      </w:pPr>
      <w:rPr>
        <w:rFonts w:hint="default"/>
      </w:rPr>
    </w:lvl>
  </w:abstractNum>
  <w:abstractNum w:abstractNumId="26" w15:restartNumberingAfterBreak="0">
    <w:nsid w:val="78F07304"/>
    <w:multiLevelType w:val="multilevel"/>
    <w:tmpl w:val="8F0E921E"/>
    <w:lvl w:ilvl="0">
      <w:start w:val="1"/>
      <w:numFmt w:val="bullet"/>
      <w:lvlRestart w:val="0"/>
      <w:pStyle w:val="FeatureApplicationlist"/>
      <w:lvlText w:val=""/>
      <w:lvlJc w:val="left"/>
      <w:pPr>
        <w:tabs>
          <w:tab w:val="num" w:pos="300"/>
        </w:tabs>
        <w:ind w:left="300" w:hanging="300"/>
      </w:pPr>
      <w:rPr>
        <w:rFonts w:ascii="Wingdings" w:hAnsi="Wingdings" w:hint="default"/>
        <w:color w:val="005042"/>
      </w:rPr>
    </w:lvl>
    <w:lvl w:ilvl="1">
      <w:start w:val="1"/>
      <w:numFmt w:val="bullet"/>
      <w:lvlRestart w:val="0"/>
      <w:lvlText w:val=""/>
      <w:lvlJc w:val="left"/>
      <w:pPr>
        <w:tabs>
          <w:tab w:val="num" w:pos="600"/>
        </w:tabs>
        <w:ind w:left="600" w:hanging="250"/>
      </w:pPr>
      <w:rPr>
        <w:rFonts w:ascii="Wingdings" w:hAnsi="Wingdings" w:hint="default"/>
        <w:color w:val="005042"/>
      </w:rPr>
    </w:lvl>
    <w:lvl w:ilvl="2">
      <w:start w:val="1"/>
      <w:numFmt w:val="none"/>
      <w:lvlRestart w:val="0"/>
      <w:lvlText w:val=""/>
      <w:lvlJc w:val="left"/>
      <w:pPr>
        <w:tabs>
          <w:tab w:val="num" w:pos="0"/>
        </w:tabs>
        <w:ind w:left="0" w:hanging="20"/>
      </w:pPr>
      <w:rPr>
        <w:rFonts w:hint="default"/>
      </w:rPr>
    </w:lvl>
    <w:lvl w:ilvl="3">
      <w:start w:val="1"/>
      <w:numFmt w:val="none"/>
      <w:lvlRestart w:val="0"/>
      <w:lvlText w:val="%1.%2.%3.%4."/>
      <w:lvlJc w:val="left"/>
      <w:pPr>
        <w:tabs>
          <w:tab w:val="num" w:pos="0"/>
        </w:tabs>
        <w:ind w:left="0" w:hanging="20"/>
      </w:pPr>
      <w:rPr>
        <w:rFonts w:hint="default"/>
      </w:rPr>
    </w:lvl>
    <w:lvl w:ilvl="4">
      <w:start w:val="1"/>
      <w:numFmt w:val="none"/>
      <w:lvlRestart w:val="0"/>
      <w:lvlText w:val="%1.%2.%3.%4.%5."/>
      <w:lvlJc w:val="left"/>
      <w:pPr>
        <w:tabs>
          <w:tab w:val="num" w:pos="0"/>
        </w:tabs>
        <w:ind w:left="0" w:hanging="20"/>
      </w:pPr>
      <w:rPr>
        <w:rFonts w:hint="default"/>
      </w:rPr>
    </w:lvl>
    <w:lvl w:ilvl="5">
      <w:start w:val="1"/>
      <w:numFmt w:val="none"/>
      <w:lvlRestart w:val="0"/>
      <w:lvlText w:val="%1.%2.%3.%4.%5.%6."/>
      <w:lvlJc w:val="left"/>
      <w:pPr>
        <w:tabs>
          <w:tab w:val="num" w:pos="0"/>
        </w:tabs>
        <w:ind w:left="0" w:hanging="20"/>
      </w:pPr>
      <w:rPr>
        <w:rFonts w:hint="default"/>
      </w:rPr>
    </w:lvl>
    <w:lvl w:ilvl="6">
      <w:start w:val="1"/>
      <w:numFmt w:val="none"/>
      <w:lvlText w:val="%1.%2.%3.%4.%5.%6.%7."/>
      <w:lvlJc w:val="left"/>
      <w:pPr>
        <w:tabs>
          <w:tab w:val="num" w:pos="0"/>
        </w:tabs>
        <w:ind w:left="0" w:hanging="20"/>
      </w:pPr>
      <w:rPr>
        <w:rFonts w:hint="default"/>
      </w:rPr>
    </w:lvl>
    <w:lvl w:ilvl="7">
      <w:start w:val="1"/>
      <w:numFmt w:val="none"/>
      <w:lvlText w:val="%1.%2.%3.%4.%5.%6.%7.%8."/>
      <w:lvlJc w:val="left"/>
      <w:pPr>
        <w:tabs>
          <w:tab w:val="num" w:pos="0"/>
        </w:tabs>
        <w:ind w:left="0" w:hanging="20"/>
      </w:pPr>
      <w:rPr>
        <w:rFonts w:hint="default"/>
      </w:rPr>
    </w:lvl>
    <w:lvl w:ilvl="8">
      <w:start w:val="1"/>
      <w:numFmt w:val="none"/>
      <w:lvlText w:val="%1.%2.%3.%4.%5.%6.%7.%8.%9."/>
      <w:lvlJc w:val="left"/>
      <w:pPr>
        <w:tabs>
          <w:tab w:val="num" w:pos="0"/>
        </w:tabs>
        <w:ind w:left="0" w:hanging="20"/>
      </w:pPr>
      <w:rPr>
        <w:rFonts w:hint="default"/>
      </w:rPr>
    </w:lvl>
  </w:abstractNum>
  <w:num w:numId="1" w16cid:durableId="872495743">
    <w:abstractNumId w:val="20"/>
  </w:num>
  <w:num w:numId="2" w16cid:durableId="144517355">
    <w:abstractNumId w:val="13"/>
  </w:num>
  <w:num w:numId="3" w16cid:durableId="772356623">
    <w:abstractNumId w:val="21"/>
  </w:num>
  <w:num w:numId="4" w16cid:durableId="62605288">
    <w:abstractNumId w:val="6"/>
  </w:num>
  <w:num w:numId="5" w16cid:durableId="825128003">
    <w:abstractNumId w:val="10"/>
  </w:num>
  <w:num w:numId="6" w16cid:durableId="43990902">
    <w:abstractNumId w:val="9"/>
  </w:num>
  <w:num w:numId="7" w16cid:durableId="505943081">
    <w:abstractNumId w:val="7"/>
  </w:num>
  <w:num w:numId="8" w16cid:durableId="1106344983">
    <w:abstractNumId w:val="0"/>
  </w:num>
  <w:num w:numId="9" w16cid:durableId="665861158">
    <w:abstractNumId w:val="2"/>
  </w:num>
  <w:num w:numId="10" w16cid:durableId="193275139">
    <w:abstractNumId w:val="14"/>
  </w:num>
  <w:num w:numId="11" w16cid:durableId="542408103">
    <w:abstractNumId w:val="25"/>
  </w:num>
  <w:num w:numId="12" w16cid:durableId="799223538">
    <w:abstractNumId w:val="17"/>
  </w:num>
  <w:num w:numId="13" w16cid:durableId="1580553899">
    <w:abstractNumId w:val="11"/>
  </w:num>
  <w:num w:numId="14" w16cid:durableId="389498078">
    <w:abstractNumId w:val="26"/>
  </w:num>
  <w:num w:numId="15" w16cid:durableId="960261741">
    <w:abstractNumId w:val="15"/>
  </w:num>
  <w:num w:numId="16" w16cid:durableId="1639217852">
    <w:abstractNumId w:val="1"/>
  </w:num>
  <w:num w:numId="17" w16cid:durableId="1616208590">
    <w:abstractNumId w:val="4"/>
  </w:num>
  <w:num w:numId="18" w16cid:durableId="333075824">
    <w:abstractNumId w:val="3"/>
  </w:num>
  <w:num w:numId="19" w16cid:durableId="1300114815">
    <w:abstractNumId w:val="22"/>
  </w:num>
  <w:num w:numId="20" w16cid:durableId="139239086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0645767">
    <w:abstractNumId w:val="8"/>
  </w:num>
  <w:num w:numId="22" w16cid:durableId="1694381796">
    <w:abstractNumId w:val="23"/>
  </w:num>
  <w:num w:numId="23" w16cid:durableId="1678995816">
    <w:abstractNumId w:val="19"/>
  </w:num>
  <w:num w:numId="24" w16cid:durableId="1228344256">
    <w:abstractNumId w:val="5"/>
  </w:num>
  <w:num w:numId="25" w16cid:durableId="187499655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435636972">
    <w:abstractNumId w:val="16"/>
  </w:num>
  <w:num w:numId="27" w16cid:durableId="211061489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420227306">
    <w:abstractNumId w:val="18"/>
    <w:lvlOverride w:ilvl="0">
      <w:startOverride w:val="1"/>
    </w:lvlOverride>
  </w:num>
  <w:num w:numId="29" w16cid:durableId="53814356">
    <w:abstractNumId w:val="18"/>
  </w:num>
  <w:num w:numId="30" w16cid:durableId="1745452680">
    <w:abstractNumId w:val="24"/>
  </w:num>
  <w:num w:numId="31" w16cid:durableId="875236505">
    <w:abstractNumId w:val="1"/>
  </w:num>
  <w:num w:numId="32" w16cid:durableId="216818215">
    <w:abstractNumId w:val="1"/>
  </w:num>
  <w:num w:numId="33" w16cid:durableId="2026519389">
    <w:abstractNumId w:val="1"/>
  </w:num>
  <w:num w:numId="34" w16cid:durableId="174838160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78357598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activeWritingStyle w:appName="MSWord" w:lang="en-US" w:vendorID="64" w:dllVersion="5" w:nlCheck="1" w:checkStyle="1"/>
  <w:activeWritingStyle w:appName="MSWord" w:lang="en-US" w:vendorID="64" w:dllVersion="6" w:nlCheck="1" w:checkStyle="1"/>
  <w:activeWritingStyle w:appName="MSWord" w:lang="en-US" w:vendorID="64" w:dllVersion="0" w:nlCheck="1" w:checkStyle="0"/>
  <w:activeWritingStyle w:appName="MSWord" w:lang="de-DE" w:vendorID="64" w:dllVersion="0" w:nlCheck="1" w:checkStyle="0"/>
  <w:activeWritingStyle w:appName="MSWord" w:lang="fr-FR" w:vendorID="64" w:dllVersion="0" w:nlCheck="1" w:checkStyle="0"/>
  <w:proofState w:spelling="clean"/>
  <w:attachedTemplate r:id="rId1"/>
  <w:linkStyles/>
  <w:stylePaneFormatFilter w:val="2801" w:allStyles="1" w:customStyles="0" w:latentStyles="0" w:stylesInUse="0" w:headingStyles="0" w:numberingStyles="0" w:tableStyles="0" w:directFormattingOnRuns="0" w:directFormattingOnParagraphs="0" w:directFormattingOnNumbering="0" w:directFormattingOnTables="1" w:clearFormatting="0" w:top3HeadingStyles="1" w:visibleStyles="0" w:alternateStyleNames="0"/>
  <w:stylePaneSortMethod w:val="0000"/>
  <w:defaultTabStop w:val="261"/>
  <w:hyphenationZone w:val="425"/>
  <w:clickAndTypeStyle w:val="Body"/>
  <w:drawingGridHorizontalSpacing w:val="100"/>
  <w:displayHorizontalDrawingGridEvery w:val="2"/>
  <w:displayVerticalDrawingGridEvery w:val="2"/>
  <w:noPunctuationKerning/>
  <w:characterSpacingControl w:val="doNotCompress"/>
  <w:hdrShapeDefaults>
    <o:shapedefaults v:ext="edit" spidmax="2050" style="mso-position-horizontal-relative:page;mso-position-vertical-relative:page" fillcolor="#d9d9d9" stroke="f">
      <v:fill color="#d9d9d9"/>
      <v:stroke on="f"/>
      <v:shadow color="#868686"/>
      <v:textbox inset="0,0,0,0"/>
      <o:colormru v:ext="edit" colors="#4b186e,#e6e6e6,#d9d9d9"/>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A4266"/>
    <w:rsid w:val="00003EA7"/>
    <w:rsid w:val="00003EFD"/>
    <w:rsid w:val="000040BB"/>
    <w:rsid w:val="000041BA"/>
    <w:rsid w:val="00004FFD"/>
    <w:rsid w:val="000073F1"/>
    <w:rsid w:val="00011A9C"/>
    <w:rsid w:val="00012553"/>
    <w:rsid w:val="00012AE8"/>
    <w:rsid w:val="000131D9"/>
    <w:rsid w:val="00013B24"/>
    <w:rsid w:val="00014784"/>
    <w:rsid w:val="000149C3"/>
    <w:rsid w:val="00014AC7"/>
    <w:rsid w:val="00014DBC"/>
    <w:rsid w:val="00015DC3"/>
    <w:rsid w:val="000161E0"/>
    <w:rsid w:val="00016753"/>
    <w:rsid w:val="0001685A"/>
    <w:rsid w:val="00016E18"/>
    <w:rsid w:val="00020525"/>
    <w:rsid w:val="000207CD"/>
    <w:rsid w:val="00021972"/>
    <w:rsid w:val="0002318A"/>
    <w:rsid w:val="00024294"/>
    <w:rsid w:val="000243B0"/>
    <w:rsid w:val="0002543E"/>
    <w:rsid w:val="00026C1F"/>
    <w:rsid w:val="00030479"/>
    <w:rsid w:val="00035CFF"/>
    <w:rsid w:val="000367D5"/>
    <w:rsid w:val="00036948"/>
    <w:rsid w:val="00036AFD"/>
    <w:rsid w:val="000378FB"/>
    <w:rsid w:val="000379F9"/>
    <w:rsid w:val="00040AC8"/>
    <w:rsid w:val="000412D0"/>
    <w:rsid w:val="000416E2"/>
    <w:rsid w:val="000427CE"/>
    <w:rsid w:val="00044AE6"/>
    <w:rsid w:val="00044C4E"/>
    <w:rsid w:val="0004606A"/>
    <w:rsid w:val="00050251"/>
    <w:rsid w:val="00050662"/>
    <w:rsid w:val="00050D10"/>
    <w:rsid w:val="00051071"/>
    <w:rsid w:val="00052024"/>
    <w:rsid w:val="00052B20"/>
    <w:rsid w:val="00054BC6"/>
    <w:rsid w:val="00054ED9"/>
    <w:rsid w:val="0006033C"/>
    <w:rsid w:val="00061E2F"/>
    <w:rsid w:val="000662D0"/>
    <w:rsid w:val="0006649D"/>
    <w:rsid w:val="00067242"/>
    <w:rsid w:val="00067937"/>
    <w:rsid w:val="00070DF5"/>
    <w:rsid w:val="0007142B"/>
    <w:rsid w:val="000725C5"/>
    <w:rsid w:val="00072F9E"/>
    <w:rsid w:val="00073667"/>
    <w:rsid w:val="00073F9E"/>
    <w:rsid w:val="000743E3"/>
    <w:rsid w:val="0007523B"/>
    <w:rsid w:val="00076E02"/>
    <w:rsid w:val="0007722A"/>
    <w:rsid w:val="000808E6"/>
    <w:rsid w:val="00081BDB"/>
    <w:rsid w:val="00083CBD"/>
    <w:rsid w:val="00083E5E"/>
    <w:rsid w:val="00086F43"/>
    <w:rsid w:val="00090119"/>
    <w:rsid w:val="00090E86"/>
    <w:rsid w:val="00091853"/>
    <w:rsid w:val="00091C5F"/>
    <w:rsid w:val="00091FB3"/>
    <w:rsid w:val="000927EA"/>
    <w:rsid w:val="00094CA5"/>
    <w:rsid w:val="00094D93"/>
    <w:rsid w:val="00094EC4"/>
    <w:rsid w:val="00096276"/>
    <w:rsid w:val="000966D5"/>
    <w:rsid w:val="00097AFD"/>
    <w:rsid w:val="000A0935"/>
    <w:rsid w:val="000A5606"/>
    <w:rsid w:val="000A5871"/>
    <w:rsid w:val="000A7095"/>
    <w:rsid w:val="000A709D"/>
    <w:rsid w:val="000B1927"/>
    <w:rsid w:val="000B1D81"/>
    <w:rsid w:val="000B38E6"/>
    <w:rsid w:val="000B3A58"/>
    <w:rsid w:val="000B41FA"/>
    <w:rsid w:val="000B4787"/>
    <w:rsid w:val="000B56C5"/>
    <w:rsid w:val="000B5E30"/>
    <w:rsid w:val="000B6BBE"/>
    <w:rsid w:val="000B746A"/>
    <w:rsid w:val="000C1A5D"/>
    <w:rsid w:val="000C30CC"/>
    <w:rsid w:val="000C34D2"/>
    <w:rsid w:val="000C3B3D"/>
    <w:rsid w:val="000C6AF6"/>
    <w:rsid w:val="000C76CE"/>
    <w:rsid w:val="000C7CF2"/>
    <w:rsid w:val="000C7DD7"/>
    <w:rsid w:val="000D1280"/>
    <w:rsid w:val="000D1B81"/>
    <w:rsid w:val="000D200A"/>
    <w:rsid w:val="000D25F4"/>
    <w:rsid w:val="000D2FA3"/>
    <w:rsid w:val="000D3E8F"/>
    <w:rsid w:val="000D4E3D"/>
    <w:rsid w:val="000D5675"/>
    <w:rsid w:val="000D5863"/>
    <w:rsid w:val="000D65F2"/>
    <w:rsid w:val="000D745E"/>
    <w:rsid w:val="000E01DC"/>
    <w:rsid w:val="000E04E8"/>
    <w:rsid w:val="000E28E3"/>
    <w:rsid w:val="000E63A4"/>
    <w:rsid w:val="000E7D98"/>
    <w:rsid w:val="000F0536"/>
    <w:rsid w:val="000F14E4"/>
    <w:rsid w:val="000F1BC5"/>
    <w:rsid w:val="000F2B64"/>
    <w:rsid w:val="000F2F59"/>
    <w:rsid w:val="000F3553"/>
    <w:rsid w:val="000F43CB"/>
    <w:rsid w:val="000F4CD6"/>
    <w:rsid w:val="000F7A3D"/>
    <w:rsid w:val="0010061A"/>
    <w:rsid w:val="00101C45"/>
    <w:rsid w:val="001022ED"/>
    <w:rsid w:val="0010511C"/>
    <w:rsid w:val="00105B61"/>
    <w:rsid w:val="00105D99"/>
    <w:rsid w:val="001068B6"/>
    <w:rsid w:val="00106A3C"/>
    <w:rsid w:val="00111DC2"/>
    <w:rsid w:val="0011204E"/>
    <w:rsid w:val="00112CF9"/>
    <w:rsid w:val="001140D4"/>
    <w:rsid w:val="00115E64"/>
    <w:rsid w:val="001160A5"/>
    <w:rsid w:val="00116C9D"/>
    <w:rsid w:val="001170A0"/>
    <w:rsid w:val="00121342"/>
    <w:rsid w:val="001227A4"/>
    <w:rsid w:val="0012383C"/>
    <w:rsid w:val="00126F00"/>
    <w:rsid w:val="0012789F"/>
    <w:rsid w:val="00127DB7"/>
    <w:rsid w:val="00130A65"/>
    <w:rsid w:val="00130EB5"/>
    <w:rsid w:val="00133DF6"/>
    <w:rsid w:val="00134057"/>
    <w:rsid w:val="0013405E"/>
    <w:rsid w:val="001344C7"/>
    <w:rsid w:val="00134C24"/>
    <w:rsid w:val="00134D56"/>
    <w:rsid w:val="001367C9"/>
    <w:rsid w:val="0013687D"/>
    <w:rsid w:val="001418CF"/>
    <w:rsid w:val="00141B67"/>
    <w:rsid w:val="0014316E"/>
    <w:rsid w:val="00144740"/>
    <w:rsid w:val="00146EE5"/>
    <w:rsid w:val="00147ECE"/>
    <w:rsid w:val="001503E2"/>
    <w:rsid w:val="001507A4"/>
    <w:rsid w:val="00150A44"/>
    <w:rsid w:val="00151875"/>
    <w:rsid w:val="00151980"/>
    <w:rsid w:val="00151B78"/>
    <w:rsid w:val="00152781"/>
    <w:rsid w:val="001527DF"/>
    <w:rsid w:val="0015465B"/>
    <w:rsid w:val="00155102"/>
    <w:rsid w:val="00155782"/>
    <w:rsid w:val="001570A5"/>
    <w:rsid w:val="00161028"/>
    <w:rsid w:val="00162C88"/>
    <w:rsid w:val="00163E59"/>
    <w:rsid w:val="00164F1C"/>
    <w:rsid w:val="001671F8"/>
    <w:rsid w:val="00167DE9"/>
    <w:rsid w:val="00171837"/>
    <w:rsid w:val="0017266C"/>
    <w:rsid w:val="0017428C"/>
    <w:rsid w:val="0017435F"/>
    <w:rsid w:val="001750FE"/>
    <w:rsid w:val="00176F0F"/>
    <w:rsid w:val="0017775A"/>
    <w:rsid w:val="00177A06"/>
    <w:rsid w:val="001800DF"/>
    <w:rsid w:val="00181F71"/>
    <w:rsid w:val="001823DB"/>
    <w:rsid w:val="00182E27"/>
    <w:rsid w:val="001856B2"/>
    <w:rsid w:val="001866F0"/>
    <w:rsid w:val="00190B4F"/>
    <w:rsid w:val="0019144D"/>
    <w:rsid w:val="00192144"/>
    <w:rsid w:val="0019365E"/>
    <w:rsid w:val="00193B73"/>
    <w:rsid w:val="00194543"/>
    <w:rsid w:val="00194589"/>
    <w:rsid w:val="00194C72"/>
    <w:rsid w:val="00196143"/>
    <w:rsid w:val="001A009C"/>
    <w:rsid w:val="001A1D60"/>
    <w:rsid w:val="001A29E9"/>
    <w:rsid w:val="001A2D98"/>
    <w:rsid w:val="001A407C"/>
    <w:rsid w:val="001A5105"/>
    <w:rsid w:val="001A51B9"/>
    <w:rsid w:val="001A5A6B"/>
    <w:rsid w:val="001B05BE"/>
    <w:rsid w:val="001B12A3"/>
    <w:rsid w:val="001B1B58"/>
    <w:rsid w:val="001B1BE1"/>
    <w:rsid w:val="001B31BC"/>
    <w:rsid w:val="001B4441"/>
    <w:rsid w:val="001B4DA3"/>
    <w:rsid w:val="001B5D18"/>
    <w:rsid w:val="001B5F13"/>
    <w:rsid w:val="001B7A88"/>
    <w:rsid w:val="001C03E2"/>
    <w:rsid w:val="001C1E7C"/>
    <w:rsid w:val="001C278D"/>
    <w:rsid w:val="001C3367"/>
    <w:rsid w:val="001C3FC3"/>
    <w:rsid w:val="001C64AC"/>
    <w:rsid w:val="001D10B6"/>
    <w:rsid w:val="001D2703"/>
    <w:rsid w:val="001D2E4B"/>
    <w:rsid w:val="001D34C0"/>
    <w:rsid w:val="001D4D4B"/>
    <w:rsid w:val="001D5AE1"/>
    <w:rsid w:val="001D6D3A"/>
    <w:rsid w:val="001E049C"/>
    <w:rsid w:val="001E1017"/>
    <w:rsid w:val="001E21E0"/>
    <w:rsid w:val="001E2AFD"/>
    <w:rsid w:val="001E501A"/>
    <w:rsid w:val="001E53D0"/>
    <w:rsid w:val="001E5739"/>
    <w:rsid w:val="001E5951"/>
    <w:rsid w:val="001E7F98"/>
    <w:rsid w:val="001E7FBC"/>
    <w:rsid w:val="001F02B8"/>
    <w:rsid w:val="001F16D2"/>
    <w:rsid w:val="001F22ED"/>
    <w:rsid w:val="001F3235"/>
    <w:rsid w:val="001F404F"/>
    <w:rsid w:val="001F44B7"/>
    <w:rsid w:val="001F6A84"/>
    <w:rsid w:val="001F6E8D"/>
    <w:rsid w:val="00200FBD"/>
    <w:rsid w:val="00202E39"/>
    <w:rsid w:val="002050DF"/>
    <w:rsid w:val="00206D74"/>
    <w:rsid w:val="002073EB"/>
    <w:rsid w:val="00210183"/>
    <w:rsid w:val="00210DAF"/>
    <w:rsid w:val="00212617"/>
    <w:rsid w:val="00212B1E"/>
    <w:rsid w:val="00212D2A"/>
    <w:rsid w:val="00213D8B"/>
    <w:rsid w:val="00213DD8"/>
    <w:rsid w:val="002144D2"/>
    <w:rsid w:val="002166F0"/>
    <w:rsid w:val="00216FFF"/>
    <w:rsid w:val="00220B04"/>
    <w:rsid w:val="00223854"/>
    <w:rsid w:val="00225318"/>
    <w:rsid w:val="0022793E"/>
    <w:rsid w:val="00230CAF"/>
    <w:rsid w:val="00231DF7"/>
    <w:rsid w:val="00234A9C"/>
    <w:rsid w:val="002351B8"/>
    <w:rsid w:val="00236A01"/>
    <w:rsid w:val="00236DEE"/>
    <w:rsid w:val="0024082F"/>
    <w:rsid w:val="002408F3"/>
    <w:rsid w:val="00241603"/>
    <w:rsid w:val="00241CB0"/>
    <w:rsid w:val="002432C4"/>
    <w:rsid w:val="002438B7"/>
    <w:rsid w:val="00244AEA"/>
    <w:rsid w:val="00245D88"/>
    <w:rsid w:val="002465E1"/>
    <w:rsid w:val="00246E20"/>
    <w:rsid w:val="00247163"/>
    <w:rsid w:val="00251113"/>
    <w:rsid w:val="00251DE3"/>
    <w:rsid w:val="00252408"/>
    <w:rsid w:val="002524CF"/>
    <w:rsid w:val="0025492B"/>
    <w:rsid w:val="00255D0C"/>
    <w:rsid w:val="002563D5"/>
    <w:rsid w:val="0025686D"/>
    <w:rsid w:val="00256C8D"/>
    <w:rsid w:val="0025794B"/>
    <w:rsid w:val="00260B97"/>
    <w:rsid w:val="00260EF3"/>
    <w:rsid w:val="00261881"/>
    <w:rsid w:val="002621A1"/>
    <w:rsid w:val="0026302D"/>
    <w:rsid w:val="002633CD"/>
    <w:rsid w:val="00264D31"/>
    <w:rsid w:val="00264E51"/>
    <w:rsid w:val="00264F2C"/>
    <w:rsid w:val="00265A41"/>
    <w:rsid w:val="00266115"/>
    <w:rsid w:val="0026700C"/>
    <w:rsid w:val="00267B49"/>
    <w:rsid w:val="00271D9B"/>
    <w:rsid w:val="002742CF"/>
    <w:rsid w:val="00275149"/>
    <w:rsid w:val="00276EAA"/>
    <w:rsid w:val="002814A9"/>
    <w:rsid w:val="0028247C"/>
    <w:rsid w:val="00282970"/>
    <w:rsid w:val="00285636"/>
    <w:rsid w:val="00287750"/>
    <w:rsid w:val="00287DA3"/>
    <w:rsid w:val="002909F0"/>
    <w:rsid w:val="00291701"/>
    <w:rsid w:val="00291864"/>
    <w:rsid w:val="00291D6F"/>
    <w:rsid w:val="00291F6A"/>
    <w:rsid w:val="00292A9F"/>
    <w:rsid w:val="002931CF"/>
    <w:rsid w:val="002931DA"/>
    <w:rsid w:val="002933F6"/>
    <w:rsid w:val="00297399"/>
    <w:rsid w:val="002A18FE"/>
    <w:rsid w:val="002A496E"/>
    <w:rsid w:val="002A58CF"/>
    <w:rsid w:val="002B04A0"/>
    <w:rsid w:val="002B0F6E"/>
    <w:rsid w:val="002B35AC"/>
    <w:rsid w:val="002B4483"/>
    <w:rsid w:val="002B4713"/>
    <w:rsid w:val="002B4B95"/>
    <w:rsid w:val="002B7D47"/>
    <w:rsid w:val="002C06A6"/>
    <w:rsid w:val="002C0B6E"/>
    <w:rsid w:val="002C0C25"/>
    <w:rsid w:val="002C1007"/>
    <w:rsid w:val="002C47FD"/>
    <w:rsid w:val="002C6C57"/>
    <w:rsid w:val="002C7622"/>
    <w:rsid w:val="002D1112"/>
    <w:rsid w:val="002D127B"/>
    <w:rsid w:val="002D2333"/>
    <w:rsid w:val="002D3196"/>
    <w:rsid w:val="002D33EC"/>
    <w:rsid w:val="002D72C2"/>
    <w:rsid w:val="002D75FC"/>
    <w:rsid w:val="002D7D71"/>
    <w:rsid w:val="002E0255"/>
    <w:rsid w:val="002E0267"/>
    <w:rsid w:val="002E1577"/>
    <w:rsid w:val="002E3909"/>
    <w:rsid w:val="002E43A9"/>
    <w:rsid w:val="002E5159"/>
    <w:rsid w:val="002F218C"/>
    <w:rsid w:val="002F3946"/>
    <w:rsid w:val="002F3EEF"/>
    <w:rsid w:val="002F5097"/>
    <w:rsid w:val="002F6701"/>
    <w:rsid w:val="003019E8"/>
    <w:rsid w:val="0030308E"/>
    <w:rsid w:val="00303DE4"/>
    <w:rsid w:val="00304343"/>
    <w:rsid w:val="003048D1"/>
    <w:rsid w:val="00304B4E"/>
    <w:rsid w:val="00305048"/>
    <w:rsid w:val="003052C7"/>
    <w:rsid w:val="00305E4C"/>
    <w:rsid w:val="003120DB"/>
    <w:rsid w:val="00312CAD"/>
    <w:rsid w:val="0031421F"/>
    <w:rsid w:val="003149A3"/>
    <w:rsid w:val="00315C83"/>
    <w:rsid w:val="00321975"/>
    <w:rsid w:val="00321FFE"/>
    <w:rsid w:val="00323B3D"/>
    <w:rsid w:val="00324325"/>
    <w:rsid w:val="00325267"/>
    <w:rsid w:val="00325370"/>
    <w:rsid w:val="0032678A"/>
    <w:rsid w:val="00326D7E"/>
    <w:rsid w:val="00327F6A"/>
    <w:rsid w:val="00331918"/>
    <w:rsid w:val="003320AE"/>
    <w:rsid w:val="003321E7"/>
    <w:rsid w:val="0033348E"/>
    <w:rsid w:val="003340D5"/>
    <w:rsid w:val="003353E1"/>
    <w:rsid w:val="00337E45"/>
    <w:rsid w:val="003408A8"/>
    <w:rsid w:val="00341FC3"/>
    <w:rsid w:val="00342B88"/>
    <w:rsid w:val="00342FE3"/>
    <w:rsid w:val="003433B0"/>
    <w:rsid w:val="00344A6B"/>
    <w:rsid w:val="00345402"/>
    <w:rsid w:val="003461C2"/>
    <w:rsid w:val="0034694C"/>
    <w:rsid w:val="00350251"/>
    <w:rsid w:val="0035076D"/>
    <w:rsid w:val="00353A28"/>
    <w:rsid w:val="00353A5F"/>
    <w:rsid w:val="0035458A"/>
    <w:rsid w:val="0035485E"/>
    <w:rsid w:val="0035599B"/>
    <w:rsid w:val="00355A25"/>
    <w:rsid w:val="00360366"/>
    <w:rsid w:val="00360744"/>
    <w:rsid w:val="00360791"/>
    <w:rsid w:val="00360A81"/>
    <w:rsid w:val="00361589"/>
    <w:rsid w:val="00361DF6"/>
    <w:rsid w:val="00361E61"/>
    <w:rsid w:val="003621E0"/>
    <w:rsid w:val="003623BF"/>
    <w:rsid w:val="00362B9A"/>
    <w:rsid w:val="00362F4B"/>
    <w:rsid w:val="00363341"/>
    <w:rsid w:val="003633C6"/>
    <w:rsid w:val="003662CE"/>
    <w:rsid w:val="003670D1"/>
    <w:rsid w:val="003679AC"/>
    <w:rsid w:val="00367BA9"/>
    <w:rsid w:val="00371160"/>
    <w:rsid w:val="003730A2"/>
    <w:rsid w:val="003749E4"/>
    <w:rsid w:val="00375103"/>
    <w:rsid w:val="00376604"/>
    <w:rsid w:val="00376A38"/>
    <w:rsid w:val="00377E9C"/>
    <w:rsid w:val="00382C9E"/>
    <w:rsid w:val="00382D60"/>
    <w:rsid w:val="003834C8"/>
    <w:rsid w:val="00383EF5"/>
    <w:rsid w:val="003853D5"/>
    <w:rsid w:val="003868DF"/>
    <w:rsid w:val="00386F3F"/>
    <w:rsid w:val="003902C3"/>
    <w:rsid w:val="00391E5E"/>
    <w:rsid w:val="00392491"/>
    <w:rsid w:val="00393CF3"/>
    <w:rsid w:val="003941C9"/>
    <w:rsid w:val="00397160"/>
    <w:rsid w:val="003A001A"/>
    <w:rsid w:val="003A04DD"/>
    <w:rsid w:val="003A098C"/>
    <w:rsid w:val="003A2C62"/>
    <w:rsid w:val="003A3267"/>
    <w:rsid w:val="003A47C8"/>
    <w:rsid w:val="003A4B57"/>
    <w:rsid w:val="003A53CF"/>
    <w:rsid w:val="003A6E53"/>
    <w:rsid w:val="003B15A5"/>
    <w:rsid w:val="003B1B0B"/>
    <w:rsid w:val="003B3D54"/>
    <w:rsid w:val="003B459C"/>
    <w:rsid w:val="003B69FE"/>
    <w:rsid w:val="003C2061"/>
    <w:rsid w:val="003C3793"/>
    <w:rsid w:val="003C3975"/>
    <w:rsid w:val="003C5A04"/>
    <w:rsid w:val="003D0A1C"/>
    <w:rsid w:val="003D330E"/>
    <w:rsid w:val="003D3811"/>
    <w:rsid w:val="003D392A"/>
    <w:rsid w:val="003D3C57"/>
    <w:rsid w:val="003D5DA8"/>
    <w:rsid w:val="003D5EBA"/>
    <w:rsid w:val="003D6E8C"/>
    <w:rsid w:val="003D7AF3"/>
    <w:rsid w:val="003E03F7"/>
    <w:rsid w:val="003E2720"/>
    <w:rsid w:val="003E2F21"/>
    <w:rsid w:val="003E32C2"/>
    <w:rsid w:val="003E5998"/>
    <w:rsid w:val="003E6F7F"/>
    <w:rsid w:val="003E6FC4"/>
    <w:rsid w:val="003F0A36"/>
    <w:rsid w:val="003F2153"/>
    <w:rsid w:val="003F23F0"/>
    <w:rsid w:val="003F2522"/>
    <w:rsid w:val="003F3451"/>
    <w:rsid w:val="003F46FB"/>
    <w:rsid w:val="003F58E0"/>
    <w:rsid w:val="003F7DCA"/>
    <w:rsid w:val="00400818"/>
    <w:rsid w:val="00401766"/>
    <w:rsid w:val="00403790"/>
    <w:rsid w:val="00403C05"/>
    <w:rsid w:val="00403C34"/>
    <w:rsid w:val="0040482E"/>
    <w:rsid w:val="00404AE7"/>
    <w:rsid w:val="004113E8"/>
    <w:rsid w:val="0041202D"/>
    <w:rsid w:val="004128DF"/>
    <w:rsid w:val="00412EAF"/>
    <w:rsid w:val="00415991"/>
    <w:rsid w:val="00416F4B"/>
    <w:rsid w:val="00417181"/>
    <w:rsid w:val="004176AE"/>
    <w:rsid w:val="0042069F"/>
    <w:rsid w:val="004209F8"/>
    <w:rsid w:val="004210C5"/>
    <w:rsid w:val="0042592F"/>
    <w:rsid w:val="0042611A"/>
    <w:rsid w:val="00426B3A"/>
    <w:rsid w:val="00426E9E"/>
    <w:rsid w:val="00431CFA"/>
    <w:rsid w:val="00431CFC"/>
    <w:rsid w:val="004327FB"/>
    <w:rsid w:val="00432F70"/>
    <w:rsid w:val="00433118"/>
    <w:rsid w:val="004343C5"/>
    <w:rsid w:val="004354C8"/>
    <w:rsid w:val="0043556C"/>
    <w:rsid w:val="00436A8C"/>
    <w:rsid w:val="00436DB1"/>
    <w:rsid w:val="004413AA"/>
    <w:rsid w:val="00441902"/>
    <w:rsid w:val="00442644"/>
    <w:rsid w:val="0044267A"/>
    <w:rsid w:val="0044363A"/>
    <w:rsid w:val="004447F2"/>
    <w:rsid w:val="00444AC2"/>
    <w:rsid w:val="00445F56"/>
    <w:rsid w:val="00446ECC"/>
    <w:rsid w:val="0044705D"/>
    <w:rsid w:val="00450F22"/>
    <w:rsid w:val="0045270B"/>
    <w:rsid w:val="004537DF"/>
    <w:rsid w:val="004554DF"/>
    <w:rsid w:val="0045776E"/>
    <w:rsid w:val="00457AF4"/>
    <w:rsid w:val="004606E8"/>
    <w:rsid w:val="00461202"/>
    <w:rsid w:val="004616BA"/>
    <w:rsid w:val="00462F42"/>
    <w:rsid w:val="004631B7"/>
    <w:rsid w:val="00463408"/>
    <w:rsid w:val="0046657F"/>
    <w:rsid w:val="00467A74"/>
    <w:rsid w:val="00467EAA"/>
    <w:rsid w:val="004707AD"/>
    <w:rsid w:val="004711CF"/>
    <w:rsid w:val="004718C9"/>
    <w:rsid w:val="00471F5B"/>
    <w:rsid w:val="00473460"/>
    <w:rsid w:val="0047407A"/>
    <w:rsid w:val="004744C1"/>
    <w:rsid w:val="00474ABD"/>
    <w:rsid w:val="0047644A"/>
    <w:rsid w:val="00476FF3"/>
    <w:rsid w:val="004777B9"/>
    <w:rsid w:val="00480A9E"/>
    <w:rsid w:val="00480E79"/>
    <w:rsid w:val="00480EDB"/>
    <w:rsid w:val="00490E97"/>
    <w:rsid w:val="004910EC"/>
    <w:rsid w:val="0049202B"/>
    <w:rsid w:val="0049210A"/>
    <w:rsid w:val="00492166"/>
    <w:rsid w:val="00492968"/>
    <w:rsid w:val="00492B54"/>
    <w:rsid w:val="00493EC3"/>
    <w:rsid w:val="004A0712"/>
    <w:rsid w:val="004A072B"/>
    <w:rsid w:val="004A2AFE"/>
    <w:rsid w:val="004A2DB2"/>
    <w:rsid w:val="004A3716"/>
    <w:rsid w:val="004A438B"/>
    <w:rsid w:val="004A5FE8"/>
    <w:rsid w:val="004A7153"/>
    <w:rsid w:val="004B1322"/>
    <w:rsid w:val="004B18AF"/>
    <w:rsid w:val="004B18DC"/>
    <w:rsid w:val="004B2C4B"/>
    <w:rsid w:val="004B2F2B"/>
    <w:rsid w:val="004B3637"/>
    <w:rsid w:val="004B3698"/>
    <w:rsid w:val="004B5676"/>
    <w:rsid w:val="004B6D45"/>
    <w:rsid w:val="004B74A1"/>
    <w:rsid w:val="004C1C0F"/>
    <w:rsid w:val="004C2B26"/>
    <w:rsid w:val="004C3E02"/>
    <w:rsid w:val="004C42F3"/>
    <w:rsid w:val="004C46BE"/>
    <w:rsid w:val="004C5E15"/>
    <w:rsid w:val="004C67D6"/>
    <w:rsid w:val="004C7821"/>
    <w:rsid w:val="004D08B3"/>
    <w:rsid w:val="004D0D78"/>
    <w:rsid w:val="004D0E15"/>
    <w:rsid w:val="004D19DA"/>
    <w:rsid w:val="004D3698"/>
    <w:rsid w:val="004D46E3"/>
    <w:rsid w:val="004D5469"/>
    <w:rsid w:val="004D5956"/>
    <w:rsid w:val="004E0DFF"/>
    <w:rsid w:val="004E1775"/>
    <w:rsid w:val="004E2A63"/>
    <w:rsid w:val="004E3FA9"/>
    <w:rsid w:val="004E4ED7"/>
    <w:rsid w:val="004E5F1C"/>
    <w:rsid w:val="004F0997"/>
    <w:rsid w:val="004F1698"/>
    <w:rsid w:val="004F1DC7"/>
    <w:rsid w:val="004F38AC"/>
    <w:rsid w:val="004F3E94"/>
    <w:rsid w:val="004F4649"/>
    <w:rsid w:val="004F6211"/>
    <w:rsid w:val="004F6B48"/>
    <w:rsid w:val="004F7DF1"/>
    <w:rsid w:val="00500B96"/>
    <w:rsid w:val="00500D98"/>
    <w:rsid w:val="00503D4C"/>
    <w:rsid w:val="00504439"/>
    <w:rsid w:val="00504AC1"/>
    <w:rsid w:val="005068BA"/>
    <w:rsid w:val="00506D96"/>
    <w:rsid w:val="0051079E"/>
    <w:rsid w:val="00511ADB"/>
    <w:rsid w:val="00513216"/>
    <w:rsid w:val="00520B4B"/>
    <w:rsid w:val="00521189"/>
    <w:rsid w:val="00521F52"/>
    <w:rsid w:val="00521F74"/>
    <w:rsid w:val="00522668"/>
    <w:rsid w:val="00522F49"/>
    <w:rsid w:val="0052318F"/>
    <w:rsid w:val="00523C91"/>
    <w:rsid w:val="0052456F"/>
    <w:rsid w:val="005249A6"/>
    <w:rsid w:val="00526189"/>
    <w:rsid w:val="005266AC"/>
    <w:rsid w:val="0052707C"/>
    <w:rsid w:val="00527841"/>
    <w:rsid w:val="005304DE"/>
    <w:rsid w:val="0053140C"/>
    <w:rsid w:val="00532CE9"/>
    <w:rsid w:val="0053516E"/>
    <w:rsid w:val="0053594A"/>
    <w:rsid w:val="00536BB4"/>
    <w:rsid w:val="00536FD0"/>
    <w:rsid w:val="0053715C"/>
    <w:rsid w:val="0053772A"/>
    <w:rsid w:val="00537C87"/>
    <w:rsid w:val="00543089"/>
    <w:rsid w:val="0054557D"/>
    <w:rsid w:val="00545E2A"/>
    <w:rsid w:val="0054602B"/>
    <w:rsid w:val="005469E8"/>
    <w:rsid w:val="005509DE"/>
    <w:rsid w:val="0055222C"/>
    <w:rsid w:val="00552359"/>
    <w:rsid w:val="005529F4"/>
    <w:rsid w:val="005538EA"/>
    <w:rsid w:val="005559C6"/>
    <w:rsid w:val="00555DB3"/>
    <w:rsid w:val="00555EFF"/>
    <w:rsid w:val="00557D14"/>
    <w:rsid w:val="00557E2B"/>
    <w:rsid w:val="00562F42"/>
    <w:rsid w:val="005634A7"/>
    <w:rsid w:val="00564E7B"/>
    <w:rsid w:val="00567142"/>
    <w:rsid w:val="00567342"/>
    <w:rsid w:val="00567B89"/>
    <w:rsid w:val="005701DC"/>
    <w:rsid w:val="005703CF"/>
    <w:rsid w:val="00570C4B"/>
    <w:rsid w:val="00572E00"/>
    <w:rsid w:val="00573383"/>
    <w:rsid w:val="00573A6B"/>
    <w:rsid w:val="00574966"/>
    <w:rsid w:val="00575F7D"/>
    <w:rsid w:val="005772A2"/>
    <w:rsid w:val="0058032C"/>
    <w:rsid w:val="00581513"/>
    <w:rsid w:val="005824A0"/>
    <w:rsid w:val="00582DF5"/>
    <w:rsid w:val="00583217"/>
    <w:rsid w:val="00585BC0"/>
    <w:rsid w:val="00587585"/>
    <w:rsid w:val="00587B39"/>
    <w:rsid w:val="00587E03"/>
    <w:rsid w:val="0059015D"/>
    <w:rsid w:val="005903E8"/>
    <w:rsid w:val="00593110"/>
    <w:rsid w:val="00593267"/>
    <w:rsid w:val="00593675"/>
    <w:rsid w:val="005938A5"/>
    <w:rsid w:val="00595155"/>
    <w:rsid w:val="00595B94"/>
    <w:rsid w:val="005976CC"/>
    <w:rsid w:val="005976E9"/>
    <w:rsid w:val="00597F92"/>
    <w:rsid w:val="005A2316"/>
    <w:rsid w:val="005A294F"/>
    <w:rsid w:val="005A45CA"/>
    <w:rsid w:val="005A4DF2"/>
    <w:rsid w:val="005A593D"/>
    <w:rsid w:val="005A6BBD"/>
    <w:rsid w:val="005A7067"/>
    <w:rsid w:val="005A7264"/>
    <w:rsid w:val="005A77E1"/>
    <w:rsid w:val="005A7DF5"/>
    <w:rsid w:val="005A7F56"/>
    <w:rsid w:val="005B2C5B"/>
    <w:rsid w:val="005B3B79"/>
    <w:rsid w:val="005B4434"/>
    <w:rsid w:val="005B4EBD"/>
    <w:rsid w:val="005B65E1"/>
    <w:rsid w:val="005C1F0C"/>
    <w:rsid w:val="005C4818"/>
    <w:rsid w:val="005C600A"/>
    <w:rsid w:val="005C61F1"/>
    <w:rsid w:val="005C6208"/>
    <w:rsid w:val="005C67F7"/>
    <w:rsid w:val="005C7561"/>
    <w:rsid w:val="005C7C61"/>
    <w:rsid w:val="005C7EE4"/>
    <w:rsid w:val="005D06DA"/>
    <w:rsid w:val="005D15B2"/>
    <w:rsid w:val="005D20E0"/>
    <w:rsid w:val="005D23A6"/>
    <w:rsid w:val="005D349E"/>
    <w:rsid w:val="005D7982"/>
    <w:rsid w:val="005D7CEF"/>
    <w:rsid w:val="005E0390"/>
    <w:rsid w:val="005E203F"/>
    <w:rsid w:val="005E2143"/>
    <w:rsid w:val="005E3191"/>
    <w:rsid w:val="005E6DEE"/>
    <w:rsid w:val="005E6F49"/>
    <w:rsid w:val="005F0982"/>
    <w:rsid w:val="005F0D5B"/>
    <w:rsid w:val="005F1CAD"/>
    <w:rsid w:val="005F41A3"/>
    <w:rsid w:val="005F5E0F"/>
    <w:rsid w:val="005F69EB"/>
    <w:rsid w:val="005F6BD1"/>
    <w:rsid w:val="005F6D4A"/>
    <w:rsid w:val="005F73C4"/>
    <w:rsid w:val="006007FD"/>
    <w:rsid w:val="00601DF3"/>
    <w:rsid w:val="00602E8A"/>
    <w:rsid w:val="00603480"/>
    <w:rsid w:val="00605000"/>
    <w:rsid w:val="00605EA3"/>
    <w:rsid w:val="00605EDD"/>
    <w:rsid w:val="00611F71"/>
    <w:rsid w:val="00611FF6"/>
    <w:rsid w:val="00612003"/>
    <w:rsid w:val="0061261E"/>
    <w:rsid w:val="00612B63"/>
    <w:rsid w:val="0061438B"/>
    <w:rsid w:val="00614D42"/>
    <w:rsid w:val="00615C6A"/>
    <w:rsid w:val="00621C01"/>
    <w:rsid w:val="0062264D"/>
    <w:rsid w:val="00622C2A"/>
    <w:rsid w:val="0062690D"/>
    <w:rsid w:val="00626A03"/>
    <w:rsid w:val="00627A2D"/>
    <w:rsid w:val="00630E67"/>
    <w:rsid w:val="0063167D"/>
    <w:rsid w:val="0063209F"/>
    <w:rsid w:val="006322B9"/>
    <w:rsid w:val="00632CFB"/>
    <w:rsid w:val="00633C59"/>
    <w:rsid w:val="0063495F"/>
    <w:rsid w:val="00635D9A"/>
    <w:rsid w:val="00637523"/>
    <w:rsid w:val="00637BDB"/>
    <w:rsid w:val="0064239E"/>
    <w:rsid w:val="00642EC8"/>
    <w:rsid w:val="006432D2"/>
    <w:rsid w:val="0064451C"/>
    <w:rsid w:val="006445FC"/>
    <w:rsid w:val="00646988"/>
    <w:rsid w:val="006473D5"/>
    <w:rsid w:val="00650C3A"/>
    <w:rsid w:val="0065182E"/>
    <w:rsid w:val="0065578D"/>
    <w:rsid w:val="00656EB8"/>
    <w:rsid w:val="00657439"/>
    <w:rsid w:val="00660126"/>
    <w:rsid w:val="006615DD"/>
    <w:rsid w:val="006616B7"/>
    <w:rsid w:val="00662993"/>
    <w:rsid w:val="0066522E"/>
    <w:rsid w:val="0066620F"/>
    <w:rsid w:val="006704E3"/>
    <w:rsid w:val="006709E4"/>
    <w:rsid w:val="00670AA4"/>
    <w:rsid w:val="00671C90"/>
    <w:rsid w:val="0067213A"/>
    <w:rsid w:val="00672EC8"/>
    <w:rsid w:val="00674DB8"/>
    <w:rsid w:val="006759D7"/>
    <w:rsid w:val="00675BBF"/>
    <w:rsid w:val="0068267D"/>
    <w:rsid w:val="006830DC"/>
    <w:rsid w:val="00683F47"/>
    <w:rsid w:val="00683FCF"/>
    <w:rsid w:val="00684C13"/>
    <w:rsid w:val="00685567"/>
    <w:rsid w:val="0069029E"/>
    <w:rsid w:val="0069054F"/>
    <w:rsid w:val="006943F0"/>
    <w:rsid w:val="00697A5A"/>
    <w:rsid w:val="006A0FA8"/>
    <w:rsid w:val="006A13AC"/>
    <w:rsid w:val="006A1B14"/>
    <w:rsid w:val="006A276E"/>
    <w:rsid w:val="006A4D36"/>
    <w:rsid w:val="006A4F2B"/>
    <w:rsid w:val="006A521C"/>
    <w:rsid w:val="006B041C"/>
    <w:rsid w:val="006B1731"/>
    <w:rsid w:val="006B2290"/>
    <w:rsid w:val="006B2415"/>
    <w:rsid w:val="006B31BD"/>
    <w:rsid w:val="006B35B6"/>
    <w:rsid w:val="006B497F"/>
    <w:rsid w:val="006B4DD8"/>
    <w:rsid w:val="006B5A65"/>
    <w:rsid w:val="006B5C2A"/>
    <w:rsid w:val="006B611D"/>
    <w:rsid w:val="006B62B0"/>
    <w:rsid w:val="006C036F"/>
    <w:rsid w:val="006C0971"/>
    <w:rsid w:val="006C35A5"/>
    <w:rsid w:val="006C4389"/>
    <w:rsid w:val="006C5D9C"/>
    <w:rsid w:val="006D00D4"/>
    <w:rsid w:val="006D03FF"/>
    <w:rsid w:val="006D0AA0"/>
    <w:rsid w:val="006D0E4D"/>
    <w:rsid w:val="006D1710"/>
    <w:rsid w:val="006D1A54"/>
    <w:rsid w:val="006D1C01"/>
    <w:rsid w:val="006D1F58"/>
    <w:rsid w:val="006D203D"/>
    <w:rsid w:val="006D3744"/>
    <w:rsid w:val="006D3FB4"/>
    <w:rsid w:val="006D645B"/>
    <w:rsid w:val="006D6DD4"/>
    <w:rsid w:val="006D6FC5"/>
    <w:rsid w:val="006D7CF6"/>
    <w:rsid w:val="006E29E3"/>
    <w:rsid w:val="006E2F67"/>
    <w:rsid w:val="006E2F89"/>
    <w:rsid w:val="006E5041"/>
    <w:rsid w:val="006E55D6"/>
    <w:rsid w:val="006E5D89"/>
    <w:rsid w:val="006E71F6"/>
    <w:rsid w:val="006F032D"/>
    <w:rsid w:val="006F0501"/>
    <w:rsid w:val="006F0BB9"/>
    <w:rsid w:val="006F0F1B"/>
    <w:rsid w:val="006F1B9C"/>
    <w:rsid w:val="006F3FDB"/>
    <w:rsid w:val="006F4138"/>
    <w:rsid w:val="006F6E4D"/>
    <w:rsid w:val="006F7E02"/>
    <w:rsid w:val="00700789"/>
    <w:rsid w:val="00705A0E"/>
    <w:rsid w:val="007101A1"/>
    <w:rsid w:val="00711277"/>
    <w:rsid w:val="00711796"/>
    <w:rsid w:val="00711E35"/>
    <w:rsid w:val="00711EC9"/>
    <w:rsid w:val="0071450F"/>
    <w:rsid w:val="0071463A"/>
    <w:rsid w:val="007146B8"/>
    <w:rsid w:val="00714A68"/>
    <w:rsid w:val="007168EE"/>
    <w:rsid w:val="0071799F"/>
    <w:rsid w:val="00717E4F"/>
    <w:rsid w:val="007202B3"/>
    <w:rsid w:val="00723494"/>
    <w:rsid w:val="007253B2"/>
    <w:rsid w:val="0072572A"/>
    <w:rsid w:val="00727561"/>
    <w:rsid w:val="007306FB"/>
    <w:rsid w:val="00730EAF"/>
    <w:rsid w:val="0073141D"/>
    <w:rsid w:val="00731486"/>
    <w:rsid w:val="00732A4C"/>
    <w:rsid w:val="00733926"/>
    <w:rsid w:val="00733CCE"/>
    <w:rsid w:val="007340CC"/>
    <w:rsid w:val="00734A7C"/>
    <w:rsid w:val="00734F78"/>
    <w:rsid w:val="00736614"/>
    <w:rsid w:val="00736966"/>
    <w:rsid w:val="0073775A"/>
    <w:rsid w:val="007377C8"/>
    <w:rsid w:val="00737C32"/>
    <w:rsid w:val="00740F6B"/>
    <w:rsid w:val="00741285"/>
    <w:rsid w:val="007413F3"/>
    <w:rsid w:val="007417F1"/>
    <w:rsid w:val="00743C2D"/>
    <w:rsid w:val="00744A28"/>
    <w:rsid w:val="00745630"/>
    <w:rsid w:val="00747CBB"/>
    <w:rsid w:val="00751111"/>
    <w:rsid w:val="00751BC5"/>
    <w:rsid w:val="007522A6"/>
    <w:rsid w:val="007522C8"/>
    <w:rsid w:val="0075423C"/>
    <w:rsid w:val="0075557C"/>
    <w:rsid w:val="0075573B"/>
    <w:rsid w:val="00755962"/>
    <w:rsid w:val="00755AD5"/>
    <w:rsid w:val="00757852"/>
    <w:rsid w:val="00757A81"/>
    <w:rsid w:val="007614C1"/>
    <w:rsid w:val="00761B7C"/>
    <w:rsid w:val="0076272E"/>
    <w:rsid w:val="00763314"/>
    <w:rsid w:val="007635B5"/>
    <w:rsid w:val="007637B0"/>
    <w:rsid w:val="00765D39"/>
    <w:rsid w:val="0076636A"/>
    <w:rsid w:val="00767032"/>
    <w:rsid w:val="00767406"/>
    <w:rsid w:val="007674C7"/>
    <w:rsid w:val="00771CE9"/>
    <w:rsid w:val="007720F2"/>
    <w:rsid w:val="00772CA7"/>
    <w:rsid w:val="0077301F"/>
    <w:rsid w:val="0077722F"/>
    <w:rsid w:val="007800D2"/>
    <w:rsid w:val="0078293B"/>
    <w:rsid w:val="007829DC"/>
    <w:rsid w:val="00782B76"/>
    <w:rsid w:val="00785113"/>
    <w:rsid w:val="00786A6C"/>
    <w:rsid w:val="0078711E"/>
    <w:rsid w:val="007878C6"/>
    <w:rsid w:val="00790C9F"/>
    <w:rsid w:val="0079106E"/>
    <w:rsid w:val="007916A7"/>
    <w:rsid w:val="007924F1"/>
    <w:rsid w:val="00794F2D"/>
    <w:rsid w:val="0079522D"/>
    <w:rsid w:val="007958DD"/>
    <w:rsid w:val="0079664E"/>
    <w:rsid w:val="00796D62"/>
    <w:rsid w:val="0079780C"/>
    <w:rsid w:val="007979D8"/>
    <w:rsid w:val="00797D92"/>
    <w:rsid w:val="007A09D9"/>
    <w:rsid w:val="007A3976"/>
    <w:rsid w:val="007A564D"/>
    <w:rsid w:val="007A6B57"/>
    <w:rsid w:val="007B1224"/>
    <w:rsid w:val="007B209E"/>
    <w:rsid w:val="007B2C2B"/>
    <w:rsid w:val="007B38E3"/>
    <w:rsid w:val="007B43C7"/>
    <w:rsid w:val="007B60BF"/>
    <w:rsid w:val="007B6359"/>
    <w:rsid w:val="007C1EF8"/>
    <w:rsid w:val="007C2297"/>
    <w:rsid w:val="007C61A8"/>
    <w:rsid w:val="007C6923"/>
    <w:rsid w:val="007C6E24"/>
    <w:rsid w:val="007C7E72"/>
    <w:rsid w:val="007D3C7F"/>
    <w:rsid w:val="007D4D51"/>
    <w:rsid w:val="007D6084"/>
    <w:rsid w:val="007D638A"/>
    <w:rsid w:val="007D68DA"/>
    <w:rsid w:val="007E14A2"/>
    <w:rsid w:val="007E1855"/>
    <w:rsid w:val="007E2505"/>
    <w:rsid w:val="007E3CA4"/>
    <w:rsid w:val="007E4264"/>
    <w:rsid w:val="007E667D"/>
    <w:rsid w:val="007E734C"/>
    <w:rsid w:val="007F0233"/>
    <w:rsid w:val="007F05CB"/>
    <w:rsid w:val="007F1825"/>
    <w:rsid w:val="007F3379"/>
    <w:rsid w:val="007F34DD"/>
    <w:rsid w:val="007F44C4"/>
    <w:rsid w:val="007F56F4"/>
    <w:rsid w:val="007F5B65"/>
    <w:rsid w:val="007F61CE"/>
    <w:rsid w:val="007F639B"/>
    <w:rsid w:val="007F7A7B"/>
    <w:rsid w:val="00800768"/>
    <w:rsid w:val="00802204"/>
    <w:rsid w:val="00802951"/>
    <w:rsid w:val="00802C59"/>
    <w:rsid w:val="00804102"/>
    <w:rsid w:val="00807A49"/>
    <w:rsid w:val="00810330"/>
    <w:rsid w:val="008118DB"/>
    <w:rsid w:val="00811935"/>
    <w:rsid w:val="00811CB9"/>
    <w:rsid w:val="00811DAA"/>
    <w:rsid w:val="008139E3"/>
    <w:rsid w:val="0081517D"/>
    <w:rsid w:val="00820FB2"/>
    <w:rsid w:val="00821042"/>
    <w:rsid w:val="0082108F"/>
    <w:rsid w:val="008212CF"/>
    <w:rsid w:val="0082254D"/>
    <w:rsid w:val="00822EAF"/>
    <w:rsid w:val="00824146"/>
    <w:rsid w:val="00824D0E"/>
    <w:rsid w:val="008267AD"/>
    <w:rsid w:val="00826910"/>
    <w:rsid w:val="00832B08"/>
    <w:rsid w:val="00832EA5"/>
    <w:rsid w:val="00833BA8"/>
    <w:rsid w:val="0083495E"/>
    <w:rsid w:val="00834E30"/>
    <w:rsid w:val="00836095"/>
    <w:rsid w:val="00837295"/>
    <w:rsid w:val="008375D6"/>
    <w:rsid w:val="008379F4"/>
    <w:rsid w:val="00840373"/>
    <w:rsid w:val="008405A6"/>
    <w:rsid w:val="00841360"/>
    <w:rsid w:val="008449C0"/>
    <w:rsid w:val="00847134"/>
    <w:rsid w:val="00847226"/>
    <w:rsid w:val="00851C77"/>
    <w:rsid w:val="00852DAA"/>
    <w:rsid w:val="00852F5D"/>
    <w:rsid w:val="0085322A"/>
    <w:rsid w:val="0085371A"/>
    <w:rsid w:val="008537D7"/>
    <w:rsid w:val="00853EF4"/>
    <w:rsid w:val="0085569E"/>
    <w:rsid w:val="0086045E"/>
    <w:rsid w:val="00860626"/>
    <w:rsid w:val="00860EBF"/>
    <w:rsid w:val="00861643"/>
    <w:rsid w:val="00864579"/>
    <w:rsid w:val="00864E90"/>
    <w:rsid w:val="008662E9"/>
    <w:rsid w:val="00867699"/>
    <w:rsid w:val="00867EA5"/>
    <w:rsid w:val="00870BB3"/>
    <w:rsid w:val="00870D2A"/>
    <w:rsid w:val="008723A4"/>
    <w:rsid w:val="00872729"/>
    <w:rsid w:val="00873889"/>
    <w:rsid w:val="00873F6E"/>
    <w:rsid w:val="0087468B"/>
    <w:rsid w:val="00874B5B"/>
    <w:rsid w:val="00874D03"/>
    <w:rsid w:val="0087787D"/>
    <w:rsid w:val="008803A1"/>
    <w:rsid w:val="00881F07"/>
    <w:rsid w:val="00883A07"/>
    <w:rsid w:val="00884A0A"/>
    <w:rsid w:val="00886009"/>
    <w:rsid w:val="00886E5A"/>
    <w:rsid w:val="0088794A"/>
    <w:rsid w:val="00890CC7"/>
    <w:rsid w:val="00892F9D"/>
    <w:rsid w:val="008931C4"/>
    <w:rsid w:val="00894F5C"/>
    <w:rsid w:val="008952C5"/>
    <w:rsid w:val="008955F1"/>
    <w:rsid w:val="008969E6"/>
    <w:rsid w:val="008977AA"/>
    <w:rsid w:val="008A04EB"/>
    <w:rsid w:val="008A12D2"/>
    <w:rsid w:val="008A17E0"/>
    <w:rsid w:val="008A1BF3"/>
    <w:rsid w:val="008A434C"/>
    <w:rsid w:val="008B00B7"/>
    <w:rsid w:val="008B1E66"/>
    <w:rsid w:val="008B34A1"/>
    <w:rsid w:val="008B3AEF"/>
    <w:rsid w:val="008B3F82"/>
    <w:rsid w:val="008B427B"/>
    <w:rsid w:val="008B4350"/>
    <w:rsid w:val="008B45CD"/>
    <w:rsid w:val="008B5015"/>
    <w:rsid w:val="008B50F0"/>
    <w:rsid w:val="008B5751"/>
    <w:rsid w:val="008B5F4A"/>
    <w:rsid w:val="008B6A98"/>
    <w:rsid w:val="008C06F8"/>
    <w:rsid w:val="008C1911"/>
    <w:rsid w:val="008C1A01"/>
    <w:rsid w:val="008C2B68"/>
    <w:rsid w:val="008C46B5"/>
    <w:rsid w:val="008C479E"/>
    <w:rsid w:val="008C552F"/>
    <w:rsid w:val="008D0289"/>
    <w:rsid w:val="008D17A0"/>
    <w:rsid w:val="008D295E"/>
    <w:rsid w:val="008D2FBB"/>
    <w:rsid w:val="008D3946"/>
    <w:rsid w:val="008D5352"/>
    <w:rsid w:val="008D6079"/>
    <w:rsid w:val="008D707D"/>
    <w:rsid w:val="008D75DF"/>
    <w:rsid w:val="008E08C8"/>
    <w:rsid w:val="008E0CA2"/>
    <w:rsid w:val="008E373C"/>
    <w:rsid w:val="008E3D4C"/>
    <w:rsid w:val="008E5AFD"/>
    <w:rsid w:val="008E679F"/>
    <w:rsid w:val="008E704E"/>
    <w:rsid w:val="008E7A79"/>
    <w:rsid w:val="008F07BA"/>
    <w:rsid w:val="008F2411"/>
    <w:rsid w:val="008F3718"/>
    <w:rsid w:val="008F5185"/>
    <w:rsid w:val="008F531B"/>
    <w:rsid w:val="008F611B"/>
    <w:rsid w:val="008F6CCD"/>
    <w:rsid w:val="0090322B"/>
    <w:rsid w:val="009039E2"/>
    <w:rsid w:val="009055F5"/>
    <w:rsid w:val="009056A4"/>
    <w:rsid w:val="009071BC"/>
    <w:rsid w:val="00907B33"/>
    <w:rsid w:val="00912440"/>
    <w:rsid w:val="00913023"/>
    <w:rsid w:val="009131A6"/>
    <w:rsid w:val="0091344F"/>
    <w:rsid w:val="00914186"/>
    <w:rsid w:val="0091452E"/>
    <w:rsid w:val="0091602E"/>
    <w:rsid w:val="0092076A"/>
    <w:rsid w:val="00924AF9"/>
    <w:rsid w:val="00924D0F"/>
    <w:rsid w:val="00924F89"/>
    <w:rsid w:val="0092545E"/>
    <w:rsid w:val="009256F3"/>
    <w:rsid w:val="0092583F"/>
    <w:rsid w:val="009270D3"/>
    <w:rsid w:val="0092746A"/>
    <w:rsid w:val="009313C6"/>
    <w:rsid w:val="00931437"/>
    <w:rsid w:val="00931CAE"/>
    <w:rsid w:val="00933ECD"/>
    <w:rsid w:val="00934E41"/>
    <w:rsid w:val="0093540A"/>
    <w:rsid w:val="00936350"/>
    <w:rsid w:val="00936E3D"/>
    <w:rsid w:val="00937409"/>
    <w:rsid w:val="00940B77"/>
    <w:rsid w:val="00942618"/>
    <w:rsid w:val="00943823"/>
    <w:rsid w:val="00943F1D"/>
    <w:rsid w:val="009458BB"/>
    <w:rsid w:val="0094605F"/>
    <w:rsid w:val="00950692"/>
    <w:rsid w:val="00952B17"/>
    <w:rsid w:val="00952FA3"/>
    <w:rsid w:val="00954A71"/>
    <w:rsid w:val="009556B3"/>
    <w:rsid w:val="00955742"/>
    <w:rsid w:val="009603CC"/>
    <w:rsid w:val="00960E85"/>
    <w:rsid w:val="00963372"/>
    <w:rsid w:val="0096534D"/>
    <w:rsid w:val="009676C4"/>
    <w:rsid w:val="00967D69"/>
    <w:rsid w:val="009702AA"/>
    <w:rsid w:val="00970E28"/>
    <w:rsid w:val="00972800"/>
    <w:rsid w:val="00972D0C"/>
    <w:rsid w:val="00972FCD"/>
    <w:rsid w:val="00977D86"/>
    <w:rsid w:val="00980D26"/>
    <w:rsid w:val="0098256C"/>
    <w:rsid w:val="009839C8"/>
    <w:rsid w:val="0098504B"/>
    <w:rsid w:val="009851F1"/>
    <w:rsid w:val="0098651F"/>
    <w:rsid w:val="00987D77"/>
    <w:rsid w:val="009900D8"/>
    <w:rsid w:val="00990AC8"/>
    <w:rsid w:val="00991003"/>
    <w:rsid w:val="00991385"/>
    <w:rsid w:val="00991436"/>
    <w:rsid w:val="00991F27"/>
    <w:rsid w:val="00993912"/>
    <w:rsid w:val="00993B44"/>
    <w:rsid w:val="00994A2D"/>
    <w:rsid w:val="0099507F"/>
    <w:rsid w:val="00995E39"/>
    <w:rsid w:val="00996465"/>
    <w:rsid w:val="00997206"/>
    <w:rsid w:val="00997779"/>
    <w:rsid w:val="009A0D41"/>
    <w:rsid w:val="009A235F"/>
    <w:rsid w:val="009A27A0"/>
    <w:rsid w:val="009A2A1A"/>
    <w:rsid w:val="009A2F59"/>
    <w:rsid w:val="009A3146"/>
    <w:rsid w:val="009A370F"/>
    <w:rsid w:val="009A394B"/>
    <w:rsid w:val="009A504A"/>
    <w:rsid w:val="009A790F"/>
    <w:rsid w:val="009B075E"/>
    <w:rsid w:val="009B1335"/>
    <w:rsid w:val="009B20A9"/>
    <w:rsid w:val="009B22FF"/>
    <w:rsid w:val="009B2422"/>
    <w:rsid w:val="009B2534"/>
    <w:rsid w:val="009B3C7A"/>
    <w:rsid w:val="009B48EF"/>
    <w:rsid w:val="009B7322"/>
    <w:rsid w:val="009B7701"/>
    <w:rsid w:val="009B7B28"/>
    <w:rsid w:val="009C0163"/>
    <w:rsid w:val="009C11BA"/>
    <w:rsid w:val="009C13CC"/>
    <w:rsid w:val="009C217C"/>
    <w:rsid w:val="009C2466"/>
    <w:rsid w:val="009C386F"/>
    <w:rsid w:val="009C3BB2"/>
    <w:rsid w:val="009C64CF"/>
    <w:rsid w:val="009D03E9"/>
    <w:rsid w:val="009D0AD1"/>
    <w:rsid w:val="009D0AE8"/>
    <w:rsid w:val="009D302C"/>
    <w:rsid w:val="009D3158"/>
    <w:rsid w:val="009D3C1E"/>
    <w:rsid w:val="009D45DA"/>
    <w:rsid w:val="009D5F7A"/>
    <w:rsid w:val="009D78C7"/>
    <w:rsid w:val="009D7ADC"/>
    <w:rsid w:val="009D7FBE"/>
    <w:rsid w:val="009E0885"/>
    <w:rsid w:val="009E2B3C"/>
    <w:rsid w:val="009E3679"/>
    <w:rsid w:val="009E4658"/>
    <w:rsid w:val="009E4C58"/>
    <w:rsid w:val="009E63C6"/>
    <w:rsid w:val="009E6785"/>
    <w:rsid w:val="009E6BA5"/>
    <w:rsid w:val="009E7196"/>
    <w:rsid w:val="009E75FE"/>
    <w:rsid w:val="009F12E5"/>
    <w:rsid w:val="009F1AB5"/>
    <w:rsid w:val="009F354B"/>
    <w:rsid w:val="009F558B"/>
    <w:rsid w:val="009F6679"/>
    <w:rsid w:val="009F667C"/>
    <w:rsid w:val="00A0057B"/>
    <w:rsid w:val="00A01A98"/>
    <w:rsid w:val="00A01DCF"/>
    <w:rsid w:val="00A02486"/>
    <w:rsid w:val="00A02C9E"/>
    <w:rsid w:val="00A0464F"/>
    <w:rsid w:val="00A0593A"/>
    <w:rsid w:val="00A06298"/>
    <w:rsid w:val="00A106DC"/>
    <w:rsid w:val="00A123C4"/>
    <w:rsid w:val="00A13AD8"/>
    <w:rsid w:val="00A148DD"/>
    <w:rsid w:val="00A14990"/>
    <w:rsid w:val="00A14AE3"/>
    <w:rsid w:val="00A20C60"/>
    <w:rsid w:val="00A213BB"/>
    <w:rsid w:val="00A219C5"/>
    <w:rsid w:val="00A21EBA"/>
    <w:rsid w:val="00A21EF0"/>
    <w:rsid w:val="00A222F8"/>
    <w:rsid w:val="00A2282E"/>
    <w:rsid w:val="00A23367"/>
    <w:rsid w:val="00A24B28"/>
    <w:rsid w:val="00A26859"/>
    <w:rsid w:val="00A26E0C"/>
    <w:rsid w:val="00A30075"/>
    <w:rsid w:val="00A30947"/>
    <w:rsid w:val="00A30DD6"/>
    <w:rsid w:val="00A3256B"/>
    <w:rsid w:val="00A32AF3"/>
    <w:rsid w:val="00A34266"/>
    <w:rsid w:val="00A34962"/>
    <w:rsid w:val="00A35261"/>
    <w:rsid w:val="00A36181"/>
    <w:rsid w:val="00A409C7"/>
    <w:rsid w:val="00A426D5"/>
    <w:rsid w:val="00A428F8"/>
    <w:rsid w:val="00A42F91"/>
    <w:rsid w:val="00A42FC6"/>
    <w:rsid w:val="00A45091"/>
    <w:rsid w:val="00A4573D"/>
    <w:rsid w:val="00A4637D"/>
    <w:rsid w:val="00A47310"/>
    <w:rsid w:val="00A47C8D"/>
    <w:rsid w:val="00A50DC1"/>
    <w:rsid w:val="00A510B2"/>
    <w:rsid w:val="00A5135F"/>
    <w:rsid w:val="00A515A8"/>
    <w:rsid w:val="00A51F72"/>
    <w:rsid w:val="00A540F8"/>
    <w:rsid w:val="00A5421F"/>
    <w:rsid w:val="00A54263"/>
    <w:rsid w:val="00A5436C"/>
    <w:rsid w:val="00A56DFC"/>
    <w:rsid w:val="00A60564"/>
    <w:rsid w:val="00A606BE"/>
    <w:rsid w:val="00A608C8"/>
    <w:rsid w:val="00A60922"/>
    <w:rsid w:val="00A60CC4"/>
    <w:rsid w:val="00A62286"/>
    <w:rsid w:val="00A63C2E"/>
    <w:rsid w:val="00A67D00"/>
    <w:rsid w:val="00A71553"/>
    <w:rsid w:val="00A71D9D"/>
    <w:rsid w:val="00A7464F"/>
    <w:rsid w:val="00A75382"/>
    <w:rsid w:val="00A75CDE"/>
    <w:rsid w:val="00A7654F"/>
    <w:rsid w:val="00A76625"/>
    <w:rsid w:val="00A81C3D"/>
    <w:rsid w:val="00A8275C"/>
    <w:rsid w:val="00A83919"/>
    <w:rsid w:val="00A84508"/>
    <w:rsid w:val="00A85322"/>
    <w:rsid w:val="00A87799"/>
    <w:rsid w:val="00A915DC"/>
    <w:rsid w:val="00A9312C"/>
    <w:rsid w:val="00A95B1C"/>
    <w:rsid w:val="00A95EDC"/>
    <w:rsid w:val="00A976A9"/>
    <w:rsid w:val="00A97DAA"/>
    <w:rsid w:val="00AA3F06"/>
    <w:rsid w:val="00AA43B3"/>
    <w:rsid w:val="00AA75A1"/>
    <w:rsid w:val="00AB03C0"/>
    <w:rsid w:val="00AB1F53"/>
    <w:rsid w:val="00AB26F9"/>
    <w:rsid w:val="00AB40C7"/>
    <w:rsid w:val="00AB6EDB"/>
    <w:rsid w:val="00AC2D3B"/>
    <w:rsid w:val="00AC359D"/>
    <w:rsid w:val="00AC35B7"/>
    <w:rsid w:val="00AC37AF"/>
    <w:rsid w:val="00AC4BEE"/>
    <w:rsid w:val="00AC6222"/>
    <w:rsid w:val="00AC6D31"/>
    <w:rsid w:val="00AC7005"/>
    <w:rsid w:val="00AC7B3A"/>
    <w:rsid w:val="00AD0F46"/>
    <w:rsid w:val="00AD1E9E"/>
    <w:rsid w:val="00AD2759"/>
    <w:rsid w:val="00AD375B"/>
    <w:rsid w:val="00AD5F36"/>
    <w:rsid w:val="00AD69CC"/>
    <w:rsid w:val="00AE0241"/>
    <w:rsid w:val="00AE15B7"/>
    <w:rsid w:val="00AE3FD1"/>
    <w:rsid w:val="00AE4ED5"/>
    <w:rsid w:val="00AE4FB6"/>
    <w:rsid w:val="00AE77D0"/>
    <w:rsid w:val="00AE7AB9"/>
    <w:rsid w:val="00AF3D8A"/>
    <w:rsid w:val="00AF4455"/>
    <w:rsid w:val="00AF4775"/>
    <w:rsid w:val="00AF51B0"/>
    <w:rsid w:val="00AF6623"/>
    <w:rsid w:val="00AF6E5D"/>
    <w:rsid w:val="00AF7C95"/>
    <w:rsid w:val="00B00DCD"/>
    <w:rsid w:val="00B0220A"/>
    <w:rsid w:val="00B03A1E"/>
    <w:rsid w:val="00B04E49"/>
    <w:rsid w:val="00B060FC"/>
    <w:rsid w:val="00B06632"/>
    <w:rsid w:val="00B0753A"/>
    <w:rsid w:val="00B076D7"/>
    <w:rsid w:val="00B11798"/>
    <w:rsid w:val="00B11950"/>
    <w:rsid w:val="00B12DF6"/>
    <w:rsid w:val="00B13194"/>
    <w:rsid w:val="00B1519D"/>
    <w:rsid w:val="00B159C7"/>
    <w:rsid w:val="00B1739D"/>
    <w:rsid w:val="00B17F0E"/>
    <w:rsid w:val="00B2237D"/>
    <w:rsid w:val="00B22585"/>
    <w:rsid w:val="00B22835"/>
    <w:rsid w:val="00B23841"/>
    <w:rsid w:val="00B23D0D"/>
    <w:rsid w:val="00B24CF0"/>
    <w:rsid w:val="00B270F3"/>
    <w:rsid w:val="00B2719F"/>
    <w:rsid w:val="00B3133D"/>
    <w:rsid w:val="00B32FE6"/>
    <w:rsid w:val="00B33A5D"/>
    <w:rsid w:val="00B33D55"/>
    <w:rsid w:val="00B344CE"/>
    <w:rsid w:val="00B34927"/>
    <w:rsid w:val="00B350D3"/>
    <w:rsid w:val="00B353EF"/>
    <w:rsid w:val="00B35C43"/>
    <w:rsid w:val="00B375F1"/>
    <w:rsid w:val="00B400F3"/>
    <w:rsid w:val="00B403AC"/>
    <w:rsid w:val="00B406A3"/>
    <w:rsid w:val="00B41DCB"/>
    <w:rsid w:val="00B42ACD"/>
    <w:rsid w:val="00B43937"/>
    <w:rsid w:val="00B4485D"/>
    <w:rsid w:val="00B45349"/>
    <w:rsid w:val="00B4575D"/>
    <w:rsid w:val="00B4732B"/>
    <w:rsid w:val="00B47DE3"/>
    <w:rsid w:val="00B5034E"/>
    <w:rsid w:val="00B512E7"/>
    <w:rsid w:val="00B51EE9"/>
    <w:rsid w:val="00B52B91"/>
    <w:rsid w:val="00B53002"/>
    <w:rsid w:val="00B530D7"/>
    <w:rsid w:val="00B5560B"/>
    <w:rsid w:val="00B55C61"/>
    <w:rsid w:val="00B55E9E"/>
    <w:rsid w:val="00B55F09"/>
    <w:rsid w:val="00B574CA"/>
    <w:rsid w:val="00B6017E"/>
    <w:rsid w:val="00B60CB9"/>
    <w:rsid w:val="00B6116B"/>
    <w:rsid w:val="00B614AB"/>
    <w:rsid w:val="00B63C1D"/>
    <w:rsid w:val="00B649D7"/>
    <w:rsid w:val="00B66471"/>
    <w:rsid w:val="00B66523"/>
    <w:rsid w:val="00B66F15"/>
    <w:rsid w:val="00B70F8A"/>
    <w:rsid w:val="00B71796"/>
    <w:rsid w:val="00B71D3E"/>
    <w:rsid w:val="00B75FDE"/>
    <w:rsid w:val="00B81275"/>
    <w:rsid w:val="00B825D0"/>
    <w:rsid w:val="00B82A5F"/>
    <w:rsid w:val="00B84855"/>
    <w:rsid w:val="00B852DC"/>
    <w:rsid w:val="00B86DA8"/>
    <w:rsid w:val="00B876E8"/>
    <w:rsid w:val="00B91AB5"/>
    <w:rsid w:val="00B930C0"/>
    <w:rsid w:val="00B9492D"/>
    <w:rsid w:val="00B95ACD"/>
    <w:rsid w:val="00B97363"/>
    <w:rsid w:val="00B97C77"/>
    <w:rsid w:val="00BA00B8"/>
    <w:rsid w:val="00BA03CD"/>
    <w:rsid w:val="00BA1540"/>
    <w:rsid w:val="00BA18D9"/>
    <w:rsid w:val="00BA2721"/>
    <w:rsid w:val="00BA355B"/>
    <w:rsid w:val="00BA5914"/>
    <w:rsid w:val="00BA6491"/>
    <w:rsid w:val="00BB0CE2"/>
    <w:rsid w:val="00BB3914"/>
    <w:rsid w:val="00BB4D92"/>
    <w:rsid w:val="00BB5F50"/>
    <w:rsid w:val="00BB610B"/>
    <w:rsid w:val="00BC04BB"/>
    <w:rsid w:val="00BC04FB"/>
    <w:rsid w:val="00BC19E3"/>
    <w:rsid w:val="00BC21FC"/>
    <w:rsid w:val="00BC3403"/>
    <w:rsid w:val="00BC3DD5"/>
    <w:rsid w:val="00BC4D2C"/>
    <w:rsid w:val="00BC4E51"/>
    <w:rsid w:val="00BC53A1"/>
    <w:rsid w:val="00BC796E"/>
    <w:rsid w:val="00BC7A50"/>
    <w:rsid w:val="00BD03FF"/>
    <w:rsid w:val="00BD2F67"/>
    <w:rsid w:val="00BD36D3"/>
    <w:rsid w:val="00BD3E4C"/>
    <w:rsid w:val="00BD45EE"/>
    <w:rsid w:val="00BD5E6E"/>
    <w:rsid w:val="00BD6C2A"/>
    <w:rsid w:val="00BD7D49"/>
    <w:rsid w:val="00BE56E3"/>
    <w:rsid w:val="00BE5C19"/>
    <w:rsid w:val="00BE7CD7"/>
    <w:rsid w:val="00BF0073"/>
    <w:rsid w:val="00BF04E5"/>
    <w:rsid w:val="00BF1C0A"/>
    <w:rsid w:val="00BF2857"/>
    <w:rsid w:val="00BF32D0"/>
    <w:rsid w:val="00BF425B"/>
    <w:rsid w:val="00BF504B"/>
    <w:rsid w:val="00BF5B73"/>
    <w:rsid w:val="00C00D3A"/>
    <w:rsid w:val="00C00D60"/>
    <w:rsid w:val="00C02114"/>
    <w:rsid w:val="00C03D9E"/>
    <w:rsid w:val="00C049FE"/>
    <w:rsid w:val="00C0575A"/>
    <w:rsid w:val="00C064E3"/>
    <w:rsid w:val="00C07570"/>
    <w:rsid w:val="00C07CDB"/>
    <w:rsid w:val="00C129ED"/>
    <w:rsid w:val="00C13006"/>
    <w:rsid w:val="00C1353D"/>
    <w:rsid w:val="00C163C5"/>
    <w:rsid w:val="00C1677C"/>
    <w:rsid w:val="00C16B1A"/>
    <w:rsid w:val="00C17E70"/>
    <w:rsid w:val="00C21652"/>
    <w:rsid w:val="00C2196F"/>
    <w:rsid w:val="00C2251C"/>
    <w:rsid w:val="00C23343"/>
    <w:rsid w:val="00C23AC5"/>
    <w:rsid w:val="00C24090"/>
    <w:rsid w:val="00C26B59"/>
    <w:rsid w:val="00C304A7"/>
    <w:rsid w:val="00C317BD"/>
    <w:rsid w:val="00C323EA"/>
    <w:rsid w:val="00C32AC9"/>
    <w:rsid w:val="00C3307A"/>
    <w:rsid w:val="00C33A58"/>
    <w:rsid w:val="00C33EF9"/>
    <w:rsid w:val="00C3403E"/>
    <w:rsid w:val="00C3611C"/>
    <w:rsid w:val="00C404C0"/>
    <w:rsid w:val="00C42C46"/>
    <w:rsid w:val="00C43B5E"/>
    <w:rsid w:val="00C454B4"/>
    <w:rsid w:val="00C47276"/>
    <w:rsid w:val="00C4765F"/>
    <w:rsid w:val="00C47933"/>
    <w:rsid w:val="00C47CF3"/>
    <w:rsid w:val="00C501D0"/>
    <w:rsid w:val="00C501D3"/>
    <w:rsid w:val="00C50542"/>
    <w:rsid w:val="00C50F28"/>
    <w:rsid w:val="00C519B1"/>
    <w:rsid w:val="00C51D94"/>
    <w:rsid w:val="00C521A3"/>
    <w:rsid w:val="00C53CCA"/>
    <w:rsid w:val="00C57A9F"/>
    <w:rsid w:val="00C60007"/>
    <w:rsid w:val="00C6152C"/>
    <w:rsid w:val="00C615D4"/>
    <w:rsid w:val="00C61A14"/>
    <w:rsid w:val="00C61A64"/>
    <w:rsid w:val="00C64B76"/>
    <w:rsid w:val="00C64BFA"/>
    <w:rsid w:val="00C65107"/>
    <w:rsid w:val="00C67736"/>
    <w:rsid w:val="00C67B58"/>
    <w:rsid w:val="00C705C6"/>
    <w:rsid w:val="00C71CD3"/>
    <w:rsid w:val="00C72C9B"/>
    <w:rsid w:val="00C730CF"/>
    <w:rsid w:val="00C733C8"/>
    <w:rsid w:val="00C737D9"/>
    <w:rsid w:val="00C75520"/>
    <w:rsid w:val="00C75667"/>
    <w:rsid w:val="00C75776"/>
    <w:rsid w:val="00C765E3"/>
    <w:rsid w:val="00C806E5"/>
    <w:rsid w:val="00C80B22"/>
    <w:rsid w:val="00C80EAB"/>
    <w:rsid w:val="00C815B8"/>
    <w:rsid w:val="00C821FD"/>
    <w:rsid w:val="00C832A4"/>
    <w:rsid w:val="00C83464"/>
    <w:rsid w:val="00C83A89"/>
    <w:rsid w:val="00C84597"/>
    <w:rsid w:val="00C86CC2"/>
    <w:rsid w:val="00C9076F"/>
    <w:rsid w:val="00C941AC"/>
    <w:rsid w:val="00C946B1"/>
    <w:rsid w:val="00C94EA8"/>
    <w:rsid w:val="00C95EBF"/>
    <w:rsid w:val="00C95F5E"/>
    <w:rsid w:val="00C96D0F"/>
    <w:rsid w:val="00C97FCC"/>
    <w:rsid w:val="00CA0609"/>
    <w:rsid w:val="00CA1310"/>
    <w:rsid w:val="00CA2C60"/>
    <w:rsid w:val="00CA43D6"/>
    <w:rsid w:val="00CA5338"/>
    <w:rsid w:val="00CA59B7"/>
    <w:rsid w:val="00CA5B04"/>
    <w:rsid w:val="00CA6CD2"/>
    <w:rsid w:val="00CA71AE"/>
    <w:rsid w:val="00CA73F7"/>
    <w:rsid w:val="00CA7F15"/>
    <w:rsid w:val="00CB00B2"/>
    <w:rsid w:val="00CB03BE"/>
    <w:rsid w:val="00CB0AA8"/>
    <w:rsid w:val="00CB0C28"/>
    <w:rsid w:val="00CB2696"/>
    <w:rsid w:val="00CB3377"/>
    <w:rsid w:val="00CB6EAA"/>
    <w:rsid w:val="00CB72B2"/>
    <w:rsid w:val="00CB7583"/>
    <w:rsid w:val="00CB78EC"/>
    <w:rsid w:val="00CC0637"/>
    <w:rsid w:val="00CC0D18"/>
    <w:rsid w:val="00CC107C"/>
    <w:rsid w:val="00CC2157"/>
    <w:rsid w:val="00CC2199"/>
    <w:rsid w:val="00CC5B61"/>
    <w:rsid w:val="00CC7136"/>
    <w:rsid w:val="00CD21C2"/>
    <w:rsid w:val="00CD4321"/>
    <w:rsid w:val="00CD4A52"/>
    <w:rsid w:val="00CD5060"/>
    <w:rsid w:val="00CD53E6"/>
    <w:rsid w:val="00CD5B49"/>
    <w:rsid w:val="00CD70C5"/>
    <w:rsid w:val="00CD71CD"/>
    <w:rsid w:val="00CE2B31"/>
    <w:rsid w:val="00CE444D"/>
    <w:rsid w:val="00CE45D9"/>
    <w:rsid w:val="00CE4C86"/>
    <w:rsid w:val="00CE606C"/>
    <w:rsid w:val="00CE7426"/>
    <w:rsid w:val="00CF0128"/>
    <w:rsid w:val="00CF02BE"/>
    <w:rsid w:val="00CF21F9"/>
    <w:rsid w:val="00CF2CAB"/>
    <w:rsid w:val="00CF39B1"/>
    <w:rsid w:val="00CF4995"/>
    <w:rsid w:val="00CF5456"/>
    <w:rsid w:val="00CF72A9"/>
    <w:rsid w:val="00D016AA"/>
    <w:rsid w:val="00D017A9"/>
    <w:rsid w:val="00D02F5F"/>
    <w:rsid w:val="00D04CC9"/>
    <w:rsid w:val="00D04DA6"/>
    <w:rsid w:val="00D05FFE"/>
    <w:rsid w:val="00D074F8"/>
    <w:rsid w:val="00D079C2"/>
    <w:rsid w:val="00D10C2C"/>
    <w:rsid w:val="00D113E1"/>
    <w:rsid w:val="00D1200C"/>
    <w:rsid w:val="00D14CD7"/>
    <w:rsid w:val="00D14ECD"/>
    <w:rsid w:val="00D153E2"/>
    <w:rsid w:val="00D167F6"/>
    <w:rsid w:val="00D16C3B"/>
    <w:rsid w:val="00D1773F"/>
    <w:rsid w:val="00D2031E"/>
    <w:rsid w:val="00D20EA5"/>
    <w:rsid w:val="00D25148"/>
    <w:rsid w:val="00D253F3"/>
    <w:rsid w:val="00D26B52"/>
    <w:rsid w:val="00D2789E"/>
    <w:rsid w:val="00D27BEC"/>
    <w:rsid w:val="00D3037D"/>
    <w:rsid w:val="00D31642"/>
    <w:rsid w:val="00D32ACE"/>
    <w:rsid w:val="00D33F97"/>
    <w:rsid w:val="00D34950"/>
    <w:rsid w:val="00D35294"/>
    <w:rsid w:val="00D35A99"/>
    <w:rsid w:val="00D369E0"/>
    <w:rsid w:val="00D37D2E"/>
    <w:rsid w:val="00D4001E"/>
    <w:rsid w:val="00D401FC"/>
    <w:rsid w:val="00D408AC"/>
    <w:rsid w:val="00D41B01"/>
    <w:rsid w:val="00D42467"/>
    <w:rsid w:val="00D4394F"/>
    <w:rsid w:val="00D4433E"/>
    <w:rsid w:val="00D45550"/>
    <w:rsid w:val="00D475E0"/>
    <w:rsid w:val="00D47F27"/>
    <w:rsid w:val="00D50752"/>
    <w:rsid w:val="00D50E11"/>
    <w:rsid w:val="00D50FBE"/>
    <w:rsid w:val="00D526CD"/>
    <w:rsid w:val="00D542A0"/>
    <w:rsid w:val="00D54A9E"/>
    <w:rsid w:val="00D55F10"/>
    <w:rsid w:val="00D6161B"/>
    <w:rsid w:val="00D61A72"/>
    <w:rsid w:val="00D62AAC"/>
    <w:rsid w:val="00D62FEE"/>
    <w:rsid w:val="00D633A8"/>
    <w:rsid w:val="00D717D7"/>
    <w:rsid w:val="00D755C6"/>
    <w:rsid w:val="00D75B1C"/>
    <w:rsid w:val="00D75CF4"/>
    <w:rsid w:val="00D75D3A"/>
    <w:rsid w:val="00D7737A"/>
    <w:rsid w:val="00D77A11"/>
    <w:rsid w:val="00D77ADB"/>
    <w:rsid w:val="00D81281"/>
    <w:rsid w:val="00D81A94"/>
    <w:rsid w:val="00D83895"/>
    <w:rsid w:val="00D83F26"/>
    <w:rsid w:val="00D84AC0"/>
    <w:rsid w:val="00D8594B"/>
    <w:rsid w:val="00D862B0"/>
    <w:rsid w:val="00D94D1E"/>
    <w:rsid w:val="00D96697"/>
    <w:rsid w:val="00D97577"/>
    <w:rsid w:val="00DA269A"/>
    <w:rsid w:val="00DA295D"/>
    <w:rsid w:val="00DA3261"/>
    <w:rsid w:val="00DA47F0"/>
    <w:rsid w:val="00DA4FF0"/>
    <w:rsid w:val="00DA522D"/>
    <w:rsid w:val="00DA524C"/>
    <w:rsid w:val="00DB10F3"/>
    <w:rsid w:val="00DB1324"/>
    <w:rsid w:val="00DB32DA"/>
    <w:rsid w:val="00DB5B1C"/>
    <w:rsid w:val="00DB7584"/>
    <w:rsid w:val="00DC01B8"/>
    <w:rsid w:val="00DC0CEE"/>
    <w:rsid w:val="00DC16C5"/>
    <w:rsid w:val="00DC1BDA"/>
    <w:rsid w:val="00DC1C83"/>
    <w:rsid w:val="00DC284F"/>
    <w:rsid w:val="00DC2A79"/>
    <w:rsid w:val="00DC4209"/>
    <w:rsid w:val="00DC4DE3"/>
    <w:rsid w:val="00DC547F"/>
    <w:rsid w:val="00DD05AA"/>
    <w:rsid w:val="00DD1062"/>
    <w:rsid w:val="00DD12F0"/>
    <w:rsid w:val="00DD2219"/>
    <w:rsid w:val="00DD26CA"/>
    <w:rsid w:val="00DD28FC"/>
    <w:rsid w:val="00DD38B6"/>
    <w:rsid w:val="00DD3BA6"/>
    <w:rsid w:val="00DD4CA8"/>
    <w:rsid w:val="00DE0E06"/>
    <w:rsid w:val="00DE232E"/>
    <w:rsid w:val="00DE3955"/>
    <w:rsid w:val="00DE4A5F"/>
    <w:rsid w:val="00DE61D7"/>
    <w:rsid w:val="00DE7137"/>
    <w:rsid w:val="00DE759B"/>
    <w:rsid w:val="00DE7CD2"/>
    <w:rsid w:val="00DF0721"/>
    <w:rsid w:val="00DF1013"/>
    <w:rsid w:val="00DF1AA8"/>
    <w:rsid w:val="00DF2131"/>
    <w:rsid w:val="00DF2333"/>
    <w:rsid w:val="00DF236F"/>
    <w:rsid w:val="00DF2697"/>
    <w:rsid w:val="00DF2A9C"/>
    <w:rsid w:val="00DF3130"/>
    <w:rsid w:val="00DF332B"/>
    <w:rsid w:val="00DF42B3"/>
    <w:rsid w:val="00DF475E"/>
    <w:rsid w:val="00DF6A90"/>
    <w:rsid w:val="00DF6D12"/>
    <w:rsid w:val="00DF7353"/>
    <w:rsid w:val="00DF789E"/>
    <w:rsid w:val="00E03F18"/>
    <w:rsid w:val="00E05B86"/>
    <w:rsid w:val="00E06278"/>
    <w:rsid w:val="00E0643B"/>
    <w:rsid w:val="00E071BF"/>
    <w:rsid w:val="00E100ED"/>
    <w:rsid w:val="00E10202"/>
    <w:rsid w:val="00E12B38"/>
    <w:rsid w:val="00E1413D"/>
    <w:rsid w:val="00E15BDC"/>
    <w:rsid w:val="00E16581"/>
    <w:rsid w:val="00E20283"/>
    <w:rsid w:val="00E209F1"/>
    <w:rsid w:val="00E20E77"/>
    <w:rsid w:val="00E2123D"/>
    <w:rsid w:val="00E2227F"/>
    <w:rsid w:val="00E224AC"/>
    <w:rsid w:val="00E22B57"/>
    <w:rsid w:val="00E23E00"/>
    <w:rsid w:val="00E25013"/>
    <w:rsid w:val="00E25629"/>
    <w:rsid w:val="00E25BD4"/>
    <w:rsid w:val="00E25DB6"/>
    <w:rsid w:val="00E26225"/>
    <w:rsid w:val="00E274A7"/>
    <w:rsid w:val="00E279D0"/>
    <w:rsid w:val="00E331A8"/>
    <w:rsid w:val="00E351C1"/>
    <w:rsid w:val="00E35628"/>
    <w:rsid w:val="00E35983"/>
    <w:rsid w:val="00E35CEE"/>
    <w:rsid w:val="00E4009E"/>
    <w:rsid w:val="00E41EED"/>
    <w:rsid w:val="00E420AC"/>
    <w:rsid w:val="00E43EDA"/>
    <w:rsid w:val="00E4459E"/>
    <w:rsid w:val="00E44D21"/>
    <w:rsid w:val="00E44D71"/>
    <w:rsid w:val="00E455F8"/>
    <w:rsid w:val="00E460D4"/>
    <w:rsid w:val="00E50070"/>
    <w:rsid w:val="00E501D9"/>
    <w:rsid w:val="00E505B5"/>
    <w:rsid w:val="00E571F7"/>
    <w:rsid w:val="00E57713"/>
    <w:rsid w:val="00E579E3"/>
    <w:rsid w:val="00E6034D"/>
    <w:rsid w:val="00E631A4"/>
    <w:rsid w:val="00E64862"/>
    <w:rsid w:val="00E64896"/>
    <w:rsid w:val="00E65A98"/>
    <w:rsid w:val="00E665FA"/>
    <w:rsid w:val="00E672D7"/>
    <w:rsid w:val="00E7331B"/>
    <w:rsid w:val="00E74178"/>
    <w:rsid w:val="00E74615"/>
    <w:rsid w:val="00E75302"/>
    <w:rsid w:val="00E75938"/>
    <w:rsid w:val="00E77799"/>
    <w:rsid w:val="00E81C78"/>
    <w:rsid w:val="00E820A4"/>
    <w:rsid w:val="00E82E92"/>
    <w:rsid w:val="00E857ED"/>
    <w:rsid w:val="00E87314"/>
    <w:rsid w:val="00E90FE6"/>
    <w:rsid w:val="00E91059"/>
    <w:rsid w:val="00E91B83"/>
    <w:rsid w:val="00E92366"/>
    <w:rsid w:val="00E95377"/>
    <w:rsid w:val="00E96BD0"/>
    <w:rsid w:val="00E97823"/>
    <w:rsid w:val="00EA0D53"/>
    <w:rsid w:val="00EA363C"/>
    <w:rsid w:val="00EA3B55"/>
    <w:rsid w:val="00EA4266"/>
    <w:rsid w:val="00EA4462"/>
    <w:rsid w:val="00EA50A2"/>
    <w:rsid w:val="00EA69DE"/>
    <w:rsid w:val="00EA6D42"/>
    <w:rsid w:val="00EA7D2C"/>
    <w:rsid w:val="00EB0BD0"/>
    <w:rsid w:val="00EB0E6F"/>
    <w:rsid w:val="00EB2E62"/>
    <w:rsid w:val="00EB2EC8"/>
    <w:rsid w:val="00EB4544"/>
    <w:rsid w:val="00EB5900"/>
    <w:rsid w:val="00EB6BFC"/>
    <w:rsid w:val="00EC1225"/>
    <w:rsid w:val="00EC1A5E"/>
    <w:rsid w:val="00EC1F87"/>
    <w:rsid w:val="00EC2878"/>
    <w:rsid w:val="00EC4EC0"/>
    <w:rsid w:val="00EC6548"/>
    <w:rsid w:val="00EC7548"/>
    <w:rsid w:val="00ED1235"/>
    <w:rsid w:val="00ED1585"/>
    <w:rsid w:val="00ED318B"/>
    <w:rsid w:val="00ED4718"/>
    <w:rsid w:val="00ED48A5"/>
    <w:rsid w:val="00ED4979"/>
    <w:rsid w:val="00ED4F31"/>
    <w:rsid w:val="00ED54BE"/>
    <w:rsid w:val="00ED7B3B"/>
    <w:rsid w:val="00EE053C"/>
    <w:rsid w:val="00EE1AB6"/>
    <w:rsid w:val="00EE2AF6"/>
    <w:rsid w:val="00EE2E9D"/>
    <w:rsid w:val="00EE3473"/>
    <w:rsid w:val="00EE54C5"/>
    <w:rsid w:val="00EE6B77"/>
    <w:rsid w:val="00EE6D22"/>
    <w:rsid w:val="00EF01E9"/>
    <w:rsid w:val="00EF18E4"/>
    <w:rsid w:val="00EF313C"/>
    <w:rsid w:val="00EF32E5"/>
    <w:rsid w:val="00EF4CDD"/>
    <w:rsid w:val="00EF5543"/>
    <w:rsid w:val="00EF5B93"/>
    <w:rsid w:val="00EF6C33"/>
    <w:rsid w:val="00F00E3C"/>
    <w:rsid w:val="00F01C51"/>
    <w:rsid w:val="00F02061"/>
    <w:rsid w:val="00F024F1"/>
    <w:rsid w:val="00F027E6"/>
    <w:rsid w:val="00F076FC"/>
    <w:rsid w:val="00F1017F"/>
    <w:rsid w:val="00F107BF"/>
    <w:rsid w:val="00F11FA1"/>
    <w:rsid w:val="00F12DBE"/>
    <w:rsid w:val="00F1305A"/>
    <w:rsid w:val="00F150EA"/>
    <w:rsid w:val="00F15D82"/>
    <w:rsid w:val="00F207E5"/>
    <w:rsid w:val="00F221E0"/>
    <w:rsid w:val="00F226A5"/>
    <w:rsid w:val="00F227B6"/>
    <w:rsid w:val="00F22916"/>
    <w:rsid w:val="00F22D3F"/>
    <w:rsid w:val="00F2363F"/>
    <w:rsid w:val="00F24171"/>
    <w:rsid w:val="00F249E5"/>
    <w:rsid w:val="00F24CDF"/>
    <w:rsid w:val="00F25D53"/>
    <w:rsid w:val="00F2684D"/>
    <w:rsid w:val="00F27346"/>
    <w:rsid w:val="00F27C87"/>
    <w:rsid w:val="00F3252E"/>
    <w:rsid w:val="00F329D5"/>
    <w:rsid w:val="00F33E99"/>
    <w:rsid w:val="00F341B6"/>
    <w:rsid w:val="00F34715"/>
    <w:rsid w:val="00F34784"/>
    <w:rsid w:val="00F350F2"/>
    <w:rsid w:val="00F35A20"/>
    <w:rsid w:val="00F35C97"/>
    <w:rsid w:val="00F36CAD"/>
    <w:rsid w:val="00F40E55"/>
    <w:rsid w:val="00F41087"/>
    <w:rsid w:val="00F412EA"/>
    <w:rsid w:val="00F41547"/>
    <w:rsid w:val="00F42C21"/>
    <w:rsid w:val="00F45637"/>
    <w:rsid w:val="00F45795"/>
    <w:rsid w:val="00F4638F"/>
    <w:rsid w:val="00F4646A"/>
    <w:rsid w:val="00F46D07"/>
    <w:rsid w:val="00F471A2"/>
    <w:rsid w:val="00F52063"/>
    <w:rsid w:val="00F527FA"/>
    <w:rsid w:val="00F52AB3"/>
    <w:rsid w:val="00F553B6"/>
    <w:rsid w:val="00F55B24"/>
    <w:rsid w:val="00F565C8"/>
    <w:rsid w:val="00F57739"/>
    <w:rsid w:val="00F61851"/>
    <w:rsid w:val="00F6249F"/>
    <w:rsid w:val="00F649E9"/>
    <w:rsid w:val="00F65230"/>
    <w:rsid w:val="00F65FBA"/>
    <w:rsid w:val="00F6674B"/>
    <w:rsid w:val="00F67879"/>
    <w:rsid w:val="00F70E6F"/>
    <w:rsid w:val="00F7105A"/>
    <w:rsid w:val="00F7200C"/>
    <w:rsid w:val="00F7308E"/>
    <w:rsid w:val="00F74321"/>
    <w:rsid w:val="00F77554"/>
    <w:rsid w:val="00F800A7"/>
    <w:rsid w:val="00F81E4C"/>
    <w:rsid w:val="00F8274D"/>
    <w:rsid w:val="00F84B6D"/>
    <w:rsid w:val="00F86609"/>
    <w:rsid w:val="00F86A4F"/>
    <w:rsid w:val="00F87CD3"/>
    <w:rsid w:val="00F9077F"/>
    <w:rsid w:val="00F90B83"/>
    <w:rsid w:val="00F9308A"/>
    <w:rsid w:val="00F93867"/>
    <w:rsid w:val="00F952CF"/>
    <w:rsid w:val="00F95A6B"/>
    <w:rsid w:val="00F97051"/>
    <w:rsid w:val="00F976EB"/>
    <w:rsid w:val="00FA023E"/>
    <w:rsid w:val="00FA12A6"/>
    <w:rsid w:val="00FA144F"/>
    <w:rsid w:val="00FA2EC7"/>
    <w:rsid w:val="00FA6DFA"/>
    <w:rsid w:val="00FA6FA9"/>
    <w:rsid w:val="00FA7571"/>
    <w:rsid w:val="00FA7752"/>
    <w:rsid w:val="00FB1034"/>
    <w:rsid w:val="00FB2118"/>
    <w:rsid w:val="00FB237F"/>
    <w:rsid w:val="00FB3AF3"/>
    <w:rsid w:val="00FB4A95"/>
    <w:rsid w:val="00FB4DB2"/>
    <w:rsid w:val="00FB6AF2"/>
    <w:rsid w:val="00FB70E7"/>
    <w:rsid w:val="00FB7150"/>
    <w:rsid w:val="00FB7A73"/>
    <w:rsid w:val="00FC08E8"/>
    <w:rsid w:val="00FC0E47"/>
    <w:rsid w:val="00FC1930"/>
    <w:rsid w:val="00FC1DFC"/>
    <w:rsid w:val="00FC3443"/>
    <w:rsid w:val="00FC347B"/>
    <w:rsid w:val="00FC3527"/>
    <w:rsid w:val="00FC3E9A"/>
    <w:rsid w:val="00FC3EB2"/>
    <w:rsid w:val="00FC44E2"/>
    <w:rsid w:val="00FC5F09"/>
    <w:rsid w:val="00FD0422"/>
    <w:rsid w:val="00FD1C8D"/>
    <w:rsid w:val="00FD3A92"/>
    <w:rsid w:val="00FD48FF"/>
    <w:rsid w:val="00FD4CDE"/>
    <w:rsid w:val="00FD4EB4"/>
    <w:rsid w:val="00FD4F89"/>
    <w:rsid w:val="00FD56F9"/>
    <w:rsid w:val="00FD712C"/>
    <w:rsid w:val="00FE041D"/>
    <w:rsid w:val="00FE147B"/>
    <w:rsid w:val="00FE285F"/>
    <w:rsid w:val="00FE3973"/>
    <w:rsid w:val="00FE5BB7"/>
    <w:rsid w:val="00FF10D7"/>
    <w:rsid w:val="00FF2346"/>
    <w:rsid w:val="00FF27EC"/>
    <w:rsid w:val="00FF2A30"/>
    <w:rsid w:val="00FF306F"/>
    <w:rsid w:val="00FF350B"/>
    <w:rsid w:val="00FF441B"/>
    <w:rsid w:val="00FF563C"/>
    <w:rsid w:val="00FF742A"/>
    <w:rsid w:val="00FF7763"/>
  </w:rsids>
  <m:mathPr>
    <m:mathFont m:val="Cambria Math"/>
    <m:brkBin m:val="before"/>
    <m:brkBinSub m:val="--"/>
    <m:smallFrac m:val="0"/>
    <m:dispDef/>
    <m:lMargin m:val="0"/>
    <m:rMargin m:val="0"/>
    <m:defJc m:val="centerGroup"/>
    <m:wrapIndent m:val="1440"/>
    <m:intLim m:val="subSup"/>
    <m:naryLim m:val="undOvr"/>
  </m:mathPr>
  <w:themeFontLang w:val="nl-NL" w:eastAsia="zh-CN" w:bidi="k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style="mso-position-horizontal-relative:page;mso-position-vertical-relative:page" fillcolor="#d9d9d9" stroke="f">
      <v:fill color="#d9d9d9"/>
      <v:stroke on="f"/>
      <v:shadow color="#868686"/>
      <v:textbox inset="0,0,0,0"/>
      <o:colormru v:ext="edit" colors="#4b186e,#e6e6e6,#d9d9d9"/>
    </o:shapedefaults>
    <o:shapelayout v:ext="edit">
      <o:idmap v:ext="edit" data="2"/>
    </o:shapelayout>
  </w:shapeDefaults>
  <w:decimalSymbol w:val="."/>
  <w:listSeparator w:val=","/>
  <w14:docId w14:val="6C8B0E71"/>
  <w15:docId w15:val="{0B4387D3-5456-4BDD-A2E7-27201EF662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lsdException w:name="List 2" w:semiHidden="1" w:unhideWhenUsed="1"/>
    <w:lsdException w:name="List 3" w:semiHidden="1" w:unhideWhenUsed="1"/>
    <w:lsdException w:name="List 4" w:semiHidden="1"/>
    <w:lsdException w:name="List 5" w:semiHidden="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qFormat="1"/>
    <w:lsdException w:name="Salutation" w:semiHidden="1"/>
    <w:lsdException w:name="Date" w:semiHidden="1"/>
    <w:lsdException w:name="Body Text First Indent" w:semiHidden="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semiHidden="1" w:qFormat="1"/>
    <w:lsdException w:name="Emphasis" w:semiHidden="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semiHidden="1"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semiHidden/>
    <w:qFormat/>
    <w:rsid w:val="009B3C7A"/>
    <w:rPr>
      <w:rFonts w:ascii="Arial" w:hAnsi="Arial" w:cs="Arial"/>
    </w:rPr>
  </w:style>
  <w:style w:type="paragraph" w:styleId="Heading1">
    <w:name w:val="heading 1"/>
    <w:basedOn w:val="Bodycolor"/>
    <w:next w:val="Body"/>
    <w:qFormat/>
    <w:rsid w:val="009B3C7A"/>
    <w:pPr>
      <w:keepNext/>
      <w:numPr>
        <w:numId w:val="7"/>
      </w:numPr>
      <w:pBdr>
        <w:bottom w:val="single" w:sz="4" w:space="1" w:color="005042"/>
      </w:pBdr>
      <w:spacing w:before="220" w:line="340" w:lineRule="exact"/>
      <w:outlineLvl w:val="0"/>
    </w:pPr>
    <w:rPr>
      <w:b/>
      <w:bCs/>
      <w:sz w:val="28"/>
      <w:szCs w:val="32"/>
    </w:rPr>
  </w:style>
  <w:style w:type="paragraph" w:styleId="Heading2">
    <w:name w:val="heading 2"/>
    <w:basedOn w:val="Bodycolor"/>
    <w:next w:val="Body"/>
    <w:qFormat/>
    <w:rsid w:val="009B3C7A"/>
    <w:pPr>
      <w:keepNext/>
      <w:numPr>
        <w:ilvl w:val="1"/>
        <w:numId w:val="7"/>
      </w:numPr>
      <w:spacing w:before="220" w:after="0" w:line="280" w:lineRule="exact"/>
      <w:outlineLvl w:val="1"/>
    </w:pPr>
    <w:rPr>
      <w:b/>
      <w:bCs/>
      <w:iCs/>
      <w:sz w:val="24"/>
      <w:szCs w:val="28"/>
    </w:rPr>
  </w:style>
  <w:style w:type="paragraph" w:styleId="Heading3">
    <w:name w:val="heading 3"/>
    <w:basedOn w:val="Bodycolor"/>
    <w:next w:val="Body"/>
    <w:qFormat/>
    <w:rsid w:val="009B3C7A"/>
    <w:pPr>
      <w:keepNext/>
      <w:numPr>
        <w:ilvl w:val="2"/>
        <w:numId w:val="7"/>
      </w:numPr>
      <w:spacing w:before="120" w:after="0" w:line="260" w:lineRule="exact"/>
      <w:outlineLvl w:val="2"/>
    </w:pPr>
    <w:rPr>
      <w:b/>
      <w:bCs/>
      <w:sz w:val="22"/>
      <w:szCs w:val="26"/>
    </w:rPr>
  </w:style>
  <w:style w:type="paragraph" w:styleId="Heading4">
    <w:name w:val="heading 4"/>
    <w:basedOn w:val="Bodycolor"/>
    <w:next w:val="Body"/>
    <w:qFormat/>
    <w:rsid w:val="009B3C7A"/>
    <w:pPr>
      <w:keepNext/>
      <w:numPr>
        <w:ilvl w:val="3"/>
        <w:numId w:val="7"/>
      </w:numPr>
      <w:spacing w:after="0" w:line="260" w:lineRule="exact"/>
      <w:outlineLvl w:val="3"/>
    </w:pPr>
    <w:rPr>
      <w:b/>
      <w:bCs/>
      <w:szCs w:val="28"/>
    </w:rPr>
  </w:style>
  <w:style w:type="paragraph" w:styleId="Heading5">
    <w:name w:val="heading 5"/>
    <w:basedOn w:val="Bodycolor"/>
    <w:next w:val="Body"/>
    <w:qFormat/>
    <w:rsid w:val="009B3C7A"/>
    <w:pPr>
      <w:spacing w:after="0"/>
      <w:outlineLvl w:val="4"/>
    </w:pPr>
    <w:rPr>
      <w:b/>
      <w:szCs w:val="26"/>
    </w:rPr>
  </w:style>
  <w:style w:type="paragraph" w:styleId="Heading6">
    <w:name w:val="heading 6"/>
    <w:basedOn w:val="Normal"/>
    <w:next w:val="Normal"/>
    <w:semiHidden/>
    <w:qFormat/>
    <w:rsid w:val="009B3C7A"/>
    <w:pPr>
      <w:spacing w:before="240" w:after="60"/>
      <w:outlineLvl w:val="5"/>
    </w:pPr>
    <w:rPr>
      <w:rFonts w:ascii="Times New Roman" w:hAnsi="Times New Roman" w:cs="Times New Roman"/>
      <w:b/>
      <w:bCs/>
      <w:sz w:val="22"/>
      <w:szCs w:val="22"/>
    </w:rPr>
  </w:style>
  <w:style w:type="paragraph" w:styleId="Heading7">
    <w:name w:val="heading 7"/>
    <w:basedOn w:val="Normal"/>
    <w:next w:val="Normal"/>
    <w:semiHidden/>
    <w:qFormat/>
    <w:rsid w:val="009B3C7A"/>
    <w:pPr>
      <w:spacing w:before="240" w:after="60"/>
      <w:outlineLvl w:val="6"/>
    </w:pPr>
    <w:rPr>
      <w:rFonts w:ascii="Times New Roman" w:hAnsi="Times New Roman" w:cs="Times New Roman"/>
      <w:sz w:val="24"/>
      <w:szCs w:val="24"/>
    </w:rPr>
  </w:style>
  <w:style w:type="paragraph" w:styleId="Heading8">
    <w:name w:val="heading 8"/>
    <w:basedOn w:val="Normal"/>
    <w:next w:val="Normal"/>
    <w:semiHidden/>
    <w:qFormat/>
    <w:rsid w:val="009B3C7A"/>
    <w:pPr>
      <w:spacing w:before="240" w:after="60"/>
      <w:outlineLvl w:val="7"/>
    </w:pPr>
    <w:rPr>
      <w:rFonts w:ascii="Times New Roman" w:hAnsi="Times New Roman" w:cs="Times New Roman"/>
      <w:i/>
      <w:iCs/>
      <w:sz w:val="24"/>
      <w:szCs w:val="24"/>
    </w:rPr>
  </w:style>
  <w:style w:type="paragraph" w:styleId="Heading9">
    <w:name w:val="heading 9"/>
    <w:basedOn w:val="Normal"/>
    <w:next w:val="Normal"/>
    <w:semiHidden/>
    <w:qFormat/>
    <w:rsid w:val="009B3C7A"/>
    <w:pPr>
      <w:spacing w:before="240" w:after="60"/>
      <w:outlineLvl w:val="8"/>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color">
    <w:name w:val="Body color"/>
    <w:basedOn w:val="Body"/>
    <w:next w:val="Body"/>
    <w:semiHidden/>
    <w:rsid w:val="009B3C7A"/>
    <w:rPr>
      <w:color w:val="005042"/>
    </w:rPr>
  </w:style>
  <w:style w:type="paragraph" w:customStyle="1" w:styleId="Body">
    <w:name w:val="Body"/>
    <w:link w:val="BodyChar"/>
    <w:rsid w:val="009B3C7A"/>
    <w:pPr>
      <w:spacing w:before="100" w:after="80" w:line="250" w:lineRule="exact"/>
    </w:pPr>
    <w:rPr>
      <w:rFonts w:ascii="Arial" w:hAnsi="Arial" w:cs="Arial"/>
    </w:rPr>
  </w:style>
  <w:style w:type="paragraph" w:customStyle="1" w:styleId="Legalbody">
    <w:name w:val="Legal body"/>
    <w:basedOn w:val="Body"/>
    <w:link w:val="LegalbodyChar"/>
    <w:rsid w:val="009B3C7A"/>
    <w:pPr>
      <w:spacing w:before="80" w:after="0" w:line="180" w:lineRule="exact"/>
    </w:pPr>
    <w:rPr>
      <w:sz w:val="14"/>
    </w:rPr>
  </w:style>
  <w:style w:type="paragraph" w:customStyle="1" w:styleId="Tabledescription">
    <w:name w:val="Table description"/>
    <w:basedOn w:val="Body"/>
    <w:rsid w:val="009B3C7A"/>
    <w:pPr>
      <w:keepNext/>
      <w:spacing w:before="0" w:after="0" w:line="220" w:lineRule="exact"/>
    </w:pPr>
    <w:rPr>
      <w:i/>
      <w:sz w:val="18"/>
    </w:rPr>
  </w:style>
  <w:style w:type="paragraph" w:customStyle="1" w:styleId="Tablebody">
    <w:name w:val="Table body"/>
    <w:basedOn w:val="Body"/>
    <w:rsid w:val="009B3C7A"/>
    <w:pPr>
      <w:spacing w:before="0" w:after="60" w:line="220" w:lineRule="exact"/>
    </w:pPr>
    <w:rPr>
      <w:sz w:val="18"/>
    </w:rPr>
  </w:style>
  <w:style w:type="paragraph" w:customStyle="1" w:styleId="Tablenote">
    <w:name w:val="Table note"/>
    <w:basedOn w:val="Body"/>
    <w:rsid w:val="009B3C7A"/>
    <w:pPr>
      <w:numPr>
        <w:numId w:val="11"/>
      </w:numPr>
      <w:tabs>
        <w:tab w:val="left" w:pos="620"/>
      </w:tabs>
      <w:spacing w:before="60" w:after="0" w:line="200" w:lineRule="exact"/>
    </w:pPr>
    <w:rPr>
      <w:sz w:val="16"/>
    </w:rPr>
  </w:style>
  <w:style w:type="paragraph" w:customStyle="1" w:styleId="Orderedlist">
    <w:name w:val="Ordered list"/>
    <w:basedOn w:val="Body"/>
    <w:rsid w:val="009B3C7A"/>
    <w:pPr>
      <w:numPr>
        <w:numId w:val="9"/>
      </w:numPr>
      <w:tabs>
        <w:tab w:val="left" w:pos="620"/>
      </w:tabs>
      <w:spacing w:before="80" w:after="0"/>
    </w:pPr>
  </w:style>
  <w:style w:type="paragraph" w:customStyle="1" w:styleId="FootnoteSeparator">
    <w:name w:val="Footnote Separator"/>
    <w:autoRedefine/>
    <w:semiHidden/>
    <w:rsid w:val="009B3C7A"/>
    <w:rPr>
      <w:rFonts w:ascii="Arial" w:hAnsi="Arial"/>
      <w:noProof/>
      <w:sz w:val="2"/>
    </w:rPr>
  </w:style>
  <w:style w:type="paragraph" w:customStyle="1" w:styleId="Figurecaption">
    <w:name w:val="Figure caption"/>
    <w:basedOn w:val="Body"/>
    <w:rsid w:val="009B3C7A"/>
    <w:pPr>
      <w:keepNext/>
      <w:numPr>
        <w:numId w:val="3"/>
      </w:numPr>
      <w:spacing w:before="0" w:after="0" w:line="200" w:lineRule="exact"/>
    </w:pPr>
    <w:rPr>
      <w:sz w:val="18"/>
    </w:rPr>
  </w:style>
  <w:style w:type="paragraph" w:customStyle="1" w:styleId="Figurenote">
    <w:name w:val="Figure note"/>
    <w:basedOn w:val="Body"/>
    <w:rsid w:val="009B3C7A"/>
    <w:pPr>
      <w:keepNext/>
      <w:numPr>
        <w:numId w:val="4"/>
      </w:numPr>
      <w:spacing w:before="60" w:after="0" w:line="200" w:lineRule="exact"/>
    </w:pPr>
    <w:rPr>
      <w:sz w:val="16"/>
    </w:rPr>
  </w:style>
  <w:style w:type="character" w:styleId="Hyperlink">
    <w:name w:val="Hyperlink"/>
    <w:uiPriority w:val="99"/>
    <w:rsid w:val="009B3C7A"/>
    <w:rPr>
      <w:color w:val="0000FF"/>
      <w:u w:val="single"/>
    </w:rPr>
  </w:style>
  <w:style w:type="paragraph" w:styleId="FootnoteText">
    <w:name w:val="footnote text"/>
    <w:basedOn w:val="Body"/>
    <w:semiHidden/>
    <w:rsid w:val="009B3C7A"/>
    <w:pPr>
      <w:numPr>
        <w:numId w:val="18"/>
      </w:numPr>
      <w:tabs>
        <w:tab w:val="left" w:pos="-1640"/>
      </w:tabs>
      <w:spacing w:before="40" w:after="0" w:line="200" w:lineRule="exact"/>
      <w:ind w:left="360" w:right="360"/>
    </w:pPr>
    <w:rPr>
      <w:sz w:val="16"/>
    </w:rPr>
  </w:style>
  <w:style w:type="paragraph" w:customStyle="1" w:styleId="FootnoteText2">
    <w:name w:val="Footnote Text 2"/>
    <w:basedOn w:val="FootnoteText"/>
    <w:rsid w:val="009B3C7A"/>
    <w:pPr>
      <w:numPr>
        <w:numId w:val="6"/>
      </w:numPr>
      <w:ind w:left="720" w:hanging="360"/>
    </w:pPr>
  </w:style>
  <w:style w:type="character" w:customStyle="1" w:styleId="Crossreference">
    <w:name w:val="Cross reference"/>
    <w:rsid w:val="009B3C7A"/>
    <w:rPr>
      <w:color w:val="0000FF"/>
      <w:u w:val="single"/>
    </w:rPr>
  </w:style>
  <w:style w:type="paragraph" w:customStyle="1" w:styleId="Codelisting">
    <w:name w:val="Code listing"/>
    <w:basedOn w:val="Body"/>
    <w:rsid w:val="009B3C7A"/>
    <w:pPr>
      <w:numPr>
        <w:numId w:val="1"/>
      </w:numPr>
      <w:tabs>
        <w:tab w:val="left" w:pos="1000"/>
        <w:tab w:val="left" w:pos="1500"/>
        <w:tab w:val="left" w:pos="2000"/>
        <w:tab w:val="left" w:pos="2500"/>
        <w:tab w:val="left" w:pos="3000"/>
        <w:tab w:val="left" w:pos="3500"/>
        <w:tab w:val="left" w:pos="4000"/>
        <w:tab w:val="left" w:pos="4500"/>
        <w:tab w:val="left" w:pos="5000"/>
      </w:tabs>
      <w:spacing w:before="0" w:after="0" w:line="250" w:lineRule="atLeast"/>
    </w:pPr>
    <w:rPr>
      <w:rFonts w:ascii="Courier New" w:hAnsi="Courier New"/>
      <w:noProof/>
      <w:spacing w:val="12"/>
      <w:w w:val="66"/>
    </w:rPr>
  </w:style>
  <w:style w:type="paragraph" w:styleId="TOC1">
    <w:name w:val="toc 1"/>
    <w:basedOn w:val="Body"/>
    <w:next w:val="Body"/>
    <w:uiPriority w:val="39"/>
    <w:rsid w:val="009B3C7A"/>
    <w:pPr>
      <w:tabs>
        <w:tab w:val="left" w:pos="680"/>
        <w:tab w:val="right" w:leader="dot" w:pos="4760"/>
      </w:tabs>
      <w:spacing w:before="40" w:after="20" w:line="220" w:lineRule="exact"/>
      <w:ind w:left="680" w:hanging="680"/>
    </w:pPr>
    <w:rPr>
      <w:b/>
      <w:noProof/>
      <w:sz w:val="18"/>
      <w:szCs w:val="28"/>
    </w:rPr>
  </w:style>
  <w:style w:type="paragraph" w:styleId="TOC2">
    <w:name w:val="toc 2"/>
    <w:basedOn w:val="Body"/>
    <w:next w:val="Body"/>
    <w:uiPriority w:val="39"/>
    <w:rsid w:val="009B3C7A"/>
    <w:pPr>
      <w:tabs>
        <w:tab w:val="left" w:pos="840"/>
        <w:tab w:val="right" w:leader="dot" w:pos="4760"/>
      </w:tabs>
      <w:spacing w:before="0" w:after="0" w:line="220" w:lineRule="exact"/>
      <w:ind w:left="840" w:hanging="840"/>
    </w:pPr>
    <w:rPr>
      <w:noProof/>
      <w:sz w:val="18"/>
    </w:rPr>
  </w:style>
  <w:style w:type="paragraph" w:styleId="TOC3">
    <w:name w:val="toc 3"/>
    <w:basedOn w:val="TOC2"/>
    <w:next w:val="Body"/>
    <w:uiPriority w:val="39"/>
    <w:rsid w:val="009B3C7A"/>
  </w:style>
  <w:style w:type="paragraph" w:styleId="TOC4">
    <w:name w:val="toc 4"/>
    <w:basedOn w:val="TOC2"/>
    <w:next w:val="Body"/>
    <w:uiPriority w:val="39"/>
    <w:semiHidden/>
    <w:rsid w:val="009B3C7A"/>
  </w:style>
  <w:style w:type="paragraph" w:styleId="TOC5">
    <w:name w:val="toc 5"/>
    <w:basedOn w:val="TOC2"/>
    <w:next w:val="Normal"/>
    <w:autoRedefine/>
    <w:semiHidden/>
    <w:rsid w:val="009B3C7A"/>
  </w:style>
  <w:style w:type="character" w:styleId="FootnoteReference">
    <w:name w:val="footnote reference"/>
    <w:basedOn w:val="DefaultParagraphFont"/>
    <w:semiHidden/>
    <w:rsid w:val="009B3C7A"/>
    <w:rPr>
      <w:vertAlign w:val="superscript"/>
    </w:rPr>
  </w:style>
  <w:style w:type="paragraph" w:customStyle="1" w:styleId="Tabletitle">
    <w:name w:val="Table title"/>
    <w:basedOn w:val="Bodycolor"/>
    <w:next w:val="Tabledescription"/>
    <w:rsid w:val="009B3C7A"/>
    <w:pPr>
      <w:keepNext/>
      <w:numPr>
        <w:numId w:val="16"/>
      </w:numPr>
      <w:spacing w:before="240" w:after="0" w:line="220" w:lineRule="exact"/>
    </w:pPr>
    <w:rPr>
      <w:b/>
      <w:sz w:val="18"/>
    </w:rPr>
  </w:style>
  <w:style w:type="paragraph" w:customStyle="1" w:styleId="Tablenotewide">
    <w:name w:val="Table note wide"/>
    <w:basedOn w:val="Body"/>
    <w:rsid w:val="009B3C7A"/>
    <w:pPr>
      <w:numPr>
        <w:numId w:val="12"/>
      </w:numPr>
      <w:tabs>
        <w:tab w:val="left" w:pos="-1380"/>
      </w:tabs>
      <w:spacing w:before="60" w:after="0" w:line="200" w:lineRule="exact"/>
    </w:pPr>
    <w:rPr>
      <w:rFonts w:cs="Times New Roman"/>
      <w:sz w:val="16"/>
    </w:rPr>
  </w:style>
  <w:style w:type="paragraph" w:customStyle="1" w:styleId="Figuretitle">
    <w:name w:val="Figure title"/>
    <w:basedOn w:val="Bodycolor"/>
    <w:rsid w:val="009B3C7A"/>
    <w:pPr>
      <w:numPr>
        <w:numId w:val="5"/>
      </w:numPr>
      <w:tabs>
        <w:tab w:val="clear" w:pos="1080"/>
        <w:tab w:val="left" w:pos="720"/>
      </w:tabs>
      <w:spacing w:before="0" w:after="0" w:line="220" w:lineRule="exact"/>
      <w:ind w:left="720" w:hanging="720"/>
    </w:pPr>
    <w:rPr>
      <w:b/>
      <w:sz w:val="18"/>
    </w:rPr>
  </w:style>
  <w:style w:type="paragraph" w:customStyle="1" w:styleId="Equationnumber">
    <w:name w:val="Equation number"/>
    <w:basedOn w:val="Bodycolor"/>
    <w:next w:val="Body"/>
    <w:rsid w:val="009B3C7A"/>
    <w:pPr>
      <w:framePr w:hSpace="180" w:vSpace="180" w:wrap="around" w:vAnchor="text" w:hAnchor="page" w:x="10601" w:y="81"/>
      <w:numPr>
        <w:numId w:val="15"/>
      </w:numPr>
      <w:tabs>
        <w:tab w:val="left" w:pos="360"/>
      </w:tabs>
      <w:spacing w:before="0" w:after="0" w:line="100" w:lineRule="atLeast"/>
    </w:pPr>
    <w:rPr>
      <w:b/>
      <w:sz w:val="18"/>
    </w:rPr>
  </w:style>
  <w:style w:type="character" w:customStyle="1" w:styleId="Tablenotereference">
    <w:name w:val="Table note reference"/>
    <w:rsid w:val="009B3C7A"/>
    <w:rPr>
      <w:color w:val="0000FF"/>
      <w:u w:val="single"/>
      <w:vertAlign w:val="superscript"/>
    </w:rPr>
  </w:style>
  <w:style w:type="paragraph" w:customStyle="1" w:styleId="Heading1Landscape">
    <w:name w:val="Heading 1 Landscape"/>
    <w:basedOn w:val="Heading1"/>
    <w:next w:val="Body"/>
    <w:rsid w:val="009B3C7A"/>
    <w:pPr>
      <w:tabs>
        <w:tab w:val="clear" w:pos="-1500"/>
        <w:tab w:val="left" w:pos="500"/>
      </w:tabs>
      <w:ind w:left="500"/>
    </w:pPr>
  </w:style>
  <w:style w:type="character" w:customStyle="1" w:styleId="Heading50">
    <w:name w:val="Heading5"/>
    <w:basedOn w:val="CharColor"/>
    <w:rsid w:val="009B3C7A"/>
    <w:rPr>
      <w:rFonts w:ascii="Arial" w:hAnsi="Arial"/>
      <w:b/>
      <w:color w:val="005042"/>
      <w:sz w:val="20"/>
    </w:rPr>
  </w:style>
  <w:style w:type="character" w:customStyle="1" w:styleId="CharColor">
    <w:name w:val="CharColor"/>
    <w:basedOn w:val="DefaultParagraphFont"/>
    <w:semiHidden/>
    <w:rsid w:val="009B3C7A"/>
    <w:rPr>
      <w:color w:val="005042"/>
    </w:rPr>
  </w:style>
  <w:style w:type="paragraph" w:customStyle="1" w:styleId="zFooterTopCenter">
    <w:name w:val="z_Footer TopCenter"/>
    <w:basedOn w:val="Tabletitleunnumbered"/>
    <w:semiHidden/>
    <w:rsid w:val="009B3C7A"/>
    <w:pPr>
      <w:keepNext w:val="0"/>
      <w:framePr w:wrap="around" w:vAnchor="text" w:hAnchor="text" w:y="1"/>
      <w:spacing w:line="240" w:lineRule="auto"/>
      <w:suppressOverlap/>
      <w:jc w:val="center"/>
    </w:pPr>
    <w:rPr>
      <w:b w:val="0"/>
      <w:color w:val="auto"/>
      <w:sz w:val="10"/>
    </w:rPr>
  </w:style>
  <w:style w:type="paragraph" w:customStyle="1" w:styleId="Unorderedlist">
    <w:name w:val="Unordered list"/>
    <w:basedOn w:val="Body"/>
    <w:rsid w:val="009B3C7A"/>
    <w:pPr>
      <w:numPr>
        <w:numId w:val="13"/>
      </w:numPr>
      <w:tabs>
        <w:tab w:val="left" w:pos="360"/>
        <w:tab w:val="left" w:pos="620"/>
      </w:tabs>
      <w:spacing w:before="80" w:after="0"/>
    </w:pPr>
  </w:style>
  <w:style w:type="paragraph" w:customStyle="1" w:styleId="Figurenotepara">
    <w:name w:val="Figure note para"/>
    <w:basedOn w:val="Figurenote"/>
    <w:rsid w:val="009B3C7A"/>
    <w:pPr>
      <w:numPr>
        <w:numId w:val="0"/>
      </w:numPr>
      <w:ind w:left="720"/>
    </w:pPr>
  </w:style>
  <w:style w:type="paragraph" w:customStyle="1" w:styleId="Heading1Legal">
    <w:name w:val="Heading 1 Legal"/>
    <w:basedOn w:val="Heading1"/>
    <w:next w:val="Legalbody"/>
    <w:rsid w:val="009B3C7A"/>
    <w:pPr>
      <w:tabs>
        <w:tab w:val="clear" w:pos="-1500"/>
        <w:tab w:val="left" w:pos="500"/>
      </w:tabs>
      <w:spacing w:before="0"/>
      <w:ind w:left="500"/>
    </w:pPr>
  </w:style>
  <w:style w:type="paragraph" w:customStyle="1" w:styleId="Referencelist">
    <w:name w:val="Reference list"/>
    <w:basedOn w:val="Body"/>
    <w:rsid w:val="009B3C7A"/>
    <w:pPr>
      <w:numPr>
        <w:numId w:val="10"/>
      </w:numPr>
    </w:pPr>
    <w:rPr>
      <w:bCs/>
    </w:rPr>
  </w:style>
  <w:style w:type="paragraph" w:customStyle="1" w:styleId="Plainlist">
    <w:name w:val="Plain list"/>
    <w:basedOn w:val="Body"/>
    <w:rsid w:val="009B3C7A"/>
    <w:pPr>
      <w:spacing w:before="80" w:after="0"/>
      <w:ind w:left="360"/>
    </w:pPr>
  </w:style>
  <w:style w:type="paragraph" w:customStyle="1" w:styleId="Plainlist2">
    <w:name w:val="Plain list 2"/>
    <w:basedOn w:val="Plainlist"/>
    <w:rsid w:val="009B3C7A"/>
    <w:pPr>
      <w:ind w:left="620"/>
    </w:pPr>
  </w:style>
  <w:style w:type="character" w:customStyle="1" w:styleId="Inlinecode">
    <w:name w:val="Inline code"/>
    <w:basedOn w:val="DefaultParagraphFont"/>
    <w:rsid w:val="009B3C7A"/>
    <w:rPr>
      <w:rFonts w:ascii="Courier New" w:hAnsi="Courier New"/>
      <w:noProof/>
      <w:spacing w:val="12"/>
      <w:w w:val="66"/>
      <w:lang w:val="en-US"/>
    </w:rPr>
  </w:style>
  <w:style w:type="paragraph" w:customStyle="1" w:styleId="Tablehead">
    <w:name w:val="Table head"/>
    <w:basedOn w:val="Tablebody"/>
    <w:rsid w:val="009B3C7A"/>
    <w:rPr>
      <w:b/>
    </w:rPr>
  </w:style>
  <w:style w:type="paragraph" w:customStyle="1" w:styleId="Tabletitleunnumbered">
    <w:name w:val="Table title unnumbered"/>
    <w:basedOn w:val="Tabletitle"/>
    <w:rsid w:val="009B3C7A"/>
    <w:pPr>
      <w:numPr>
        <w:numId w:val="0"/>
      </w:numPr>
      <w:spacing w:before="0"/>
    </w:pPr>
    <w:rPr>
      <w:bCs/>
    </w:rPr>
  </w:style>
  <w:style w:type="paragraph" w:customStyle="1" w:styleId="Codelistingwide">
    <w:name w:val="Code listing wide"/>
    <w:basedOn w:val="Codelisting"/>
    <w:rsid w:val="009B3C7A"/>
    <w:pPr>
      <w:numPr>
        <w:numId w:val="2"/>
      </w:numPr>
      <w:tabs>
        <w:tab w:val="left" w:pos="-1000"/>
        <w:tab w:val="left" w:pos="-500"/>
        <w:tab w:val="left" w:pos="0"/>
        <w:tab w:val="left" w:pos="500"/>
      </w:tabs>
    </w:pPr>
  </w:style>
  <w:style w:type="paragraph" w:customStyle="1" w:styleId="Tabledescriptionwide">
    <w:name w:val="Table description wide"/>
    <w:basedOn w:val="Tabledescription"/>
    <w:rsid w:val="009B3C7A"/>
    <w:pPr>
      <w:ind w:left="-2000"/>
    </w:pPr>
  </w:style>
  <w:style w:type="paragraph" w:styleId="Index1">
    <w:name w:val="index 1"/>
    <w:next w:val="Normal"/>
    <w:autoRedefine/>
    <w:semiHidden/>
    <w:rsid w:val="009B3C7A"/>
    <w:pPr>
      <w:tabs>
        <w:tab w:val="left" w:leader="dot" w:pos="4640"/>
      </w:tabs>
    </w:pPr>
    <w:rPr>
      <w:rFonts w:ascii="Arial" w:hAnsi="Arial"/>
      <w:sz w:val="18"/>
    </w:rPr>
  </w:style>
  <w:style w:type="paragraph" w:styleId="Index2">
    <w:name w:val="index 2"/>
    <w:basedOn w:val="Index1"/>
    <w:semiHidden/>
    <w:rsid w:val="009B3C7A"/>
    <w:pPr>
      <w:ind w:left="360"/>
    </w:pPr>
  </w:style>
  <w:style w:type="paragraph" w:styleId="Index3">
    <w:name w:val="index 3"/>
    <w:basedOn w:val="Index1"/>
    <w:semiHidden/>
    <w:rsid w:val="009B3C7A"/>
    <w:pPr>
      <w:ind w:left="720"/>
    </w:pPr>
  </w:style>
  <w:style w:type="paragraph" w:styleId="Index4">
    <w:name w:val="index 4"/>
    <w:basedOn w:val="Index1"/>
    <w:semiHidden/>
    <w:rsid w:val="009B3C7A"/>
    <w:pPr>
      <w:ind w:left="1080"/>
    </w:pPr>
  </w:style>
  <w:style w:type="paragraph" w:styleId="IndexHeading">
    <w:name w:val="index heading"/>
    <w:next w:val="Index1"/>
    <w:semiHidden/>
    <w:rsid w:val="009B3C7A"/>
    <w:pPr>
      <w:spacing w:before="120"/>
    </w:pPr>
    <w:rPr>
      <w:rFonts w:ascii="Arial" w:hAnsi="Arial"/>
      <w:b/>
      <w:bCs/>
    </w:rPr>
  </w:style>
  <w:style w:type="paragraph" w:customStyle="1" w:styleId="zHFAuto">
    <w:name w:val="z_HF Auto"/>
    <w:basedOn w:val="Body"/>
    <w:semiHidden/>
    <w:rsid w:val="009B3C7A"/>
    <w:pPr>
      <w:spacing w:before="0" w:after="0" w:line="240" w:lineRule="auto"/>
    </w:pPr>
  </w:style>
  <w:style w:type="paragraph" w:customStyle="1" w:styleId="HeadingNotes">
    <w:name w:val="Heading Notes"/>
    <w:basedOn w:val="Heading1"/>
    <w:semiHidden/>
    <w:rsid w:val="009B3C7A"/>
    <w:pPr>
      <w:numPr>
        <w:numId w:val="0"/>
      </w:numPr>
      <w:pBdr>
        <w:bottom w:val="none" w:sz="0" w:space="0" w:color="auto"/>
      </w:pBdr>
      <w:ind w:left="-2000"/>
      <w:jc w:val="center"/>
      <w:outlineLvl w:val="9"/>
    </w:pPr>
    <w:rPr>
      <w:sz w:val="36"/>
    </w:rPr>
  </w:style>
  <w:style w:type="paragraph" w:customStyle="1" w:styleId="Heading2Legal">
    <w:name w:val="Heading 2 Legal"/>
    <w:basedOn w:val="Heading2"/>
    <w:next w:val="Legalbody"/>
    <w:rsid w:val="009B3C7A"/>
    <w:pPr>
      <w:tabs>
        <w:tab w:val="clear" w:pos="-20"/>
        <w:tab w:val="left" w:pos="700"/>
      </w:tabs>
      <w:spacing w:after="80"/>
      <w:ind w:left="700"/>
    </w:pPr>
  </w:style>
  <w:style w:type="paragraph" w:customStyle="1" w:styleId="Tableheadlegal">
    <w:name w:val="Table head legal"/>
    <w:basedOn w:val="Tablehead"/>
    <w:rsid w:val="009B3C7A"/>
    <w:pPr>
      <w:spacing w:after="40" w:line="180" w:lineRule="exact"/>
    </w:pPr>
    <w:rPr>
      <w:sz w:val="14"/>
    </w:rPr>
  </w:style>
  <w:style w:type="paragraph" w:customStyle="1" w:styleId="zBackPageFooterBold">
    <w:name w:val="z_BackPage Footer Bold"/>
    <w:basedOn w:val="zHFAuto"/>
    <w:semiHidden/>
    <w:rsid w:val="009B3C7A"/>
    <w:pPr>
      <w:tabs>
        <w:tab w:val="right" w:pos="4760"/>
      </w:tabs>
      <w:spacing w:after="40"/>
    </w:pPr>
    <w:rPr>
      <w:b/>
      <w:bCs/>
      <w:sz w:val="15"/>
    </w:rPr>
  </w:style>
  <w:style w:type="paragraph" w:customStyle="1" w:styleId="zBackPageFooterBorder">
    <w:name w:val="z_BackPage Footer Border"/>
    <w:basedOn w:val="zHFAuto"/>
    <w:semiHidden/>
    <w:rsid w:val="009B3C7A"/>
    <w:pPr>
      <w:pBdr>
        <w:top w:val="single" w:sz="2" w:space="1" w:color="000000"/>
        <w:bottom w:val="single" w:sz="2" w:space="1" w:color="000000"/>
      </w:pBdr>
    </w:pPr>
    <w:rPr>
      <w:sz w:val="12"/>
    </w:rPr>
  </w:style>
  <w:style w:type="paragraph" w:customStyle="1" w:styleId="zBackPageFooterBottomRight">
    <w:name w:val="z_BackPage Footer BottomRight"/>
    <w:basedOn w:val="zHFAuto"/>
    <w:semiHidden/>
    <w:rsid w:val="009B3C7A"/>
    <w:pPr>
      <w:spacing w:after="60"/>
      <w:jc w:val="right"/>
    </w:pPr>
    <w:rPr>
      <w:rFonts w:cs="Times New Roman"/>
      <w:b/>
      <w:sz w:val="12"/>
    </w:rPr>
  </w:style>
  <w:style w:type="paragraph" w:customStyle="1" w:styleId="zBackPageFooterLeft">
    <w:name w:val="z_BackPage Footer Left"/>
    <w:basedOn w:val="zHFAuto"/>
    <w:semiHidden/>
    <w:rsid w:val="009B3C7A"/>
    <w:pPr>
      <w:spacing w:before="120" w:after="120" w:line="140" w:lineRule="exact"/>
    </w:pPr>
    <w:rPr>
      <w:sz w:val="12"/>
    </w:rPr>
  </w:style>
  <w:style w:type="paragraph" w:customStyle="1" w:styleId="zHFMainColor">
    <w:name w:val="z_HF MainColor"/>
    <w:basedOn w:val="Bodycolor"/>
    <w:semiHidden/>
    <w:rsid w:val="009B3C7A"/>
    <w:pPr>
      <w:spacing w:before="0" w:after="0" w:line="240" w:lineRule="auto"/>
    </w:pPr>
  </w:style>
  <w:style w:type="paragraph" w:customStyle="1" w:styleId="zFooterBottomCenter">
    <w:name w:val="z_Footer BottomCenter"/>
    <w:basedOn w:val="zHFMainColor"/>
    <w:semiHidden/>
    <w:rsid w:val="009B3C7A"/>
    <w:pPr>
      <w:jc w:val="center"/>
    </w:pPr>
    <w:rPr>
      <w:b/>
      <w:sz w:val="16"/>
    </w:rPr>
  </w:style>
  <w:style w:type="paragraph" w:customStyle="1" w:styleId="zFooterBottomLeft">
    <w:name w:val="z_Footer BottomLeft"/>
    <w:basedOn w:val="zHFMainColor"/>
    <w:semiHidden/>
    <w:rsid w:val="009B3C7A"/>
    <w:rPr>
      <w:b/>
      <w:sz w:val="16"/>
    </w:rPr>
  </w:style>
  <w:style w:type="paragraph" w:customStyle="1" w:styleId="zFooterBottomRight">
    <w:name w:val="z_Footer BottomRight"/>
    <w:basedOn w:val="zHFMainColor"/>
    <w:semiHidden/>
    <w:rsid w:val="009B3C7A"/>
    <w:pPr>
      <w:jc w:val="right"/>
    </w:pPr>
    <w:rPr>
      <w:b/>
      <w:sz w:val="16"/>
    </w:rPr>
  </w:style>
  <w:style w:type="paragraph" w:customStyle="1" w:styleId="zFooterContinued">
    <w:name w:val="z_Footer Continued"/>
    <w:basedOn w:val="zHFMainColor"/>
    <w:semiHidden/>
    <w:rsid w:val="009B3C7A"/>
    <w:pPr>
      <w:spacing w:after="120"/>
    </w:pPr>
    <w:rPr>
      <w:b/>
    </w:rPr>
  </w:style>
  <w:style w:type="paragraph" w:customStyle="1" w:styleId="zFooterInfo">
    <w:name w:val="z_Footer Info"/>
    <w:basedOn w:val="zHFAuto"/>
    <w:semiHidden/>
    <w:rsid w:val="009B3C7A"/>
    <w:pPr>
      <w:spacing w:after="100"/>
    </w:pPr>
  </w:style>
  <w:style w:type="paragraph" w:customStyle="1" w:styleId="zFooterInfoTitle">
    <w:name w:val="z_Footer InfoTitle"/>
    <w:basedOn w:val="zHFMainColor"/>
    <w:semiHidden/>
    <w:rsid w:val="009B3C7A"/>
    <w:pPr>
      <w:framePr w:wrap="auto" w:vAnchor="page" w:hAnchor="page" w:x="1001" w:y="13701"/>
      <w:spacing w:after="100"/>
      <w:suppressOverlap/>
    </w:pPr>
    <w:rPr>
      <w:b/>
      <w:bCs/>
      <w:sz w:val="28"/>
    </w:rPr>
  </w:style>
  <w:style w:type="paragraph" w:customStyle="1" w:styleId="zFooterTopLeft">
    <w:name w:val="z_Footer TopLeft"/>
    <w:basedOn w:val="zHFAuto"/>
    <w:semiHidden/>
    <w:rsid w:val="009B3C7A"/>
    <w:rPr>
      <w:sz w:val="10"/>
    </w:rPr>
  </w:style>
  <w:style w:type="paragraph" w:customStyle="1" w:styleId="zFooterTopRight">
    <w:name w:val="z_Footer TopRight"/>
    <w:basedOn w:val="zHFAuto"/>
    <w:semiHidden/>
    <w:rsid w:val="009B3C7A"/>
    <w:pPr>
      <w:jc w:val="right"/>
    </w:pPr>
    <w:rPr>
      <w:sz w:val="10"/>
    </w:rPr>
  </w:style>
  <w:style w:type="paragraph" w:customStyle="1" w:styleId="zFrontPageHeaderBottomLeft">
    <w:name w:val="z_FrontPage Header BottomLeft"/>
    <w:basedOn w:val="Bodycolor"/>
    <w:semiHidden/>
    <w:rsid w:val="009B3C7A"/>
    <w:pPr>
      <w:framePr w:wrap="auto" w:vAnchor="page" w:hAnchor="page" w:x="1001" w:y="701"/>
      <w:spacing w:before="0" w:after="0" w:line="260" w:lineRule="exact"/>
      <w:suppressOverlap/>
    </w:pPr>
    <w:rPr>
      <w:b/>
      <w:bCs/>
      <w:sz w:val="22"/>
    </w:rPr>
  </w:style>
  <w:style w:type="paragraph" w:customStyle="1" w:styleId="zFrontPageHeaderBottomRight">
    <w:name w:val="z_FrontPage Header BottomRight"/>
    <w:basedOn w:val="Bodycolor"/>
    <w:semiHidden/>
    <w:rsid w:val="009B3C7A"/>
    <w:pPr>
      <w:framePr w:wrap="auto" w:vAnchor="page" w:hAnchor="page" w:x="1001" w:y="701"/>
      <w:spacing w:before="0" w:after="0" w:line="260" w:lineRule="exact"/>
      <w:suppressOverlap/>
      <w:jc w:val="right"/>
    </w:pPr>
    <w:rPr>
      <w:b/>
      <w:bCs/>
      <w:sz w:val="22"/>
    </w:rPr>
  </w:style>
  <w:style w:type="paragraph" w:customStyle="1" w:styleId="zFrontPageHeaderCenterLeft">
    <w:name w:val="z_FrontPage Header CenterLeft"/>
    <w:basedOn w:val="Bodycolor"/>
    <w:semiHidden/>
    <w:rsid w:val="009B3C7A"/>
    <w:pPr>
      <w:framePr w:wrap="auto" w:vAnchor="page" w:hAnchor="page" w:x="1001" w:y="701"/>
      <w:spacing w:before="0" w:after="0" w:line="300" w:lineRule="exact"/>
      <w:suppressOverlap/>
    </w:pPr>
    <w:rPr>
      <w:b/>
      <w:sz w:val="26"/>
    </w:rPr>
  </w:style>
  <w:style w:type="paragraph" w:customStyle="1" w:styleId="zFrontPageHeaderTopLeft">
    <w:name w:val="z_FrontPage Header TopLeft"/>
    <w:basedOn w:val="Bodycolor"/>
    <w:autoRedefine/>
    <w:semiHidden/>
    <w:rsid w:val="009B3C7A"/>
    <w:pPr>
      <w:framePr w:wrap="auto" w:vAnchor="page" w:hAnchor="page" w:x="1001" w:y="701"/>
      <w:spacing w:before="0" w:after="0" w:line="560" w:lineRule="exact"/>
      <w:suppressOverlap/>
    </w:pPr>
    <w:rPr>
      <w:b/>
      <w:bCs/>
      <w:sz w:val="50"/>
    </w:rPr>
  </w:style>
  <w:style w:type="paragraph" w:customStyle="1" w:styleId="zHeaderBottomRight">
    <w:name w:val="z_Header BottomRight"/>
    <w:basedOn w:val="Bodycolor"/>
    <w:semiHidden/>
    <w:rsid w:val="009B3C7A"/>
    <w:pPr>
      <w:spacing w:before="0" w:line="240" w:lineRule="auto"/>
      <w:jc w:val="right"/>
    </w:pPr>
    <w:rPr>
      <w:b/>
      <w:bCs/>
    </w:rPr>
  </w:style>
  <w:style w:type="paragraph" w:customStyle="1" w:styleId="zHeaderTopLeft">
    <w:name w:val="z_Header TopLeft"/>
    <w:basedOn w:val="Bodycolor"/>
    <w:semiHidden/>
    <w:rsid w:val="009B3C7A"/>
    <w:pPr>
      <w:spacing w:beforeAutospacing="1" w:after="0" w:line="240" w:lineRule="auto"/>
    </w:pPr>
    <w:rPr>
      <w:b/>
      <w:sz w:val="24"/>
    </w:rPr>
  </w:style>
  <w:style w:type="paragraph" w:customStyle="1" w:styleId="zHeaderTopRight">
    <w:name w:val="z_Header TopRight"/>
    <w:basedOn w:val="Bodycolor"/>
    <w:semiHidden/>
    <w:rsid w:val="009B3C7A"/>
    <w:pPr>
      <w:spacing w:before="0" w:after="0" w:line="240" w:lineRule="auto"/>
      <w:jc w:val="right"/>
    </w:pPr>
    <w:rPr>
      <w:b/>
      <w:bCs/>
      <w:sz w:val="40"/>
    </w:rPr>
  </w:style>
  <w:style w:type="paragraph" w:customStyle="1" w:styleId="zHeaderBottomLeft">
    <w:name w:val="z_Header BottomLeft"/>
    <w:basedOn w:val="zHeaderBottomRight"/>
    <w:semiHidden/>
    <w:rsid w:val="009B3C7A"/>
    <w:pPr>
      <w:jc w:val="left"/>
    </w:pPr>
  </w:style>
  <w:style w:type="paragraph" w:customStyle="1" w:styleId="Graphicanchor">
    <w:name w:val="Graphic anchor"/>
    <w:basedOn w:val="Body"/>
    <w:rsid w:val="009B3C7A"/>
    <w:pPr>
      <w:keepNext/>
      <w:spacing w:before="120" w:after="120" w:line="250" w:lineRule="atLeast"/>
      <w:jc w:val="center"/>
    </w:pPr>
  </w:style>
  <w:style w:type="paragraph" w:customStyle="1" w:styleId="Rowhead1">
    <w:name w:val="Rowhead 1"/>
    <w:basedOn w:val="Bodycolor"/>
    <w:rsid w:val="009B3C7A"/>
    <w:pPr>
      <w:spacing w:before="0" w:after="60" w:line="220" w:lineRule="exact"/>
    </w:pPr>
    <w:rPr>
      <w:b/>
      <w:sz w:val="18"/>
    </w:rPr>
  </w:style>
  <w:style w:type="paragraph" w:customStyle="1" w:styleId="Rowhead2">
    <w:name w:val="Rowhead 2"/>
    <w:basedOn w:val="Bodycolor"/>
    <w:rsid w:val="009B3C7A"/>
    <w:pPr>
      <w:spacing w:before="0" w:after="60" w:line="220" w:lineRule="exact"/>
    </w:pPr>
    <w:rPr>
      <w:sz w:val="18"/>
    </w:rPr>
  </w:style>
  <w:style w:type="paragraph" w:customStyle="1" w:styleId="Rowhead3">
    <w:name w:val="Rowhead 3"/>
    <w:basedOn w:val="Bodycolor"/>
    <w:rsid w:val="009B3C7A"/>
    <w:pPr>
      <w:spacing w:before="0" w:after="60" w:line="220" w:lineRule="exact"/>
    </w:pPr>
    <w:rPr>
      <w:i/>
      <w:sz w:val="18"/>
    </w:rPr>
  </w:style>
  <w:style w:type="paragraph" w:styleId="Header">
    <w:name w:val="header"/>
    <w:basedOn w:val="Normal"/>
    <w:semiHidden/>
    <w:rsid w:val="009B3C7A"/>
    <w:pPr>
      <w:tabs>
        <w:tab w:val="center" w:pos="4320"/>
        <w:tab w:val="right" w:pos="8640"/>
      </w:tabs>
    </w:pPr>
  </w:style>
  <w:style w:type="paragraph" w:styleId="Footer">
    <w:name w:val="footer"/>
    <w:basedOn w:val="Normal"/>
    <w:semiHidden/>
    <w:rsid w:val="009B3C7A"/>
    <w:pPr>
      <w:tabs>
        <w:tab w:val="center" w:pos="4320"/>
        <w:tab w:val="right" w:pos="8640"/>
      </w:tabs>
    </w:pPr>
  </w:style>
  <w:style w:type="paragraph" w:styleId="ListBullet">
    <w:name w:val="List Bullet"/>
    <w:basedOn w:val="Normal"/>
    <w:semiHidden/>
    <w:rsid w:val="009B3C7A"/>
    <w:pPr>
      <w:numPr>
        <w:numId w:val="8"/>
      </w:numPr>
    </w:pPr>
  </w:style>
  <w:style w:type="paragraph" w:styleId="TOC6">
    <w:name w:val="toc 6"/>
    <w:basedOn w:val="Normal"/>
    <w:next w:val="Normal"/>
    <w:autoRedefine/>
    <w:semiHidden/>
    <w:rsid w:val="009B3C7A"/>
    <w:pPr>
      <w:ind w:left="1000"/>
    </w:pPr>
  </w:style>
  <w:style w:type="paragraph" w:styleId="TOC7">
    <w:name w:val="toc 7"/>
    <w:basedOn w:val="Normal"/>
    <w:next w:val="Normal"/>
    <w:autoRedefine/>
    <w:semiHidden/>
    <w:rsid w:val="009B3C7A"/>
    <w:pPr>
      <w:ind w:left="1200"/>
    </w:pPr>
  </w:style>
  <w:style w:type="paragraph" w:styleId="TOC8">
    <w:name w:val="toc 8"/>
    <w:basedOn w:val="Normal"/>
    <w:next w:val="Normal"/>
    <w:autoRedefine/>
    <w:semiHidden/>
    <w:rsid w:val="009B3C7A"/>
    <w:pPr>
      <w:ind w:left="1400"/>
    </w:pPr>
  </w:style>
  <w:style w:type="paragraph" w:styleId="TOC9">
    <w:name w:val="toc 9"/>
    <w:basedOn w:val="Normal"/>
    <w:next w:val="Normal"/>
    <w:autoRedefine/>
    <w:semiHidden/>
    <w:rsid w:val="009B3C7A"/>
    <w:pPr>
      <w:ind w:left="1600"/>
    </w:pPr>
  </w:style>
  <w:style w:type="paragraph" w:styleId="TableofFigures">
    <w:name w:val="table of figures"/>
    <w:basedOn w:val="Body"/>
    <w:next w:val="Body"/>
    <w:rsid w:val="009B3C7A"/>
    <w:pPr>
      <w:tabs>
        <w:tab w:val="left" w:pos="900"/>
        <w:tab w:val="right" w:leader="dot" w:pos="4760"/>
      </w:tabs>
      <w:spacing w:before="40" w:after="20" w:line="220" w:lineRule="exact"/>
      <w:ind w:left="900" w:hanging="900"/>
    </w:pPr>
    <w:rPr>
      <w:noProof/>
      <w:sz w:val="18"/>
    </w:rPr>
  </w:style>
  <w:style w:type="paragraph" w:customStyle="1" w:styleId="Equationframe">
    <w:name w:val="Equation frame"/>
    <w:basedOn w:val="Tabletitleunnumbered"/>
    <w:semiHidden/>
    <w:rsid w:val="009B3C7A"/>
    <w:pPr>
      <w:keepNext w:val="0"/>
      <w:framePr w:wrap="notBeside" w:vAnchor="text" w:hAnchor="text" w:y="1"/>
      <w:spacing w:line="250" w:lineRule="atLeast"/>
      <w:suppressOverlap/>
    </w:pPr>
    <w:rPr>
      <w:b w:val="0"/>
      <w:color w:val="auto"/>
      <w:sz w:val="20"/>
    </w:rPr>
  </w:style>
  <w:style w:type="paragraph" w:customStyle="1" w:styleId="Comment">
    <w:name w:val="Comment"/>
    <w:basedOn w:val="Body"/>
    <w:rsid w:val="009B3C7A"/>
    <w:rPr>
      <w:vanish/>
      <w:color w:val="00CC00"/>
      <w:u w:val="single"/>
    </w:rPr>
  </w:style>
  <w:style w:type="paragraph" w:customStyle="1" w:styleId="Advisorychange">
    <w:name w:val="Advisory change"/>
    <w:basedOn w:val="Body"/>
    <w:rsid w:val="009B3C7A"/>
    <w:rPr>
      <w:vanish/>
      <w:color w:val="007FFF"/>
      <w:u w:val="single"/>
    </w:rPr>
  </w:style>
  <w:style w:type="paragraph" w:customStyle="1" w:styleId="Mandatorychange">
    <w:name w:val="Mandatory change"/>
    <w:basedOn w:val="Body"/>
    <w:rsid w:val="009B3C7A"/>
    <w:rPr>
      <w:vanish/>
      <w:color w:val="CC1AB3"/>
      <w:u w:val="single"/>
    </w:rPr>
  </w:style>
  <w:style w:type="paragraph" w:customStyle="1" w:styleId="FeatureApplicationlist">
    <w:name w:val="Feature Application list"/>
    <w:basedOn w:val="Body"/>
    <w:semiHidden/>
    <w:rsid w:val="009B3C7A"/>
    <w:pPr>
      <w:numPr>
        <w:numId w:val="14"/>
      </w:numPr>
      <w:spacing w:before="40" w:after="0"/>
    </w:pPr>
  </w:style>
  <w:style w:type="paragraph" w:customStyle="1" w:styleId="Equationanchor">
    <w:name w:val="Equation anchor"/>
    <w:basedOn w:val="Body"/>
    <w:rsid w:val="009B3C7A"/>
    <w:pPr>
      <w:spacing w:before="0" w:after="0" w:line="100" w:lineRule="exact"/>
    </w:pPr>
  </w:style>
  <w:style w:type="paragraph" w:customStyle="1" w:styleId="Anchor">
    <w:name w:val="Anchor"/>
    <w:basedOn w:val="Body"/>
    <w:rsid w:val="009B3C7A"/>
    <w:pPr>
      <w:spacing w:before="120" w:line="40" w:lineRule="exact"/>
    </w:pPr>
  </w:style>
  <w:style w:type="paragraph" w:customStyle="1" w:styleId="Tablenotelegal">
    <w:name w:val="Table note legal"/>
    <w:basedOn w:val="Legalbody"/>
    <w:rsid w:val="009B3C7A"/>
    <w:pPr>
      <w:numPr>
        <w:numId w:val="17"/>
      </w:numPr>
      <w:spacing w:line="140" w:lineRule="exact"/>
    </w:pPr>
    <w:rPr>
      <w:sz w:val="12"/>
    </w:rPr>
  </w:style>
  <w:style w:type="paragraph" w:styleId="BalloonText">
    <w:name w:val="Balloon Text"/>
    <w:basedOn w:val="Normal"/>
    <w:link w:val="BalloonTextChar"/>
    <w:semiHidden/>
    <w:rsid w:val="009B3C7A"/>
    <w:rPr>
      <w:rFonts w:ascii="Tahoma" w:hAnsi="Tahoma" w:cs="Tahoma"/>
      <w:sz w:val="16"/>
      <w:szCs w:val="16"/>
    </w:rPr>
  </w:style>
  <w:style w:type="character" w:customStyle="1" w:styleId="BalloonTextChar">
    <w:name w:val="Balloon Text Char"/>
    <w:basedOn w:val="DefaultParagraphFont"/>
    <w:link w:val="BalloonText"/>
    <w:semiHidden/>
    <w:rsid w:val="009B3C7A"/>
    <w:rPr>
      <w:rFonts w:ascii="Tahoma" w:hAnsi="Tahoma" w:cs="Tahoma"/>
      <w:sz w:val="16"/>
      <w:szCs w:val="16"/>
    </w:rPr>
  </w:style>
  <w:style w:type="table" w:styleId="TableGrid">
    <w:name w:val="Table Grid"/>
    <w:basedOn w:val="TableNormal"/>
    <w:rsid w:val="009B3C7A"/>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NXP">
    <w:name w:val="NXP"/>
    <w:basedOn w:val="Legalbody"/>
    <w:link w:val="NXPChar"/>
    <w:rsid w:val="009B3C7A"/>
  </w:style>
  <w:style w:type="character" w:customStyle="1" w:styleId="BodyChar">
    <w:name w:val="Body Char"/>
    <w:basedOn w:val="DefaultParagraphFont"/>
    <w:link w:val="Body"/>
    <w:rsid w:val="009B3C7A"/>
    <w:rPr>
      <w:rFonts w:ascii="Arial" w:hAnsi="Arial" w:cs="Arial"/>
    </w:rPr>
  </w:style>
  <w:style w:type="character" w:customStyle="1" w:styleId="LegalbodyChar">
    <w:name w:val="Legal body Char"/>
    <w:basedOn w:val="BodyChar"/>
    <w:link w:val="Legalbody"/>
    <w:rsid w:val="009B3C7A"/>
    <w:rPr>
      <w:rFonts w:ascii="Arial" w:hAnsi="Arial" w:cs="Arial"/>
      <w:sz w:val="14"/>
    </w:rPr>
  </w:style>
  <w:style w:type="character" w:customStyle="1" w:styleId="NXPChar">
    <w:name w:val="NXP Char"/>
    <w:basedOn w:val="LegalbodyChar"/>
    <w:link w:val="NXP"/>
    <w:rsid w:val="009B3C7A"/>
    <w:rPr>
      <w:rFonts w:ascii="Arial" w:hAnsi="Arial" w:cs="Arial"/>
      <w:sz w:val="14"/>
    </w:rPr>
  </w:style>
  <w:style w:type="paragraph" w:styleId="NormalWeb">
    <w:name w:val="Normal (Web)"/>
    <w:basedOn w:val="Normal"/>
    <w:uiPriority w:val="99"/>
    <w:semiHidden/>
    <w:unhideWhenUsed/>
    <w:rsid w:val="00EA4266"/>
    <w:pPr>
      <w:spacing w:before="100" w:beforeAutospacing="1" w:after="100" w:afterAutospacing="1"/>
    </w:pPr>
    <w:rPr>
      <w:rFonts w:ascii="Times New Roman" w:eastAsiaTheme="minorEastAsia" w:hAnsi="Times New Roman" w:cs="Times New Roman"/>
      <w:sz w:val="24"/>
      <w:szCs w:val="24"/>
    </w:rPr>
  </w:style>
  <w:style w:type="character" w:styleId="CommentReference">
    <w:name w:val="annotation reference"/>
    <w:basedOn w:val="DefaultParagraphFont"/>
    <w:uiPriority w:val="99"/>
    <w:semiHidden/>
    <w:unhideWhenUsed/>
    <w:rsid w:val="00C26B59"/>
    <w:rPr>
      <w:sz w:val="16"/>
      <w:szCs w:val="16"/>
    </w:rPr>
  </w:style>
  <w:style w:type="paragraph" w:styleId="CommentText">
    <w:name w:val="annotation text"/>
    <w:basedOn w:val="Normal"/>
    <w:link w:val="CommentTextChar"/>
    <w:uiPriority w:val="99"/>
    <w:unhideWhenUsed/>
    <w:rsid w:val="00C26B59"/>
  </w:style>
  <w:style w:type="character" w:customStyle="1" w:styleId="CommentTextChar">
    <w:name w:val="Comment Text Char"/>
    <w:basedOn w:val="DefaultParagraphFont"/>
    <w:link w:val="CommentText"/>
    <w:uiPriority w:val="99"/>
    <w:rsid w:val="00C26B59"/>
    <w:rPr>
      <w:rFonts w:ascii="Arial" w:hAnsi="Arial" w:cs="Arial"/>
    </w:rPr>
  </w:style>
  <w:style w:type="paragraph" w:styleId="CommentSubject">
    <w:name w:val="annotation subject"/>
    <w:basedOn w:val="CommentText"/>
    <w:next w:val="CommentText"/>
    <w:link w:val="CommentSubjectChar"/>
    <w:semiHidden/>
    <w:unhideWhenUsed/>
    <w:rsid w:val="00C26B59"/>
    <w:rPr>
      <w:b/>
      <w:bCs/>
    </w:rPr>
  </w:style>
  <w:style w:type="character" w:customStyle="1" w:styleId="CommentSubjectChar">
    <w:name w:val="Comment Subject Char"/>
    <w:basedOn w:val="CommentTextChar"/>
    <w:link w:val="CommentSubject"/>
    <w:semiHidden/>
    <w:rsid w:val="00C26B59"/>
    <w:rPr>
      <w:rFonts w:ascii="Arial" w:hAnsi="Arial" w:cs="Arial"/>
      <w:b/>
      <w:bCs/>
    </w:rPr>
  </w:style>
  <w:style w:type="paragraph" w:customStyle="1" w:styleId="Default">
    <w:name w:val="Default"/>
    <w:rsid w:val="00FB7A73"/>
    <w:pPr>
      <w:autoSpaceDE w:val="0"/>
      <w:autoSpaceDN w:val="0"/>
      <w:adjustRightInd w:val="0"/>
    </w:pPr>
    <w:rPr>
      <w:rFonts w:ascii="Arial" w:hAnsi="Arial" w:cs="Arial"/>
      <w:color w:val="000000"/>
      <w:sz w:val="24"/>
      <w:szCs w:val="24"/>
    </w:rPr>
  </w:style>
  <w:style w:type="paragraph" w:customStyle="1" w:styleId="Filenamesourceline">
    <w:name w:val="Filename/sourceline"/>
    <w:basedOn w:val="Body"/>
    <w:next w:val="Body"/>
    <w:link w:val="FilenamesourcelineChar"/>
    <w:qFormat/>
    <w:rsid w:val="00DF1013"/>
    <w:rPr>
      <w:rFonts w:ascii="Courier New" w:hAnsi="Courier New"/>
      <w:szCs w:val="18"/>
    </w:rPr>
  </w:style>
  <w:style w:type="character" w:customStyle="1" w:styleId="FilenamesourcelineChar">
    <w:name w:val="Filename/sourceline Char"/>
    <w:basedOn w:val="BodyChar"/>
    <w:link w:val="Filenamesourceline"/>
    <w:rsid w:val="00DF1013"/>
    <w:rPr>
      <w:rFonts w:ascii="Courier New" w:hAnsi="Courier New" w:cs="Arial"/>
      <w:szCs w:val="18"/>
    </w:rPr>
  </w:style>
  <w:style w:type="paragraph" w:styleId="ListParagraph">
    <w:name w:val="List Paragraph"/>
    <w:basedOn w:val="Normal"/>
    <w:uiPriority w:val="34"/>
    <w:qFormat/>
    <w:rsid w:val="00C83464"/>
    <w:pPr>
      <w:ind w:left="720"/>
      <w:contextualSpacing/>
    </w:pPr>
  </w:style>
  <w:style w:type="paragraph" w:styleId="Caption">
    <w:name w:val="caption"/>
    <w:basedOn w:val="Normal"/>
    <w:next w:val="Normal"/>
    <w:qFormat/>
    <w:rsid w:val="003F23F0"/>
    <w:pPr>
      <w:spacing w:before="120" w:after="120"/>
      <w:ind w:left="562"/>
      <w:jc w:val="center"/>
    </w:pPr>
    <w:rPr>
      <w:i/>
      <w:iCs/>
      <w:sz w:val="22"/>
      <w:lang w:val="en-GB"/>
    </w:rPr>
  </w:style>
  <w:style w:type="character" w:styleId="UnresolvedMention">
    <w:name w:val="Unresolved Mention"/>
    <w:basedOn w:val="DefaultParagraphFont"/>
    <w:uiPriority w:val="99"/>
    <w:semiHidden/>
    <w:unhideWhenUsed/>
    <w:rsid w:val="008B427B"/>
    <w:rPr>
      <w:color w:val="605E5C"/>
      <w:shd w:val="clear" w:color="auto" w:fill="E1DFDD"/>
    </w:rPr>
  </w:style>
  <w:style w:type="paragraph" w:customStyle="1" w:styleId="TableParagraph">
    <w:name w:val="Table Paragraph"/>
    <w:basedOn w:val="Normal"/>
    <w:uiPriority w:val="1"/>
    <w:qFormat/>
    <w:rsid w:val="00147ECE"/>
    <w:pPr>
      <w:widowControl w:val="0"/>
      <w:autoSpaceDE w:val="0"/>
      <w:autoSpaceDN w:val="0"/>
      <w:spacing w:before="40"/>
      <w:ind w:left="42"/>
    </w:pPr>
    <w:rPr>
      <w:rFonts w:eastAsia="Arial"/>
      <w:sz w:val="22"/>
      <w:szCs w:val="22"/>
    </w:rPr>
  </w:style>
  <w:style w:type="paragraph" w:styleId="Revision">
    <w:name w:val="Revision"/>
    <w:hidden/>
    <w:uiPriority w:val="99"/>
    <w:semiHidden/>
    <w:rsid w:val="00106A3C"/>
    <w:rPr>
      <w:rFonts w:ascii="Arial" w:hAnsi="Arial" w:cs="Arial"/>
    </w:rPr>
  </w:style>
  <w:style w:type="character" w:styleId="HTMLCode">
    <w:name w:val="HTML Code"/>
    <w:basedOn w:val="DefaultParagraphFont"/>
    <w:uiPriority w:val="99"/>
    <w:semiHidden/>
    <w:unhideWhenUsed/>
    <w:rsid w:val="00EE1AB6"/>
    <w:rPr>
      <w:rFonts w:ascii="Courier New" w:eastAsia="Times New Roman" w:hAnsi="Courier New" w:cs="Courier New"/>
      <w:sz w:val="20"/>
      <w:szCs w:val="20"/>
    </w:rPr>
  </w:style>
  <w:style w:type="paragraph" w:customStyle="1" w:styleId="xmsolistparagraph">
    <w:name w:val="x_msolistparagraph"/>
    <w:basedOn w:val="Normal"/>
    <w:rsid w:val="00212617"/>
    <w:pPr>
      <w:spacing w:before="100" w:beforeAutospacing="1" w:after="100" w:afterAutospacing="1"/>
    </w:pPr>
    <w:rPr>
      <w:rFonts w:ascii="Calibri" w:eastAsiaTheme="minorEastAsia" w:hAnsi="Calibri" w:cs="Calibri"/>
      <w:sz w:val="22"/>
      <w:szCs w:val="22"/>
      <w:lang w:eastAsia="zh-CN"/>
    </w:rPr>
  </w:style>
  <w:style w:type="character" w:styleId="PlaceholderText">
    <w:name w:val="Placeholder Text"/>
    <w:basedOn w:val="DefaultParagraphFont"/>
    <w:uiPriority w:val="99"/>
    <w:semiHidden/>
    <w:rsid w:val="00324325"/>
    <w:rPr>
      <w:color w:val="808080"/>
    </w:rPr>
  </w:style>
  <w:style w:type="character" w:customStyle="1" w:styleId="error">
    <w:name w:val="error"/>
    <w:basedOn w:val="DefaultParagraphFont"/>
    <w:rsid w:val="00802204"/>
  </w:style>
  <w:style w:type="character" w:customStyle="1" w:styleId="ui-provider">
    <w:name w:val="ui-provider"/>
    <w:basedOn w:val="DefaultParagraphFont"/>
    <w:rsid w:val="00CD4A52"/>
  </w:style>
  <w:style w:type="paragraph" w:customStyle="1" w:styleId="ParaBody">
    <w:name w:val="Para_Body"/>
    <w:basedOn w:val="Normal"/>
    <w:qFormat/>
    <w:rsid w:val="0071463A"/>
    <w:pPr>
      <w:spacing w:before="120" w:after="80"/>
    </w:pPr>
    <w:rPr>
      <w:rFonts w:ascii="Times New Roman" w:hAnsi="Times New Roman" w:cs="Times New Roman"/>
      <w:sz w:val="24"/>
      <w:szCs w:val="24"/>
      <w:lang w:eastAsia="x-none"/>
    </w:rPr>
  </w:style>
  <w:style w:type="paragraph" w:customStyle="1" w:styleId="ListNum">
    <w:name w:val="List_Num"/>
    <w:basedOn w:val="Normal"/>
    <w:rsid w:val="00C2251C"/>
    <w:pPr>
      <w:widowControl w:val="0"/>
      <w:numPr>
        <w:numId w:val="28"/>
      </w:numPr>
      <w:autoSpaceDE w:val="0"/>
      <w:autoSpaceDN w:val="0"/>
      <w:adjustRightInd w:val="0"/>
      <w:spacing w:before="120" w:after="80"/>
    </w:pPr>
    <w:rPr>
      <w:rFonts w:ascii="Times New Roman" w:hAnsi="Times New Roman" w:cs="Times New Roman"/>
      <w:sz w:val="24"/>
      <w:szCs w:val="24"/>
      <w:lang w:val="x-none" w:eastAsia="x-none"/>
    </w:rPr>
  </w:style>
  <w:style w:type="paragraph" w:customStyle="1" w:styleId="ListAlpha">
    <w:name w:val="List_Alpha"/>
    <w:basedOn w:val="ListNum"/>
    <w:autoRedefine/>
    <w:rsid w:val="00C2251C"/>
    <w:pPr>
      <w:numPr>
        <w:ilvl w:val="1"/>
      </w:numPr>
      <w:spacing w:before="0" w:after="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070027">
      <w:bodyDiv w:val="1"/>
      <w:marLeft w:val="0"/>
      <w:marRight w:val="0"/>
      <w:marTop w:val="0"/>
      <w:marBottom w:val="0"/>
      <w:divBdr>
        <w:top w:val="none" w:sz="0" w:space="0" w:color="auto"/>
        <w:left w:val="none" w:sz="0" w:space="0" w:color="auto"/>
        <w:bottom w:val="none" w:sz="0" w:space="0" w:color="auto"/>
        <w:right w:val="none" w:sz="0" w:space="0" w:color="auto"/>
      </w:divBdr>
    </w:div>
    <w:div w:id="125241876">
      <w:bodyDiv w:val="1"/>
      <w:marLeft w:val="0"/>
      <w:marRight w:val="0"/>
      <w:marTop w:val="0"/>
      <w:marBottom w:val="0"/>
      <w:divBdr>
        <w:top w:val="none" w:sz="0" w:space="0" w:color="auto"/>
        <w:left w:val="none" w:sz="0" w:space="0" w:color="auto"/>
        <w:bottom w:val="none" w:sz="0" w:space="0" w:color="auto"/>
        <w:right w:val="none" w:sz="0" w:space="0" w:color="auto"/>
      </w:divBdr>
      <w:divsChild>
        <w:div w:id="1931157339">
          <w:marLeft w:val="533"/>
          <w:marRight w:val="0"/>
          <w:marTop w:val="115"/>
          <w:marBottom w:val="15"/>
          <w:divBdr>
            <w:top w:val="none" w:sz="0" w:space="0" w:color="auto"/>
            <w:left w:val="none" w:sz="0" w:space="0" w:color="auto"/>
            <w:bottom w:val="none" w:sz="0" w:space="0" w:color="auto"/>
            <w:right w:val="none" w:sz="0" w:space="0" w:color="auto"/>
          </w:divBdr>
        </w:div>
        <w:div w:id="1855723462">
          <w:marLeft w:val="533"/>
          <w:marRight w:val="0"/>
          <w:marTop w:val="115"/>
          <w:marBottom w:val="15"/>
          <w:divBdr>
            <w:top w:val="none" w:sz="0" w:space="0" w:color="auto"/>
            <w:left w:val="none" w:sz="0" w:space="0" w:color="auto"/>
            <w:bottom w:val="none" w:sz="0" w:space="0" w:color="auto"/>
            <w:right w:val="none" w:sz="0" w:space="0" w:color="auto"/>
          </w:divBdr>
        </w:div>
      </w:divsChild>
    </w:div>
    <w:div w:id="135607579">
      <w:bodyDiv w:val="1"/>
      <w:marLeft w:val="0"/>
      <w:marRight w:val="0"/>
      <w:marTop w:val="0"/>
      <w:marBottom w:val="0"/>
      <w:divBdr>
        <w:top w:val="none" w:sz="0" w:space="0" w:color="auto"/>
        <w:left w:val="none" w:sz="0" w:space="0" w:color="auto"/>
        <w:bottom w:val="none" w:sz="0" w:space="0" w:color="auto"/>
        <w:right w:val="none" w:sz="0" w:space="0" w:color="auto"/>
      </w:divBdr>
    </w:div>
    <w:div w:id="135612593">
      <w:bodyDiv w:val="1"/>
      <w:marLeft w:val="0"/>
      <w:marRight w:val="0"/>
      <w:marTop w:val="0"/>
      <w:marBottom w:val="0"/>
      <w:divBdr>
        <w:top w:val="none" w:sz="0" w:space="0" w:color="auto"/>
        <w:left w:val="none" w:sz="0" w:space="0" w:color="auto"/>
        <w:bottom w:val="none" w:sz="0" w:space="0" w:color="auto"/>
        <w:right w:val="none" w:sz="0" w:space="0" w:color="auto"/>
      </w:divBdr>
    </w:div>
    <w:div w:id="148838050">
      <w:bodyDiv w:val="1"/>
      <w:marLeft w:val="0"/>
      <w:marRight w:val="0"/>
      <w:marTop w:val="0"/>
      <w:marBottom w:val="0"/>
      <w:divBdr>
        <w:top w:val="none" w:sz="0" w:space="0" w:color="auto"/>
        <w:left w:val="none" w:sz="0" w:space="0" w:color="auto"/>
        <w:bottom w:val="none" w:sz="0" w:space="0" w:color="auto"/>
        <w:right w:val="none" w:sz="0" w:space="0" w:color="auto"/>
      </w:divBdr>
    </w:div>
    <w:div w:id="157697033">
      <w:bodyDiv w:val="1"/>
      <w:marLeft w:val="0"/>
      <w:marRight w:val="0"/>
      <w:marTop w:val="0"/>
      <w:marBottom w:val="0"/>
      <w:divBdr>
        <w:top w:val="none" w:sz="0" w:space="0" w:color="auto"/>
        <w:left w:val="none" w:sz="0" w:space="0" w:color="auto"/>
        <w:bottom w:val="none" w:sz="0" w:space="0" w:color="auto"/>
        <w:right w:val="none" w:sz="0" w:space="0" w:color="auto"/>
      </w:divBdr>
    </w:div>
    <w:div w:id="157891398">
      <w:bodyDiv w:val="1"/>
      <w:marLeft w:val="0"/>
      <w:marRight w:val="0"/>
      <w:marTop w:val="0"/>
      <w:marBottom w:val="0"/>
      <w:divBdr>
        <w:top w:val="none" w:sz="0" w:space="0" w:color="auto"/>
        <w:left w:val="none" w:sz="0" w:space="0" w:color="auto"/>
        <w:bottom w:val="none" w:sz="0" w:space="0" w:color="auto"/>
        <w:right w:val="none" w:sz="0" w:space="0" w:color="auto"/>
      </w:divBdr>
    </w:div>
    <w:div w:id="207034065">
      <w:bodyDiv w:val="1"/>
      <w:marLeft w:val="0"/>
      <w:marRight w:val="0"/>
      <w:marTop w:val="0"/>
      <w:marBottom w:val="0"/>
      <w:divBdr>
        <w:top w:val="none" w:sz="0" w:space="0" w:color="auto"/>
        <w:left w:val="none" w:sz="0" w:space="0" w:color="auto"/>
        <w:bottom w:val="none" w:sz="0" w:space="0" w:color="auto"/>
        <w:right w:val="none" w:sz="0" w:space="0" w:color="auto"/>
      </w:divBdr>
      <w:divsChild>
        <w:div w:id="1379433364">
          <w:marLeft w:val="533"/>
          <w:marRight w:val="0"/>
          <w:marTop w:val="115"/>
          <w:marBottom w:val="15"/>
          <w:divBdr>
            <w:top w:val="none" w:sz="0" w:space="0" w:color="auto"/>
            <w:left w:val="none" w:sz="0" w:space="0" w:color="auto"/>
            <w:bottom w:val="none" w:sz="0" w:space="0" w:color="auto"/>
            <w:right w:val="none" w:sz="0" w:space="0" w:color="auto"/>
          </w:divBdr>
        </w:div>
      </w:divsChild>
    </w:div>
    <w:div w:id="214397805">
      <w:bodyDiv w:val="1"/>
      <w:marLeft w:val="0"/>
      <w:marRight w:val="0"/>
      <w:marTop w:val="0"/>
      <w:marBottom w:val="0"/>
      <w:divBdr>
        <w:top w:val="none" w:sz="0" w:space="0" w:color="auto"/>
        <w:left w:val="none" w:sz="0" w:space="0" w:color="auto"/>
        <w:bottom w:val="none" w:sz="0" w:space="0" w:color="auto"/>
        <w:right w:val="none" w:sz="0" w:space="0" w:color="auto"/>
      </w:divBdr>
      <w:divsChild>
        <w:div w:id="1782652570">
          <w:marLeft w:val="533"/>
          <w:marRight w:val="0"/>
          <w:marTop w:val="115"/>
          <w:marBottom w:val="15"/>
          <w:divBdr>
            <w:top w:val="none" w:sz="0" w:space="0" w:color="auto"/>
            <w:left w:val="none" w:sz="0" w:space="0" w:color="auto"/>
            <w:bottom w:val="none" w:sz="0" w:space="0" w:color="auto"/>
            <w:right w:val="none" w:sz="0" w:space="0" w:color="auto"/>
          </w:divBdr>
        </w:div>
      </w:divsChild>
    </w:div>
    <w:div w:id="223571204">
      <w:bodyDiv w:val="1"/>
      <w:marLeft w:val="0"/>
      <w:marRight w:val="0"/>
      <w:marTop w:val="0"/>
      <w:marBottom w:val="0"/>
      <w:divBdr>
        <w:top w:val="none" w:sz="0" w:space="0" w:color="auto"/>
        <w:left w:val="none" w:sz="0" w:space="0" w:color="auto"/>
        <w:bottom w:val="none" w:sz="0" w:space="0" w:color="auto"/>
        <w:right w:val="none" w:sz="0" w:space="0" w:color="auto"/>
      </w:divBdr>
    </w:div>
    <w:div w:id="254899885">
      <w:bodyDiv w:val="1"/>
      <w:marLeft w:val="0"/>
      <w:marRight w:val="0"/>
      <w:marTop w:val="0"/>
      <w:marBottom w:val="0"/>
      <w:divBdr>
        <w:top w:val="none" w:sz="0" w:space="0" w:color="auto"/>
        <w:left w:val="none" w:sz="0" w:space="0" w:color="auto"/>
        <w:bottom w:val="none" w:sz="0" w:space="0" w:color="auto"/>
        <w:right w:val="none" w:sz="0" w:space="0" w:color="auto"/>
      </w:divBdr>
    </w:div>
    <w:div w:id="278948618">
      <w:bodyDiv w:val="1"/>
      <w:marLeft w:val="0"/>
      <w:marRight w:val="0"/>
      <w:marTop w:val="0"/>
      <w:marBottom w:val="0"/>
      <w:divBdr>
        <w:top w:val="none" w:sz="0" w:space="0" w:color="auto"/>
        <w:left w:val="none" w:sz="0" w:space="0" w:color="auto"/>
        <w:bottom w:val="none" w:sz="0" w:space="0" w:color="auto"/>
        <w:right w:val="none" w:sz="0" w:space="0" w:color="auto"/>
      </w:divBdr>
    </w:div>
    <w:div w:id="306592187">
      <w:bodyDiv w:val="1"/>
      <w:marLeft w:val="0"/>
      <w:marRight w:val="0"/>
      <w:marTop w:val="0"/>
      <w:marBottom w:val="0"/>
      <w:divBdr>
        <w:top w:val="none" w:sz="0" w:space="0" w:color="auto"/>
        <w:left w:val="none" w:sz="0" w:space="0" w:color="auto"/>
        <w:bottom w:val="none" w:sz="0" w:space="0" w:color="auto"/>
        <w:right w:val="none" w:sz="0" w:space="0" w:color="auto"/>
      </w:divBdr>
    </w:div>
    <w:div w:id="369843066">
      <w:bodyDiv w:val="1"/>
      <w:marLeft w:val="0"/>
      <w:marRight w:val="0"/>
      <w:marTop w:val="0"/>
      <w:marBottom w:val="0"/>
      <w:divBdr>
        <w:top w:val="none" w:sz="0" w:space="0" w:color="auto"/>
        <w:left w:val="none" w:sz="0" w:space="0" w:color="auto"/>
        <w:bottom w:val="none" w:sz="0" w:space="0" w:color="auto"/>
        <w:right w:val="none" w:sz="0" w:space="0" w:color="auto"/>
      </w:divBdr>
    </w:div>
    <w:div w:id="394010774">
      <w:bodyDiv w:val="1"/>
      <w:marLeft w:val="0"/>
      <w:marRight w:val="0"/>
      <w:marTop w:val="0"/>
      <w:marBottom w:val="0"/>
      <w:divBdr>
        <w:top w:val="none" w:sz="0" w:space="0" w:color="auto"/>
        <w:left w:val="none" w:sz="0" w:space="0" w:color="auto"/>
        <w:bottom w:val="none" w:sz="0" w:space="0" w:color="auto"/>
        <w:right w:val="none" w:sz="0" w:space="0" w:color="auto"/>
      </w:divBdr>
      <w:divsChild>
        <w:div w:id="1923641319">
          <w:marLeft w:val="533"/>
          <w:marRight w:val="0"/>
          <w:marTop w:val="115"/>
          <w:marBottom w:val="15"/>
          <w:divBdr>
            <w:top w:val="none" w:sz="0" w:space="0" w:color="auto"/>
            <w:left w:val="none" w:sz="0" w:space="0" w:color="auto"/>
            <w:bottom w:val="none" w:sz="0" w:space="0" w:color="auto"/>
            <w:right w:val="none" w:sz="0" w:space="0" w:color="auto"/>
          </w:divBdr>
        </w:div>
        <w:div w:id="1015691062">
          <w:marLeft w:val="533"/>
          <w:marRight w:val="0"/>
          <w:marTop w:val="115"/>
          <w:marBottom w:val="15"/>
          <w:divBdr>
            <w:top w:val="none" w:sz="0" w:space="0" w:color="auto"/>
            <w:left w:val="none" w:sz="0" w:space="0" w:color="auto"/>
            <w:bottom w:val="none" w:sz="0" w:space="0" w:color="auto"/>
            <w:right w:val="none" w:sz="0" w:space="0" w:color="auto"/>
          </w:divBdr>
        </w:div>
        <w:div w:id="329987658">
          <w:marLeft w:val="533"/>
          <w:marRight w:val="0"/>
          <w:marTop w:val="115"/>
          <w:marBottom w:val="15"/>
          <w:divBdr>
            <w:top w:val="none" w:sz="0" w:space="0" w:color="auto"/>
            <w:left w:val="none" w:sz="0" w:space="0" w:color="auto"/>
            <w:bottom w:val="none" w:sz="0" w:space="0" w:color="auto"/>
            <w:right w:val="none" w:sz="0" w:space="0" w:color="auto"/>
          </w:divBdr>
        </w:div>
        <w:div w:id="367410494">
          <w:marLeft w:val="274"/>
          <w:marRight w:val="0"/>
          <w:marTop w:val="115"/>
          <w:marBottom w:val="15"/>
          <w:divBdr>
            <w:top w:val="none" w:sz="0" w:space="0" w:color="auto"/>
            <w:left w:val="none" w:sz="0" w:space="0" w:color="auto"/>
            <w:bottom w:val="none" w:sz="0" w:space="0" w:color="auto"/>
            <w:right w:val="none" w:sz="0" w:space="0" w:color="auto"/>
          </w:divBdr>
        </w:div>
        <w:div w:id="361519748">
          <w:marLeft w:val="274"/>
          <w:marRight w:val="0"/>
          <w:marTop w:val="115"/>
          <w:marBottom w:val="15"/>
          <w:divBdr>
            <w:top w:val="none" w:sz="0" w:space="0" w:color="auto"/>
            <w:left w:val="none" w:sz="0" w:space="0" w:color="auto"/>
            <w:bottom w:val="none" w:sz="0" w:space="0" w:color="auto"/>
            <w:right w:val="none" w:sz="0" w:space="0" w:color="auto"/>
          </w:divBdr>
        </w:div>
        <w:div w:id="1618565609">
          <w:marLeft w:val="806"/>
          <w:marRight w:val="0"/>
          <w:marTop w:val="115"/>
          <w:marBottom w:val="15"/>
          <w:divBdr>
            <w:top w:val="none" w:sz="0" w:space="0" w:color="auto"/>
            <w:left w:val="none" w:sz="0" w:space="0" w:color="auto"/>
            <w:bottom w:val="none" w:sz="0" w:space="0" w:color="auto"/>
            <w:right w:val="none" w:sz="0" w:space="0" w:color="auto"/>
          </w:divBdr>
        </w:div>
        <w:div w:id="836189409">
          <w:marLeft w:val="274"/>
          <w:marRight w:val="0"/>
          <w:marTop w:val="115"/>
          <w:marBottom w:val="15"/>
          <w:divBdr>
            <w:top w:val="none" w:sz="0" w:space="0" w:color="auto"/>
            <w:left w:val="none" w:sz="0" w:space="0" w:color="auto"/>
            <w:bottom w:val="none" w:sz="0" w:space="0" w:color="auto"/>
            <w:right w:val="none" w:sz="0" w:space="0" w:color="auto"/>
          </w:divBdr>
        </w:div>
        <w:div w:id="1361784736">
          <w:marLeft w:val="533"/>
          <w:marRight w:val="0"/>
          <w:marTop w:val="115"/>
          <w:marBottom w:val="15"/>
          <w:divBdr>
            <w:top w:val="none" w:sz="0" w:space="0" w:color="auto"/>
            <w:left w:val="none" w:sz="0" w:space="0" w:color="auto"/>
            <w:bottom w:val="none" w:sz="0" w:space="0" w:color="auto"/>
            <w:right w:val="none" w:sz="0" w:space="0" w:color="auto"/>
          </w:divBdr>
        </w:div>
        <w:div w:id="102268418">
          <w:marLeft w:val="533"/>
          <w:marRight w:val="0"/>
          <w:marTop w:val="115"/>
          <w:marBottom w:val="15"/>
          <w:divBdr>
            <w:top w:val="none" w:sz="0" w:space="0" w:color="auto"/>
            <w:left w:val="none" w:sz="0" w:space="0" w:color="auto"/>
            <w:bottom w:val="none" w:sz="0" w:space="0" w:color="auto"/>
            <w:right w:val="none" w:sz="0" w:space="0" w:color="auto"/>
          </w:divBdr>
        </w:div>
        <w:div w:id="414009459">
          <w:marLeft w:val="533"/>
          <w:marRight w:val="0"/>
          <w:marTop w:val="115"/>
          <w:marBottom w:val="15"/>
          <w:divBdr>
            <w:top w:val="none" w:sz="0" w:space="0" w:color="auto"/>
            <w:left w:val="none" w:sz="0" w:space="0" w:color="auto"/>
            <w:bottom w:val="none" w:sz="0" w:space="0" w:color="auto"/>
            <w:right w:val="none" w:sz="0" w:space="0" w:color="auto"/>
          </w:divBdr>
        </w:div>
        <w:div w:id="1384325733">
          <w:marLeft w:val="533"/>
          <w:marRight w:val="0"/>
          <w:marTop w:val="115"/>
          <w:marBottom w:val="15"/>
          <w:divBdr>
            <w:top w:val="none" w:sz="0" w:space="0" w:color="auto"/>
            <w:left w:val="none" w:sz="0" w:space="0" w:color="auto"/>
            <w:bottom w:val="none" w:sz="0" w:space="0" w:color="auto"/>
            <w:right w:val="none" w:sz="0" w:space="0" w:color="auto"/>
          </w:divBdr>
        </w:div>
        <w:div w:id="1953509648">
          <w:marLeft w:val="274"/>
          <w:marRight w:val="0"/>
          <w:marTop w:val="115"/>
          <w:marBottom w:val="15"/>
          <w:divBdr>
            <w:top w:val="none" w:sz="0" w:space="0" w:color="auto"/>
            <w:left w:val="none" w:sz="0" w:space="0" w:color="auto"/>
            <w:bottom w:val="none" w:sz="0" w:space="0" w:color="auto"/>
            <w:right w:val="none" w:sz="0" w:space="0" w:color="auto"/>
          </w:divBdr>
        </w:div>
        <w:div w:id="106851488">
          <w:marLeft w:val="533"/>
          <w:marRight w:val="0"/>
          <w:marTop w:val="115"/>
          <w:marBottom w:val="15"/>
          <w:divBdr>
            <w:top w:val="none" w:sz="0" w:space="0" w:color="auto"/>
            <w:left w:val="none" w:sz="0" w:space="0" w:color="auto"/>
            <w:bottom w:val="none" w:sz="0" w:space="0" w:color="auto"/>
            <w:right w:val="none" w:sz="0" w:space="0" w:color="auto"/>
          </w:divBdr>
        </w:div>
        <w:div w:id="1452282952">
          <w:marLeft w:val="533"/>
          <w:marRight w:val="0"/>
          <w:marTop w:val="115"/>
          <w:marBottom w:val="15"/>
          <w:divBdr>
            <w:top w:val="none" w:sz="0" w:space="0" w:color="auto"/>
            <w:left w:val="none" w:sz="0" w:space="0" w:color="auto"/>
            <w:bottom w:val="none" w:sz="0" w:space="0" w:color="auto"/>
            <w:right w:val="none" w:sz="0" w:space="0" w:color="auto"/>
          </w:divBdr>
        </w:div>
        <w:div w:id="751201781">
          <w:marLeft w:val="274"/>
          <w:marRight w:val="0"/>
          <w:marTop w:val="115"/>
          <w:marBottom w:val="15"/>
          <w:divBdr>
            <w:top w:val="none" w:sz="0" w:space="0" w:color="auto"/>
            <w:left w:val="none" w:sz="0" w:space="0" w:color="auto"/>
            <w:bottom w:val="none" w:sz="0" w:space="0" w:color="auto"/>
            <w:right w:val="none" w:sz="0" w:space="0" w:color="auto"/>
          </w:divBdr>
        </w:div>
        <w:div w:id="1703094632">
          <w:marLeft w:val="533"/>
          <w:marRight w:val="0"/>
          <w:marTop w:val="115"/>
          <w:marBottom w:val="15"/>
          <w:divBdr>
            <w:top w:val="none" w:sz="0" w:space="0" w:color="auto"/>
            <w:left w:val="none" w:sz="0" w:space="0" w:color="auto"/>
            <w:bottom w:val="none" w:sz="0" w:space="0" w:color="auto"/>
            <w:right w:val="none" w:sz="0" w:space="0" w:color="auto"/>
          </w:divBdr>
        </w:div>
      </w:divsChild>
    </w:div>
    <w:div w:id="424111139">
      <w:bodyDiv w:val="1"/>
      <w:marLeft w:val="0"/>
      <w:marRight w:val="0"/>
      <w:marTop w:val="0"/>
      <w:marBottom w:val="0"/>
      <w:divBdr>
        <w:top w:val="none" w:sz="0" w:space="0" w:color="auto"/>
        <w:left w:val="none" w:sz="0" w:space="0" w:color="auto"/>
        <w:bottom w:val="none" w:sz="0" w:space="0" w:color="auto"/>
        <w:right w:val="none" w:sz="0" w:space="0" w:color="auto"/>
      </w:divBdr>
    </w:div>
    <w:div w:id="431977416">
      <w:bodyDiv w:val="1"/>
      <w:marLeft w:val="0"/>
      <w:marRight w:val="0"/>
      <w:marTop w:val="0"/>
      <w:marBottom w:val="0"/>
      <w:divBdr>
        <w:top w:val="none" w:sz="0" w:space="0" w:color="auto"/>
        <w:left w:val="none" w:sz="0" w:space="0" w:color="auto"/>
        <w:bottom w:val="none" w:sz="0" w:space="0" w:color="auto"/>
        <w:right w:val="none" w:sz="0" w:space="0" w:color="auto"/>
      </w:divBdr>
    </w:div>
    <w:div w:id="453059518">
      <w:bodyDiv w:val="1"/>
      <w:marLeft w:val="0"/>
      <w:marRight w:val="0"/>
      <w:marTop w:val="0"/>
      <w:marBottom w:val="0"/>
      <w:divBdr>
        <w:top w:val="none" w:sz="0" w:space="0" w:color="auto"/>
        <w:left w:val="none" w:sz="0" w:space="0" w:color="auto"/>
        <w:bottom w:val="none" w:sz="0" w:space="0" w:color="auto"/>
        <w:right w:val="none" w:sz="0" w:space="0" w:color="auto"/>
      </w:divBdr>
      <w:divsChild>
        <w:div w:id="2127305514">
          <w:marLeft w:val="0"/>
          <w:marRight w:val="0"/>
          <w:marTop w:val="0"/>
          <w:marBottom w:val="0"/>
          <w:divBdr>
            <w:top w:val="none" w:sz="0" w:space="0" w:color="auto"/>
            <w:left w:val="none" w:sz="0" w:space="0" w:color="auto"/>
            <w:bottom w:val="none" w:sz="0" w:space="0" w:color="auto"/>
            <w:right w:val="none" w:sz="0" w:space="0" w:color="auto"/>
          </w:divBdr>
        </w:div>
      </w:divsChild>
    </w:div>
    <w:div w:id="477503703">
      <w:bodyDiv w:val="1"/>
      <w:marLeft w:val="0"/>
      <w:marRight w:val="0"/>
      <w:marTop w:val="0"/>
      <w:marBottom w:val="0"/>
      <w:divBdr>
        <w:top w:val="none" w:sz="0" w:space="0" w:color="auto"/>
        <w:left w:val="none" w:sz="0" w:space="0" w:color="auto"/>
        <w:bottom w:val="none" w:sz="0" w:space="0" w:color="auto"/>
        <w:right w:val="none" w:sz="0" w:space="0" w:color="auto"/>
      </w:divBdr>
    </w:div>
    <w:div w:id="481892208">
      <w:bodyDiv w:val="1"/>
      <w:marLeft w:val="0"/>
      <w:marRight w:val="0"/>
      <w:marTop w:val="0"/>
      <w:marBottom w:val="0"/>
      <w:divBdr>
        <w:top w:val="none" w:sz="0" w:space="0" w:color="auto"/>
        <w:left w:val="none" w:sz="0" w:space="0" w:color="auto"/>
        <w:bottom w:val="none" w:sz="0" w:space="0" w:color="auto"/>
        <w:right w:val="none" w:sz="0" w:space="0" w:color="auto"/>
      </w:divBdr>
    </w:div>
    <w:div w:id="509180939">
      <w:bodyDiv w:val="1"/>
      <w:marLeft w:val="0"/>
      <w:marRight w:val="0"/>
      <w:marTop w:val="0"/>
      <w:marBottom w:val="0"/>
      <w:divBdr>
        <w:top w:val="none" w:sz="0" w:space="0" w:color="auto"/>
        <w:left w:val="none" w:sz="0" w:space="0" w:color="auto"/>
        <w:bottom w:val="none" w:sz="0" w:space="0" w:color="auto"/>
        <w:right w:val="none" w:sz="0" w:space="0" w:color="auto"/>
      </w:divBdr>
      <w:divsChild>
        <w:div w:id="287862348">
          <w:marLeft w:val="0"/>
          <w:marRight w:val="0"/>
          <w:marTop w:val="0"/>
          <w:marBottom w:val="0"/>
          <w:divBdr>
            <w:top w:val="none" w:sz="0" w:space="0" w:color="auto"/>
            <w:left w:val="none" w:sz="0" w:space="0" w:color="auto"/>
            <w:bottom w:val="none" w:sz="0" w:space="0" w:color="auto"/>
            <w:right w:val="none" w:sz="0" w:space="0" w:color="auto"/>
          </w:divBdr>
        </w:div>
      </w:divsChild>
    </w:div>
    <w:div w:id="511071762">
      <w:bodyDiv w:val="1"/>
      <w:marLeft w:val="0"/>
      <w:marRight w:val="0"/>
      <w:marTop w:val="0"/>
      <w:marBottom w:val="0"/>
      <w:divBdr>
        <w:top w:val="none" w:sz="0" w:space="0" w:color="auto"/>
        <w:left w:val="none" w:sz="0" w:space="0" w:color="auto"/>
        <w:bottom w:val="none" w:sz="0" w:space="0" w:color="auto"/>
        <w:right w:val="none" w:sz="0" w:space="0" w:color="auto"/>
      </w:divBdr>
      <w:divsChild>
        <w:div w:id="463081877">
          <w:marLeft w:val="533"/>
          <w:marRight w:val="0"/>
          <w:marTop w:val="115"/>
          <w:marBottom w:val="15"/>
          <w:divBdr>
            <w:top w:val="none" w:sz="0" w:space="0" w:color="auto"/>
            <w:left w:val="none" w:sz="0" w:space="0" w:color="auto"/>
            <w:bottom w:val="none" w:sz="0" w:space="0" w:color="auto"/>
            <w:right w:val="none" w:sz="0" w:space="0" w:color="auto"/>
          </w:divBdr>
        </w:div>
      </w:divsChild>
    </w:div>
    <w:div w:id="511452814">
      <w:bodyDiv w:val="1"/>
      <w:marLeft w:val="0"/>
      <w:marRight w:val="0"/>
      <w:marTop w:val="0"/>
      <w:marBottom w:val="0"/>
      <w:divBdr>
        <w:top w:val="none" w:sz="0" w:space="0" w:color="auto"/>
        <w:left w:val="none" w:sz="0" w:space="0" w:color="auto"/>
        <w:bottom w:val="none" w:sz="0" w:space="0" w:color="auto"/>
        <w:right w:val="none" w:sz="0" w:space="0" w:color="auto"/>
      </w:divBdr>
    </w:div>
    <w:div w:id="540946155">
      <w:bodyDiv w:val="1"/>
      <w:marLeft w:val="0"/>
      <w:marRight w:val="0"/>
      <w:marTop w:val="0"/>
      <w:marBottom w:val="0"/>
      <w:divBdr>
        <w:top w:val="none" w:sz="0" w:space="0" w:color="auto"/>
        <w:left w:val="none" w:sz="0" w:space="0" w:color="auto"/>
        <w:bottom w:val="none" w:sz="0" w:space="0" w:color="auto"/>
        <w:right w:val="none" w:sz="0" w:space="0" w:color="auto"/>
      </w:divBdr>
    </w:div>
    <w:div w:id="562449497">
      <w:bodyDiv w:val="1"/>
      <w:marLeft w:val="0"/>
      <w:marRight w:val="0"/>
      <w:marTop w:val="0"/>
      <w:marBottom w:val="0"/>
      <w:divBdr>
        <w:top w:val="none" w:sz="0" w:space="0" w:color="auto"/>
        <w:left w:val="none" w:sz="0" w:space="0" w:color="auto"/>
        <w:bottom w:val="none" w:sz="0" w:space="0" w:color="auto"/>
        <w:right w:val="none" w:sz="0" w:space="0" w:color="auto"/>
      </w:divBdr>
      <w:divsChild>
        <w:div w:id="1040787710">
          <w:marLeft w:val="533"/>
          <w:marRight w:val="0"/>
          <w:marTop w:val="115"/>
          <w:marBottom w:val="15"/>
          <w:divBdr>
            <w:top w:val="none" w:sz="0" w:space="0" w:color="auto"/>
            <w:left w:val="none" w:sz="0" w:space="0" w:color="auto"/>
            <w:bottom w:val="none" w:sz="0" w:space="0" w:color="auto"/>
            <w:right w:val="none" w:sz="0" w:space="0" w:color="auto"/>
          </w:divBdr>
        </w:div>
        <w:div w:id="1385444819">
          <w:marLeft w:val="533"/>
          <w:marRight w:val="0"/>
          <w:marTop w:val="115"/>
          <w:marBottom w:val="15"/>
          <w:divBdr>
            <w:top w:val="none" w:sz="0" w:space="0" w:color="auto"/>
            <w:left w:val="none" w:sz="0" w:space="0" w:color="auto"/>
            <w:bottom w:val="none" w:sz="0" w:space="0" w:color="auto"/>
            <w:right w:val="none" w:sz="0" w:space="0" w:color="auto"/>
          </w:divBdr>
        </w:div>
        <w:div w:id="1055007779">
          <w:marLeft w:val="533"/>
          <w:marRight w:val="0"/>
          <w:marTop w:val="115"/>
          <w:marBottom w:val="15"/>
          <w:divBdr>
            <w:top w:val="none" w:sz="0" w:space="0" w:color="auto"/>
            <w:left w:val="none" w:sz="0" w:space="0" w:color="auto"/>
            <w:bottom w:val="none" w:sz="0" w:space="0" w:color="auto"/>
            <w:right w:val="none" w:sz="0" w:space="0" w:color="auto"/>
          </w:divBdr>
        </w:div>
        <w:div w:id="1382097123">
          <w:marLeft w:val="533"/>
          <w:marRight w:val="0"/>
          <w:marTop w:val="115"/>
          <w:marBottom w:val="15"/>
          <w:divBdr>
            <w:top w:val="none" w:sz="0" w:space="0" w:color="auto"/>
            <w:left w:val="none" w:sz="0" w:space="0" w:color="auto"/>
            <w:bottom w:val="none" w:sz="0" w:space="0" w:color="auto"/>
            <w:right w:val="none" w:sz="0" w:space="0" w:color="auto"/>
          </w:divBdr>
        </w:div>
        <w:div w:id="924802134">
          <w:marLeft w:val="533"/>
          <w:marRight w:val="0"/>
          <w:marTop w:val="115"/>
          <w:marBottom w:val="15"/>
          <w:divBdr>
            <w:top w:val="none" w:sz="0" w:space="0" w:color="auto"/>
            <w:left w:val="none" w:sz="0" w:space="0" w:color="auto"/>
            <w:bottom w:val="none" w:sz="0" w:space="0" w:color="auto"/>
            <w:right w:val="none" w:sz="0" w:space="0" w:color="auto"/>
          </w:divBdr>
        </w:div>
        <w:div w:id="960457978">
          <w:marLeft w:val="533"/>
          <w:marRight w:val="0"/>
          <w:marTop w:val="115"/>
          <w:marBottom w:val="15"/>
          <w:divBdr>
            <w:top w:val="none" w:sz="0" w:space="0" w:color="auto"/>
            <w:left w:val="none" w:sz="0" w:space="0" w:color="auto"/>
            <w:bottom w:val="none" w:sz="0" w:space="0" w:color="auto"/>
            <w:right w:val="none" w:sz="0" w:space="0" w:color="auto"/>
          </w:divBdr>
        </w:div>
        <w:div w:id="466896004">
          <w:marLeft w:val="533"/>
          <w:marRight w:val="0"/>
          <w:marTop w:val="115"/>
          <w:marBottom w:val="15"/>
          <w:divBdr>
            <w:top w:val="none" w:sz="0" w:space="0" w:color="auto"/>
            <w:left w:val="none" w:sz="0" w:space="0" w:color="auto"/>
            <w:bottom w:val="none" w:sz="0" w:space="0" w:color="auto"/>
            <w:right w:val="none" w:sz="0" w:space="0" w:color="auto"/>
          </w:divBdr>
        </w:div>
      </w:divsChild>
    </w:div>
    <w:div w:id="597711218">
      <w:bodyDiv w:val="1"/>
      <w:marLeft w:val="0"/>
      <w:marRight w:val="0"/>
      <w:marTop w:val="0"/>
      <w:marBottom w:val="0"/>
      <w:divBdr>
        <w:top w:val="none" w:sz="0" w:space="0" w:color="auto"/>
        <w:left w:val="none" w:sz="0" w:space="0" w:color="auto"/>
        <w:bottom w:val="none" w:sz="0" w:space="0" w:color="auto"/>
        <w:right w:val="none" w:sz="0" w:space="0" w:color="auto"/>
      </w:divBdr>
    </w:div>
    <w:div w:id="602372812">
      <w:bodyDiv w:val="1"/>
      <w:marLeft w:val="0"/>
      <w:marRight w:val="0"/>
      <w:marTop w:val="0"/>
      <w:marBottom w:val="0"/>
      <w:divBdr>
        <w:top w:val="none" w:sz="0" w:space="0" w:color="auto"/>
        <w:left w:val="none" w:sz="0" w:space="0" w:color="auto"/>
        <w:bottom w:val="none" w:sz="0" w:space="0" w:color="auto"/>
        <w:right w:val="none" w:sz="0" w:space="0" w:color="auto"/>
      </w:divBdr>
      <w:divsChild>
        <w:div w:id="642733609">
          <w:marLeft w:val="274"/>
          <w:marRight w:val="0"/>
          <w:marTop w:val="115"/>
          <w:marBottom w:val="15"/>
          <w:divBdr>
            <w:top w:val="none" w:sz="0" w:space="0" w:color="auto"/>
            <w:left w:val="none" w:sz="0" w:space="0" w:color="auto"/>
            <w:bottom w:val="none" w:sz="0" w:space="0" w:color="auto"/>
            <w:right w:val="none" w:sz="0" w:space="0" w:color="auto"/>
          </w:divBdr>
        </w:div>
        <w:div w:id="118382300">
          <w:marLeft w:val="533"/>
          <w:marRight w:val="0"/>
          <w:marTop w:val="115"/>
          <w:marBottom w:val="15"/>
          <w:divBdr>
            <w:top w:val="none" w:sz="0" w:space="0" w:color="auto"/>
            <w:left w:val="none" w:sz="0" w:space="0" w:color="auto"/>
            <w:bottom w:val="none" w:sz="0" w:space="0" w:color="auto"/>
            <w:right w:val="none" w:sz="0" w:space="0" w:color="auto"/>
          </w:divBdr>
        </w:div>
        <w:div w:id="980231715">
          <w:marLeft w:val="533"/>
          <w:marRight w:val="0"/>
          <w:marTop w:val="115"/>
          <w:marBottom w:val="15"/>
          <w:divBdr>
            <w:top w:val="none" w:sz="0" w:space="0" w:color="auto"/>
            <w:left w:val="none" w:sz="0" w:space="0" w:color="auto"/>
            <w:bottom w:val="none" w:sz="0" w:space="0" w:color="auto"/>
            <w:right w:val="none" w:sz="0" w:space="0" w:color="auto"/>
          </w:divBdr>
        </w:div>
        <w:div w:id="870531513">
          <w:marLeft w:val="533"/>
          <w:marRight w:val="0"/>
          <w:marTop w:val="115"/>
          <w:marBottom w:val="15"/>
          <w:divBdr>
            <w:top w:val="none" w:sz="0" w:space="0" w:color="auto"/>
            <w:left w:val="none" w:sz="0" w:space="0" w:color="auto"/>
            <w:bottom w:val="none" w:sz="0" w:space="0" w:color="auto"/>
            <w:right w:val="none" w:sz="0" w:space="0" w:color="auto"/>
          </w:divBdr>
        </w:div>
        <w:div w:id="1588032528">
          <w:marLeft w:val="533"/>
          <w:marRight w:val="0"/>
          <w:marTop w:val="115"/>
          <w:marBottom w:val="15"/>
          <w:divBdr>
            <w:top w:val="none" w:sz="0" w:space="0" w:color="auto"/>
            <w:left w:val="none" w:sz="0" w:space="0" w:color="auto"/>
            <w:bottom w:val="none" w:sz="0" w:space="0" w:color="auto"/>
            <w:right w:val="none" w:sz="0" w:space="0" w:color="auto"/>
          </w:divBdr>
        </w:div>
      </w:divsChild>
    </w:div>
    <w:div w:id="684746800">
      <w:bodyDiv w:val="1"/>
      <w:marLeft w:val="0"/>
      <w:marRight w:val="0"/>
      <w:marTop w:val="0"/>
      <w:marBottom w:val="0"/>
      <w:divBdr>
        <w:top w:val="none" w:sz="0" w:space="0" w:color="auto"/>
        <w:left w:val="none" w:sz="0" w:space="0" w:color="auto"/>
        <w:bottom w:val="none" w:sz="0" w:space="0" w:color="auto"/>
        <w:right w:val="none" w:sz="0" w:space="0" w:color="auto"/>
      </w:divBdr>
      <w:divsChild>
        <w:div w:id="1707632855">
          <w:marLeft w:val="0"/>
          <w:marRight w:val="0"/>
          <w:marTop w:val="0"/>
          <w:marBottom w:val="0"/>
          <w:divBdr>
            <w:top w:val="none" w:sz="0" w:space="0" w:color="auto"/>
            <w:left w:val="none" w:sz="0" w:space="0" w:color="auto"/>
            <w:bottom w:val="none" w:sz="0" w:space="0" w:color="auto"/>
            <w:right w:val="none" w:sz="0" w:space="0" w:color="auto"/>
          </w:divBdr>
        </w:div>
      </w:divsChild>
    </w:div>
    <w:div w:id="700282722">
      <w:bodyDiv w:val="1"/>
      <w:marLeft w:val="0"/>
      <w:marRight w:val="0"/>
      <w:marTop w:val="0"/>
      <w:marBottom w:val="0"/>
      <w:divBdr>
        <w:top w:val="none" w:sz="0" w:space="0" w:color="auto"/>
        <w:left w:val="none" w:sz="0" w:space="0" w:color="auto"/>
        <w:bottom w:val="none" w:sz="0" w:space="0" w:color="auto"/>
        <w:right w:val="none" w:sz="0" w:space="0" w:color="auto"/>
      </w:divBdr>
    </w:div>
    <w:div w:id="703140939">
      <w:bodyDiv w:val="1"/>
      <w:marLeft w:val="0"/>
      <w:marRight w:val="0"/>
      <w:marTop w:val="0"/>
      <w:marBottom w:val="0"/>
      <w:divBdr>
        <w:top w:val="none" w:sz="0" w:space="0" w:color="auto"/>
        <w:left w:val="none" w:sz="0" w:space="0" w:color="auto"/>
        <w:bottom w:val="none" w:sz="0" w:space="0" w:color="auto"/>
        <w:right w:val="none" w:sz="0" w:space="0" w:color="auto"/>
      </w:divBdr>
    </w:div>
    <w:div w:id="716391116">
      <w:bodyDiv w:val="1"/>
      <w:marLeft w:val="0"/>
      <w:marRight w:val="0"/>
      <w:marTop w:val="0"/>
      <w:marBottom w:val="0"/>
      <w:divBdr>
        <w:top w:val="none" w:sz="0" w:space="0" w:color="auto"/>
        <w:left w:val="none" w:sz="0" w:space="0" w:color="auto"/>
        <w:bottom w:val="none" w:sz="0" w:space="0" w:color="auto"/>
        <w:right w:val="none" w:sz="0" w:space="0" w:color="auto"/>
      </w:divBdr>
    </w:div>
    <w:div w:id="718285161">
      <w:bodyDiv w:val="1"/>
      <w:marLeft w:val="0"/>
      <w:marRight w:val="0"/>
      <w:marTop w:val="0"/>
      <w:marBottom w:val="0"/>
      <w:divBdr>
        <w:top w:val="none" w:sz="0" w:space="0" w:color="auto"/>
        <w:left w:val="none" w:sz="0" w:space="0" w:color="auto"/>
        <w:bottom w:val="none" w:sz="0" w:space="0" w:color="auto"/>
        <w:right w:val="none" w:sz="0" w:space="0" w:color="auto"/>
      </w:divBdr>
    </w:div>
    <w:div w:id="726879437">
      <w:bodyDiv w:val="1"/>
      <w:marLeft w:val="0"/>
      <w:marRight w:val="0"/>
      <w:marTop w:val="0"/>
      <w:marBottom w:val="0"/>
      <w:divBdr>
        <w:top w:val="none" w:sz="0" w:space="0" w:color="auto"/>
        <w:left w:val="none" w:sz="0" w:space="0" w:color="auto"/>
        <w:bottom w:val="none" w:sz="0" w:space="0" w:color="auto"/>
        <w:right w:val="none" w:sz="0" w:space="0" w:color="auto"/>
      </w:divBdr>
      <w:divsChild>
        <w:div w:id="598023481">
          <w:marLeft w:val="274"/>
          <w:marRight w:val="0"/>
          <w:marTop w:val="115"/>
          <w:marBottom w:val="15"/>
          <w:divBdr>
            <w:top w:val="none" w:sz="0" w:space="0" w:color="auto"/>
            <w:left w:val="none" w:sz="0" w:space="0" w:color="auto"/>
            <w:bottom w:val="none" w:sz="0" w:space="0" w:color="auto"/>
            <w:right w:val="none" w:sz="0" w:space="0" w:color="auto"/>
          </w:divBdr>
        </w:div>
      </w:divsChild>
    </w:div>
    <w:div w:id="745539249">
      <w:bodyDiv w:val="1"/>
      <w:marLeft w:val="0"/>
      <w:marRight w:val="0"/>
      <w:marTop w:val="0"/>
      <w:marBottom w:val="0"/>
      <w:divBdr>
        <w:top w:val="none" w:sz="0" w:space="0" w:color="auto"/>
        <w:left w:val="none" w:sz="0" w:space="0" w:color="auto"/>
        <w:bottom w:val="none" w:sz="0" w:space="0" w:color="auto"/>
        <w:right w:val="none" w:sz="0" w:space="0" w:color="auto"/>
      </w:divBdr>
    </w:div>
    <w:div w:id="762385319">
      <w:bodyDiv w:val="1"/>
      <w:marLeft w:val="0"/>
      <w:marRight w:val="0"/>
      <w:marTop w:val="0"/>
      <w:marBottom w:val="0"/>
      <w:divBdr>
        <w:top w:val="none" w:sz="0" w:space="0" w:color="auto"/>
        <w:left w:val="none" w:sz="0" w:space="0" w:color="auto"/>
        <w:bottom w:val="none" w:sz="0" w:space="0" w:color="auto"/>
        <w:right w:val="none" w:sz="0" w:space="0" w:color="auto"/>
      </w:divBdr>
      <w:divsChild>
        <w:div w:id="696934267">
          <w:marLeft w:val="274"/>
          <w:marRight w:val="0"/>
          <w:marTop w:val="115"/>
          <w:marBottom w:val="15"/>
          <w:divBdr>
            <w:top w:val="none" w:sz="0" w:space="0" w:color="auto"/>
            <w:left w:val="none" w:sz="0" w:space="0" w:color="auto"/>
            <w:bottom w:val="none" w:sz="0" w:space="0" w:color="auto"/>
            <w:right w:val="none" w:sz="0" w:space="0" w:color="auto"/>
          </w:divBdr>
        </w:div>
        <w:div w:id="999771569">
          <w:marLeft w:val="533"/>
          <w:marRight w:val="0"/>
          <w:marTop w:val="115"/>
          <w:marBottom w:val="15"/>
          <w:divBdr>
            <w:top w:val="none" w:sz="0" w:space="0" w:color="auto"/>
            <w:left w:val="none" w:sz="0" w:space="0" w:color="auto"/>
            <w:bottom w:val="none" w:sz="0" w:space="0" w:color="auto"/>
            <w:right w:val="none" w:sz="0" w:space="0" w:color="auto"/>
          </w:divBdr>
        </w:div>
      </w:divsChild>
    </w:div>
    <w:div w:id="812329489">
      <w:bodyDiv w:val="1"/>
      <w:marLeft w:val="0"/>
      <w:marRight w:val="0"/>
      <w:marTop w:val="0"/>
      <w:marBottom w:val="0"/>
      <w:divBdr>
        <w:top w:val="none" w:sz="0" w:space="0" w:color="auto"/>
        <w:left w:val="none" w:sz="0" w:space="0" w:color="auto"/>
        <w:bottom w:val="none" w:sz="0" w:space="0" w:color="auto"/>
        <w:right w:val="none" w:sz="0" w:space="0" w:color="auto"/>
      </w:divBdr>
    </w:div>
    <w:div w:id="830489139">
      <w:bodyDiv w:val="1"/>
      <w:marLeft w:val="0"/>
      <w:marRight w:val="0"/>
      <w:marTop w:val="0"/>
      <w:marBottom w:val="0"/>
      <w:divBdr>
        <w:top w:val="none" w:sz="0" w:space="0" w:color="auto"/>
        <w:left w:val="none" w:sz="0" w:space="0" w:color="auto"/>
        <w:bottom w:val="none" w:sz="0" w:space="0" w:color="auto"/>
        <w:right w:val="none" w:sz="0" w:space="0" w:color="auto"/>
      </w:divBdr>
    </w:div>
    <w:div w:id="845555707">
      <w:bodyDiv w:val="1"/>
      <w:marLeft w:val="0"/>
      <w:marRight w:val="0"/>
      <w:marTop w:val="0"/>
      <w:marBottom w:val="0"/>
      <w:divBdr>
        <w:top w:val="none" w:sz="0" w:space="0" w:color="auto"/>
        <w:left w:val="none" w:sz="0" w:space="0" w:color="auto"/>
        <w:bottom w:val="none" w:sz="0" w:space="0" w:color="auto"/>
        <w:right w:val="none" w:sz="0" w:space="0" w:color="auto"/>
      </w:divBdr>
    </w:div>
    <w:div w:id="866482265">
      <w:bodyDiv w:val="1"/>
      <w:marLeft w:val="0"/>
      <w:marRight w:val="0"/>
      <w:marTop w:val="0"/>
      <w:marBottom w:val="0"/>
      <w:divBdr>
        <w:top w:val="none" w:sz="0" w:space="0" w:color="auto"/>
        <w:left w:val="none" w:sz="0" w:space="0" w:color="auto"/>
        <w:bottom w:val="none" w:sz="0" w:space="0" w:color="auto"/>
        <w:right w:val="none" w:sz="0" w:space="0" w:color="auto"/>
      </w:divBdr>
      <w:divsChild>
        <w:div w:id="595290461">
          <w:marLeft w:val="0"/>
          <w:marRight w:val="0"/>
          <w:marTop w:val="0"/>
          <w:marBottom w:val="0"/>
          <w:divBdr>
            <w:top w:val="none" w:sz="0" w:space="0" w:color="auto"/>
            <w:left w:val="none" w:sz="0" w:space="0" w:color="auto"/>
            <w:bottom w:val="none" w:sz="0" w:space="0" w:color="auto"/>
            <w:right w:val="none" w:sz="0" w:space="0" w:color="auto"/>
          </w:divBdr>
          <w:divsChild>
            <w:div w:id="2028557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521488">
      <w:bodyDiv w:val="1"/>
      <w:marLeft w:val="0"/>
      <w:marRight w:val="0"/>
      <w:marTop w:val="0"/>
      <w:marBottom w:val="0"/>
      <w:divBdr>
        <w:top w:val="none" w:sz="0" w:space="0" w:color="auto"/>
        <w:left w:val="none" w:sz="0" w:space="0" w:color="auto"/>
        <w:bottom w:val="none" w:sz="0" w:space="0" w:color="auto"/>
        <w:right w:val="none" w:sz="0" w:space="0" w:color="auto"/>
      </w:divBdr>
    </w:div>
    <w:div w:id="904145763">
      <w:bodyDiv w:val="1"/>
      <w:marLeft w:val="0"/>
      <w:marRight w:val="0"/>
      <w:marTop w:val="0"/>
      <w:marBottom w:val="0"/>
      <w:divBdr>
        <w:top w:val="none" w:sz="0" w:space="0" w:color="auto"/>
        <w:left w:val="none" w:sz="0" w:space="0" w:color="auto"/>
        <w:bottom w:val="none" w:sz="0" w:space="0" w:color="auto"/>
        <w:right w:val="none" w:sz="0" w:space="0" w:color="auto"/>
      </w:divBdr>
    </w:div>
    <w:div w:id="905144434">
      <w:bodyDiv w:val="1"/>
      <w:marLeft w:val="0"/>
      <w:marRight w:val="0"/>
      <w:marTop w:val="0"/>
      <w:marBottom w:val="0"/>
      <w:divBdr>
        <w:top w:val="none" w:sz="0" w:space="0" w:color="auto"/>
        <w:left w:val="none" w:sz="0" w:space="0" w:color="auto"/>
        <w:bottom w:val="none" w:sz="0" w:space="0" w:color="auto"/>
        <w:right w:val="none" w:sz="0" w:space="0" w:color="auto"/>
      </w:divBdr>
    </w:div>
    <w:div w:id="985090647">
      <w:bodyDiv w:val="1"/>
      <w:marLeft w:val="0"/>
      <w:marRight w:val="0"/>
      <w:marTop w:val="0"/>
      <w:marBottom w:val="0"/>
      <w:divBdr>
        <w:top w:val="none" w:sz="0" w:space="0" w:color="auto"/>
        <w:left w:val="none" w:sz="0" w:space="0" w:color="auto"/>
        <w:bottom w:val="none" w:sz="0" w:space="0" w:color="auto"/>
        <w:right w:val="none" w:sz="0" w:space="0" w:color="auto"/>
      </w:divBdr>
    </w:div>
    <w:div w:id="999384405">
      <w:bodyDiv w:val="1"/>
      <w:marLeft w:val="0"/>
      <w:marRight w:val="0"/>
      <w:marTop w:val="0"/>
      <w:marBottom w:val="0"/>
      <w:divBdr>
        <w:top w:val="none" w:sz="0" w:space="0" w:color="auto"/>
        <w:left w:val="none" w:sz="0" w:space="0" w:color="auto"/>
        <w:bottom w:val="none" w:sz="0" w:space="0" w:color="auto"/>
        <w:right w:val="none" w:sz="0" w:space="0" w:color="auto"/>
      </w:divBdr>
    </w:div>
    <w:div w:id="1010448801">
      <w:bodyDiv w:val="1"/>
      <w:marLeft w:val="0"/>
      <w:marRight w:val="0"/>
      <w:marTop w:val="0"/>
      <w:marBottom w:val="0"/>
      <w:divBdr>
        <w:top w:val="none" w:sz="0" w:space="0" w:color="auto"/>
        <w:left w:val="none" w:sz="0" w:space="0" w:color="auto"/>
        <w:bottom w:val="none" w:sz="0" w:space="0" w:color="auto"/>
        <w:right w:val="none" w:sz="0" w:space="0" w:color="auto"/>
      </w:divBdr>
    </w:div>
    <w:div w:id="1029835787">
      <w:bodyDiv w:val="1"/>
      <w:marLeft w:val="0"/>
      <w:marRight w:val="0"/>
      <w:marTop w:val="0"/>
      <w:marBottom w:val="0"/>
      <w:divBdr>
        <w:top w:val="none" w:sz="0" w:space="0" w:color="auto"/>
        <w:left w:val="none" w:sz="0" w:space="0" w:color="auto"/>
        <w:bottom w:val="none" w:sz="0" w:space="0" w:color="auto"/>
        <w:right w:val="none" w:sz="0" w:space="0" w:color="auto"/>
      </w:divBdr>
      <w:divsChild>
        <w:div w:id="1079598809">
          <w:marLeft w:val="0"/>
          <w:marRight w:val="0"/>
          <w:marTop w:val="0"/>
          <w:marBottom w:val="0"/>
          <w:divBdr>
            <w:top w:val="none" w:sz="0" w:space="0" w:color="auto"/>
            <w:left w:val="none" w:sz="0" w:space="0" w:color="auto"/>
            <w:bottom w:val="none" w:sz="0" w:space="0" w:color="auto"/>
            <w:right w:val="none" w:sz="0" w:space="0" w:color="auto"/>
          </w:divBdr>
          <w:divsChild>
            <w:div w:id="1558397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674158">
      <w:bodyDiv w:val="1"/>
      <w:marLeft w:val="0"/>
      <w:marRight w:val="0"/>
      <w:marTop w:val="0"/>
      <w:marBottom w:val="0"/>
      <w:divBdr>
        <w:top w:val="none" w:sz="0" w:space="0" w:color="auto"/>
        <w:left w:val="none" w:sz="0" w:space="0" w:color="auto"/>
        <w:bottom w:val="none" w:sz="0" w:space="0" w:color="auto"/>
        <w:right w:val="none" w:sz="0" w:space="0" w:color="auto"/>
      </w:divBdr>
    </w:div>
    <w:div w:id="1071658689">
      <w:bodyDiv w:val="1"/>
      <w:marLeft w:val="0"/>
      <w:marRight w:val="0"/>
      <w:marTop w:val="0"/>
      <w:marBottom w:val="0"/>
      <w:divBdr>
        <w:top w:val="none" w:sz="0" w:space="0" w:color="auto"/>
        <w:left w:val="none" w:sz="0" w:space="0" w:color="auto"/>
        <w:bottom w:val="none" w:sz="0" w:space="0" w:color="auto"/>
        <w:right w:val="none" w:sz="0" w:space="0" w:color="auto"/>
      </w:divBdr>
    </w:div>
    <w:div w:id="1087657195">
      <w:bodyDiv w:val="1"/>
      <w:marLeft w:val="0"/>
      <w:marRight w:val="0"/>
      <w:marTop w:val="0"/>
      <w:marBottom w:val="0"/>
      <w:divBdr>
        <w:top w:val="none" w:sz="0" w:space="0" w:color="auto"/>
        <w:left w:val="none" w:sz="0" w:space="0" w:color="auto"/>
        <w:bottom w:val="none" w:sz="0" w:space="0" w:color="auto"/>
        <w:right w:val="none" w:sz="0" w:space="0" w:color="auto"/>
      </w:divBdr>
    </w:div>
    <w:div w:id="1097484095">
      <w:bodyDiv w:val="1"/>
      <w:marLeft w:val="0"/>
      <w:marRight w:val="0"/>
      <w:marTop w:val="0"/>
      <w:marBottom w:val="0"/>
      <w:divBdr>
        <w:top w:val="none" w:sz="0" w:space="0" w:color="auto"/>
        <w:left w:val="none" w:sz="0" w:space="0" w:color="auto"/>
        <w:bottom w:val="none" w:sz="0" w:space="0" w:color="auto"/>
        <w:right w:val="none" w:sz="0" w:space="0" w:color="auto"/>
      </w:divBdr>
    </w:div>
    <w:div w:id="1120683444">
      <w:bodyDiv w:val="1"/>
      <w:marLeft w:val="0"/>
      <w:marRight w:val="0"/>
      <w:marTop w:val="0"/>
      <w:marBottom w:val="0"/>
      <w:divBdr>
        <w:top w:val="none" w:sz="0" w:space="0" w:color="auto"/>
        <w:left w:val="none" w:sz="0" w:space="0" w:color="auto"/>
        <w:bottom w:val="none" w:sz="0" w:space="0" w:color="auto"/>
        <w:right w:val="none" w:sz="0" w:space="0" w:color="auto"/>
      </w:divBdr>
      <w:divsChild>
        <w:div w:id="558638223">
          <w:marLeft w:val="533"/>
          <w:marRight w:val="0"/>
          <w:marTop w:val="115"/>
          <w:marBottom w:val="15"/>
          <w:divBdr>
            <w:top w:val="none" w:sz="0" w:space="0" w:color="auto"/>
            <w:left w:val="none" w:sz="0" w:space="0" w:color="auto"/>
            <w:bottom w:val="none" w:sz="0" w:space="0" w:color="auto"/>
            <w:right w:val="none" w:sz="0" w:space="0" w:color="auto"/>
          </w:divBdr>
        </w:div>
        <w:div w:id="972371038">
          <w:marLeft w:val="806"/>
          <w:marRight w:val="0"/>
          <w:marTop w:val="115"/>
          <w:marBottom w:val="15"/>
          <w:divBdr>
            <w:top w:val="none" w:sz="0" w:space="0" w:color="auto"/>
            <w:left w:val="none" w:sz="0" w:space="0" w:color="auto"/>
            <w:bottom w:val="none" w:sz="0" w:space="0" w:color="auto"/>
            <w:right w:val="none" w:sz="0" w:space="0" w:color="auto"/>
          </w:divBdr>
        </w:div>
        <w:div w:id="810097766">
          <w:marLeft w:val="806"/>
          <w:marRight w:val="0"/>
          <w:marTop w:val="115"/>
          <w:marBottom w:val="15"/>
          <w:divBdr>
            <w:top w:val="none" w:sz="0" w:space="0" w:color="auto"/>
            <w:left w:val="none" w:sz="0" w:space="0" w:color="auto"/>
            <w:bottom w:val="none" w:sz="0" w:space="0" w:color="auto"/>
            <w:right w:val="none" w:sz="0" w:space="0" w:color="auto"/>
          </w:divBdr>
        </w:div>
        <w:div w:id="2081173811">
          <w:marLeft w:val="533"/>
          <w:marRight w:val="0"/>
          <w:marTop w:val="115"/>
          <w:marBottom w:val="15"/>
          <w:divBdr>
            <w:top w:val="none" w:sz="0" w:space="0" w:color="auto"/>
            <w:left w:val="none" w:sz="0" w:space="0" w:color="auto"/>
            <w:bottom w:val="none" w:sz="0" w:space="0" w:color="auto"/>
            <w:right w:val="none" w:sz="0" w:space="0" w:color="auto"/>
          </w:divBdr>
        </w:div>
        <w:div w:id="24141499">
          <w:marLeft w:val="533"/>
          <w:marRight w:val="0"/>
          <w:marTop w:val="115"/>
          <w:marBottom w:val="15"/>
          <w:divBdr>
            <w:top w:val="none" w:sz="0" w:space="0" w:color="auto"/>
            <w:left w:val="none" w:sz="0" w:space="0" w:color="auto"/>
            <w:bottom w:val="none" w:sz="0" w:space="0" w:color="auto"/>
            <w:right w:val="none" w:sz="0" w:space="0" w:color="auto"/>
          </w:divBdr>
        </w:div>
        <w:div w:id="796992632">
          <w:marLeft w:val="533"/>
          <w:marRight w:val="0"/>
          <w:marTop w:val="115"/>
          <w:marBottom w:val="15"/>
          <w:divBdr>
            <w:top w:val="none" w:sz="0" w:space="0" w:color="auto"/>
            <w:left w:val="none" w:sz="0" w:space="0" w:color="auto"/>
            <w:bottom w:val="none" w:sz="0" w:space="0" w:color="auto"/>
            <w:right w:val="none" w:sz="0" w:space="0" w:color="auto"/>
          </w:divBdr>
        </w:div>
        <w:div w:id="982856238">
          <w:marLeft w:val="806"/>
          <w:marRight w:val="0"/>
          <w:marTop w:val="115"/>
          <w:marBottom w:val="15"/>
          <w:divBdr>
            <w:top w:val="none" w:sz="0" w:space="0" w:color="auto"/>
            <w:left w:val="none" w:sz="0" w:space="0" w:color="auto"/>
            <w:bottom w:val="none" w:sz="0" w:space="0" w:color="auto"/>
            <w:right w:val="none" w:sz="0" w:space="0" w:color="auto"/>
          </w:divBdr>
        </w:div>
        <w:div w:id="1484394348">
          <w:marLeft w:val="533"/>
          <w:marRight w:val="0"/>
          <w:marTop w:val="115"/>
          <w:marBottom w:val="15"/>
          <w:divBdr>
            <w:top w:val="none" w:sz="0" w:space="0" w:color="auto"/>
            <w:left w:val="none" w:sz="0" w:space="0" w:color="auto"/>
            <w:bottom w:val="none" w:sz="0" w:space="0" w:color="auto"/>
            <w:right w:val="none" w:sz="0" w:space="0" w:color="auto"/>
          </w:divBdr>
        </w:div>
        <w:div w:id="324473992">
          <w:marLeft w:val="533"/>
          <w:marRight w:val="0"/>
          <w:marTop w:val="115"/>
          <w:marBottom w:val="15"/>
          <w:divBdr>
            <w:top w:val="none" w:sz="0" w:space="0" w:color="auto"/>
            <w:left w:val="none" w:sz="0" w:space="0" w:color="auto"/>
            <w:bottom w:val="none" w:sz="0" w:space="0" w:color="auto"/>
            <w:right w:val="none" w:sz="0" w:space="0" w:color="auto"/>
          </w:divBdr>
        </w:div>
      </w:divsChild>
    </w:div>
    <w:div w:id="1122067229">
      <w:bodyDiv w:val="1"/>
      <w:marLeft w:val="0"/>
      <w:marRight w:val="0"/>
      <w:marTop w:val="0"/>
      <w:marBottom w:val="0"/>
      <w:divBdr>
        <w:top w:val="none" w:sz="0" w:space="0" w:color="auto"/>
        <w:left w:val="none" w:sz="0" w:space="0" w:color="auto"/>
        <w:bottom w:val="none" w:sz="0" w:space="0" w:color="auto"/>
        <w:right w:val="none" w:sz="0" w:space="0" w:color="auto"/>
      </w:divBdr>
    </w:div>
    <w:div w:id="1140613291">
      <w:bodyDiv w:val="1"/>
      <w:marLeft w:val="0"/>
      <w:marRight w:val="0"/>
      <w:marTop w:val="0"/>
      <w:marBottom w:val="0"/>
      <w:divBdr>
        <w:top w:val="none" w:sz="0" w:space="0" w:color="auto"/>
        <w:left w:val="none" w:sz="0" w:space="0" w:color="auto"/>
        <w:bottom w:val="none" w:sz="0" w:space="0" w:color="auto"/>
        <w:right w:val="none" w:sz="0" w:space="0" w:color="auto"/>
      </w:divBdr>
    </w:div>
    <w:div w:id="1157695630">
      <w:bodyDiv w:val="1"/>
      <w:marLeft w:val="0"/>
      <w:marRight w:val="0"/>
      <w:marTop w:val="0"/>
      <w:marBottom w:val="0"/>
      <w:divBdr>
        <w:top w:val="none" w:sz="0" w:space="0" w:color="auto"/>
        <w:left w:val="none" w:sz="0" w:space="0" w:color="auto"/>
        <w:bottom w:val="none" w:sz="0" w:space="0" w:color="auto"/>
        <w:right w:val="none" w:sz="0" w:space="0" w:color="auto"/>
      </w:divBdr>
    </w:div>
    <w:div w:id="1158230231">
      <w:bodyDiv w:val="1"/>
      <w:marLeft w:val="0"/>
      <w:marRight w:val="0"/>
      <w:marTop w:val="0"/>
      <w:marBottom w:val="0"/>
      <w:divBdr>
        <w:top w:val="none" w:sz="0" w:space="0" w:color="auto"/>
        <w:left w:val="none" w:sz="0" w:space="0" w:color="auto"/>
        <w:bottom w:val="none" w:sz="0" w:space="0" w:color="auto"/>
        <w:right w:val="none" w:sz="0" w:space="0" w:color="auto"/>
      </w:divBdr>
    </w:div>
    <w:div w:id="1189417003">
      <w:bodyDiv w:val="1"/>
      <w:marLeft w:val="0"/>
      <w:marRight w:val="0"/>
      <w:marTop w:val="0"/>
      <w:marBottom w:val="0"/>
      <w:divBdr>
        <w:top w:val="none" w:sz="0" w:space="0" w:color="auto"/>
        <w:left w:val="none" w:sz="0" w:space="0" w:color="auto"/>
        <w:bottom w:val="none" w:sz="0" w:space="0" w:color="auto"/>
        <w:right w:val="none" w:sz="0" w:space="0" w:color="auto"/>
      </w:divBdr>
    </w:div>
    <w:div w:id="1195314522">
      <w:bodyDiv w:val="1"/>
      <w:marLeft w:val="0"/>
      <w:marRight w:val="0"/>
      <w:marTop w:val="0"/>
      <w:marBottom w:val="0"/>
      <w:divBdr>
        <w:top w:val="none" w:sz="0" w:space="0" w:color="auto"/>
        <w:left w:val="none" w:sz="0" w:space="0" w:color="auto"/>
        <w:bottom w:val="none" w:sz="0" w:space="0" w:color="auto"/>
        <w:right w:val="none" w:sz="0" w:space="0" w:color="auto"/>
      </w:divBdr>
    </w:div>
    <w:div w:id="1291592229">
      <w:bodyDiv w:val="1"/>
      <w:marLeft w:val="0"/>
      <w:marRight w:val="0"/>
      <w:marTop w:val="0"/>
      <w:marBottom w:val="0"/>
      <w:divBdr>
        <w:top w:val="none" w:sz="0" w:space="0" w:color="auto"/>
        <w:left w:val="none" w:sz="0" w:space="0" w:color="auto"/>
        <w:bottom w:val="none" w:sz="0" w:space="0" w:color="auto"/>
        <w:right w:val="none" w:sz="0" w:space="0" w:color="auto"/>
      </w:divBdr>
      <w:divsChild>
        <w:div w:id="1157570644">
          <w:marLeft w:val="0"/>
          <w:marRight w:val="0"/>
          <w:marTop w:val="0"/>
          <w:marBottom w:val="0"/>
          <w:divBdr>
            <w:top w:val="none" w:sz="0" w:space="0" w:color="auto"/>
            <w:left w:val="none" w:sz="0" w:space="0" w:color="auto"/>
            <w:bottom w:val="none" w:sz="0" w:space="0" w:color="auto"/>
            <w:right w:val="none" w:sz="0" w:space="0" w:color="auto"/>
          </w:divBdr>
        </w:div>
      </w:divsChild>
    </w:div>
    <w:div w:id="1307932869">
      <w:bodyDiv w:val="1"/>
      <w:marLeft w:val="0"/>
      <w:marRight w:val="0"/>
      <w:marTop w:val="0"/>
      <w:marBottom w:val="0"/>
      <w:divBdr>
        <w:top w:val="none" w:sz="0" w:space="0" w:color="auto"/>
        <w:left w:val="none" w:sz="0" w:space="0" w:color="auto"/>
        <w:bottom w:val="none" w:sz="0" w:space="0" w:color="auto"/>
        <w:right w:val="none" w:sz="0" w:space="0" w:color="auto"/>
      </w:divBdr>
    </w:div>
    <w:div w:id="1371880661">
      <w:bodyDiv w:val="1"/>
      <w:marLeft w:val="0"/>
      <w:marRight w:val="0"/>
      <w:marTop w:val="0"/>
      <w:marBottom w:val="0"/>
      <w:divBdr>
        <w:top w:val="none" w:sz="0" w:space="0" w:color="auto"/>
        <w:left w:val="none" w:sz="0" w:space="0" w:color="auto"/>
        <w:bottom w:val="none" w:sz="0" w:space="0" w:color="auto"/>
        <w:right w:val="none" w:sz="0" w:space="0" w:color="auto"/>
      </w:divBdr>
      <w:divsChild>
        <w:div w:id="768086877">
          <w:marLeft w:val="0"/>
          <w:marRight w:val="0"/>
          <w:marTop w:val="0"/>
          <w:marBottom w:val="0"/>
          <w:divBdr>
            <w:top w:val="none" w:sz="0" w:space="0" w:color="auto"/>
            <w:left w:val="none" w:sz="0" w:space="0" w:color="auto"/>
            <w:bottom w:val="none" w:sz="0" w:space="0" w:color="auto"/>
            <w:right w:val="none" w:sz="0" w:space="0" w:color="auto"/>
          </w:divBdr>
          <w:divsChild>
            <w:div w:id="2042586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136256">
      <w:bodyDiv w:val="1"/>
      <w:marLeft w:val="0"/>
      <w:marRight w:val="0"/>
      <w:marTop w:val="0"/>
      <w:marBottom w:val="0"/>
      <w:divBdr>
        <w:top w:val="none" w:sz="0" w:space="0" w:color="auto"/>
        <w:left w:val="none" w:sz="0" w:space="0" w:color="auto"/>
        <w:bottom w:val="none" w:sz="0" w:space="0" w:color="auto"/>
        <w:right w:val="none" w:sz="0" w:space="0" w:color="auto"/>
      </w:divBdr>
    </w:div>
    <w:div w:id="1436174630">
      <w:bodyDiv w:val="1"/>
      <w:marLeft w:val="0"/>
      <w:marRight w:val="0"/>
      <w:marTop w:val="0"/>
      <w:marBottom w:val="0"/>
      <w:divBdr>
        <w:top w:val="none" w:sz="0" w:space="0" w:color="auto"/>
        <w:left w:val="none" w:sz="0" w:space="0" w:color="auto"/>
        <w:bottom w:val="none" w:sz="0" w:space="0" w:color="auto"/>
        <w:right w:val="none" w:sz="0" w:space="0" w:color="auto"/>
      </w:divBdr>
      <w:divsChild>
        <w:div w:id="1300914755">
          <w:marLeft w:val="533"/>
          <w:marRight w:val="0"/>
          <w:marTop w:val="115"/>
          <w:marBottom w:val="15"/>
          <w:divBdr>
            <w:top w:val="none" w:sz="0" w:space="0" w:color="auto"/>
            <w:left w:val="none" w:sz="0" w:space="0" w:color="auto"/>
            <w:bottom w:val="none" w:sz="0" w:space="0" w:color="auto"/>
            <w:right w:val="none" w:sz="0" w:space="0" w:color="auto"/>
          </w:divBdr>
        </w:div>
      </w:divsChild>
    </w:div>
    <w:div w:id="1438713500">
      <w:bodyDiv w:val="1"/>
      <w:marLeft w:val="0"/>
      <w:marRight w:val="0"/>
      <w:marTop w:val="0"/>
      <w:marBottom w:val="0"/>
      <w:divBdr>
        <w:top w:val="none" w:sz="0" w:space="0" w:color="auto"/>
        <w:left w:val="none" w:sz="0" w:space="0" w:color="auto"/>
        <w:bottom w:val="none" w:sz="0" w:space="0" w:color="auto"/>
        <w:right w:val="none" w:sz="0" w:space="0" w:color="auto"/>
      </w:divBdr>
    </w:div>
    <w:div w:id="1455559293">
      <w:bodyDiv w:val="1"/>
      <w:marLeft w:val="0"/>
      <w:marRight w:val="0"/>
      <w:marTop w:val="0"/>
      <w:marBottom w:val="0"/>
      <w:divBdr>
        <w:top w:val="none" w:sz="0" w:space="0" w:color="auto"/>
        <w:left w:val="none" w:sz="0" w:space="0" w:color="auto"/>
        <w:bottom w:val="none" w:sz="0" w:space="0" w:color="auto"/>
        <w:right w:val="none" w:sz="0" w:space="0" w:color="auto"/>
      </w:divBdr>
    </w:div>
    <w:div w:id="1508473900">
      <w:bodyDiv w:val="1"/>
      <w:marLeft w:val="0"/>
      <w:marRight w:val="0"/>
      <w:marTop w:val="0"/>
      <w:marBottom w:val="0"/>
      <w:divBdr>
        <w:top w:val="none" w:sz="0" w:space="0" w:color="auto"/>
        <w:left w:val="none" w:sz="0" w:space="0" w:color="auto"/>
        <w:bottom w:val="none" w:sz="0" w:space="0" w:color="auto"/>
        <w:right w:val="none" w:sz="0" w:space="0" w:color="auto"/>
      </w:divBdr>
    </w:div>
    <w:div w:id="1531072154">
      <w:bodyDiv w:val="1"/>
      <w:marLeft w:val="0"/>
      <w:marRight w:val="0"/>
      <w:marTop w:val="0"/>
      <w:marBottom w:val="0"/>
      <w:divBdr>
        <w:top w:val="none" w:sz="0" w:space="0" w:color="auto"/>
        <w:left w:val="none" w:sz="0" w:space="0" w:color="auto"/>
        <w:bottom w:val="none" w:sz="0" w:space="0" w:color="auto"/>
        <w:right w:val="none" w:sz="0" w:space="0" w:color="auto"/>
      </w:divBdr>
    </w:div>
    <w:div w:id="1547833447">
      <w:bodyDiv w:val="1"/>
      <w:marLeft w:val="0"/>
      <w:marRight w:val="0"/>
      <w:marTop w:val="0"/>
      <w:marBottom w:val="0"/>
      <w:divBdr>
        <w:top w:val="none" w:sz="0" w:space="0" w:color="auto"/>
        <w:left w:val="none" w:sz="0" w:space="0" w:color="auto"/>
        <w:bottom w:val="none" w:sz="0" w:space="0" w:color="auto"/>
        <w:right w:val="none" w:sz="0" w:space="0" w:color="auto"/>
      </w:divBdr>
      <w:divsChild>
        <w:div w:id="1199900124">
          <w:marLeft w:val="274"/>
          <w:marRight w:val="0"/>
          <w:marTop w:val="115"/>
          <w:marBottom w:val="15"/>
          <w:divBdr>
            <w:top w:val="none" w:sz="0" w:space="0" w:color="auto"/>
            <w:left w:val="none" w:sz="0" w:space="0" w:color="auto"/>
            <w:bottom w:val="none" w:sz="0" w:space="0" w:color="auto"/>
            <w:right w:val="none" w:sz="0" w:space="0" w:color="auto"/>
          </w:divBdr>
        </w:div>
      </w:divsChild>
    </w:div>
    <w:div w:id="1562596761">
      <w:bodyDiv w:val="1"/>
      <w:marLeft w:val="0"/>
      <w:marRight w:val="0"/>
      <w:marTop w:val="0"/>
      <w:marBottom w:val="0"/>
      <w:divBdr>
        <w:top w:val="none" w:sz="0" w:space="0" w:color="auto"/>
        <w:left w:val="none" w:sz="0" w:space="0" w:color="auto"/>
        <w:bottom w:val="none" w:sz="0" w:space="0" w:color="auto"/>
        <w:right w:val="none" w:sz="0" w:space="0" w:color="auto"/>
      </w:divBdr>
      <w:divsChild>
        <w:div w:id="1926567323">
          <w:marLeft w:val="533"/>
          <w:marRight w:val="0"/>
          <w:marTop w:val="115"/>
          <w:marBottom w:val="15"/>
          <w:divBdr>
            <w:top w:val="none" w:sz="0" w:space="0" w:color="auto"/>
            <w:left w:val="none" w:sz="0" w:space="0" w:color="auto"/>
            <w:bottom w:val="none" w:sz="0" w:space="0" w:color="auto"/>
            <w:right w:val="none" w:sz="0" w:space="0" w:color="auto"/>
          </w:divBdr>
        </w:div>
      </w:divsChild>
    </w:div>
    <w:div w:id="1608733653">
      <w:bodyDiv w:val="1"/>
      <w:marLeft w:val="0"/>
      <w:marRight w:val="0"/>
      <w:marTop w:val="0"/>
      <w:marBottom w:val="0"/>
      <w:divBdr>
        <w:top w:val="none" w:sz="0" w:space="0" w:color="auto"/>
        <w:left w:val="none" w:sz="0" w:space="0" w:color="auto"/>
        <w:bottom w:val="none" w:sz="0" w:space="0" w:color="auto"/>
        <w:right w:val="none" w:sz="0" w:space="0" w:color="auto"/>
      </w:divBdr>
    </w:div>
    <w:div w:id="1617250831">
      <w:bodyDiv w:val="1"/>
      <w:marLeft w:val="0"/>
      <w:marRight w:val="0"/>
      <w:marTop w:val="0"/>
      <w:marBottom w:val="0"/>
      <w:divBdr>
        <w:top w:val="none" w:sz="0" w:space="0" w:color="auto"/>
        <w:left w:val="none" w:sz="0" w:space="0" w:color="auto"/>
        <w:bottom w:val="none" w:sz="0" w:space="0" w:color="auto"/>
        <w:right w:val="none" w:sz="0" w:space="0" w:color="auto"/>
      </w:divBdr>
    </w:div>
    <w:div w:id="1630474227">
      <w:bodyDiv w:val="1"/>
      <w:marLeft w:val="0"/>
      <w:marRight w:val="0"/>
      <w:marTop w:val="0"/>
      <w:marBottom w:val="0"/>
      <w:divBdr>
        <w:top w:val="none" w:sz="0" w:space="0" w:color="auto"/>
        <w:left w:val="none" w:sz="0" w:space="0" w:color="auto"/>
        <w:bottom w:val="none" w:sz="0" w:space="0" w:color="auto"/>
        <w:right w:val="none" w:sz="0" w:space="0" w:color="auto"/>
      </w:divBdr>
      <w:divsChild>
        <w:div w:id="1135636728">
          <w:marLeft w:val="274"/>
          <w:marRight w:val="0"/>
          <w:marTop w:val="115"/>
          <w:marBottom w:val="15"/>
          <w:divBdr>
            <w:top w:val="none" w:sz="0" w:space="0" w:color="auto"/>
            <w:left w:val="none" w:sz="0" w:space="0" w:color="auto"/>
            <w:bottom w:val="none" w:sz="0" w:space="0" w:color="auto"/>
            <w:right w:val="none" w:sz="0" w:space="0" w:color="auto"/>
          </w:divBdr>
        </w:div>
        <w:div w:id="474879991">
          <w:marLeft w:val="274"/>
          <w:marRight w:val="0"/>
          <w:marTop w:val="115"/>
          <w:marBottom w:val="15"/>
          <w:divBdr>
            <w:top w:val="none" w:sz="0" w:space="0" w:color="auto"/>
            <w:left w:val="none" w:sz="0" w:space="0" w:color="auto"/>
            <w:bottom w:val="none" w:sz="0" w:space="0" w:color="auto"/>
            <w:right w:val="none" w:sz="0" w:space="0" w:color="auto"/>
          </w:divBdr>
        </w:div>
      </w:divsChild>
    </w:div>
    <w:div w:id="1648700240">
      <w:bodyDiv w:val="1"/>
      <w:marLeft w:val="0"/>
      <w:marRight w:val="0"/>
      <w:marTop w:val="0"/>
      <w:marBottom w:val="0"/>
      <w:divBdr>
        <w:top w:val="none" w:sz="0" w:space="0" w:color="auto"/>
        <w:left w:val="none" w:sz="0" w:space="0" w:color="auto"/>
        <w:bottom w:val="none" w:sz="0" w:space="0" w:color="auto"/>
        <w:right w:val="none" w:sz="0" w:space="0" w:color="auto"/>
      </w:divBdr>
    </w:div>
    <w:div w:id="1683242910">
      <w:bodyDiv w:val="1"/>
      <w:marLeft w:val="0"/>
      <w:marRight w:val="0"/>
      <w:marTop w:val="0"/>
      <w:marBottom w:val="0"/>
      <w:divBdr>
        <w:top w:val="none" w:sz="0" w:space="0" w:color="auto"/>
        <w:left w:val="none" w:sz="0" w:space="0" w:color="auto"/>
        <w:bottom w:val="none" w:sz="0" w:space="0" w:color="auto"/>
        <w:right w:val="none" w:sz="0" w:space="0" w:color="auto"/>
      </w:divBdr>
    </w:div>
    <w:div w:id="1706366763">
      <w:bodyDiv w:val="1"/>
      <w:marLeft w:val="0"/>
      <w:marRight w:val="0"/>
      <w:marTop w:val="0"/>
      <w:marBottom w:val="0"/>
      <w:divBdr>
        <w:top w:val="none" w:sz="0" w:space="0" w:color="auto"/>
        <w:left w:val="none" w:sz="0" w:space="0" w:color="auto"/>
        <w:bottom w:val="none" w:sz="0" w:space="0" w:color="auto"/>
        <w:right w:val="none" w:sz="0" w:space="0" w:color="auto"/>
      </w:divBdr>
    </w:div>
    <w:div w:id="1737897894">
      <w:bodyDiv w:val="1"/>
      <w:marLeft w:val="0"/>
      <w:marRight w:val="0"/>
      <w:marTop w:val="0"/>
      <w:marBottom w:val="0"/>
      <w:divBdr>
        <w:top w:val="none" w:sz="0" w:space="0" w:color="auto"/>
        <w:left w:val="none" w:sz="0" w:space="0" w:color="auto"/>
        <w:bottom w:val="none" w:sz="0" w:space="0" w:color="auto"/>
        <w:right w:val="none" w:sz="0" w:space="0" w:color="auto"/>
      </w:divBdr>
    </w:div>
    <w:div w:id="1742630817">
      <w:bodyDiv w:val="1"/>
      <w:marLeft w:val="0"/>
      <w:marRight w:val="0"/>
      <w:marTop w:val="0"/>
      <w:marBottom w:val="0"/>
      <w:divBdr>
        <w:top w:val="none" w:sz="0" w:space="0" w:color="auto"/>
        <w:left w:val="none" w:sz="0" w:space="0" w:color="auto"/>
        <w:bottom w:val="none" w:sz="0" w:space="0" w:color="auto"/>
        <w:right w:val="none" w:sz="0" w:space="0" w:color="auto"/>
      </w:divBdr>
    </w:div>
    <w:div w:id="1768109718">
      <w:bodyDiv w:val="1"/>
      <w:marLeft w:val="0"/>
      <w:marRight w:val="0"/>
      <w:marTop w:val="0"/>
      <w:marBottom w:val="0"/>
      <w:divBdr>
        <w:top w:val="none" w:sz="0" w:space="0" w:color="auto"/>
        <w:left w:val="none" w:sz="0" w:space="0" w:color="auto"/>
        <w:bottom w:val="none" w:sz="0" w:space="0" w:color="auto"/>
        <w:right w:val="none" w:sz="0" w:space="0" w:color="auto"/>
      </w:divBdr>
    </w:div>
    <w:div w:id="1771580712">
      <w:bodyDiv w:val="1"/>
      <w:marLeft w:val="0"/>
      <w:marRight w:val="0"/>
      <w:marTop w:val="0"/>
      <w:marBottom w:val="0"/>
      <w:divBdr>
        <w:top w:val="none" w:sz="0" w:space="0" w:color="auto"/>
        <w:left w:val="none" w:sz="0" w:space="0" w:color="auto"/>
        <w:bottom w:val="none" w:sz="0" w:space="0" w:color="auto"/>
        <w:right w:val="none" w:sz="0" w:space="0" w:color="auto"/>
      </w:divBdr>
    </w:div>
    <w:div w:id="1803189950">
      <w:bodyDiv w:val="1"/>
      <w:marLeft w:val="0"/>
      <w:marRight w:val="0"/>
      <w:marTop w:val="0"/>
      <w:marBottom w:val="0"/>
      <w:divBdr>
        <w:top w:val="none" w:sz="0" w:space="0" w:color="auto"/>
        <w:left w:val="none" w:sz="0" w:space="0" w:color="auto"/>
        <w:bottom w:val="none" w:sz="0" w:space="0" w:color="auto"/>
        <w:right w:val="none" w:sz="0" w:space="0" w:color="auto"/>
      </w:divBdr>
    </w:div>
    <w:div w:id="1826435409">
      <w:bodyDiv w:val="1"/>
      <w:marLeft w:val="0"/>
      <w:marRight w:val="0"/>
      <w:marTop w:val="0"/>
      <w:marBottom w:val="0"/>
      <w:divBdr>
        <w:top w:val="none" w:sz="0" w:space="0" w:color="auto"/>
        <w:left w:val="none" w:sz="0" w:space="0" w:color="auto"/>
        <w:bottom w:val="none" w:sz="0" w:space="0" w:color="auto"/>
        <w:right w:val="none" w:sz="0" w:space="0" w:color="auto"/>
      </w:divBdr>
      <w:divsChild>
        <w:div w:id="626862933">
          <w:marLeft w:val="0"/>
          <w:marRight w:val="0"/>
          <w:marTop w:val="0"/>
          <w:marBottom w:val="45"/>
          <w:divBdr>
            <w:top w:val="none" w:sz="0" w:space="0" w:color="auto"/>
            <w:left w:val="none" w:sz="0" w:space="0" w:color="auto"/>
            <w:bottom w:val="none" w:sz="0" w:space="0" w:color="auto"/>
            <w:right w:val="none" w:sz="0" w:space="0" w:color="auto"/>
          </w:divBdr>
        </w:div>
      </w:divsChild>
    </w:div>
    <w:div w:id="1828671777">
      <w:bodyDiv w:val="1"/>
      <w:marLeft w:val="0"/>
      <w:marRight w:val="0"/>
      <w:marTop w:val="0"/>
      <w:marBottom w:val="0"/>
      <w:divBdr>
        <w:top w:val="none" w:sz="0" w:space="0" w:color="auto"/>
        <w:left w:val="none" w:sz="0" w:space="0" w:color="auto"/>
        <w:bottom w:val="none" w:sz="0" w:space="0" w:color="auto"/>
        <w:right w:val="none" w:sz="0" w:space="0" w:color="auto"/>
      </w:divBdr>
    </w:div>
    <w:div w:id="1829906185">
      <w:bodyDiv w:val="1"/>
      <w:marLeft w:val="0"/>
      <w:marRight w:val="0"/>
      <w:marTop w:val="0"/>
      <w:marBottom w:val="0"/>
      <w:divBdr>
        <w:top w:val="none" w:sz="0" w:space="0" w:color="auto"/>
        <w:left w:val="none" w:sz="0" w:space="0" w:color="auto"/>
        <w:bottom w:val="none" w:sz="0" w:space="0" w:color="auto"/>
        <w:right w:val="none" w:sz="0" w:space="0" w:color="auto"/>
      </w:divBdr>
    </w:div>
    <w:div w:id="1872524305">
      <w:bodyDiv w:val="1"/>
      <w:marLeft w:val="0"/>
      <w:marRight w:val="0"/>
      <w:marTop w:val="0"/>
      <w:marBottom w:val="0"/>
      <w:divBdr>
        <w:top w:val="none" w:sz="0" w:space="0" w:color="auto"/>
        <w:left w:val="none" w:sz="0" w:space="0" w:color="auto"/>
        <w:bottom w:val="none" w:sz="0" w:space="0" w:color="auto"/>
        <w:right w:val="none" w:sz="0" w:space="0" w:color="auto"/>
      </w:divBdr>
    </w:div>
    <w:div w:id="1880821492">
      <w:bodyDiv w:val="1"/>
      <w:marLeft w:val="0"/>
      <w:marRight w:val="0"/>
      <w:marTop w:val="0"/>
      <w:marBottom w:val="0"/>
      <w:divBdr>
        <w:top w:val="none" w:sz="0" w:space="0" w:color="auto"/>
        <w:left w:val="none" w:sz="0" w:space="0" w:color="auto"/>
        <w:bottom w:val="none" w:sz="0" w:space="0" w:color="auto"/>
        <w:right w:val="none" w:sz="0" w:space="0" w:color="auto"/>
      </w:divBdr>
    </w:div>
    <w:div w:id="1897356149">
      <w:bodyDiv w:val="1"/>
      <w:marLeft w:val="0"/>
      <w:marRight w:val="0"/>
      <w:marTop w:val="0"/>
      <w:marBottom w:val="0"/>
      <w:divBdr>
        <w:top w:val="none" w:sz="0" w:space="0" w:color="auto"/>
        <w:left w:val="none" w:sz="0" w:space="0" w:color="auto"/>
        <w:bottom w:val="none" w:sz="0" w:space="0" w:color="auto"/>
        <w:right w:val="none" w:sz="0" w:space="0" w:color="auto"/>
      </w:divBdr>
    </w:div>
    <w:div w:id="1920015703">
      <w:bodyDiv w:val="1"/>
      <w:marLeft w:val="0"/>
      <w:marRight w:val="0"/>
      <w:marTop w:val="0"/>
      <w:marBottom w:val="0"/>
      <w:divBdr>
        <w:top w:val="none" w:sz="0" w:space="0" w:color="auto"/>
        <w:left w:val="none" w:sz="0" w:space="0" w:color="auto"/>
        <w:bottom w:val="none" w:sz="0" w:space="0" w:color="auto"/>
        <w:right w:val="none" w:sz="0" w:space="0" w:color="auto"/>
      </w:divBdr>
      <w:divsChild>
        <w:div w:id="1846087000">
          <w:marLeft w:val="274"/>
          <w:marRight w:val="0"/>
          <w:marTop w:val="115"/>
          <w:marBottom w:val="15"/>
          <w:divBdr>
            <w:top w:val="none" w:sz="0" w:space="0" w:color="auto"/>
            <w:left w:val="none" w:sz="0" w:space="0" w:color="auto"/>
            <w:bottom w:val="none" w:sz="0" w:space="0" w:color="auto"/>
            <w:right w:val="none" w:sz="0" w:space="0" w:color="auto"/>
          </w:divBdr>
        </w:div>
        <w:div w:id="310403375">
          <w:marLeft w:val="274"/>
          <w:marRight w:val="0"/>
          <w:marTop w:val="115"/>
          <w:marBottom w:val="15"/>
          <w:divBdr>
            <w:top w:val="none" w:sz="0" w:space="0" w:color="auto"/>
            <w:left w:val="none" w:sz="0" w:space="0" w:color="auto"/>
            <w:bottom w:val="none" w:sz="0" w:space="0" w:color="auto"/>
            <w:right w:val="none" w:sz="0" w:space="0" w:color="auto"/>
          </w:divBdr>
        </w:div>
      </w:divsChild>
    </w:div>
    <w:div w:id="1922835568">
      <w:bodyDiv w:val="1"/>
      <w:marLeft w:val="0"/>
      <w:marRight w:val="0"/>
      <w:marTop w:val="0"/>
      <w:marBottom w:val="0"/>
      <w:divBdr>
        <w:top w:val="none" w:sz="0" w:space="0" w:color="auto"/>
        <w:left w:val="none" w:sz="0" w:space="0" w:color="auto"/>
        <w:bottom w:val="none" w:sz="0" w:space="0" w:color="auto"/>
        <w:right w:val="none" w:sz="0" w:space="0" w:color="auto"/>
      </w:divBdr>
    </w:div>
    <w:div w:id="1932883462">
      <w:bodyDiv w:val="1"/>
      <w:marLeft w:val="0"/>
      <w:marRight w:val="0"/>
      <w:marTop w:val="0"/>
      <w:marBottom w:val="0"/>
      <w:divBdr>
        <w:top w:val="none" w:sz="0" w:space="0" w:color="auto"/>
        <w:left w:val="none" w:sz="0" w:space="0" w:color="auto"/>
        <w:bottom w:val="none" w:sz="0" w:space="0" w:color="auto"/>
        <w:right w:val="none" w:sz="0" w:space="0" w:color="auto"/>
      </w:divBdr>
    </w:div>
    <w:div w:id="1952203246">
      <w:bodyDiv w:val="1"/>
      <w:marLeft w:val="0"/>
      <w:marRight w:val="0"/>
      <w:marTop w:val="0"/>
      <w:marBottom w:val="0"/>
      <w:divBdr>
        <w:top w:val="none" w:sz="0" w:space="0" w:color="auto"/>
        <w:left w:val="none" w:sz="0" w:space="0" w:color="auto"/>
        <w:bottom w:val="none" w:sz="0" w:space="0" w:color="auto"/>
        <w:right w:val="none" w:sz="0" w:space="0" w:color="auto"/>
      </w:divBdr>
    </w:div>
    <w:div w:id="1965846465">
      <w:bodyDiv w:val="1"/>
      <w:marLeft w:val="0"/>
      <w:marRight w:val="0"/>
      <w:marTop w:val="0"/>
      <w:marBottom w:val="0"/>
      <w:divBdr>
        <w:top w:val="none" w:sz="0" w:space="0" w:color="auto"/>
        <w:left w:val="none" w:sz="0" w:space="0" w:color="auto"/>
        <w:bottom w:val="none" w:sz="0" w:space="0" w:color="auto"/>
        <w:right w:val="none" w:sz="0" w:space="0" w:color="auto"/>
      </w:divBdr>
      <w:divsChild>
        <w:div w:id="1181971694">
          <w:marLeft w:val="0"/>
          <w:marRight w:val="0"/>
          <w:marTop w:val="0"/>
          <w:marBottom w:val="0"/>
          <w:divBdr>
            <w:top w:val="none" w:sz="0" w:space="0" w:color="auto"/>
            <w:left w:val="none" w:sz="0" w:space="0" w:color="auto"/>
            <w:bottom w:val="none" w:sz="0" w:space="0" w:color="auto"/>
            <w:right w:val="none" w:sz="0" w:space="0" w:color="auto"/>
          </w:divBdr>
          <w:divsChild>
            <w:div w:id="1213733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921845">
      <w:bodyDiv w:val="1"/>
      <w:marLeft w:val="0"/>
      <w:marRight w:val="0"/>
      <w:marTop w:val="0"/>
      <w:marBottom w:val="0"/>
      <w:divBdr>
        <w:top w:val="none" w:sz="0" w:space="0" w:color="auto"/>
        <w:left w:val="none" w:sz="0" w:space="0" w:color="auto"/>
        <w:bottom w:val="none" w:sz="0" w:space="0" w:color="auto"/>
        <w:right w:val="none" w:sz="0" w:space="0" w:color="auto"/>
      </w:divBdr>
      <w:divsChild>
        <w:div w:id="894774932">
          <w:marLeft w:val="0"/>
          <w:marRight w:val="0"/>
          <w:marTop w:val="0"/>
          <w:marBottom w:val="0"/>
          <w:divBdr>
            <w:top w:val="none" w:sz="0" w:space="0" w:color="auto"/>
            <w:left w:val="none" w:sz="0" w:space="0" w:color="auto"/>
            <w:bottom w:val="none" w:sz="0" w:space="0" w:color="auto"/>
            <w:right w:val="none" w:sz="0" w:space="0" w:color="auto"/>
          </w:divBdr>
          <w:divsChild>
            <w:div w:id="571695466">
              <w:marLeft w:val="0"/>
              <w:marRight w:val="0"/>
              <w:marTop w:val="0"/>
              <w:marBottom w:val="0"/>
              <w:divBdr>
                <w:top w:val="none" w:sz="0" w:space="0" w:color="auto"/>
                <w:left w:val="none" w:sz="0" w:space="0" w:color="auto"/>
                <w:bottom w:val="none" w:sz="0" w:space="0" w:color="auto"/>
                <w:right w:val="none" w:sz="0" w:space="0" w:color="auto"/>
              </w:divBdr>
              <w:divsChild>
                <w:div w:id="372196117">
                  <w:marLeft w:val="0"/>
                  <w:marRight w:val="0"/>
                  <w:marTop w:val="0"/>
                  <w:marBottom w:val="0"/>
                  <w:divBdr>
                    <w:top w:val="none" w:sz="0" w:space="0" w:color="auto"/>
                    <w:left w:val="none" w:sz="0" w:space="0" w:color="auto"/>
                    <w:bottom w:val="none" w:sz="0" w:space="0" w:color="auto"/>
                    <w:right w:val="none" w:sz="0" w:space="0" w:color="auto"/>
                  </w:divBdr>
                  <w:divsChild>
                    <w:div w:id="1524243869">
                      <w:marLeft w:val="0"/>
                      <w:marRight w:val="0"/>
                      <w:marTop w:val="0"/>
                      <w:marBottom w:val="0"/>
                      <w:divBdr>
                        <w:top w:val="none" w:sz="0" w:space="0" w:color="auto"/>
                        <w:left w:val="none" w:sz="0" w:space="0" w:color="auto"/>
                        <w:bottom w:val="none" w:sz="0" w:space="0" w:color="auto"/>
                        <w:right w:val="none" w:sz="0" w:space="0" w:color="auto"/>
                      </w:divBdr>
                      <w:divsChild>
                        <w:div w:id="1329015873">
                          <w:marLeft w:val="0"/>
                          <w:marRight w:val="0"/>
                          <w:marTop w:val="0"/>
                          <w:marBottom w:val="0"/>
                          <w:divBdr>
                            <w:top w:val="none" w:sz="0" w:space="0" w:color="auto"/>
                            <w:left w:val="none" w:sz="0" w:space="0" w:color="auto"/>
                            <w:bottom w:val="none" w:sz="0" w:space="0" w:color="auto"/>
                            <w:right w:val="none" w:sz="0" w:space="0" w:color="auto"/>
                          </w:divBdr>
                          <w:divsChild>
                            <w:div w:id="2119520277">
                              <w:marLeft w:val="0"/>
                              <w:marRight w:val="0"/>
                              <w:marTop w:val="0"/>
                              <w:marBottom w:val="0"/>
                              <w:divBdr>
                                <w:top w:val="none" w:sz="0" w:space="0" w:color="auto"/>
                                <w:left w:val="none" w:sz="0" w:space="0" w:color="auto"/>
                                <w:bottom w:val="none" w:sz="0" w:space="0" w:color="auto"/>
                                <w:right w:val="none" w:sz="0" w:space="0" w:color="auto"/>
                              </w:divBdr>
                              <w:divsChild>
                                <w:div w:id="1816331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97805350">
      <w:bodyDiv w:val="1"/>
      <w:marLeft w:val="0"/>
      <w:marRight w:val="0"/>
      <w:marTop w:val="0"/>
      <w:marBottom w:val="0"/>
      <w:divBdr>
        <w:top w:val="none" w:sz="0" w:space="0" w:color="auto"/>
        <w:left w:val="none" w:sz="0" w:space="0" w:color="auto"/>
        <w:bottom w:val="none" w:sz="0" w:space="0" w:color="auto"/>
        <w:right w:val="none" w:sz="0" w:space="0" w:color="auto"/>
      </w:divBdr>
    </w:div>
    <w:div w:id="21326980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eader" Target="header4.xml"/><Relationship Id="rId26" Type="http://schemas.openxmlformats.org/officeDocument/2006/relationships/image" Target="media/image10.png"/><Relationship Id="rId39" Type="http://schemas.openxmlformats.org/officeDocument/2006/relationships/footer" Target="footer7.xml"/><Relationship Id="rId21" Type="http://schemas.openxmlformats.org/officeDocument/2006/relationships/image" Target="media/image5.png"/><Relationship Id="rId34" Type="http://schemas.openxmlformats.org/officeDocument/2006/relationships/header" Target="header5.xml"/><Relationship Id="rId42" Type="http://schemas.openxmlformats.org/officeDocument/2006/relationships/footer" Target="footer8.xml"/><Relationship Id="rId47" Type="http://schemas.openxmlformats.org/officeDocument/2006/relationships/header" Target="header12.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header" Target="header3.xml"/><Relationship Id="rId29" Type="http://schemas.openxmlformats.org/officeDocument/2006/relationships/image" Target="media/image13.jpeg"/><Relationship Id="rId11" Type="http://schemas.openxmlformats.org/officeDocument/2006/relationships/endnotes" Target="endnotes.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footer" Target="footer6.xml"/><Relationship Id="rId40" Type="http://schemas.openxmlformats.org/officeDocument/2006/relationships/header" Target="header8.xml"/><Relationship Id="rId45" Type="http://schemas.openxmlformats.org/officeDocument/2006/relationships/header" Target="header11.xml"/><Relationship Id="rId5" Type="http://schemas.openxmlformats.org/officeDocument/2006/relationships/customXml" Target="../customXml/item5.xml"/><Relationship Id="rId15" Type="http://schemas.openxmlformats.org/officeDocument/2006/relationships/footer" Target="footer2.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header" Target="header6.xml"/><Relationship Id="rId49"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footer" Target="footer4.xml"/><Relationship Id="rId31" Type="http://schemas.openxmlformats.org/officeDocument/2006/relationships/image" Target="media/image15.png"/><Relationship Id="rId44" Type="http://schemas.openxmlformats.org/officeDocument/2006/relationships/footer" Target="footer9.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footer" Target="footer5.xml"/><Relationship Id="rId43" Type="http://schemas.openxmlformats.org/officeDocument/2006/relationships/header" Target="header10.xml"/><Relationship Id="rId48" Type="http://schemas.openxmlformats.org/officeDocument/2006/relationships/fontTable" Target="fontTable.xm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9.png"/><Relationship Id="rId33" Type="http://schemas.openxmlformats.org/officeDocument/2006/relationships/hyperlink" Target="https://www.google.com/search?rlz=1C1GCEB_en&amp;sxsrf=ALiCzsYtOeVzuF6YjvjKxkXqIFiq40edfg:1665773258621&amp;q=Motor+Industry+Software+Reliability+Association&amp;stick=H4sIAAAAAAAAAOPgE-LUz9U3SM_LTU5RAjMtSgxMDLRkspOt9JPy87P1y4syS0pS8-LL84uyrRJLSzLyixax6vvml-QXKXjmpZQWlxRVKgTnp5WUJxalKgSl5mQmJmXmZJZUKjgWF-cnZyaWZObn7WBl3MXOxMEAACSKH29wAAAA&amp;sa=X&amp;ved=2ahUKEwi80Oz6sOD6AhWE6aQKHVAwCJoQmxMoAXoECDkQAw" TargetMode="External"/><Relationship Id="rId38" Type="http://schemas.openxmlformats.org/officeDocument/2006/relationships/header" Target="header7.xml"/><Relationship Id="rId46" Type="http://schemas.openxmlformats.org/officeDocument/2006/relationships/footer" Target="footer10.xml"/><Relationship Id="rId20" Type="http://schemas.openxmlformats.org/officeDocument/2006/relationships/image" Target="media/image4.png"/><Relationship Id="rId41" Type="http://schemas.openxmlformats.org/officeDocument/2006/relationships/header" Target="header9.xml"/><Relationship Id="rId1" Type="http://schemas.openxmlformats.org/officeDocument/2006/relationships/customXml" Target="../customXml/item1.xml"/><Relationship Id="rId6" Type="http://schemas.openxmlformats.org/officeDocument/2006/relationships/numbering" Target="numbering.xml"/></Relationships>
</file>

<file path=word/_rels/footer3.xml.rels><?xml version="1.0" encoding="UTF-8" standalone="yes"?>
<Relationships xmlns="http://schemas.openxmlformats.org/package/2006/relationships"><Relationship Id="rId1" Type="http://schemas.openxmlformats.org/officeDocument/2006/relationships/image" Target="media/image3.wmf"/></Relationships>
</file>

<file path=word/_rels/footnotes.xml.rels><?xml version="1.0" encoding="UTF-8" standalone="yes"?>
<Relationships xmlns="http://schemas.openxmlformats.org/package/2006/relationships"><Relationship Id="rId1" Type="http://schemas.openxmlformats.org/officeDocument/2006/relationships/image" Target="media/image1.wmf"/></Relationships>
</file>

<file path=word/_rels/header3.xml.rels><?xml version="1.0" encoding="UTF-8" standalone="yes"?>
<Relationships xmlns="http://schemas.openxmlformats.org/package/2006/relationships"><Relationship Id="rId1" Type="http://schemas.openxmlformats.org/officeDocument/2006/relationships/image" Target="media/image2.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xp87927\AppData\Roaming\Microsoft\Templates\NXP\NXPUserManual_v2.11.0A.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spe:Receiver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dlc_DocId xmlns="91843ce3-67ac-4aff-ad8f-b82474be9e3a">VTW34XHZZ5QY-108545140-74569</_dlc_DocId>
    <_dlc_DocIdUrl xmlns="91843ce3-67ac-4aff-ad8f-b82474be9e3a">
      <Url>https://nxp1.sharepoint.com/teams/206_21/_layouts/15/DocIdRedir.aspx?ID=VTW34XHZZ5QY-108545140-74569</Url>
      <Description>VTW34XHZZ5QY-108545140-74569</Description>
    </_dlc_DocIdUrl>
    <TaxCatchAll xmlns="c4672b8b-43e2-4139-8cd1-27ad03f081e7" xsi:nil="true"/>
    <lcf76f155ced4ddcb4097134ff3c332f xmlns="24c88cc1-3585-46d2-a668-f7b765b4e4a3">
      <Terms xmlns="http://schemas.microsoft.com/office/infopath/2007/PartnerControls"/>
    </lcf76f155ced4ddcb4097134ff3c332f>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55077CE660F956409841017A94E87852" ma:contentTypeVersion="17" ma:contentTypeDescription="Create a new document." ma:contentTypeScope="" ma:versionID="198f32ca5df40d9de4e316e23d39e801">
  <xsd:schema xmlns:xsd="http://www.w3.org/2001/XMLSchema" xmlns:xs="http://www.w3.org/2001/XMLSchema" xmlns:p="http://schemas.microsoft.com/office/2006/metadata/properties" xmlns:ns2="91843ce3-67ac-4aff-ad8f-b82474be9e3a" xmlns:ns3="24c88cc1-3585-46d2-a668-f7b765b4e4a3" xmlns:ns4="c4672b8b-43e2-4139-8cd1-27ad03f081e7" targetNamespace="http://schemas.microsoft.com/office/2006/metadata/properties" ma:root="true" ma:fieldsID="2b66f7c2fcd7adc1e463b02fccd0f55f" ns2:_="" ns3:_="" ns4:_="">
    <xsd:import namespace="91843ce3-67ac-4aff-ad8f-b82474be9e3a"/>
    <xsd:import namespace="24c88cc1-3585-46d2-a668-f7b765b4e4a3"/>
    <xsd:import namespace="c4672b8b-43e2-4139-8cd1-27ad03f081e7"/>
    <xsd:element name="properties">
      <xsd:complexType>
        <xsd:sequence>
          <xsd:element name="documentManagement">
            <xsd:complexType>
              <xsd:all>
                <xsd:element ref="ns2:_dlc_DocId" minOccurs="0"/>
                <xsd:element ref="ns2:_dlc_DocIdUrl" minOccurs="0"/>
                <xsd:element ref="ns2:_dlc_DocIdPersistId" minOccurs="0"/>
                <xsd:element ref="ns2:SharedWithUsers" minOccurs="0"/>
                <xsd:element ref="ns2:SharedWithDetails" minOccurs="0"/>
                <xsd:element ref="ns3:MediaServiceMetadata" minOccurs="0"/>
                <xsd:element ref="ns3:MediaServiceFastMetadata" minOccurs="0"/>
                <xsd:element ref="ns3:MediaServiceAutoKeyPoints" minOccurs="0"/>
                <xsd:element ref="ns3:MediaServiceKeyPoints" minOccurs="0"/>
                <xsd:element ref="ns3:MediaServiceDateTaken" minOccurs="0"/>
                <xsd:element ref="ns3:MediaServiceAutoTags" minOccurs="0"/>
                <xsd:element ref="ns3:MediaServiceOCR" minOccurs="0"/>
                <xsd:element ref="ns3:MediaServiceGenerationTime" minOccurs="0"/>
                <xsd:element ref="ns3:MediaServiceEventHashCode" minOccurs="0"/>
                <xsd:element ref="ns3:MediaServiceLocation" minOccurs="0"/>
                <xsd:element ref="ns3:MediaLengthInSeconds" minOccurs="0"/>
                <xsd:element ref="ns3:lcf76f155ced4ddcb4097134ff3c332f" minOccurs="0"/>
                <xsd:element ref="ns4: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1843ce3-67ac-4aff-ad8f-b82474be9e3a"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24c88cc1-3585-46d2-a668-f7b765b4e4a3" elementFormDefault="qualified">
    <xsd:import namespace="http://schemas.microsoft.com/office/2006/documentManagement/types"/>
    <xsd:import namespace="http://schemas.microsoft.com/office/infopath/2007/PartnerControls"/>
    <xsd:element name="MediaServiceMetadata" ma:index="13" nillable="true" ma:displayName="MediaServiceMetadata" ma:hidden="true" ma:internalName="MediaServiceMetadata" ma:readOnly="true">
      <xsd:simpleType>
        <xsd:restriction base="dms:Note"/>
      </xsd:simpleType>
    </xsd:element>
    <xsd:element name="MediaServiceFastMetadata" ma:index="14" nillable="true" ma:displayName="MediaServiceFastMetadata" ma:hidden="true" ma:internalName="MediaServiceFastMetadata" ma:readOnly="true">
      <xsd:simpleType>
        <xsd:restriction base="dms:Note"/>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DateTaken" ma:index="17" nillable="true" ma:displayName="MediaServiceDateTaken" ma:hidden="true" ma:internalName="MediaServiceDateTaken" ma:readOnly="true">
      <xsd:simpleType>
        <xsd:restriction base="dms:Text"/>
      </xsd:simpleType>
    </xsd:element>
    <xsd:element name="MediaServiceAutoTags" ma:index="18" nillable="true" ma:displayName="Tags" ma:internalName="MediaServiceAutoTags"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ServiceGenerationTime" ma:index="20" nillable="true" ma:displayName="MediaServiceGenerationTime" ma:hidden="true" ma:internalName="MediaServiceGenerationTime" ma:readOnly="true">
      <xsd:simpleType>
        <xsd:restriction base="dms:Text"/>
      </xsd:simpleType>
    </xsd:element>
    <xsd:element name="MediaServiceEventHashCode" ma:index="21" nillable="true" ma:displayName="MediaServiceEventHashCode" ma:hidden="true" ma:internalName="MediaServiceEventHashCode" ma:readOnly="true">
      <xsd:simpleType>
        <xsd:restriction base="dms:Text"/>
      </xsd:simpleType>
    </xsd:element>
    <xsd:element name="MediaServiceLocation" ma:index="22" nillable="true" ma:displayName="Location" ma:internalName="MediaServiceLocation" ma:readOnly="true">
      <xsd:simpleType>
        <xsd:restriction base="dms:Text"/>
      </xsd:simpleType>
    </xsd:element>
    <xsd:element name="MediaLengthInSeconds" ma:index="23" nillable="true" ma:displayName="MediaLengthInSeconds" ma:hidden="true" ma:internalName="MediaLengthInSeconds" ma:readOnly="true">
      <xsd:simpleType>
        <xsd:restriction base="dms:Unknown"/>
      </xsd:simpleType>
    </xsd:element>
    <xsd:element name="lcf76f155ced4ddcb4097134ff3c332f" ma:index="25" nillable="true" ma:taxonomy="true" ma:internalName="lcf76f155ced4ddcb4097134ff3c332f" ma:taxonomyFieldName="MediaServiceImageTags" ma:displayName="Image Tags" ma:readOnly="false" ma:fieldId="{5cf76f15-5ced-4ddc-b409-7134ff3c332f}" ma:taxonomyMulti="true" ma:sspId="7ae9cabe-f4d8-44ae-a6f0-8d11cb15c1ae"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c4672b8b-43e2-4139-8cd1-27ad03f081e7" elementFormDefault="qualified">
    <xsd:import namespace="http://schemas.microsoft.com/office/2006/documentManagement/types"/>
    <xsd:import namespace="http://schemas.microsoft.com/office/infopath/2007/PartnerControls"/>
    <xsd:element name="TaxCatchAll" ma:index="26" nillable="true" ma:displayName="Taxonomy Catch All Column" ma:hidden="true" ma:list="{756009a4-c4d6-4708-b9c2-8b0f46a5790f}" ma:internalName="TaxCatchAll" ma:showField="CatchAllData" ma:web="91843ce3-67ac-4aff-ad8f-b82474be9e3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F12BC54-48E9-41C7-AF38-C6120557757F}">
  <ds:schemaRefs>
    <ds:schemaRef ds:uri="http://schemas.microsoft.com/sharepoint/events"/>
  </ds:schemaRefs>
</ds:datastoreItem>
</file>

<file path=customXml/itemProps2.xml><?xml version="1.0" encoding="utf-8"?>
<ds:datastoreItem xmlns:ds="http://schemas.openxmlformats.org/officeDocument/2006/customXml" ds:itemID="{47717FF9-4367-4781-9DAB-61EFF51F586A}">
  <ds:schemaRefs>
    <ds:schemaRef ds:uri="http://schemas.microsoft.com/sharepoint/v3/contenttype/forms"/>
  </ds:schemaRefs>
</ds:datastoreItem>
</file>

<file path=customXml/itemProps3.xml><?xml version="1.0" encoding="utf-8"?>
<ds:datastoreItem xmlns:ds="http://schemas.openxmlformats.org/officeDocument/2006/customXml" ds:itemID="{84C0E5E1-1C0B-480A-A5E6-7A83E12AFB3C}">
  <ds:schemaRefs>
    <ds:schemaRef ds:uri="http://schemas.microsoft.com/office/2006/metadata/properties"/>
    <ds:schemaRef ds:uri="http://schemas.microsoft.com/office/infopath/2007/PartnerControls"/>
    <ds:schemaRef ds:uri="91843ce3-67ac-4aff-ad8f-b82474be9e3a"/>
    <ds:schemaRef ds:uri="c4672b8b-43e2-4139-8cd1-27ad03f081e7"/>
    <ds:schemaRef ds:uri="24c88cc1-3585-46d2-a668-f7b765b4e4a3"/>
  </ds:schemaRefs>
</ds:datastoreItem>
</file>

<file path=customXml/itemProps4.xml><?xml version="1.0" encoding="utf-8"?>
<ds:datastoreItem xmlns:ds="http://schemas.openxmlformats.org/officeDocument/2006/customXml" ds:itemID="{9BF3D60D-A273-4C02-A284-1332C5B3695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1843ce3-67ac-4aff-ad8f-b82474be9e3a"/>
    <ds:schemaRef ds:uri="24c88cc1-3585-46d2-a668-f7b765b4e4a3"/>
    <ds:schemaRef ds:uri="c4672b8b-43e2-4139-8cd1-27ad03f081e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8556AA3B-D06A-4A85-9145-F64148FB94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NXPUserManual_v2.11.0A.dotm</Template>
  <TotalTime>0</TotalTime>
  <Pages>1</Pages>
  <Words>10702</Words>
  <Characters>61004</Characters>
  <Application>Microsoft Office Word</Application>
  <DocSecurity>0</DocSecurity>
  <Lines>508</Lines>
  <Paragraphs>143</Paragraphs>
  <ScaleCrop>false</ScaleCrop>
  <HeadingPairs>
    <vt:vector size="2" baseType="variant">
      <vt:variant>
        <vt:lpstr>Title</vt:lpstr>
      </vt:variant>
      <vt:variant>
        <vt:i4>1</vt:i4>
      </vt:variant>
    </vt:vector>
  </HeadingPairs>
  <TitlesOfParts>
    <vt:vector size="1" baseType="lpstr">
      <vt:lpstr>Release Notes</vt:lpstr>
    </vt:vector>
  </TitlesOfParts>
  <Company>NXP Semiconductors</Company>
  <LinksUpToDate>false</LinksUpToDate>
  <CharactersWithSpaces>71563</CharactersWithSpaces>
  <SharedDoc>false</SharedDoc>
  <HLinks>
    <vt:vector size="96" baseType="variant">
      <vt:variant>
        <vt:i4>1245232</vt:i4>
      </vt:variant>
      <vt:variant>
        <vt:i4>89</vt:i4>
      </vt:variant>
      <vt:variant>
        <vt:i4>0</vt:i4>
      </vt:variant>
      <vt:variant>
        <vt:i4>5</vt:i4>
      </vt:variant>
      <vt:variant>
        <vt:lpwstr/>
      </vt:variant>
      <vt:variant>
        <vt:lpwstr>_Toc246838708</vt:lpwstr>
      </vt:variant>
      <vt:variant>
        <vt:i4>1245232</vt:i4>
      </vt:variant>
      <vt:variant>
        <vt:i4>83</vt:i4>
      </vt:variant>
      <vt:variant>
        <vt:i4>0</vt:i4>
      </vt:variant>
      <vt:variant>
        <vt:i4>5</vt:i4>
      </vt:variant>
      <vt:variant>
        <vt:lpwstr/>
      </vt:variant>
      <vt:variant>
        <vt:lpwstr>_Toc246838707</vt:lpwstr>
      </vt:variant>
      <vt:variant>
        <vt:i4>1245232</vt:i4>
      </vt:variant>
      <vt:variant>
        <vt:i4>77</vt:i4>
      </vt:variant>
      <vt:variant>
        <vt:i4>0</vt:i4>
      </vt:variant>
      <vt:variant>
        <vt:i4>5</vt:i4>
      </vt:variant>
      <vt:variant>
        <vt:lpwstr/>
      </vt:variant>
      <vt:variant>
        <vt:lpwstr>_Toc246838706</vt:lpwstr>
      </vt:variant>
      <vt:variant>
        <vt:i4>1245232</vt:i4>
      </vt:variant>
      <vt:variant>
        <vt:i4>71</vt:i4>
      </vt:variant>
      <vt:variant>
        <vt:i4>0</vt:i4>
      </vt:variant>
      <vt:variant>
        <vt:i4>5</vt:i4>
      </vt:variant>
      <vt:variant>
        <vt:lpwstr/>
      </vt:variant>
      <vt:variant>
        <vt:lpwstr>_Toc246838705</vt:lpwstr>
      </vt:variant>
      <vt:variant>
        <vt:i4>1245232</vt:i4>
      </vt:variant>
      <vt:variant>
        <vt:i4>65</vt:i4>
      </vt:variant>
      <vt:variant>
        <vt:i4>0</vt:i4>
      </vt:variant>
      <vt:variant>
        <vt:i4>5</vt:i4>
      </vt:variant>
      <vt:variant>
        <vt:lpwstr/>
      </vt:variant>
      <vt:variant>
        <vt:lpwstr>_Toc246838704</vt:lpwstr>
      </vt:variant>
      <vt:variant>
        <vt:i4>1245232</vt:i4>
      </vt:variant>
      <vt:variant>
        <vt:i4>59</vt:i4>
      </vt:variant>
      <vt:variant>
        <vt:i4>0</vt:i4>
      </vt:variant>
      <vt:variant>
        <vt:i4>5</vt:i4>
      </vt:variant>
      <vt:variant>
        <vt:lpwstr/>
      </vt:variant>
      <vt:variant>
        <vt:lpwstr>_Toc246838703</vt:lpwstr>
      </vt:variant>
      <vt:variant>
        <vt:i4>1245232</vt:i4>
      </vt:variant>
      <vt:variant>
        <vt:i4>53</vt:i4>
      </vt:variant>
      <vt:variant>
        <vt:i4>0</vt:i4>
      </vt:variant>
      <vt:variant>
        <vt:i4>5</vt:i4>
      </vt:variant>
      <vt:variant>
        <vt:lpwstr/>
      </vt:variant>
      <vt:variant>
        <vt:lpwstr>_Toc246838702</vt:lpwstr>
      </vt:variant>
      <vt:variant>
        <vt:i4>1245232</vt:i4>
      </vt:variant>
      <vt:variant>
        <vt:i4>47</vt:i4>
      </vt:variant>
      <vt:variant>
        <vt:i4>0</vt:i4>
      </vt:variant>
      <vt:variant>
        <vt:i4>5</vt:i4>
      </vt:variant>
      <vt:variant>
        <vt:lpwstr/>
      </vt:variant>
      <vt:variant>
        <vt:lpwstr>_Toc246838701</vt:lpwstr>
      </vt:variant>
      <vt:variant>
        <vt:i4>1245232</vt:i4>
      </vt:variant>
      <vt:variant>
        <vt:i4>41</vt:i4>
      </vt:variant>
      <vt:variant>
        <vt:i4>0</vt:i4>
      </vt:variant>
      <vt:variant>
        <vt:i4>5</vt:i4>
      </vt:variant>
      <vt:variant>
        <vt:lpwstr/>
      </vt:variant>
      <vt:variant>
        <vt:lpwstr>_Toc246838700</vt:lpwstr>
      </vt:variant>
      <vt:variant>
        <vt:i4>1703985</vt:i4>
      </vt:variant>
      <vt:variant>
        <vt:i4>35</vt:i4>
      </vt:variant>
      <vt:variant>
        <vt:i4>0</vt:i4>
      </vt:variant>
      <vt:variant>
        <vt:i4>5</vt:i4>
      </vt:variant>
      <vt:variant>
        <vt:lpwstr/>
      </vt:variant>
      <vt:variant>
        <vt:lpwstr>_Toc246838699</vt:lpwstr>
      </vt:variant>
      <vt:variant>
        <vt:i4>1703985</vt:i4>
      </vt:variant>
      <vt:variant>
        <vt:i4>29</vt:i4>
      </vt:variant>
      <vt:variant>
        <vt:i4>0</vt:i4>
      </vt:variant>
      <vt:variant>
        <vt:i4>5</vt:i4>
      </vt:variant>
      <vt:variant>
        <vt:lpwstr/>
      </vt:variant>
      <vt:variant>
        <vt:lpwstr>_Toc246838698</vt:lpwstr>
      </vt:variant>
      <vt:variant>
        <vt:i4>1703985</vt:i4>
      </vt:variant>
      <vt:variant>
        <vt:i4>23</vt:i4>
      </vt:variant>
      <vt:variant>
        <vt:i4>0</vt:i4>
      </vt:variant>
      <vt:variant>
        <vt:i4>5</vt:i4>
      </vt:variant>
      <vt:variant>
        <vt:lpwstr/>
      </vt:variant>
      <vt:variant>
        <vt:lpwstr>_Toc246838697</vt:lpwstr>
      </vt:variant>
      <vt:variant>
        <vt:i4>1703985</vt:i4>
      </vt:variant>
      <vt:variant>
        <vt:i4>17</vt:i4>
      </vt:variant>
      <vt:variant>
        <vt:i4>0</vt:i4>
      </vt:variant>
      <vt:variant>
        <vt:i4>5</vt:i4>
      </vt:variant>
      <vt:variant>
        <vt:lpwstr/>
      </vt:variant>
      <vt:variant>
        <vt:lpwstr>_Toc246838696</vt:lpwstr>
      </vt:variant>
      <vt:variant>
        <vt:i4>1703985</vt:i4>
      </vt:variant>
      <vt:variant>
        <vt:i4>11</vt:i4>
      </vt:variant>
      <vt:variant>
        <vt:i4>0</vt:i4>
      </vt:variant>
      <vt:variant>
        <vt:i4>5</vt:i4>
      </vt:variant>
      <vt:variant>
        <vt:lpwstr/>
      </vt:variant>
      <vt:variant>
        <vt:lpwstr>_Toc246838695</vt:lpwstr>
      </vt:variant>
      <vt:variant>
        <vt:i4>7798867</vt:i4>
      </vt:variant>
      <vt:variant>
        <vt:i4>63</vt:i4>
      </vt:variant>
      <vt:variant>
        <vt:i4>0</vt:i4>
      </vt:variant>
      <vt:variant>
        <vt:i4>5</vt:i4>
      </vt:variant>
      <vt:variant>
        <vt:lpwstr>mailto:salesaddresses@nxp.com</vt:lpwstr>
      </vt:variant>
      <vt:variant>
        <vt:lpwstr/>
      </vt:variant>
      <vt:variant>
        <vt:i4>3866729</vt:i4>
      </vt:variant>
      <vt:variant>
        <vt:i4>60</vt:i4>
      </vt:variant>
      <vt:variant>
        <vt:i4>0</vt:i4>
      </vt:variant>
      <vt:variant>
        <vt:i4>5</vt:i4>
      </vt:variant>
      <vt:variant>
        <vt:lpwstr>http://www.nxp.com/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Release Notes</dc:title>
  <dc:subject/>
  <dc:creator>Artur Burchard</dc:creator>
  <cp:keywords/>
  <dc:description/>
  <cp:lastModifiedBy>Sri Krishnan M R</cp:lastModifiedBy>
  <cp:revision>44</cp:revision>
  <cp:lastPrinted>2023-08-25T06:55:00Z</cp:lastPrinted>
  <dcterms:created xsi:type="dcterms:W3CDTF">2023-08-25T07:02:00Z</dcterms:created>
  <dcterms:modified xsi:type="dcterms:W3CDTF">2023-09-29T06:42:00Z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duct name title">
    <vt:lpwstr>RN00004</vt:lpwstr>
  </property>
  <property fmtid="{D5CDD505-2E9C-101B-9397-08002B2CF9AE}" pid="3" name="Descriptive title">
    <vt:lpwstr>Release Notes for the SAF85xx RFE SW</vt:lpwstr>
  </property>
  <property fmtid="{D5CDD505-2E9C-101B-9397-08002B2CF9AE}" pid="4" name="Alternative descriptive title">
    <vt:lpwstr/>
  </property>
  <property fmtid="{D5CDD505-2E9C-101B-9397-08002B2CF9AE}" pid="5" name="Specification status">
    <vt:lpwstr>Release Notes</vt:lpwstr>
  </property>
  <property fmtid="{D5CDD505-2E9C-101B-9397-08002B2CF9AE}" pid="6" name="Revision">
    <vt:lpwstr>Rev. 0.8.19</vt:lpwstr>
  </property>
  <property fmtid="{D5CDD505-2E9C-101B-9397-08002B2CF9AE}" pid="7" name="Modification date">
    <vt:lpwstr>29 September 2023</vt:lpwstr>
  </property>
  <property fmtid="{D5CDD505-2E9C-101B-9397-08002B2CF9AE}" pid="8" name="Copyright date">
    <vt:lpwstr>2023</vt:lpwstr>
  </property>
  <property fmtid="{D5CDD505-2E9C-101B-9397-08002B2CF9AE}" pid="9" name="Division">
    <vt:lpwstr>NXP Semiconductors</vt:lpwstr>
  </property>
  <property fmtid="{D5CDD505-2E9C-101B-9397-08002B2CF9AE}" pid="10" name="Security status">
    <vt:lpwstr>COMPANY CONFIDENTIAL</vt:lpwstr>
  </property>
  <property fmtid="{D5CDD505-2E9C-101B-9397-08002B2CF9AE}" pid="11" name="Template version">
    <vt:lpwstr>2.10.0A</vt:lpwstr>
  </property>
  <property fmtid="{D5CDD505-2E9C-101B-9397-08002B2CF9AE}" pid="12" name="Template date">
    <vt:lpwstr>25 November 2014</vt:lpwstr>
  </property>
  <property fmtid="{D5CDD505-2E9C-101B-9397-08002B2CF9AE}" pid="13" name="Document identifier">
    <vt:lpwstr>SAF85xx RFE SW Release Notes</vt:lpwstr>
  </property>
  <property fmtid="{D5CDD505-2E9C-101B-9397-08002B2CF9AE}" pid="14" name="ContentTypeId">
    <vt:lpwstr>0x01010055077CE660F956409841017A94E87852</vt:lpwstr>
  </property>
  <property fmtid="{D5CDD505-2E9C-101B-9397-08002B2CF9AE}" pid="15" name="Date completed">
    <vt:lpwstr>589ee905-d4a0-4eae-9029-b87904d561db</vt:lpwstr>
  </property>
  <property fmtid="{D5CDD505-2E9C-101B-9397-08002B2CF9AE}" pid="16" name="_dlc_DocIdItemGuid">
    <vt:lpwstr>5872699e-7b21-4135-bda6-6a96ee47db5f</vt:lpwstr>
  </property>
  <property fmtid="{D5CDD505-2E9C-101B-9397-08002B2CF9AE}" pid="17" name="MediaServiceImageTags">
    <vt:lpwstr/>
  </property>
</Properties>
</file>